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7E9" w:rsidRDefault="00A342BC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-2124553</wp:posOffset>
            </wp:positionH>
            <wp:positionV relativeFrom="page">
              <wp:posOffset>-56352</wp:posOffset>
            </wp:positionV>
            <wp:extent cx="9310370" cy="6736080"/>
            <wp:effectExtent l="0" t="0" r="508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037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2336" behindDoc="1" locked="0" layoutInCell="1" allowOverlap="1" wp14:anchorId="385A4AC4" wp14:editId="7AF3114C">
            <wp:simplePos x="0" y="0"/>
            <wp:positionH relativeFrom="column">
              <wp:posOffset>3207627</wp:posOffset>
            </wp:positionH>
            <wp:positionV relativeFrom="page">
              <wp:align>top</wp:align>
            </wp:positionV>
            <wp:extent cx="10684345" cy="6736190"/>
            <wp:effectExtent l="0" t="0" r="3175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345" cy="67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:rsidTr="00AE7197">
        <w:trPr>
          <w:trHeight w:val="2122"/>
        </w:trPr>
        <w:tc>
          <w:tcPr>
            <w:tcW w:w="4878" w:type="dxa"/>
          </w:tcPr>
          <w:p w:rsidR="00E42776" w:rsidRDefault="00E42776" w:rsidP="00CD3A5D">
            <w:pPr>
              <w:rPr>
                <w:noProof/>
              </w:rPr>
            </w:pPr>
          </w:p>
          <w:p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5E1F3085" wp14:editId="6D954C9C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6350">
                                <a:solidFill>
                                  <a:srgbClr val="C00000"/>
                                </a:solidFill>
                              </a:ln>
                            </wps:spPr>
                            <wps:txbx>
                              <w:txbxContent>
                                <w:p w:rsidR="00CD3A5D" w:rsidRPr="000712D1" w:rsidRDefault="00A81019" w:rsidP="00A342BC">
                                  <w:pPr>
                                    <w:pStyle w:val="Textodestacado"/>
                                    <w:spacing w:before="120"/>
                                    <w:jc w:val="left"/>
                                    <w:rPr>
                                      <w:sz w:val="44"/>
                                    </w:rPr>
                                  </w:pPr>
                                  <w:r w:rsidRPr="000712D1">
                                    <w:rPr>
                                      <w:sz w:val="44"/>
                                    </w:rPr>
                                    <w:t>PROYETCO 2D</w:t>
                                  </w:r>
                                  <w:r w:rsidR="00A342BC">
                                    <w:rPr>
                                      <w:sz w:val="44"/>
                                    </w:rPr>
                                    <w:t xml:space="preserve">, </w:t>
                                  </w:r>
                                  <w:r w:rsidRPr="000712D1">
                                    <w:rPr>
                                      <w:sz w:val="44"/>
                                    </w:rPr>
                                    <w:t>W</w:t>
                                  </w:r>
                                  <w:r w:rsidR="00D43A78" w:rsidRPr="000712D1">
                                    <w:rPr>
                                      <w:sz w:val="44"/>
                                    </w:rPr>
                                    <w:t>R</w:t>
                                  </w:r>
                                  <w:r w:rsidR="00A342BC">
                                    <w:rPr>
                                      <w:sz w:val="44"/>
                                    </w:rPr>
                                    <w:t>C</w:t>
                                  </w:r>
                                </w:p>
                                <w:p w:rsidR="00A342BC" w:rsidRPr="000712D1" w:rsidRDefault="00A342BC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sz w:val="44"/>
                                    </w:rPr>
                                  </w:pPr>
                                  <w:r w:rsidRPr="000712D1">
                                    <w:rPr>
                                      <w:sz w:val="44"/>
                                    </w:rPr>
                                    <w:t>(</w:t>
                                  </w:r>
                                  <w:r>
                                    <w:rPr>
                                      <w:sz w:val="44"/>
                                    </w:rPr>
                                    <w:t>ASPAR GP</w:t>
                                  </w:r>
                                  <w:r w:rsidRPr="000712D1">
                                    <w:rPr>
                                      <w:sz w:val="4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z w:val="44"/>
                                    </w:rPr>
                                    <w:t>DYNAMIC</w:t>
                                  </w:r>
                                  <w:r w:rsidRPr="000712D1">
                                    <w:rPr>
                                      <w:sz w:val="44"/>
                                    </w:rPr>
                                    <w:t>)</w:t>
                                  </w:r>
                                </w:p>
                                <w:p w:rsidR="00A342BC" w:rsidRPr="000712D1" w:rsidRDefault="00A342BC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sz w:val="44"/>
                                    </w:rPr>
                                  </w:pPr>
                                  <w:r w:rsidRPr="000712D1">
                                    <w:rPr>
                                      <w:sz w:val="44"/>
                                    </w:rPr>
                                    <w:t>(CARLOS SAINZ, GAELCO)</w:t>
                                  </w:r>
                                </w:p>
                                <w:p w:rsidR="00A81019" w:rsidRPr="000712D1" w:rsidRDefault="00A81019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sz w:val="4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E1F30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" fillcolor="#c00000" strokecolor="#c00000" strokeweight=".5pt">
                      <v:textbox>
                        <w:txbxContent>
                          <w:p w:rsidR="00CD3A5D" w:rsidRPr="000712D1" w:rsidRDefault="00A81019" w:rsidP="00A342BC">
                            <w:pPr>
                              <w:pStyle w:val="Textodestacado"/>
                              <w:spacing w:before="120"/>
                              <w:jc w:val="left"/>
                              <w:rPr>
                                <w:sz w:val="44"/>
                              </w:rPr>
                            </w:pPr>
                            <w:r w:rsidRPr="000712D1">
                              <w:rPr>
                                <w:sz w:val="44"/>
                              </w:rPr>
                              <w:t>PROYETCO 2D</w:t>
                            </w:r>
                            <w:r w:rsidR="00A342BC">
                              <w:rPr>
                                <w:sz w:val="44"/>
                              </w:rPr>
                              <w:t xml:space="preserve">, </w:t>
                            </w:r>
                            <w:r w:rsidRPr="000712D1">
                              <w:rPr>
                                <w:sz w:val="44"/>
                              </w:rPr>
                              <w:t>W</w:t>
                            </w:r>
                            <w:r w:rsidR="00D43A78" w:rsidRPr="000712D1">
                              <w:rPr>
                                <w:sz w:val="44"/>
                              </w:rPr>
                              <w:t>R</w:t>
                            </w:r>
                            <w:r w:rsidR="00A342BC">
                              <w:rPr>
                                <w:sz w:val="44"/>
                              </w:rPr>
                              <w:t>C</w:t>
                            </w:r>
                          </w:p>
                          <w:p w:rsidR="00A342BC" w:rsidRPr="000712D1" w:rsidRDefault="00A342BC" w:rsidP="00A342BC">
                            <w:pPr>
                              <w:pStyle w:val="Textodestacado"/>
                              <w:spacing w:before="120"/>
                              <w:rPr>
                                <w:sz w:val="44"/>
                              </w:rPr>
                            </w:pPr>
                            <w:r w:rsidRPr="000712D1">
                              <w:rPr>
                                <w:sz w:val="44"/>
                              </w:rPr>
                              <w:t>(</w:t>
                            </w:r>
                            <w:r>
                              <w:rPr>
                                <w:sz w:val="44"/>
                              </w:rPr>
                              <w:t>ASPAR GP</w:t>
                            </w:r>
                            <w:r w:rsidRPr="000712D1">
                              <w:rPr>
                                <w:sz w:val="44"/>
                              </w:rPr>
                              <w:t xml:space="preserve">, </w:t>
                            </w:r>
                            <w:r>
                              <w:rPr>
                                <w:sz w:val="44"/>
                              </w:rPr>
                              <w:t>DYNAMIC</w:t>
                            </w:r>
                            <w:r w:rsidRPr="000712D1">
                              <w:rPr>
                                <w:sz w:val="44"/>
                              </w:rPr>
                              <w:t>)</w:t>
                            </w:r>
                          </w:p>
                          <w:p w:rsidR="00A342BC" w:rsidRPr="000712D1" w:rsidRDefault="00A342BC" w:rsidP="00A342BC">
                            <w:pPr>
                              <w:pStyle w:val="Textodestacado"/>
                              <w:spacing w:before="120"/>
                              <w:rPr>
                                <w:sz w:val="44"/>
                              </w:rPr>
                            </w:pPr>
                            <w:r w:rsidRPr="000712D1">
                              <w:rPr>
                                <w:sz w:val="44"/>
                              </w:rPr>
                              <w:t>(CARLOS SAINZ, GAELCO)</w:t>
                            </w:r>
                          </w:p>
                          <w:p w:rsidR="00A81019" w:rsidRPr="000712D1" w:rsidRDefault="00A81019" w:rsidP="00A342BC">
                            <w:pPr>
                              <w:pStyle w:val="Textodestacado"/>
                              <w:spacing w:before="120"/>
                              <w:rPr>
                                <w:sz w:val="4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:rsidTr="00E42776">
        <w:trPr>
          <w:trHeight w:val="6258"/>
        </w:trPr>
        <w:tc>
          <w:tcPr>
            <w:tcW w:w="4878" w:type="dxa"/>
          </w:tcPr>
          <w:p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10294122" wp14:editId="19B46CA7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EndPr/>
            <w:sdtContent>
              <w:p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1079A08E" wp14:editId="251111B3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0" b="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C00000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D8550AB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" fillcolor="#c00000" stroked="f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B52FB9C" wp14:editId="798B54FA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B9BDBA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" strokecolor="#c00000" strokeweight="3pt">
                      <w10:anchorlock/>
                    </v:line>
                  </w:pict>
                </mc:Fallback>
              </mc:AlternateContent>
            </w:r>
          </w:p>
          <w:p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808080" w:themeColor="background1" w:themeShade="80"/>
              </w:rPr>
            </w:sdtEndPr>
            <w:sdtContent>
              <w:p w:rsidR="00CD3A5D" w:rsidRPr="000712D1" w:rsidRDefault="00CD3A5D" w:rsidP="00CD3A5D">
                <w:pPr>
                  <w:rPr>
                    <w:noProof/>
                    <w:color w:val="C00000"/>
                  </w:rPr>
                </w:pPr>
                <w:r w:rsidRPr="000712D1">
                  <w:rPr>
                    <w:noProof/>
                    <w:color w:val="C00000"/>
                  </w:rPr>
                  <w:t>GECEGS Videojuegos&amp;RV</w:t>
                </w:r>
              </w:p>
              <w:p w:rsidR="00CD3A5D" w:rsidRPr="00E42776" w:rsidRDefault="00A81019" w:rsidP="00AE7197">
                <w:pPr>
                  <w:rPr>
                    <w:noProof/>
                    <w:color w:val="808080" w:themeColor="background1" w:themeShade="80"/>
                  </w:rPr>
                </w:pPr>
                <w:r>
                  <w:rPr>
                    <w:noProof/>
                    <w:color w:val="808080" w:themeColor="background1" w:themeShade="80"/>
                  </w:rPr>
                  <w:t>Programación y mnotores de videojuegos</w:t>
                </w:r>
              </w:p>
            </w:sdtContent>
          </w:sdt>
          <w:p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:rsidR="00BD0942" w:rsidRDefault="00BD0942">
      <w:pPr>
        <w:spacing w:after="200"/>
        <w:rPr>
          <w:noProof/>
          <w:lang w:bidi="es-ES"/>
        </w:rPr>
      </w:pPr>
    </w:p>
    <w:p w:rsidR="00BD0942" w:rsidRDefault="00BD0942">
      <w:pPr>
        <w:spacing w:after="200"/>
        <w:rPr>
          <w:noProof/>
          <w:lang w:bidi="es-ES"/>
        </w:rPr>
      </w:pPr>
    </w:p>
    <w:p w:rsidR="00BD0942" w:rsidRDefault="00BD0942">
      <w:pPr>
        <w:spacing w:after="200"/>
        <w:rPr>
          <w:noProof/>
          <w:lang w:bidi="es-ES"/>
        </w:rPr>
      </w:pPr>
    </w:p>
    <w:p w:rsidR="00BD0942" w:rsidRDefault="00BD0942">
      <w:pPr>
        <w:spacing w:after="200"/>
        <w:rPr>
          <w:noProof/>
          <w:lang w:bidi="es-ES"/>
        </w:rPr>
      </w:pPr>
    </w:p>
    <w:p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:rsidR="00A342BC" w:rsidRPr="000D54F6" w:rsidRDefault="00A342BC" w:rsidP="00797A89">
      <w:pPr>
        <w:pStyle w:val="Ttulo1"/>
        <w:rPr>
          <w:rFonts w:asciiTheme="minorHAnsi" w:hAnsiTheme="minorHAnsi" w:cstheme="minorHAnsi"/>
        </w:rPr>
      </w:pPr>
      <w:r w:rsidRPr="000D54F6">
        <w:rPr>
          <w:rFonts w:asciiTheme="minorHAnsi" w:hAnsiTheme="minorHAnsi" w:cstheme="minorHAnsi"/>
        </w:rPr>
        <w:t>Supuesto</w:t>
      </w:r>
    </w:p>
    <w:p w:rsidR="00797A89" w:rsidRPr="000D54F6" w:rsidRDefault="003176A2" w:rsidP="00E702C3">
      <w:pPr>
        <w:pStyle w:val="Ttulo2"/>
        <w:spacing w:after="0"/>
        <w:rPr>
          <w:rFonts w:asciiTheme="minorHAnsi" w:hAnsiTheme="minorHAnsi" w:cstheme="minorHAnsi"/>
          <w:lang w:eastAsia="es-ES"/>
        </w:rPr>
      </w:pPr>
      <w:r>
        <w:rPr>
          <w:rFonts w:asciiTheme="minorHAnsi" w:hAnsiTheme="minorHAnsi" w:cstheme="minorHAnsi"/>
          <w:lang w:eastAsia="es-ES"/>
        </w:rPr>
        <w:t>Primera</w:t>
      </w:r>
      <w:r w:rsidR="00797A89" w:rsidRPr="000D54F6">
        <w:rPr>
          <w:rFonts w:asciiTheme="minorHAnsi" w:hAnsiTheme="minorHAnsi" w:cstheme="minorHAnsi"/>
          <w:lang w:eastAsia="es-ES"/>
        </w:rPr>
        <w:t xml:space="preserve"> Parte</w:t>
      </w:r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Seleccionar un juego 2D para realizar un clon del mismo, o bien uno en el que basarse.</w:t>
      </w:r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 xml:space="preserve">Se debe enviar el título del juego en caso de ser conocido, y uno o varios enlaces a recurso web donde se explique el </w:t>
      </w:r>
      <w:proofErr w:type="spellStart"/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gameplay</w:t>
      </w:r>
      <w:proofErr w:type="spellEnd"/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 xml:space="preserve"> del juego escogido, o un video en el que se pueda analizar la dificultad de la propuesta realizada.</w:t>
      </w:r>
    </w:p>
    <w:p w:rsidR="009C0A3E" w:rsidRPr="009C0A3E" w:rsidRDefault="009C0A3E" w:rsidP="00797A89">
      <w:pPr>
        <w:pStyle w:val="Contenido"/>
        <w:rPr>
          <w:rFonts w:cstheme="minorHAnsi"/>
          <w:i/>
          <w:color w:val="767171" w:themeColor="background2" w:themeShade="80"/>
          <w:lang w:eastAsia="es-ES"/>
        </w:rPr>
      </w:pPr>
    </w:p>
    <w:p w:rsidR="00797A89" w:rsidRPr="000D54F6" w:rsidRDefault="003176A2" w:rsidP="00E702C3">
      <w:pPr>
        <w:pStyle w:val="Ttulo2"/>
        <w:spacing w:after="0"/>
        <w:rPr>
          <w:rFonts w:asciiTheme="minorHAnsi" w:hAnsiTheme="minorHAnsi" w:cstheme="minorHAnsi"/>
          <w:lang w:eastAsia="es-ES"/>
        </w:rPr>
      </w:pPr>
      <w:r>
        <w:rPr>
          <w:rFonts w:asciiTheme="minorHAnsi" w:hAnsiTheme="minorHAnsi" w:cstheme="minorHAnsi"/>
          <w:lang w:eastAsia="es-ES"/>
        </w:rPr>
        <w:t>Segunda</w:t>
      </w:r>
      <w:r w:rsidR="00797A89" w:rsidRPr="000D54F6">
        <w:rPr>
          <w:rFonts w:asciiTheme="minorHAnsi" w:hAnsiTheme="minorHAnsi" w:cstheme="minorHAnsi"/>
          <w:lang w:eastAsia="es-ES"/>
        </w:rPr>
        <w:t xml:space="preserve"> Parte</w:t>
      </w:r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Como resultado del desarrollo del proyecto de juego en 2D, se debe entregar en esta tarea los siguientes archivos:</w:t>
      </w:r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 xml:space="preserve">· Un fichero ZIP con el directorio </w:t>
      </w:r>
      <w:proofErr w:type="spellStart"/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ProjectSetting</w:t>
      </w:r>
      <w:proofErr w:type="spellEnd"/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 xml:space="preserve">· Un fichero ZIP con el directorio </w:t>
      </w:r>
      <w:proofErr w:type="spellStart"/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UserSetting</w:t>
      </w:r>
      <w:proofErr w:type="spellEnd"/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 xml:space="preserve">· Un fichero </w:t>
      </w:r>
      <w:proofErr w:type="spellStart"/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UnityPackage</w:t>
      </w:r>
      <w:proofErr w:type="spellEnd"/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 xml:space="preserve"> con el contenido de todo el directorio </w:t>
      </w:r>
      <w:proofErr w:type="spellStart"/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Assets</w:t>
      </w:r>
      <w:proofErr w:type="spellEnd"/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· Un documento PDF con las explicaciones que se consideren sobre el desarrollo: mayores dificultades encontradas, cosas curiosas que se han implementado y cómo, elementos que se han quedado pendientes de desarrollo... y cualquier otra información que consideréis relevante explicar del proceso de desarrollo.</w:t>
      </w:r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La nota final del proyecto vendrá determinado por: la dificultad de desarrollo del mismo, que se hayan utilizado todos o la mayor parte de los contenidos explicados en clase (física, colisiones, escenas, HUD...) y el resultado final obtenido (completitud, calidad, claridad del código, autoría propia de los contenidos, etc.).</w:t>
      </w:r>
    </w:p>
    <w:p w:rsidR="00797A89" w:rsidRPr="00E702C3" w:rsidRDefault="00797A89" w:rsidP="00797A89">
      <w:pPr>
        <w:pStyle w:val="Contenido"/>
        <w:rPr>
          <w:rFonts w:cstheme="minorHAnsi"/>
          <w:i/>
          <w:color w:val="767171" w:themeColor="background2" w:themeShade="80"/>
          <w:sz w:val="20"/>
          <w:lang w:eastAsia="es-ES"/>
        </w:rPr>
      </w:pPr>
      <w:r w:rsidRPr="00E702C3">
        <w:rPr>
          <w:rFonts w:cstheme="minorHAnsi"/>
          <w:i/>
          <w:color w:val="767171" w:themeColor="background2" w:themeShade="80"/>
          <w:sz w:val="20"/>
          <w:lang w:eastAsia="es-ES"/>
        </w:rPr>
        <w:t>La fecha de entrega inicial debe realizarse antes de las sesiones de defensa del lunes, y posteriormente a la misma se extenderá la fecha de entrega para aquellos cambios que se hayan realizado con posterioridad a la defensa.</w:t>
      </w:r>
    </w:p>
    <w:p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:rsidR="00A342BC" w:rsidRPr="000D54F6" w:rsidRDefault="00A342BC" w:rsidP="00797A89">
      <w:pPr>
        <w:pStyle w:val="Subttulo"/>
        <w:ind w:firstLine="0"/>
        <w:rPr>
          <w:rFonts w:asciiTheme="minorHAnsi" w:hAnsiTheme="minorHAnsi" w:cstheme="minorHAnsi"/>
        </w:rPr>
      </w:pPr>
      <w:r w:rsidRPr="000D54F6">
        <w:rPr>
          <w:rFonts w:asciiTheme="minorHAnsi" w:hAnsiTheme="minorHAnsi" w:cstheme="minorHAnsi"/>
        </w:rPr>
        <w:t>Índice</w:t>
      </w:r>
    </w:p>
    <w:p w:rsidR="00A342BC" w:rsidRPr="0060094C" w:rsidRDefault="0060094C" w:rsidP="00A342BC">
      <w:pPr>
        <w:pStyle w:val="Encabezado"/>
        <w:rPr>
          <w:rStyle w:val="Hipervnculo"/>
          <w:rFonts w:cstheme="minorHAnsi"/>
        </w:rPr>
      </w:pPr>
      <w:r>
        <w:rPr>
          <w:rStyle w:val="Hipervnculo"/>
          <w:rFonts w:cstheme="minorHAnsi"/>
        </w:rPr>
        <w:fldChar w:fldCharType="begin"/>
      </w:r>
      <w:r>
        <w:rPr>
          <w:rStyle w:val="Hipervnculo"/>
          <w:rFonts w:cstheme="minorHAnsi"/>
        </w:rPr>
        <w:instrText xml:space="preserve"> HYPERLINK  \l "_Prólogo" </w:instrText>
      </w:r>
      <w:r>
        <w:rPr>
          <w:rStyle w:val="Hipervnculo"/>
          <w:rFonts w:cstheme="minorHAnsi"/>
        </w:rPr>
        <w:fldChar w:fldCharType="separate"/>
      </w:r>
      <w:r w:rsidR="00A342BC" w:rsidRPr="0060094C">
        <w:rPr>
          <w:rStyle w:val="Hipervnculo"/>
          <w:rFonts w:cstheme="minorHAnsi"/>
        </w:rPr>
        <w:t>Prólogo</w:t>
      </w:r>
    </w:p>
    <w:p w:rsidR="00797A89" w:rsidRPr="000D54F6" w:rsidRDefault="0060094C" w:rsidP="00797A89">
      <w:pPr>
        <w:pStyle w:val="Encabezado"/>
        <w:rPr>
          <w:rFonts w:cstheme="minorHAnsi"/>
        </w:rPr>
      </w:pPr>
      <w:r>
        <w:rPr>
          <w:rStyle w:val="Hipervnculo"/>
          <w:rFonts w:cstheme="minorHAnsi"/>
        </w:rPr>
        <w:fldChar w:fldCharType="end"/>
      </w:r>
      <w:hyperlink w:anchor="_Investigación_y_Aprendizaje" w:history="1">
        <w:r w:rsidR="00797A89" w:rsidRPr="0060094C">
          <w:rPr>
            <w:rStyle w:val="Hipervnculo"/>
            <w:rFonts w:cstheme="minorHAnsi"/>
          </w:rPr>
          <w:t>Investigación y aprendizaje</w:t>
        </w:r>
      </w:hyperlink>
    </w:p>
    <w:p w:rsidR="00A342BC" w:rsidRPr="0060094C" w:rsidRDefault="0060094C" w:rsidP="00A342BC">
      <w:pPr>
        <w:pStyle w:val="Encabezado"/>
        <w:rPr>
          <w:rStyle w:val="Hipervnculo"/>
          <w:rFonts w:cstheme="minorHAnsi"/>
        </w:rPr>
      </w:pPr>
      <w:r w:rsidRPr="00230360">
        <w:rPr>
          <w:rStyle w:val="Hipervnculo"/>
          <w:rFonts w:cstheme="minorHAnsi"/>
        </w:rPr>
        <w:fldChar w:fldCharType="begin"/>
      </w:r>
      <w:r>
        <w:rPr>
          <w:rStyle w:val="Hipervnculo"/>
          <w:rFonts w:cstheme="minorHAnsi"/>
        </w:rPr>
        <w:instrText xml:space="preserve"> HYPERLINK  \l "_Desarrollo" </w:instrText>
      </w:r>
      <w:r w:rsidRPr="00230360">
        <w:rPr>
          <w:rStyle w:val="Hipervnculo"/>
          <w:rFonts w:cstheme="minorHAnsi"/>
        </w:rPr>
        <w:fldChar w:fldCharType="separate"/>
      </w:r>
      <w:r w:rsidR="00797A89" w:rsidRPr="0060094C">
        <w:rPr>
          <w:rStyle w:val="Hipervnculo"/>
          <w:rFonts w:cstheme="minorHAnsi"/>
        </w:rPr>
        <w:t>Desarrollo</w:t>
      </w:r>
    </w:p>
    <w:p w:rsidR="00230360" w:rsidRPr="00230360" w:rsidRDefault="0060094C" w:rsidP="00D36D63">
      <w:pPr>
        <w:pStyle w:val="Encabezado"/>
        <w:numPr>
          <w:ilvl w:val="0"/>
          <w:numId w:val="11"/>
        </w:numPr>
        <w:rPr>
          <w:rStyle w:val="Hipervnculo"/>
          <w:u w:val="none"/>
          <w:lang w:eastAsia="es-ES"/>
        </w:rPr>
      </w:pPr>
      <w:r w:rsidRPr="00230360">
        <w:rPr>
          <w:rStyle w:val="Hipervnculo"/>
          <w:rFonts w:cstheme="minorHAnsi"/>
        </w:rPr>
        <w:fldChar w:fldCharType="end"/>
      </w:r>
      <w:hyperlink w:anchor="_Componentes_clave" w:history="1">
        <w:r w:rsidRPr="00230360">
          <w:rPr>
            <w:rStyle w:val="Hipervnculo"/>
            <w:rFonts w:cstheme="minorHAnsi"/>
          </w:rPr>
          <w:t>Componentes clave</w:t>
        </w:r>
      </w:hyperlink>
    </w:p>
    <w:p w:rsidR="00230360" w:rsidRDefault="00C4177A" w:rsidP="001B6410">
      <w:pPr>
        <w:pStyle w:val="Encabezado"/>
        <w:numPr>
          <w:ilvl w:val="1"/>
          <w:numId w:val="11"/>
        </w:numPr>
      </w:pPr>
      <w:hyperlink w:anchor="_Estructura_de_carpetas" w:history="1">
        <w:r w:rsidR="00230360" w:rsidRPr="00F47CC9">
          <w:rPr>
            <w:rStyle w:val="Hipervnculo"/>
            <w:lang w:eastAsia="es-ES"/>
          </w:rPr>
          <w:t>Estructura de carpetas</w:t>
        </w:r>
      </w:hyperlink>
    </w:p>
    <w:p w:rsidR="00230360" w:rsidRDefault="00C4177A" w:rsidP="001B6410">
      <w:pPr>
        <w:pStyle w:val="Encabezado"/>
        <w:numPr>
          <w:ilvl w:val="1"/>
          <w:numId w:val="11"/>
        </w:numPr>
      </w:pPr>
      <w:hyperlink w:anchor="_Componentes" w:history="1">
        <w:r w:rsidR="00230360" w:rsidRPr="00F47CC9">
          <w:rPr>
            <w:rStyle w:val="Hipervnculo"/>
            <w:lang w:eastAsia="es-ES"/>
          </w:rPr>
          <w:t>Componentes</w:t>
        </w:r>
      </w:hyperlink>
    </w:p>
    <w:p w:rsidR="00230360" w:rsidRPr="00230360" w:rsidRDefault="00C4177A" w:rsidP="00230360">
      <w:pPr>
        <w:pStyle w:val="Encabezado"/>
        <w:numPr>
          <w:ilvl w:val="1"/>
          <w:numId w:val="11"/>
        </w:numPr>
        <w:rPr>
          <w:rStyle w:val="Hipervnculo"/>
          <w:u w:val="none"/>
        </w:rPr>
      </w:pPr>
      <w:hyperlink w:anchor="_Mecánicas_implementadas" w:history="1">
        <w:r w:rsidR="00230360" w:rsidRPr="00F47CC9">
          <w:rPr>
            <w:rStyle w:val="Hipervnculo"/>
          </w:rPr>
          <w:t>Mecánicas implementadas</w:t>
        </w:r>
      </w:hyperlink>
    </w:p>
    <w:p w:rsidR="00A342BC" w:rsidRPr="000D54F6" w:rsidRDefault="00C4177A" w:rsidP="00A342BC">
      <w:pPr>
        <w:pStyle w:val="Encabezado"/>
        <w:numPr>
          <w:ilvl w:val="0"/>
          <w:numId w:val="11"/>
        </w:numPr>
        <w:rPr>
          <w:rFonts w:cstheme="minorHAnsi"/>
        </w:rPr>
      </w:pPr>
      <w:hyperlink w:anchor="_Dificultades_encontradas" w:history="1">
        <w:r w:rsidR="00797A89" w:rsidRPr="00F47CC9">
          <w:rPr>
            <w:rStyle w:val="Hipervnculo"/>
            <w:rFonts w:cstheme="minorHAnsi"/>
          </w:rPr>
          <w:t>Dificultades encontradas</w:t>
        </w:r>
      </w:hyperlink>
    </w:p>
    <w:p w:rsidR="00791D15" w:rsidRPr="00791D15" w:rsidRDefault="00C4177A" w:rsidP="00791D15">
      <w:pPr>
        <w:pStyle w:val="Encabezado"/>
        <w:numPr>
          <w:ilvl w:val="0"/>
          <w:numId w:val="11"/>
        </w:numPr>
        <w:rPr>
          <w:rStyle w:val="Hipervnculo"/>
          <w:rFonts w:cstheme="minorHAnsi"/>
          <w:u w:val="none"/>
        </w:rPr>
      </w:pPr>
      <w:hyperlink w:anchor="_Cosas_curiosas_implementadas" w:history="1">
        <w:r w:rsidR="00797A89" w:rsidRPr="00F47CC9">
          <w:rPr>
            <w:rStyle w:val="Hipervnculo"/>
            <w:rFonts w:cstheme="minorHAnsi"/>
          </w:rPr>
          <w:t>Cosas Curiosas implementadas</w:t>
        </w:r>
      </w:hyperlink>
    </w:p>
    <w:p w:rsidR="00791D15" w:rsidRDefault="00C4177A" w:rsidP="00791D15">
      <w:pPr>
        <w:pStyle w:val="Encabezado"/>
        <w:numPr>
          <w:ilvl w:val="1"/>
          <w:numId w:val="11"/>
        </w:numPr>
        <w:rPr>
          <w:rFonts w:cstheme="minorHAnsi"/>
        </w:rPr>
      </w:pPr>
      <w:hyperlink w:anchor="_Patrones_de_diseño" w:history="1">
        <w:r w:rsidR="00791D15" w:rsidRPr="00F47CC9">
          <w:rPr>
            <w:rStyle w:val="Hipervnculo"/>
          </w:rPr>
          <w:t>Patrones de diseño</w:t>
        </w:r>
      </w:hyperlink>
    </w:p>
    <w:p w:rsidR="00791D15" w:rsidRDefault="00C4177A" w:rsidP="00791D15">
      <w:pPr>
        <w:pStyle w:val="Encabezado"/>
        <w:numPr>
          <w:ilvl w:val="1"/>
          <w:numId w:val="11"/>
        </w:numPr>
        <w:rPr>
          <w:rFonts w:cstheme="minorHAnsi"/>
        </w:rPr>
      </w:pPr>
      <w:hyperlink w:anchor="_Carga_dinámica" w:history="1">
        <w:r w:rsidR="00791D15" w:rsidRPr="00F47CC9">
          <w:rPr>
            <w:rStyle w:val="Hipervnculo"/>
            <w:rFonts w:cstheme="minorHAnsi"/>
          </w:rPr>
          <w:t>Carga dinámica</w:t>
        </w:r>
      </w:hyperlink>
    </w:p>
    <w:p w:rsidR="00F47CC9" w:rsidRPr="00791D15" w:rsidRDefault="00C4177A" w:rsidP="00791D15">
      <w:pPr>
        <w:pStyle w:val="Encabezado"/>
        <w:numPr>
          <w:ilvl w:val="1"/>
          <w:numId w:val="11"/>
        </w:numPr>
        <w:rPr>
          <w:rFonts w:cstheme="minorHAnsi"/>
        </w:rPr>
      </w:pPr>
      <w:hyperlink w:anchor="_Menú_de_pausa" w:history="1">
        <w:r w:rsidR="00F47CC9" w:rsidRPr="00F47CC9">
          <w:rPr>
            <w:rStyle w:val="Hipervnculo"/>
            <w:rFonts w:cstheme="minorHAnsi"/>
          </w:rPr>
          <w:t>Menú de pausa</w:t>
        </w:r>
      </w:hyperlink>
    </w:p>
    <w:p w:rsidR="00A342BC" w:rsidRPr="000D54F6" w:rsidRDefault="00C4177A" w:rsidP="00797A89">
      <w:pPr>
        <w:pStyle w:val="Encabezado"/>
        <w:numPr>
          <w:ilvl w:val="0"/>
          <w:numId w:val="11"/>
        </w:numPr>
        <w:rPr>
          <w:rFonts w:cstheme="minorHAnsi"/>
        </w:rPr>
      </w:pPr>
      <w:hyperlink w:anchor="_Elementos_pendientes_de" w:history="1">
        <w:r w:rsidR="00797A89" w:rsidRPr="00F47CC9">
          <w:rPr>
            <w:rStyle w:val="Hipervnculo"/>
            <w:rFonts w:cstheme="minorHAnsi"/>
          </w:rPr>
          <w:t>Elementos pendientes de desarrollo</w:t>
        </w:r>
      </w:hyperlink>
    </w:p>
    <w:p w:rsidR="00A342BC" w:rsidRPr="000D54F6" w:rsidRDefault="008C1EA3" w:rsidP="00A342BC">
      <w:pPr>
        <w:pStyle w:val="Encabezado"/>
        <w:rPr>
          <w:rFonts w:cstheme="minorHAnsi"/>
          <w:color w:val="3592CF" w:themeColor="hyperlink"/>
          <w:u w:val="single"/>
        </w:rPr>
      </w:pPr>
      <w:hyperlink w:anchor="_Epílogo" w:history="1">
        <w:r w:rsidR="00A342BC" w:rsidRPr="000D54F6">
          <w:rPr>
            <w:rStyle w:val="Hipervnculo"/>
            <w:rFonts w:cstheme="minorHAnsi"/>
          </w:rPr>
          <w:t>Epílogo</w:t>
        </w:r>
      </w:hyperlink>
      <w:r w:rsidR="00A342BC" w:rsidRPr="000D54F6">
        <w:rPr>
          <w:rFonts w:cstheme="minorHAnsi"/>
        </w:rPr>
        <w:br w:type="page"/>
      </w:r>
    </w:p>
    <w:p w:rsidR="00A342BC" w:rsidRPr="000D54F6" w:rsidRDefault="000D54F6" w:rsidP="000D54F6">
      <w:pPr>
        <w:pStyle w:val="Ttulo1"/>
        <w:rPr>
          <w:rFonts w:asciiTheme="minorHAnsi" w:hAnsiTheme="minorHAnsi" w:cstheme="minorHAnsi"/>
          <w:lang w:eastAsia="es-ES"/>
        </w:rPr>
      </w:pPr>
      <w:bookmarkStart w:id="0" w:name="_Prólogo"/>
      <w:bookmarkEnd w:id="0"/>
      <w:r w:rsidRPr="000D54F6">
        <w:rPr>
          <w:rFonts w:asciiTheme="minorHAnsi" w:hAnsiTheme="minorHAnsi" w:cstheme="minorHAnsi"/>
          <w:lang w:eastAsia="es-ES"/>
        </w:rPr>
        <w:lastRenderedPageBreak/>
        <w:t>Prólogo</w:t>
      </w:r>
    </w:p>
    <w:p w:rsidR="000D54F6" w:rsidRPr="000D54F6" w:rsidRDefault="000D54F6" w:rsidP="00A81019">
      <w:pPr>
        <w:pStyle w:val="Contenido"/>
        <w:rPr>
          <w:rFonts w:cstheme="minorHAnsi"/>
          <w:lang w:eastAsia="es-ES"/>
        </w:rPr>
      </w:pPr>
    </w:p>
    <w:p w:rsidR="00932A05" w:rsidRDefault="00932A05" w:rsidP="00932A05">
      <w:pPr>
        <w:pStyle w:val="Contenido"/>
        <w:rPr>
          <w:rStyle w:val="ng-star-inserted"/>
        </w:rPr>
      </w:pPr>
      <w:r>
        <w:rPr>
          <w:rStyle w:val="ng-star-inserted"/>
        </w:rPr>
        <w:t>Con el presente</w:t>
      </w:r>
      <w:r w:rsidRPr="00932A05">
        <w:rPr>
          <w:rStyle w:val="ng-star-inserted"/>
        </w:rPr>
        <w:t xml:space="preserve"> documento </w:t>
      </w:r>
      <w:r>
        <w:rPr>
          <w:rStyle w:val="ng-star-inserted"/>
        </w:rPr>
        <w:t xml:space="preserve">voy a </w:t>
      </w:r>
      <w:r w:rsidRPr="00932A05">
        <w:rPr>
          <w:rStyle w:val="ng-star-inserted"/>
        </w:rPr>
        <w:t>describ</w:t>
      </w:r>
      <w:r>
        <w:rPr>
          <w:rStyle w:val="ng-star-inserted"/>
        </w:rPr>
        <w:t>ir</w:t>
      </w:r>
      <w:r w:rsidRPr="00932A05">
        <w:rPr>
          <w:rStyle w:val="ng-star-inserted"/>
        </w:rPr>
        <w:t xml:space="preserve"> el proceso de desarrollo de un videojuego de rally 2D estilo </w:t>
      </w:r>
      <w:proofErr w:type="spellStart"/>
      <w:r w:rsidRPr="00932A05">
        <w:rPr>
          <w:rStyle w:val="ng-star-inserted"/>
        </w:rPr>
        <w:t>arcade</w:t>
      </w:r>
      <w:proofErr w:type="spellEnd"/>
      <w:r w:rsidRPr="00932A05">
        <w:rPr>
          <w:rStyle w:val="ng-star-inserted"/>
        </w:rPr>
        <w:t xml:space="preserve">, inspirado en los clásicos como el </w:t>
      </w:r>
      <w:proofErr w:type="spellStart"/>
      <w:r w:rsidRPr="00932A05">
        <w:rPr>
          <w:rStyle w:val="ng-star-inserted"/>
        </w:rPr>
        <w:t>World</w:t>
      </w:r>
      <w:proofErr w:type="spellEnd"/>
      <w:r w:rsidRPr="00932A05">
        <w:rPr>
          <w:rStyle w:val="ng-star-inserted"/>
        </w:rPr>
        <w:t xml:space="preserve"> Rally de </w:t>
      </w:r>
      <w:proofErr w:type="spellStart"/>
      <w:r w:rsidRPr="00932A05">
        <w:rPr>
          <w:rStyle w:val="ng-star-inserted"/>
        </w:rPr>
        <w:t>Gaelco</w:t>
      </w:r>
      <w:proofErr w:type="spellEnd"/>
      <w:r w:rsidRPr="00932A05">
        <w:rPr>
          <w:rStyle w:val="ng-star-inserted"/>
        </w:rPr>
        <w:t xml:space="preserve"> (1993) y el Aspar GP Master. El proyecto se ha desarrollado en </w:t>
      </w:r>
      <w:proofErr w:type="spellStart"/>
      <w:r w:rsidRPr="00932A05">
        <w:rPr>
          <w:rStyle w:val="ng-star-inserted"/>
        </w:rPr>
        <w:t>Unity</w:t>
      </w:r>
      <w:proofErr w:type="spellEnd"/>
      <w:r w:rsidRPr="00932A05">
        <w:rPr>
          <w:rStyle w:val="ng-star-inserted"/>
        </w:rPr>
        <w:t xml:space="preserve"> (versión 2022.3.48f1) utilizando C# como lenguaje de programación</w:t>
      </w:r>
      <w:r>
        <w:rPr>
          <w:rStyle w:val="ng-star-inserted"/>
        </w:rPr>
        <w:t xml:space="preserve"> (.NET Framework)</w:t>
      </w:r>
      <w:r w:rsidRPr="00932A05">
        <w:rPr>
          <w:rStyle w:val="ng-star-inserted"/>
        </w:rPr>
        <w:t>.</w:t>
      </w:r>
    </w:p>
    <w:p w:rsidR="00932A05" w:rsidRPr="00932A05" w:rsidRDefault="00932A05" w:rsidP="00932A05">
      <w:pPr>
        <w:pStyle w:val="Contenido"/>
        <w:rPr>
          <w:rStyle w:val="ng-star-inserted"/>
        </w:rPr>
      </w:pPr>
      <w:r w:rsidRPr="00932A05">
        <w:rPr>
          <w:rStyle w:val="ng-star-inserted"/>
        </w:rPr>
        <w:t xml:space="preserve">Este proyecto se enfoca en la </w:t>
      </w:r>
      <w:r>
        <w:rPr>
          <w:rStyle w:val="ng-star-inserted"/>
        </w:rPr>
        <w:t>implementación</w:t>
      </w:r>
      <w:r w:rsidRPr="00932A05">
        <w:rPr>
          <w:rStyle w:val="ng-star-inserted"/>
        </w:rPr>
        <w:t xml:space="preserve"> de mecánicas de juego sencillas pero efectivas, similares a las de los juegos de </w:t>
      </w:r>
      <w:proofErr w:type="spellStart"/>
      <w:r w:rsidRPr="00932A05">
        <w:rPr>
          <w:rStyle w:val="ng-star-inserted"/>
        </w:rPr>
        <w:t>arcade</w:t>
      </w:r>
      <w:proofErr w:type="spellEnd"/>
      <w:r w:rsidRPr="00932A05">
        <w:rPr>
          <w:rStyle w:val="ng-star-inserted"/>
        </w:rPr>
        <w:t xml:space="preserve"> clásicos.</w:t>
      </w:r>
    </w:p>
    <w:p w:rsidR="008E4F35" w:rsidRDefault="008E4F35" w:rsidP="008E4F35">
      <w:pPr>
        <w:pStyle w:val="Contenido"/>
      </w:pPr>
    </w:p>
    <w:p w:rsidR="000D54F6" w:rsidRDefault="000D54F6" w:rsidP="008E4F35">
      <w:pPr>
        <w:pStyle w:val="Contenido"/>
      </w:pPr>
      <w:r w:rsidRPr="008E4F35">
        <w:t xml:space="preserve">Básicamente se trata de desarrollar un videojuego en 2D tipo </w:t>
      </w:r>
      <w:proofErr w:type="spellStart"/>
      <w:r w:rsidRPr="008E4F35">
        <w:t>arcade</w:t>
      </w:r>
      <w:proofErr w:type="spellEnd"/>
      <w:r w:rsidRPr="008E4F35">
        <w:t xml:space="preserve"> con </w:t>
      </w:r>
      <w:proofErr w:type="spellStart"/>
      <w:r w:rsidRPr="008E4F35">
        <w:t>Unity</w:t>
      </w:r>
      <w:proofErr w:type="spellEnd"/>
      <w:r w:rsidRPr="008E4F35">
        <w:t>.</w:t>
      </w:r>
    </w:p>
    <w:p w:rsidR="008E4F35" w:rsidRPr="008E4F35" w:rsidRDefault="008E4F35" w:rsidP="008E4F35">
      <w:pPr>
        <w:pStyle w:val="Contenido"/>
      </w:pPr>
    </w:p>
    <w:p w:rsidR="000D54F6" w:rsidRPr="008E4F35" w:rsidRDefault="000D54F6" w:rsidP="008E4F35">
      <w:pPr>
        <w:pStyle w:val="Contenido"/>
        <w:rPr>
          <w:rFonts w:cstheme="minorHAnsi"/>
        </w:rPr>
      </w:pPr>
      <w:r w:rsidRPr="008E4F35">
        <w:t xml:space="preserve">A la hora de empezar el desarrollo, comencé a investigar sobre el juego y no encontré ninguna imagen en la que basarme y mucho menos los </w:t>
      </w:r>
      <w:proofErr w:type="spellStart"/>
      <w:r w:rsidRPr="008E4F35">
        <w:t>Sprites</w:t>
      </w:r>
      <w:proofErr w:type="spellEnd"/>
      <w:r w:rsidRPr="008E4F35">
        <w:t xml:space="preserve"> del juego, así que intenté obtener los </w:t>
      </w:r>
      <w:proofErr w:type="spellStart"/>
      <w:r w:rsidRPr="008E4F35">
        <w:t>sprites</w:t>
      </w:r>
      <w:proofErr w:type="spellEnd"/>
      <w:r w:rsidRPr="008E4F35">
        <w:t xml:space="preserve"> desde la </w:t>
      </w:r>
      <w:proofErr w:type="spellStart"/>
      <w:r w:rsidRPr="008E4F35">
        <w:t>Rom</w:t>
      </w:r>
      <w:proofErr w:type="spellEnd"/>
      <w:r w:rsidRPr="008E4F35">
        <w:t xml:space="preserve"> del </w:t>
      </w:r>
      <w:proofErr w:type="spellStart"/>
      <w:r w:rsidRPr="008E4F35">
        <w:t>arcade</w:t>
      </w:r>
      <w:proofErr w:type="spellEnd"/>
      <w:r w:rsidRPr="008E4F35">
        <w:t xml:space="preserve"> mediante los programas </w:t>
      </w:r>
      <w:r w:rsidRPr="008E4F35">
        <w:rPr>
          <w:rFonts w:ascii="Calibri Light" w:hAnsi="Calibri Light" w:cs="Calibri Light"/>
          <w:b/>
          <w:i/>
          <w:color w:val="AEAAAA" w:themeColor="background2" w:themeShade="BF"/>
        </w:rPr>
        <w:t>TiledGGD_V2.1.0</w:t>
      </w:r>
      <w:r w:rsidRPr="008E4F35">
        <w:t xml:space="preserve"> y </w:t>
      </w:r>
      <w:proofErr w:type="spellStart"/>
      <w:r w:rsidRPr="008E4F35">
        <w:rPr>
          <w:rFonts w:ascii="Calibri Light" w:hAnsi="Calibri Light" w:cs="Calibri Light"/>
          <w:b/>
          <w:i/>
          <w:color w:val="AEAAAA" w:themeColor="background2" w:themeShade="BF"/>
        </w:rPr>
        <w:t>MameDatEditor</w:t>
      </w:r>
      <w:proofErr w:type="spellEnd"/>
      <w:r w:rsidRPr="008E4F35">
        <w:t xml:space="preserve">, pero no tuve éxito. Seguí buscando con criterios más genéricos para encontrar </w:t>
      </w:r>
      <w:proofErr w:type="spellStart"/>
      <w:r w:rsidRPr="008E4F35">
        <w:t>sprites</w:t>
      </w:r>
      <w:proofErr w:type="spellEnd"/>
      <w:r w:rsidRPr="008E4F35">
        <w:t xml:space="preserve"> sobre juegos de rally y Carlos Sainz y encontré varios recursos en </w:t>
      </w:r>
      <w:hyperlink r:id="rId10" w:history="1">
        <w:r w:rsidRPr="008E4F35">
          <w:rPr>
            <w:rStyle w:val="Hipervnculo"/>
            <w:rFonts w:cstheme="minorHAnsi"/>
          </w:rPr>
          <w:t>spriters-resource.com</w:t>
        </w:r>
      </w:hyperlink>
      <w:r w:rsidRPr="008E4F35">
        <w:t>. El Toyota C</w:t>
      </w:r>
      <w:r w:rsidR="008E4F35">
        <w:t>é</w:t>
      </w:r>
      <w:r w:rsidRPr="008E4F35">
        <w:t xml:space="preserve">lica tipo pixel-art en vista de pájaro o cenital, si no me equivoco, y unos circuitos, concretamente 4 que no tienen nada que ver con el juego de </w:t>
      </w:r>
      <w:proofErr w:type="spellStart"/>
      <w:r w:rsidRPr="008E4F35">
        <w:t>Gaelco</w:t>
      </w:r>
      <w:proofErr w:type="spellEnd"/>
      <w:r w:rsidR="008E4F35">
        <w:t>,</w:t>
      </w:r>
      <w:r w:rsidRPr="008E4F35">
        <w:t xml:space="preserve"> pero si me recordó al Aspar GP Master, así que, en resumen, básicamente me he inspirado en los dos para tener el resultado que he esta</w:t>
      </w:r>
      <w:r w:rsidR="008E4F35">
        <w:t>do</w:t>
      </w:r>
      <w:r w:rsidRPr="008E4F35">
        <w:t xml:space="preserve"> desarrollando.</w:t>
      </w:r>
    </w:p>
    <w:p w:rsidR="008E4F35" w:rsidRPr="008E4F35" w:rsidRDefault="008E4F35" w:rsidP="008E4F35">
      <w:pPr>
        <w:pStyle w:val="Contenido"/>
      </w:pPr>
      <w:r w:rsidRPr="008E4F35">
        <w:t xml:space="preserve">Sí, al final no he podido hacer el juego de </w:t>
      </w:r>
      <w:proofErr w:type="spellStart"/>
      <w:r w:rsidRPr="008E4F35">
        <w:t>Gaelco</w:t>
      </w:r>
      <w:proofErr w:type="spellEnd"/>
      <w:r w:rsidRPr="008E4F35">
        <w:t>.</w:t>
      </w:r>
    </w:p>
    <w:p w:rsidR="008E4F35" w:rsidRPr="008E4F35" w:rsidRDefault="008E4F35" w:rsidP="008E4F35">
      <w:pPr>
        <w:pStyle w:val="Contenido"/>
      </w:pPr>
    </w:p>
    <w:p w:rsidR="000D54F6" w:rsidRPr="008E4F35" w:rsidRDefault="000D54F6" w:rsidP="008E4F35">
      <w:pPr>
        <w:pStyle w:val="Contenido"/>
      </w:pPr>
      <w:r w:rsidRPr="008E4F35">
        <w:t xml:space="preserve">Principalmente la mecánica básica, en mi opinión, era mover el circuito conforme el movimiento lateral del coche de izquierda a derecha y viceversa, y cambios de </w:t>
      </w:r>
      <w:proofErr w:type="spellStart"/>
      <w:r w:rsidRPr="008E4F35">
        <w:t>sprites</w:t>
      </w:r>
      <w:proofErr w:type="spellEnd"/>
      <w:r w:rsidRPr="008E4F35">
        <w:t xml:space="preserve"> al hacer los giros; ésta es la mecánica que yo tenía en mente</w:t>
      </w:r>
      <w:r w:rsidR="008E4F35">
        <w:t>, por eso lo pensé muy sencillo</w:t>
      </w:r>
      <w:r w:rsidRPr="008E4F35">
        <w:t>. Evidentemente hay más, pero eso no lo consideraba una complejidad extrema, pero bueno</w:t>
      </w:r>
      <w:r w:rsidR="008E4F35">
        <w:t>…</w:t>
      </w:r>
    </w:p>
    <w:p w:rsidR="000D54F6" w:rsidRDefault="000D54F6" w:rsidP="008E4F35">
      <w:pPr>
        <w:pStyle w:val="Contenido"/>
      </w:pPr>
      <w:r w:rsidRPr="008E4F35">
        <w:t>Para terminar, al fin y al cabo</w:t>
      </w:r>
      <w:r w:rsidR="008E4F35">
        <w:t>,</w:t>
      </w:r>
      <w:r w:rsidRPr="008E4F35">
        <w:t xml:space="preserve"> lo que he hecho es un juego de "rally", no al uso, pero sí muy parecido en vista cenital o pájaro, con cuatro circuitos y un coche. Tiene la mecánica de aceleración, desaceleración, frenado, giros y marcha atrás, con un derrape discreto, velocidad máxima hacia delante y marcha atrás; pienso que lo </w:t>
      </w:r>
      <w:r w:rsidR="00932A05">
        <w:t>sencillo</w:t>
      </w:r>
      <w:r w:rsidRPr="008E4F35">
        <w:t>, nada de muchas complejidades que si nos ponemos, hago un juego para sacarlo al mercado, así que lo básico.</w:t>
      </w:r>
    </w:p>
    <w:p w:rsidR="00932A05" w:rsidRDefault="00932A05" w:rsidP="008E4F35">
      <w:pPr>
        <w:pStyle w:val="Contenido"/>
      </w:pPr>
    </w:p>
    <w:p w:rsidR="00932A05" w:rsidRPr="008E4F3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CFABCD9" wp14:editId="4A2BAF8B">
                <wp:extent cx="6281439" cy="3115434"/>
                <wp:effectExtent l="0" t="0" r="5080" b="889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439" cy="311543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proofErr w:type="spellStart"/>
                            <w:r w:rsidRPr="00932A05">
                              <w:rPr>
                                <w:rFonts w:ascii="Calibri" w:hAnsi="Calibri" w:cs="Calibri"/>
                                <w:lang w:bidi="es-ES"/>
                              </w:rPr>
                              <w:t>World</w:t>
                            </w:r>
                            <w:proofErr w:type="spellEnd"/>
                            <w:r w:rsidRPr="00932A05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 Rally</w:t>
                            </w: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de 1993, de </w:t>
                            </w:r>
                            <w:hyperlink r:id="rId11" w:history="1">
                              <w:r w:rsidRPr="00932A05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lang w:bidi="es-ES"/>
                                </w:rPr>
                                <w:t>Zigurat Software</w:t>
                              </w:r>
                            </w:hyperlink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y publicado por </w:t>
                            </w:r>
                            <w:hyperlink r:id="rId12" w:history="1">
                              <w:proofErr w:type="spellStart"/>
                              <w:r w:rsidRPr="00932A05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lang w:bidi="es-ES"/>
                                </w:rPr>
                                <w:t>Gaelco</w:t>
                              </w:r>
                              <w:proofErr w:type="spellEnd"/>
                            </w:hyperlink>
                          </w:p>
                          <w:p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:rsidR="00932A05" w:rsidRPr="008E4F35" w:rsidRDefault="00932A05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Wikipedia</w:t>
                            </w:r>
                          </w:p>
                          <w:p w:rsidR="00932A05" w:rsidRPr="008E4F35" w:rsidRDefault="00C4177A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nfasis"/>
                                <w:rFonts w:ascii="Calibri" w:hAnsi="Calibri" w:cs="Calibri"/>
                                <w:i/>
                                <w:iCs w:val="0"/>
                                <w:color w:val="C00000"/>
                                <w:lang w:bidi="es-ES"/>
                              </w:rPr>
                            </w:pPr>
                            <w:hyperlink r:id="rId13" w:history="1">
                              <w:r w:rsidR="00932A05" w:rsidRPr="008E4F35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https://es.m.wikipedia.org/wiki/World_Rally</w:t>
                              </w:r>
                            </w:hyperlink>
                          </w:p>
                          <w:p w:rsidR="00932A05" w:rsidRPr="008E4F35" w:rsidRDefault="00932A05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Google</w:t>
                            </w:r>
                          </w:p>
                          <w:p w:rsidR="00932A05" w:rsidRPr="008E4F35" w:rsidRDefault="00C4177A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nfasis"/>
                                <w:rFonts w:ascii="Calibri" w:hAnsi="Calibri" w:cs="Calibri"/>
                                <w:i/>
                                <w:iCs w:val="0"/>
                                <w:color w:val="C00000"/>
                                <w:lang w:bidi="es-ES"/>
                              </w:rPr>
                            </w:pPr>
                            <w:hyperlink r:id="rId14" w:history="1">
                              <w:r w:rsidR="00932A05" w:rsidRPr="008E4F35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https://www.google.com/search?hl=es-ES&amp;q=WRC+gaelco+carlos+sainz</w:t>
                              </w:r>
                            </w:hyperlink>
                          </w:p>
                          <w:p w:rsidR="00932A05" w:rsidRPr="008E4F35" w:rsidRDefault="00932A05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proofErr w:type="spellStart"/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Gameplay</w:t>
                            </w:r>
                            <w:proofErr w:type="spellEnd"/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/Análisis (Youtube.com)</w:t>
                            </w:r>
                          </w:p>
                          <w:p w:rsidR="00932A05" w:rsidRDefault="00C4177A" w:rsidP="00932A05">
                            <w:pPr>
                              <w:pStyle w:val="NormalWeb"/>
                              <w:spacing w:before="0" w:after="0"/>
                              <w:ind w:firstLine="72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  <w:hyperlink r:id="rId15" w:history="1">
                              <w:r w:rsidR="00932A05" w:rsidRPr="008E4F35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https://es.m.wikipedia.org/wiki/World_Rally</w:t>
                              </w:r>
                            </w:hyperlink>
                          </w:p>
                          <w:p w:rsidR="00932A05" w:rsidRDefault="00932A05" w:rsidP="00932A05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:rsid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  <w:r w:rsidRPr="008E4F3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Pr="008E4F35">
                              <w:rPr>
                                <w:rFonts w:ascii="Calibri" w:hAnsi="Calibri" w:cs="Calibri"/>
                                <w:lang w:bidi="es-ES"/>
                              </w:rPr>
                              <w:t>Aspar GP Master</w:t>
                            </w:r>
                            <w:r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de 1988</w:t>
                            </w:r>
                            <w:r w:rsidRPr="008E4F3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de</w:t>
                            </w:r>
                            <w:r w:rsidRPr="008E4F3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</w:t>
                            </w:r>
                            <w:hyperlink r:id="rId16" w:history="1">
                              <w:proofErr w:type="spellStart"/>
                              <w:r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lang w:bidi="es-ES"/>
                                </w:rPr>
                                <w:t>Dynamic</w:t>
                              </w:r>
                              <w:proofErr w:type="spellEnd"/>
                              <w:r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lang w:bidi="es-ES"/>
                                </w:rPr>
                                <w:t xml:space="preserve"> Software</w:t>
                              </w:r>
                            </w:hyperlink>
                          </w:p>
                          <w:p w:rsidR="00932A05" w:rsidRPr="008E4F3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:rsidR="00932A05" w:rsidRPr="008E4F35" w:rsidRDefault="00932A05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Wikipedia</w:t>
                            </w:r>
                          </w:p>
                          <w:p w:rsidR="00932A05" w:rsidRPr="008E4F35" w:rsidRDefault="00C4177A" w:rsidP="00932A05">
                            <w:pPr>
                              <w:pStyle w:val="Textodestacado"/>
                              <w:ind w:left="720"/>
                              <w:rPr>
                                <w:rStyle w:val="Hipervnculo"/>
                                <w:rFonts w:ascii="Calibri" w:hAnsi="Calibri" w:cs="Calibri"/>
                                <w:color w:val="auto"/>
                                <w:u w:val="none"/>
                                <w:lang w:bidi="es-ES"/>
                              </w:rPr>
                            </w:pPr>
                            <w:hyperlink r:id="rId17" w:history="1">
                              <w:r w:rsidR="00932A05" w:rsidRPr="00B2771B">
                                <w:rPr>
                                  <w:rStyle w:val="Hipervnculo"/>
                                  <w:rFonts w:ascii="Calibri" w:eastAsia="Times New Roman" w:hAnsi="Calibri" w:cs="Calibri"/>
                                  <w:i/>
                                  <w:szCs w:val="24"/>
                                  <w:lang w:eastAsia="es-ES" w:bidi="es-ES"/>
                                </w:rPr>
                                <w:t>https://es.wikipedia.org/wiki/Aspar_GP_Master</w:t>
                              </w:r>
                            </w:hyperlink>
                          </w:p>
                          <w:p w:rsidR="00932A05" w:rsidRPr="008E4F35" w:rsidRDefault="00932A05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Google</w:t>
                            </w:r>
                          </w:p>
                          <w:p w:rsidR="00932A05" w:rsidRPr="002F0AEC" w:rsidRDefault="00932A05" w:rsidP="00932A05">
                            <w:pPr>
                              <w:pStyle w:val="Textodestacado"/>
                              <w:ind w:left="720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  <w:r>
                              <w:rPr>
                                <w:rStyle w:val="Hipervnculo"/>
                                <w:rFonts w:ascii="Calibri" w:eastAsia="Times New Roman" w:hAnsi="Calibri" w:cs="Calibri"/>
                                <w:i/>
                                <w:szCs w:val="24"/>
                                <w:lang w:eastAsia="es-ES" w:bidi="es-ES"/>
                              </w:rPr>
                              <w:fldChar w:fldCharType="begin"/>
                            </w:r>
                            <w:r>
                              <w:rPr>
                                <w:rStyle w:val="Hipervnculo"/>
                                <w:rFonts w:ascii="Calibri" w:eastAsia="Times New Roman" w:hAnsi="Calibri" w:cs="Calibri"/>
                                <w:i/>
                                <w:szCs w:val="24"/>
                                <w:lang w:eastAsia="es-ES" w:bidi="es-ES"/>
                              </w:rPr>
                              <w:instrText xml:space="preserve"> HYPERLINK "https://www.google.com/search?q=Aspar+gp+master+dynamic" </w:instrText>
                            </w:r>
                            <w:r>
                              <w:rPr>
                                <w:rStyle w:val="Hipervnculo"/>
                                <w:rFonts w:ascii="Calibri" w:eastAsia="Times New Roman" w:hAnsi="Calibri" w:cs="Calibri"/>
                                <w:i/>
                                <w:szCs w:val="24"/>
                                <w:lang w:eastAsia="es-ES" w:bidi="es-ES"/>
                              </w:rPr>
                              <w:fldChar w:fldCharType="separate"/>
                            </w:r>
                            <w:r w:rsidRPr="002F0AEC">
                              <w:rPr>
                                <w:rStyle w:val="Hipervnculo"/>
                                <w:rFonts w:ascii="Calibri" w:eastAsia="Times New Roman" w:hAnsi="Calibri" w:cs="Calibri"/>
                                <w:i/>
                                <w:szCs w:val="24"/>
                                <w:lang w:eastAsia="es-ES" w:bidi="es-ES"/>
                              </w:rPr>
                              <w:t>https://www.google.com/search?q=Aspar+gp+master+dynamic</w:t>
                            </w:r>
                          </w:p>
                          <w:p w:rsidR="00932A05" w:rsidRPr="008E4F35" w:rsidRDefault="00932A05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Hipervnculo"/>
                                <w:rFonts w:ascii="Calibri" w:eastAsia="Times New Roman" w:hAnsi="Calibri" w:cs="Calibri"/>
                                <w:i/>
                                <w:szCs w:val="24"/>
                                <w:lang w:eastAsia="es-ES" w:bidi="es-ES"/>
                              </w:rPr>
                              <w:fldChar w:fldCharType="end"/>
                            </w:r>
                            <w:proofErr w:type="spellStart"/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Gameplay</w:t>
                            </w:r>
                            <w:proofErr w:type="spellEnd"/>
                            <w:r w:rsidRPr="008E4F35"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/Análisis (Youtube.com)</w:t>
                            </w:r>
                          </w:p>
                          <w:p w:rsidR="00932A05" w:rsidRPr="000712D1" w:rsidRDefault="00C4177A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nfasis"/>
                                <w:i/>
                                <w:iCs w:val="0"/>
                                <w:color w:val="C00000"/>
                                <w:lang w:bidi="es-ES"/>
                              </w:rPr>
                            </w:pPr>
                            <w:hyperlink r:id="rId18" w:history="1">
                              <w:r w:rsidR="00932A05" w:rsidRPr="002F0AEC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https://www.youtube.com/watch?v=D7I82SPsZdM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FABCD9" id="Cuadro de texto 11" o:spid="_x0000_s1027" type="#_x0000_t202" style="width:494.6pt;height:24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" fillcolor="#f2f2f2" stroked="f" strokeweight=".5pt">
                <v:textbox>
                  <w:txbxContent>
                    <w:p w:rsid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proofErr w:type="spellStart"/>
                      <w:r w:rsidRPr="00932A05">
                        <w:rPr>
                          <w:rFonts w:ascii="Calibri" w:hAnsi="Calibri" w:cs="Calibri"/>
                          <w:lang w:bidi="es-ES"/>
                        </w:rPr>
                        <w:t>World</w:t>
                      </w:r>
                      <w:proofErr w:type="spellEnd"/>
                      <w:r w:rsidRPr="00932A05">
                        <w:rPr>
                          <w:rFonts w:ascii="Calibri" w:hAnsi="Calibri" w:cs="Calibri"/>
                          <w:lang w:bidi="es-ES"/>
                        </w:rPr>
                        <w:t xml:space="preserve"> Rally</w:t>
                      </w: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de 1993, de </w:t>
                      </w:r>
                      <w:hyperlink r:id="rId19" w:history="1">
                        <w:r w:rsidRPr="00932A05">
                          <w:rPr>
                            <w:rStyle w:val="Hipervnculo"/>
                            <w:rFonts w:ascii="Calibri" w:hAnsi="Calibri" w:cs="Calibri"/>
                            <w:b w:val="0"/>
                            <w:lang w:bidi="es-ES"/>
                          </w:rPr>
                          <w:t>Zigurat Software</w:t>
                        </w:r>
                      </w:hyperlink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y publicado por </w:t>
                      </w:r>
                      <w:hyperlink r:id="rId20" w:history="1">
                        <w:proofErr w:type="spellStart"/>
                        <w:r w:rsidRPr="00932A05">
                          <w:rPr>
                            <w:rStyle w:val="Hipervnculo"/>
                            <w:rFonts w:ascii="Calibri" w:hAnsi="Calibri" w:cs="Calibri"/>
                            <w:b w:val="0"/>
                            <w:lang w:bidi="es-ES"/>
                          </w:rPr>
                          <w:t>Gaelco</w:t>
                        </w:r>
                        <w:proofErr w:type="spellEnd"/>
                      </w:hyperlink>
                    </w:p>
                    <w:p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:rsidR="00932A05" w:rsidRPr="008E4F35" w:rsidRDefault="00932A05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Wikipedia</w:t>
                      </w:r>
                    </w:p>
                    <w:p w:rsidR="00932A05" w:rsidRPr="008E4F35" w:rsidRDefault="008C1EA3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nfasis"/>
                          <w:rFonts w:ascii="Calibri" w:hAnsi="Calibri" w:cs="Calibri"/>
                          <w:i/>
                          <w:iCs w:val="0"/>
                          <w:color w:val="C00000"/>
                          <w:lang w:bidi="es-ES"/>
                        </w:rPr>
                      </w:pPr>
                      <w:hyperlink r:id="rId21" w:history="1">
                        <w:r w:rsidR="00932A05" w:rsidRPr="008E4F35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https://es.m.wikipedia.org/wiki/World_Rally</w:t>
                        </w:r>
                      </w:hyperlink>
                    </w:p>
                    <w:p w:rsidR="00932A05" w:rsidRPr="008E4F35" w:rsidRDefault="00932A05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Google</w:t>
                      </w:r>
                    </w:p>
                    <w:p w:rsidR="00932A05" w:rsidRPr="008E4F35" w:rsidRDefault="008C1EA3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nfasis"/>
                          <w:rFonts w:ascii="Calibri" w:hAnsi="Calibri" w:cs="Calibri"/>
                          <w:i/>
                          <w:iCs w:val="0"/>
                          <w:color w:val="C00000"/>
                          <w:lang w:bidi="es-ES"/>
                        </w:rPr>
                      </w:pPr>
                      <w:hyperlink r:id="rId22" w:history="1">
                        <w:r w:rsidR="00932A05" w:rsidRPr="008E4F35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https://www.google.com/search?hl=es-ES&amp;q=WRC+gaelco+carlos+sainz</w:t>
                        </w:r>
                      </w:hyperlink>
                    </w:p>
                    <w:p w:rsidR="00932A05" w:rsidRPr="008E4F35" w:rsidRDefault="00932A05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proofErr w:type="spellStart"/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Gameplay</w:t>
                      </w:r>
                      <w:proofErr w:type="spellEnd"/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/Análisis (Youtube.com)</w:t>
                      </w:r>
                    </w:p>
                    <w:p w:rsidR="00932A05" w:rsidRDefault="008C1EA3" w:rsidP="00932A05">
                      <w:pPr>
                        <w:pStyle w:val="NormalWeb"/>
                        <w:spacing w:before="0" w:after="0"/>
                        <w:ind w:firstLine="72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  <w:hyperlink r:id="rId23" w:history="1">
                        <w:r w:rsidR="00932A05" w:rsidRPr="008E4F35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https://es.m.wikipedia.org/wiki/World_Rally</w:t>
                        </w:r>
                      </w:hyperlink>
                    </w:p>
                    <w:p w:rsidR="00932A05" w:rsidRDefault="00932A05" w:rsidP="00932A05">
                      <w:pPr>
                        <w:pStyle w:val="NormalWeb"/>
                        <w:spacing w:before="0" w:after="0"/>
                        <w:jc w:val="left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:rsid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lang w:bidi="es-ES"/>
                        </w:rPr>
                      </w:pPr>
                      <w:r w:rsidRPr="008E4F3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Pr="008E4F35">
                        <w:rPr>
                          <w:rFonts w:ascii="Calibri" w:hAnsi="Calibri" w:cs="Calibri"/>
                          <w:lang w:bidi="es-ES"/>
                        </w:rPr>
                        <w:t>Aspar GP Master</w:t>
                      </w:r>
                      <w:r>
                        <w:rPr>
                          <w:rFonts w:ascii="Calibri" w:hAnsi="Calibri" w:cs="Calibri"/>
                          <w:lang w:bidi="es-ES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de 1988</w:t>
                      </w:r>
                      <w:r w:rsidRPr="008E4F3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, </w:t>
                      </w:r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de</w:t>
                      </w:r>
                      <w:r w:rsidRPr="008E4F3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</w:t>
                      </w:r>
                      <w:hyperlink r:id="rId24" w:history="1">
                        <w:proofErr w:type="spellStart"/>
                        <w:r>
                          <w:rPr>
                            <w:rStyle w:val="Hipervnculo"/>
                            <w:rFonts w:ascii="Calibri" w:hAnsi="Calibri" w:cs="Calibri"/>
                            <w:b w:val="0"/>
                            <w:lang w:bidi="es-ES"/>
                          </w:rPr>
                          <w:t>Dynamic</w:t>
                        </w:r>
                        <w:proofErr w:type="spellEnd"/>
                        <w:r>
                          <w:rPr>
                            <w:rStyle w:val="Hipervnculo"/>
                            <w:rFonts w:ascii="Calibri" w:hAnsi="Calibri" w:cs="Calibri"/>
                            <w:b w:val="0"/>
                            <w:lang w:bidi="es-ES"/>
                          </w:rPr>
                          <w:t xml:space="preserve"> Software</w:t>
                        </w:r>
                      </w:hyperlink>
                    </w:p>
                    <w:p w:rsidR="00932A05" w:rsidRPr="008E4F3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:rsidR="00932A05" w:rsidRPr="008E4F35" w:rsidRDefault="00932A05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Wikipedia</w:t>
                      </w:r>
                    </w:p>
                    <w:p w:rsidR="00932A05" w:rsidRPr="008E4F35" w:rsidRDefault="008C1EA3" w:rsidP="00932A05">
                      <w:pPr>
                        <w:pStyle w:val="Textodestacado"/>
                        <w:ind w:left="720"/>
                        <w:rPr>
                          <w:rStyle w:val="Hipervnculo"/>
                          <w:rFonts w:ascii="Calibri" w:hAnsi="Calibri" w:cs="Calibri"/>
                          <w:color w:val="auto"/>
                          <w:u w:val="none"/>
                          <w:lang w:bidi="es-ES"/>
                        </w:rPr>
                      </w:pPr>
                      <w:hyperlink r:id="rId25" w:history="1">
                        <w:r w:rsidR="00932A05" w:rsidRPr="00B2771B">
                          <w:rPr>
                            <w:rStyle w:val="Hipervnculo"/>
                            <w:rFonts w:ascii="Calibri" w:eastAsia="Times New Roman" w:hAnsi="Calibri" w:cs="Calibri"/>
                            <w:i/>
                            <w:szCs w:val="24"/>
                            <w:lang w:eastAsia="es-ES" w:bidi="es-ES"/>
                          </w:rPr>
                          <w:t>https://es.wikipedia.org/wiki/Aspar_GP_Master</w:t>
                        </w:r>
                      </w:hyperlink>
                    </w:p>
                    <w:p w:rsidR="00932A05" w:rsidRPr="008E4F35" w:rsidRDefault="00932A05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Google</w:t>
                      </w:r>
                    </w:p>
                    <w:p w:rsidR="00932A05" w:rsidRPr="002F0AEC" w:rsidRDefault="00932A05" w:rsidP="00932A05">
                      <w:pPr>
                        <w:pStyle w:val="Textodestacado"/>
                        <w:ind w:left="720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  <w:r>
                        <w:rPr>
                          <w:rStyle w:val="Hipervnculo"/>
                          <w:rFonts w:ascii="Calibri" w:eastAsia="Times New Roman" w:hAnsi="Calibri" w:cs="Calibri"/>
                          <w:i/>
                          <w:szCs w:val="24"/>
                          <w:lang w:eastAsia="es-ES" w:bidi="es-ES"/>
                        </w:rPr>
                        <w:fldChar w:fldCharType="begin"/>
                      </w:r>
                      <w:r>
                        <w:rPr>
                          <w:rStyle w:val="Hipervnculo"/>
                          <w:rFonts w:ascii="Calibri" w:eastAsia="Times New Roman" w:hAnsi="Calibri" w:cs="Calibri"/>
                          <w:i/>
                          <w:szCs w:val="24"/>
                          <w:lang w:eastAsia="es-ES" w:bidi="es-ES"/>
                        </w:rPr>
                        <w:instrText xml:space="preserve"> HYPERLINK "https://www.google.com/search?q=Aspar+gp+master+dynamic" </w:instrText>
                      </w:r>
                      <w:r>
                        <w:rPr>
                          <w:rStyle w:val="Hipervnculo"/>
                          <w:rFonts w:ascii="Calibri" w:eastAsia="Times New Roman" w:hAnsi="Calibri" w:cs="Calibri"/>
                          <w:i/>
                          <w:szCs w:val="24"/>
                          <w:lang w:eastAsia="es-ES" w:bidi="es-ES"/>
                        </w:rPr>
                        <w:fldChar w:fldCharType="separate"/>
                      </w:r>
                      <w:r w:rsidRPr="002F0AEC">
                        <w:rPr>
                          <w:rStyle w:val="Hipervnculo"/>
                          <w:rFonts w:ascii="Calibri" w:eastAsia="Times New Roman" w:hAnsi="Calibri" w:cs="Calibri"/>
                          <w:i/>
                          <w:szCs w:val="24"/>
                          <w:lang w:eastAsia="es-ES" w:bidi="es-ES"/>
                        </w:rPr>
                        <w:t>https://www.google.com/search?q=Aspar+gp+master+dynamic</w:t>
                      </w:r>
                    </w:p>
                    <w:p w:rsidR="00932A05" w:rsidRPr="008E4F35" w:rsidRDefault="00932A05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Hipervnculo"/>
                          <w:rFonts w:ascii="Calibri" w:eastAsia="Times New Roman" w:hAnsi="Calibri" w:cs="Calibri"/>
                          <w:i/>
                          <w:szCs w:val="24"/>
                          <w:lang w:eastAsia="es-ES" w:bidi="es-ES"/>
                        </w:rPr>
                        <w:fldChar w:fldCharType="end"/>
                      </w:r>
                      <w:proofErr w:type="spellStart"/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Gameplay</w:t>
                      </w:r>
                      <w:proofErr w:type="spellEnd"/>
                      <w:r w:rsidRPr="008E4F35"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/Análisis (Youtube.com)</w:t>
                      </w:r>
                    </w:p>
                    <w:p w:rsidR="00932A05" w:rsidRPr="000712D1" w:rsidRDefault="008C1EA3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nfasis"/>
                          <w:i/>
                          <w:iCs w:val="0"/>
                          <w:color w:val="C00000"/>
                          <w:lang w:bidi="es-ES"/>
                        </w:rPr>
                      </w:pPr>
                      <w:hyperlink r:id="rId26" w:history="1">
                        <w:r w:rsidR="00932A05" w:rsidRPr="002F0AEC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https://www.youtube.com/watch?v=D7I82SPsZdM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:rsidR="003B0D1F" w:rsidRPr="003B0D1F" w:rsidRDefault="003B0D1F" w:rsidP="003B0D1F">
      <w:pPr>
        <w:pStyle w:val="Ttulo1"/>
        <w:rPr>
          <w:lang w:eastAsia="es-ES"/>
        </w:rPr>
      </w:pPr>
      <w:bookmarkStart w:id="1" w:name="_Investigación_y_Aprendizaje"/>
      <w:bookmarkEnd w:id="1"/>
      <w:r w:rsidRPr="003B0D1F">
        <w:rPr>
          <w:lang w:eastAsia="es-ES"/>
        </w:rPr>
        <w:lastRenderedPageBreak/>
        <w:t>Investigación y Aprendizaje</w:t>
      </w:r>
    </w:p>
    <w:p w:rsidR="00636BFE" w:rsidRDefault="00636BFE" w:rsidP="003B0D1F">
      <w:pPr>
        <w:pStyle w:val="Contenido"/>
        <w:rPr>
          <w:lang w:eastAsia="es-ES"/>
        </w:rPr>
      </w:pPr>
    </w:p>
    <w:p w:rsidR="00636BFE" w:rsidRDefault="00636BFE" w:rsidP="003B0D1F">
      <w:pPr>
        <w:pStyle w:val="Contenido"/>
        <w:rPr>
          <w:lang w:eastAsia="es-ES"/>
        </w:rPr>
      </w:pPr>
      <w:r>
        <w:rPr>
          <w:lang w:eastAsia="es-ES"/>
        </w:rPr>
        <w:t>Como he comentado en el apartado anterior, l</w:t>
      </w:r>
      <w:r w:rsidR="003B0D1F" w:rsidRPr="003B0D1F">
        <w:rPr>
          <w:lang w:eastAsia="es-ES"/>
        </w:rPr>
        <w:t xml:space="preserve">a fase inicial del proyecto </w:t>
      </w:r>
      <w:r>
        <w:rPr>
          <w:lang w:eastAsia="es-ES"/>
        </w:rPr>
        <w:t>la centré</w:t>
      </w:r>
      <w:r w:rsidR="003B0D1F" w:rsidRPr="003B0D1F">
        <w:rPr>
          <w:lang w:eastAsia="es-ES"/>
        </w:rPr>
        <w:t xml:space="preserve"> en una investigación exhaustiva del juego </w:t>
      </w:r>
      <w:proofErr w:type="spellStart"/>
      <w:r w:rsidR="003B0D1F" w:rsidRPr="003B0D1F">
        <w:rPr>
          <w:lang w:eastAsia="es-ES"/>
        </w:rPr>
        <w:t>World</w:t>
      </w:r>
      <w:proofErr w:type="spellEnd"/>
      <w:r w:rsidR="003B0D1F" w:rsidRPr="003B0D1F">
        <w:rPr>
          <w:lang w:eastAsia="es-ES"/>
        </w:rPr>
        <w:t xml:space="preserve"> Rally de </w:t>
      </w:r>
      <w:proofErr w:type="spellStart"/>
      <w:r w:rsidR="003B0D1F" w:rsidRPr="003B0D1F">
        <w:rPr>
          <w:lang w:eastAsia="es-ES"/>
        </w:rPr>
        <w:t>Gaelco</w:t>
      </w:r>
      <w:proofErr w:type="spellEnd"/>
      <w:r w:rsidR="003B0D1F" w:rsidRPr="003B0D1F">
        <w:rPr>
          <w:lang w:eastAsia="es-ES"/>
        </w:rPr>
        <w:t xml:space="preserve">. </w:t>
      </w:r>
    </w:p>
    <w:p w:rsidR="00636BFE" w:rsidRDefault="00636BFE" w:rsidP="003B0D1F">
      <w:pPr>
        <w:pStyle w:val="Contenido"/>
        <w:rPr>
          <w:lang w:eastAsia="es-ES"/>
        </w:rPr>
      </w:pPr>
    </w:p>
    <w:p w:rsidR="003B0D1F" w:rsidRDefault="00636BFE" w:rsidP="003B0D1F">
      <w:pPr>
        <w:pStyle w:val="Contenido"/>
        <w:rPr>
          <w:lang w:eastAsia="es-ES"/>
        </w:rPr>
      </w:pPr>
      <w:r>
        <w:rPr>
          <w:lang w:eastAsia="es-ES"/>
        </w:rPr>
        <w:t>Después de haber gastado muchas monedas de 5 duros, como es de entender, mi</w:t>
      </w:r>
      <w:r w:rsidR="003B0D1F" w:rsidRPr="003B0D1F">
        <w:rPr>
          <w:lang w:eastAsia="es-ES"/>
        </w:rPr>
        <w:t xml:space="preserve"> objetivo </w:t>
      </w:r>
      <w:r>
        <w:rPr>
          <w:lang w:eastAsia="es-ES"/>
        </w:rPr>
        <w:t xml:space="preserve">no iba a ser </w:t>
      </w:r>
      <w:r w:rsidR="003B0D1F" w:rsidRPr="003B0D1F">
        <w:rPr>
          <w:lang w:eastAsia="es-ES"/>
        </w:rPr>
        <w:t>comprender las mecánicas de juego</w:t>
      </w:r>
      <w:r>
        <w:rPr>
          <w:lang w:eastAsia="es-ES"/>
        </w:rPr>
        <w:t>, ya que ya invertí mucho tiempo en jugarlo, si no en buscar más bien los</w:t>
      </w:r>
      <w:r w:rsidR="003B0D1F" w:rsidRPr="003B0D1F">
        <w:rPr>
          <w:lang w:eastAsia="es-ES"/>
        </w:rPr>
        <w:t xml:space="preserve"> recursos gráficos originales</w:t>
      </w:r>
      <w:r>
        <w:rPr>
          <w:lang w:eastAsia="es-ES"/>
        </w:rPr>
        <w:t xml:space="preserve"> y sus</w:t>
      </w:r>
      <w:r w:rsidR="003B0D1F" w:rsidRPr="003B0D1F">
        <w:rPr>
          <w:lang w:eastAsia="es-ES"/>
        </w:rPr>
        <w:t xml:space="preserve"> </w:t>
      </w:r>
      <w:proofErr w:type="spellStart"/>
      <w:r w:rsidR="003B0D1F" w:rsidRPr="003B0D1F">
        <w:rPr>
          <w:lang w:eastAsia="es-ES"/>
        </w:rPr>
        <w:t>sprites</w:t>
      </w:r>
      <w:proofErr w:type="spellEnd"/>
      <w:r>
        <w:rPr>
          <w:lang w:eastAsia="es-ES"/>
        </w:rPr>
        <w:t xml:space="preserve"> si el juego, en sí, los tuviese, pero maldita sorpresa</w:t>
      </w:r>
      <w:r w:rsidR="003B0D1F" w:rsidRPr="003B0D1F">
        <w:rPr>
          <w:lang w:eastAsia="es-ES"/>
        </w:rPr>
        <w:t xml:space="preserve">, </w:t>
      </w:r>
      <w:r>
        <w:rPr>
          <w:lang w:eastAsia="es-ES"/>
        </w:rPr>
        <w:t xml:space="preserve">la búsqueda </w:t>
      </w:r>
      <w:r w:rsidR="003B0D1F" w:rsidRPr="003B0D1F">
        <w:rPr>
          <w:lang w:eastAsia="es-ES"/>
        </w:rPr>
        <w:t xml:space="preserve">resultó </w:t>
      </w:r>
      <w:r>
        <w:rPr>
          <w:lang w:eastAsia="es-ES"/>
        </w:rPr>
        <w:t>en ninguna coincidencia</w:t>
      </w:r>
      <w:r w:rsidR="003B0D1F" w:rsidRPr="003B0D1F">
        <w:rPr>
          <w:lang w:eastAsia="es-ES"/>
        </w:rPr>
        <w:t>. La escasez de imágenes de referencia</w:t>
      </w:r>
      <w:r>
        <w:rPr>
          <w:lang w:eastAsia="es-ES"/>
        </w:rPr>
        <w:t xml:space="preserve"> y la falta total de </w:t>
      </w:r>
      <w:proofErr w:type="spellStart"/>
      <w:r>
        <w:rPr>
          <w:lang w:eastAsia="es-ES"/>
        </w:rPr>
        <w:t>sprites</w:t>
      </w:r>
      <w:proofErr w:type="spellEnd"/>
      <w:r>
        <w:rPr>
          <w:lang w:eastAsia="es-ES"/>
        </w:rPr>
        <w:t xml:space="preserve"> me hicieron encontrar una posibilidad que era </w:t>
      </w:r>
      <w:r w:rsidR="003B0D1F" w:rsidRPr="003B0D1F">
        <w:rPr>
          <w:lang w:eastAsia="es-ES"/>
        </w:rPr>
        <w:t xml:space="preserve">extraer </w:t>
      </w:r>
      <w:r>
        <w:rPr>
          <w:lang w:eastAsia="es-ES"/>
        </w:rPr>
        <w:t xml:space="preserve">los </w:t>
      </w:r>
      <w:proofErr w:type="spellStart"/>
      <w:r w:rsidR="003B0D1F" w:rsidRPr="003B0D1F">
        <w:rPr>
          <w:lang w:eastAsia="es-ES"/>
        </w:rPr>
        <w:t>sprites</w:t>
      </w:r>
      <w:proofErr w:type="spellEnd"/>
      <w:r w:rsidR="003B0D1F" w:rsidRPr="003B0D1F">
        <w:rPr>
          <w:lang w:eastAsia="es-ES"/>
        </w:rPr>
        <w:t xml:space="preserve"> directamente de la ROM del juego original usando</w:t>
      </w:r>
      <w:r>
        <w:rPr>
          <w:lang w:eastAsia="es-ES"/>
        </w:rPr>
        <w:t xml:space="preserve"> diversas</w:t>
      </w:r>
      <w:r w:rsidR="003B0D1F" w:rsidRPr="003B0D1F">
        <w:rPr>
          <w:lang w:eastAsia="es-ES"/>
        </w:rPr>
        <w:t xml:space="preserve"> herramientas</w:t>
      </w:r>
      <w:r>
        <w:rPr>
          <w:lang w:eastAsia="es-ES"/>
        </w:rPr>
        <w:t>, pero el resultado fue el mismo, así que he tenido que hacer una</w:t>
      </w:r>
      <w:r w:rsidR="003B0D1F" w:rsidRPr="003B0D1F">
        <w:rPr>
          <w:lang w:eastAsia="es-ES"/>
        </w:rPr>
        <w:t xml:space="preserve"> reorientación del proyecto.</w:t>
      </w:r>
    </w:p>
    <w:p w:rsidR="00636BFE" w:rsidRPr="003B0D1F" w:rsidRDefault="00636BFE" w:rsidP="003B0D1F">
      <w:pPr>
        <w:pStyle w:val="Contenido"/>
        <w:rPr>
          <w:lang w:eastAsia="es-ES"/>
        </w:rPr>
      </w:pPr>
    </w:p>
    <w:p w:rsidR="003B0D1F" w:rsidRDefault="00636BFE" w:rsidP="003B0D1F">
      <w:pPr>
        <w:pStyle w:val="Contenido"/>
        <w:rPr>
          <w:lang w:eastAsia="es-ES"/>
        </w:rPr>
      </w:pPr>
      <w:r>
        <w:rPr>
          <w:lang w:eastAsia="es-ES"/>
        </w:rPr>
        <w:t>A</w:t>
      </w:r>
      <w:r w:rsidR="003B0D1F" w:rsidRPr="003B0D1F">
        <w:rPr>
          <w:lang w:eastAsia="es-ES"/>
        </w:rPr>
        <w:t>mpli</w:t>
      </w:r>
      <w:r>
        <w:rPr>
          <w:lang w:eastAsia="es-ES"/>
        </w:rPr>
        <w:t>ando</w:t>
      </w:r>
      <w:r w:rsidR="003B0D1F" w:rsidRPr="003B0D1F">
        <w:rPr>
          <w:lang w:eastAsia="es-ES"/>
        </w:rPr>
        <w:t xml:space="preserve"> la búsqueda a recursos de juegos de rally similares, </w:t>
      </w:r>
      <w:r>
        <w:rPr>
          <w:lang w:eastAsia="es-ES"/>
        </w:rPr>
        <w:t>me</w:t>
      </w:r>
      <w:r w:rsidR="003B0D1F" w:rsidRPr="003B0D1F">
        <w:rPr>
          <w:lang w:eastAsia="es-ES"/>
        </w:rPr>
        <w:t xml:space="preserve"> llevó al descubrimiento de </w:t>
      </w:r>
      <w:proofErr w:type="spellStart"/>
      <w:r w:rsidR="003B0D1F" w:rsidRPr="003B0D1F">
        <w:rPr>
          <w:lang w:eastAsia="es-ES"/>
        </w:rPr>
        <w:t>sprites</w:t>
      </w:r>
      <w:proofErr w:type="spellEnd"/>
      <w:r w:rsidR="003B0D1F" w:rsidRPr="003B0D1F">
        <w:rPr>
          <w:lang w:eastAsia="es-ES"/>
        </w:rPr>
        <w:t xml:space="preserve"> de un Toyota </w:t>
      </w:r>
      <w:proofErr w:type="spellStart"/>
      <w:r w:rsidR="003B0D1F" w:rsidRPr="003B0D1F">
        <w:rPr>
          <w:lang w:eastAsia="es-ES"/>
        </w:rPr>
        <w:t>Celica</w:t>
      </w:r>
      <w:proofErr w:type="spellEnd"/>
      <w:r w:rsidR="003B0D1F" w:rsidRPr="003B0D1F">
        <w:rPr>
          <w:lang w:eastAsia="es-ES"/>
        </w:rPr>
        <w:t xml:space="preserve"> en vista cenital (tipo pixel-art) y de cuatro circuitos en </w:t>
      </w:r>
      <w:r>
        <w:rPr>
          <w:lang w:eastAsia="es-ES"/>
        </w:rPr>
        <w:t>e</w:t>
      </w:r>
      <w:r w:rsidR="003B0D1F" w:rsidRPr="003B0D1F">
        <w:rPr>
          <w:lang w:eastAsia="es-ES"/>
        </w:rPr>
        <w:t>l</w:t>
      </w:r>
      <w:r>
        <w:rPr>
          <w:lang w:eastAsia="es-ES"/>
        </w:rPr>
        <w:t xml:space="preserve"> sitio web</w:t>
      </w:r>
      <w:r w:rsidR="003B0D1F" w:rsidRPr="003B0D1F">
        <w:rPr>
          <w:lang w:eastAsia="es-ES"/>
        </w:rPr>
        <w:t xml:space="preserve"> </w:t>
      </w:r>
      <w:hyperlink r:id="rId27" w:history="1">
        <w:r w:rsidR="003B0D1F" w:rsidRPr="00636BFE">
          <w:rPr>
            <w:rStyle w:val="Hipervnculo"/>
            <w:b/>
            <w:i/>
            <w:lang w:eastAsia="es-ES"/>
          </w:rPr>
          <w:t>spriters-resource.com</w:t>
        </w:r>
      </w:hyperlink>
      <w:r w:rsidR="003B0D1F" w:rsidRPr="003B0D1F">
        <w:rPr>
          <w:lang w:eastAsia="es-ES"/>
        </w:rPr>
        <w:t xml:space="preserve">. Estos recursos, aunque no pertenecientes al juego original, </w:t>
      </w:r>
      <w:r>
        <w:rPr>
          <w:lang w:eastAsia="es-ES"/>
        </w:rPr>
        <w:t>me han servido de</w:t>
      </w:r>
      <w:r w:rsidR="003B0D1F" w:rsidRPr="003B0D1F">
        <w:rPr>
          <w:lang w:eastAsia="es-ES"/>
        </w:rPr>
        <w:t xml:space="preserve"> base visual </w:t>
      </w:r>
      <w:r>
        <w:rPr>
          <w:lang w:eastAsia="es-ES"/>
        </w:rPr>
        <w:t>para el desarrollo, inspirándome</w:t>
      </w:r>
      <w:r w:rsidR="003B0D1F" w:rsidRPr="003B0D1F">
        <w:rPr>
          <w:lang w:eastAsia="es-ES"/>
        </w:rPr>
        <w:t xml:space="preserve"> finalmente también en el juego</w:t>
      </w:r>
      <w:r>
        <w:rPr>
          <w:lang w:eastAsia="es-ES"/>
        </w:rPr>
        <w:t xml:space="preserve">, Aspar GP Master, al que también le dediqué muchas horas en mi </w:t>
      </w:r>
      <w:proofErr w:type="spellStart"/>
      <w:r>
        <w:rPr>
          <w:lang w:eastAsia="es-ES"/>
        </w:rPr>
        <w:t>Amstrad</w:t>
      </w:r>
      <w:proofErr w:type="spellEnd"/>
      <w:r>
        <w:rPr>
          <w:lang w:eastAsia="es-ES"/>
        </w:rPr>
        <w:t xml:space="preserve"> CPC6 128k</w:t>
      </w:r>
    </w:p>
    <w:p w:rsidR="00636BFE" w:rsidRPr="003B0D1F" w:rsidRDefault="00636BFE" w:rsidP="003B0D1F">
      <w:pPr>
        <w:pStyle w:val="Contenido"/>
        <w:rPr>
          <w:lang w:eastAsia="es-ES"/>
        </w:rPr>
      </w:pPr>
    </w:p>
    <w:p w:rsidR="00224885" w:rsidRDefault="00224885" w:rsidP="003B0D1F">
      <w:pPr>
        <w:pStyle w:val="Contenido"/>
        <w:rPr>
          <w:lang w:eastAsia="es-ES"/>
        </w:rPr>
      </w:pPr>
      <w:r>
        <w:rPr>
          <w:lang w:eastAsia="es-ES"/>
        </w:rPr>
        <w:t>Cabe decir que, evidentemente, no es que sea lo más atractivo del proyecto, pero habiendo definido ya la orientación visual del proyecto, d</w:t>
      </w:r>
      <w:r w:rsidR="003B0D1F" w:rsidRPr="003B0D1F">
        <w:rPr>
          <w:lang w:eastAsia="es-ES"/>
        </w:rPr>
        <w:t xml:space="preserve">urante esta fase, </w:t>
      </w:r>
      <w:r>
        <w:rPr>
          <w:lang w:eastAsia="es-ES"/>
        </w:rPr>
        <w:t>me ha conducido a</w:t>
      </w:r>
      <w:r w:rsidR="003B0D1F" w:rsidRPr="003B0D1F">
        <w:rPr>
          <w:lang w:eastAsia="es-ES"/>
        </w:rPr>
        <w:t xml:space="preserve"> un aprendizaje autodidacta de varios conc</w:t>
      </w:r>
      <w:r>
        <w:rPr>
          <w:lang w:eastAsia="es-ES"/>
        </w:rPr>
        <w:t xml:space="preserve">eptos clave de </w:t>
      </w:r>
      <w:proofErr w:type="spellStart"/>
      <w:r>
        <w:rPr>
          <w:lang w:eastAsia="es-ES"/>
        </w:rPr>
        <w:t>Unity</w:t>
      </w:r>
      <w:proofErr w:type="spellEnd"/>
      <w:r>
        <w:rPr>
          <w:lang w:eastAsia="es-ES"/>
        </w:rPr>
        <w:t xml:space="preserve"> ya vistos en clase. </w:t>
      </w:r>
    </w:p>
    <w:p w:rsidR="00224885" w:rsidRDefault="00224885" w:rsidP="003B0D1F">
      <w:pPr>
        <w:pStyle w:val="Contenido"/>
        <w:rPr>
          <w:lang w:eastAsia="es-ES"/>
        </w:rPr>
      </w:pPr>
    </w:p>
    <w:p w:rsidR="003B0D1F" w:rsidRPr="003B0D1F" w:rsidRDefault="00224885" w:rsidP="003B0D1F">
      <w:pPr>
        <w:pStyle w:val="Contenido"/>
        <w:rPr>
          <w:lang w:eastAsia="es-ES"/>
        </w:rPr>
      </w:pPr>
      <w:r>
        <w:rPr>
          <w:lang w:eastAsia="es-ES"/>
        </w:rPr>
        <w:t>Qué verdad es que hasta que no te metes de lleno, uno no acaba de aprender</w:t>
      </w:r>
      <w:r w:rsidR="003B0D1F" w:rsidRPr="003B0D1F">
        <w:rPr>
          <w:lang w:eastAsia="es-ES"/>
        </w:rPr>
        <w:t>:</w:t>
      </w:r>
    </w:p>
    <w:p w:rsidR="00224885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t xml:space="preserve">Manejo de </w:t>
      </w:r>
      <w:proofErr w:type="spellStart"/>
      <w:r w:rsidRPr="00D71399">
        <w:rPr>
          <w:b/>
          <w:i/>
          <w:lang w:eastAsia="es-ES"/>
        </w:rPr>
        <w:t>Sprites</w:t>
      </w:r>
      <w:proofErr w:type="spellEnd"/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 xml:space="preserve">Importación, configuración y manipulación de </w:t>
      </w:r>
      <w:proofErr w:type="spellStart"/>
      <w:r w:rsidRPr="003B0D1F">
        <w:rPr>
          <w:lang w:eastAsia="es-ES"/>
        </w:rPr>
        <w:t>sprites</w:t>
      </w:r>
      <w:proofErr w:type="spellEnd"/>
      <w:r w:rsidRPr="003B0D1F">
        <w:rPr>
          <w:lang w:eastAsia="es-ES"/>
        </w:rPr>
        <w:t xml:space="preserve"> 2D en </w:t>
      </w:r>
      <w:proofErr w:type="spellStart"/>
      <w:r w:rsidRPr="003B0D1F">
        <w:rPr>
          <w:lang w:eastAsia="es-ES"/>
        </w:rPr>
        <w:t>Unity</w:t>
      </w:r>
      <w:proofErr w:type="spellEnd"/>
      <w:r w:rsidRPr="003B0D1F">
        <w:rPr>
          <w:lang w:eastAsia="es-ES"/>
        </w:rPr>
        <w:t>.</w:t>
      </w:r>
    </w:p>
    <w:p w:rsidR="00224885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proofErr w:type="spellStart"/>
      <w:r w:rsidRPr="00D71399">
        <w:rPr>
          <w:b/>
          <w:i/>
          <w:lang w:eastAsia="es-ES"/>
        </w:rPr>
        <w:t>Prefabs</w:t>
      </w:r>
      <w:proofErr w:type="spellEnd"/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 xml:space="preserve">Creación y utilización de </w:t>
      </w:r>
      <w:proofErr w:type="spellStart"/>
      <w:r w:rsidRPr="003B0D1F">
        <w:rPr>
          <w:lang w:eastAsia="es-ES"/>
        </w:rPr>
        <w:t>prefabs</w:t>
      </w:r>
      <w:proofErr w:type="spellEnd"/>
      <w:r w:rsidRPr="003B0D1F">
        <w:rPr>
          <w:lang w:eastAsia="es-ES"/>
        </w:rPr>
        <w:t xml:space="preserve"> para </w:t>
      </w:r>
      <w:r w:rsidR="008673F6">
        <w:rPr>
          <w:lang w:eastAsia="es-ES"/>
        </w:rPr>
        <w:t>el circuito</w:t>
      </w:r>
      <w:r w:rsidRPr="003B0D1F">
        <w:rPr>
          <w:lang w:eastAsia="es-ES"/>
        </w:rPr>
        <w:t xml:space="preserve"> y otros elementos del juego.</w:t>
      </w:r>
    </w:p>
    <w:p w:rsidR="00224885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proofErr w:type="spellStart"/>
      <w:r w:rsidRPr="00D71399">
        <w:rPr>
          <w:b/>
          <w:i/>
          <w:lang w:eastAsia="es-ES"/>
        </w:rPr>
        <w:t>ScriptableObjects</w:t>
      </w:r>
      <w:proofErr w:type="spellEnd"/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 xml:space="preserve">Uso de </w:t>
      </w:r>
      <w:proofErr w:type="spellStart"/>
      <w:r w:rsidRPr="003B0D1F">
        <w:rPr>
          <w:lang w:eastAsia="es-ES"/>
        </w:rPr>
        <w:t>ScriptableObjects</w:t>
      </w:r>
      <w:proofErr w:type="spellEnd"/>
      <w:r w:rsidRPr="003B0D1F">
        <w:rPr>
          <w:lang w:eastAsia="es-ES"/>
        </w:rPr>
        <w:t xml:space="preserve"> para almacenar datos de configuración del juego, como las propiedades de las pistas.</w:t>
      </w:r>
    </w:p>
    <w:p w:rsidR="00CC6752" w:rsidRPr="00D71399" w:rsidRDefault="003B2B8D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proofErr w:type="spellStart"/>
      <w:r>
        <w:rPr>
          <w:b/>
          <w:i/>
          <w:lang w:eastAsia="es-ES"/>
        </w:rPr>
        <w:t>GameManager</w:t>
      </w:r>
      <w:proofErr w:type="spellEnd"/>
    </w:p>
    <w:p w:rsidR="003B0D1F" w:rsidRDefault="003B2B8D" w:rsidP="00D71399">
      <w:pPr>
        <w:pStyle w:val="Contenido"/>
        <w:ind w:left="720"/>
        <w:rPr>
          <w:lang w:eastAsia="es-ES"/>
        </w:rPr>
      </w:pPr>
      <w:r>
        <w:rPr>
          <w:lang w:eastAsia="es-ES"/>
        </w:rPr>
        <w:t xml:space="preserve">Para el </w:t>
      </w:r>
      <w:proofErr w:type="spellStart"/>
      <w:r w:rsidRPr="003B0D1F">
        <w:rPr>
          <w:lang w:eastAsia="es-ES"/>
        </w:rPr>
        <w:t>GameManager</w:t>
      </w:r>
      <w:proofErr w:type="spellEnd"/>
      <w:r w:rsidRPr="003B0D1F">
        <w:rPr>
          <w:lang w:eastAsia="es-ES"/>
        </w:rPr>
        <w:t xml:space="preserve"> </w:t>
      </w:r>
      <w:r>
        <w:rPr>
          <w:lang w:eastAsia="es-ES"/>
        </w:rPr>
        <w:t>he implementado</w:t>
      </w:r>
      <w:r w:rsidR="003B0D1F" w:rsidRPr="003B0D1F">
        <w:rPr>
          <w:lang w:eastAsia="es-ES"/>
        </w:rPr>
        <w:t xml:space="preserve"> </w:t>
      </w:r>
      <w:r>
        <w:rPr>
          <w:lang w:eastAsia="es-ES"/>
        </w:rPr>
        <w:t>e</w:t>
      </w:r>
      <w:r w:rsidR="003B0D1F" w:rsidRPr="003B0D1F">
        <w:rPr>
          <w:lang w:eastAsia="es-ES"/>
        </w:rPr>
        <w:t xml:space="preserve">l patrón </w:t>
      </w:r>
      <w:proofErr w:type="spellStart"/>
      <w:r w:rsidR="003B0D1F" w:rsidRPr="003B0D1F">
        <w:rPr>
          <w:lang w:eastAsia="es-ES"/>
        </w:rPr>
        <w:t>Singleton</w:t>
      </w:r>
      <w:proofErr w:type="spellEnd"/>
      <w:r w:rsidR="003B0D1F" w:rsidRPr="003B0D1F">
        <w:rPr>
          <w:lang w:eastAsia="es-ES"/>
        </w:rPr>
        <w:t xml:space="preserve">, asegurando una única </w:t>
      </w:r>
      <w:r>
        <w:rPr>
          <w:lang w:eastAsia="es-ES"/>
        </w:rPr>
        <w:t>instancia accesible globalmente y persistente</w:t>
      </w:r>
    </w:p>
    <w:p w:rsidR="00CC6752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t xml:space="preserve">Eventos de </w:t>
      </w:r>
      <w:proofErr w:type="spellStart"/>
      <w:r w:rsidRPr="00D71399">
        <w:rPr>
          <w:b/>
          <w:i/>
          <w:lang w:eastAsia="es-ES"/>
        </w:rPr>
        <w:t>Unity</w:t>
      </w:r>
      <w:proofErr w:type="spellEnd"/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 xml:space="preserve">Uso de eventos como </w:t>
      </w:r>
      <w:proofErr w:type="spellStart"/>
      <w:r w:rsidRPr="003B0D1F">
        <w:rPr>
          <w:lang w:eastAsia="es-ES"/>
        </w:rPr>
        <w:t>SceneManager.sceneLoaded</w:t>
      </w:r>
      <w:proofErr w:type="spellEnd"/>
      <w:r w:rsidRPr="003B0D1F">
        <w:rPr>
          <w:lang w:eastAsia="es-ES"/>
        </w:rPr>
        <w:t xml:space="preserve"> para gestionar la carga y descarga de escenas.</w:t>
      </w:r>
    </w:p>
    <w:p w:rsidR="00D71399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t>Manejo de Input</w:t>
      </w:r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 xml:space="preserve">Captura y procesamiento de la entrada del jugador mediante </w:t>
      </w:r>
      <w:proofErr w:type="spellStart"/>
      <w:r w:rsidRPr="003B0D1F">
        <w:rPr>
          <w:lang w:eastAsia="es-ES"/>
        </w:rPr>
        <w:t>Input.GetAxis</w:t>
      </w:r>
      <w:proofErr w:type="spellEnd"/>
      <w:r w:rsidRPr="003B0D1F">
        <w:rPr>
          <w:lang w:eastAsia="es-ES"/>
        </w:rPr>
        <w:t xml:space="preserve"> y, en menor medida, el nuevo Input </w:t>
      </w:r>
      <w:proofErr w:type="spellStart"/>
      <w:r w:rsidRPr="003B0D1F">
        <w:rPr>
          <w:lang w:eastAsia="es-ES"/>
        </w:rPr>
        <w:t>System</w:t>
      </w:r>
      <w:proofErr w:type="spellEnd"/>
      <w:r w:rsidRPr="003B0D1F">
        <w:rPr>
          <w:lang w:eastAsia="es-ES"/>
        </w:rPr>
        <w:t>.</w:t>
      </w:r>
    </w:p>
    <w:p w:rsidR="00D71399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t>Físicas 2D</w:t>
      </w:r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>Uso de Rigidbody2D para simular el movimiento del coche.</w:t>
      </w:r>
    </w:p>
    <w:p w:rsidR="00D71399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t xml:space="preserve">UI de </w:t>
      </w:r>
      <w:proofErr w:type="spellStart"/>
      <w:r w:rsidRPr="00D71399">
        <w:rPr>
          <w:b/>
          <w:i/>
          <w:lang w:eastAsia="es-ES"/>
        </w:rPr>
        <w:t>Unity</w:t>
      </w:r>
      <w:proofErr w:type="spellEnd"/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 xml:space="preserve">Creación de menús e interfaces de usuario usando componentes como </w:t>
      </w:r>
      <w:proofErr w:type="spellStart"/>
      <w:r w:rsidRPr="003B0D1F">
        <w:rPr>
          <w:lang w:eastAsia="es-ES"/>
        </w:rPr>
        <w:t>Button</w:t>
      </w:r>
      <w:proofErr w:type="spellEnd"/>
      <w:r w:rsidRPr="003B0D1F">
        <w:rPr>
          <w:lang w:eastAsia="es-ES"/>
        </w:rPr>
        <w:t xml:space="preserve"> y Text.</w:t>
      </w:r>
    </w:p>
    <w:p w:rsidR="00D71399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t>LINQ</w:t>
      </w:r>
    </w:p>
    <w:p w:rsidR="003B0D1F" w:rsidRPr="003B0D1F" w:rsidRDefault="003B0D1F" w:rsidP="00D71399">
      <w:pPr>
        <w:pStyle w:val="Contenido"/>
        <w:ind w:left="720"/>
        <w:rPr>
          <w:lang w:eastAsia="es-ES"/>
        </w:rPr>
      </w:pPr>
      <w:r w:rsidRPr="003B0D1F">
        <w:rPr>
          <w:lang w:eastAsia="es-ES"/>
        </w:rPr>
        <w:t>Utilización de LINQ para el manejo eficiente de colecciones.</w:t>
      </w:r>
    </w:p>
    <w:p w:rsidR="00791D15" w:rsidRDefault="00791D15">
      <w:pPr>
        <w:spacing w:after="200"/>
        <w:rPr>
          <w:i/>
          <w:sz w:val="22"/>
          <w:lang w:eastAsia="es-ES"/>
        </w:rPr>
      </w:pPr>
      <w:r>
        <w:rPr>
          <w:b w:val="0"/>
          <w:i/>
          <w:lang w:eastAsia="es-ES"/>
        </w:rPr>
        <w:br w:type="page"/>
      </w:r>
    </w:p>
    <w:p w:rsidR="003B0D1F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lastRenderedPageBreak/>
        <w:t xml:space="preserve">Uso </w:t>
      </w:r>
      <w:r w:rsidR="00D71399" w:rsidRPr="00D71399">
        <w:rPr>
          <w:b/>
          <w:i/>
          <w:lang w:eastAsia="es-ES"/>
        </w:rPr>
        <w:t>de</w:t>
      </w:r>
      <w:r w:rsidRPr="00D71399">
        <w:rPr>
          <w:b/>
          <w:i/>
          <w:lang w:eastAsia="es-ES"/>
        </w:rPr>
        <w:t xml:space="preserve"> interfaces, clases abstractas, eventos, métodos de extensión, entre otros conceptos.</w:t>
      </w:r>
    </w:p>
    <w:p w:rsidR="00D71399" w:rsidRPr="00D71399" w:rsidRDefault="003B0D1F" w:rsidP="00D71399">
      <w:pPr>
        <w:pStyle w:val="Contenido"/>
        <w:numPr>
          <w:ilvl w:val="0"/>
          <w:numId w:val="19"/>
        </w:numPr>
        <w:rPr>
          <w:b/>
          <w:i/>
          <w:lang w:eastAsia="es-ES"/>
        </w:rPr>
      </w:pPr>
      <w:r w:rsidRPr="00D71399">
        <w:rPr>
          <w:b/>
          <w:i/>
          <w:lang w:eastAsia="es-ES"/>
        </w:rPr>
        <w:t xml:space="preserve">Script </w:t>
      </w:r>
      <w:proofErr w:type="spellStart"/>
      <w:r w:rsidRPr="00D71399">
        <w:rPr>
          <w:b/>
          <w:i/>
          <w:lang w:eastAsia="es-ES"/>
        </w:rPr>
        <w:t>Execution</w:t>
      </w:r>
      <w:proofErr w:type="spellEnd"/>
      <w:r w:rsidRPr="00D71399">
        <w:rPr>
          <w:b/>
          <w:i/>
          <w:lang w:eastAsia="es-ES"/>
        </w:rPr>
        <w:t xml:space="preserve"> </w:t>
      </w:r>
      <w:proofErr w:type="spellStart"/>
      <w:r w:rsidRPr="00D71399">
        <w:rPr>
          <w:b/>
          <w:i/>
          <w:lang w:eastAsia="es-ES"/>
        </w:rPr>
        <w:t>Order</w:t>
      </w:r>
      <w:proofErr w:type="spellEnd"/>
    </w:p>
    <w:p w:rsidR="003B0D1F" w:rsidRDefault="00D71399" w:rsidP="00D71399">
      <w:pPr>
        <w:pStyle w:val="Contenido"/>
        <w:ind w:left="720"/>
        <w:rPr>
          <w:lang w:eastAsia="es-ES"/>
        </w:rPr>
      </w:pPr>
      <w:r>
        <w:rPr>
          <w:lang w:eastAsia="es-ES"/>
        </w:rPr>
        <w:t xml:space="preserve">Aunque no lo he llegado a utilizar si me he documentado sobre </w:t>
      </w:r>
      <w:r w:rsidR="003B0D1F" w:rsidRPr="003B0D1F">
        <w:rPr>
          <w:lang w:eastAsia="es-ES"/>
        </w:rPr>
        <w:t xml:space="preserve">el orden de ejecución de scripts en </w:t>
      </w:r>
      <w:proofErr w:type="spellStart"/>
      <w:r w:rsidR="003B0D1F" w:rsidRPr="003B0D1F">
        <w:rPr>
          <w:lang w:eastAsia="es-ES"/>
        </w:rPr>
        <w:t>Unity</w:t>
      </w:r>
      <w:proofErr w:type="spellEnd"/>
      <w:r w:rsidR="003B0D1F" w:rsidRPr="003B0D1F">
        <w:rPr>
          <w:lang w:eastAsia="es-ES"/>
        </w:rPr>
        <w:t xml:space="preserve"> para garantizar la inicialización correcta de los objetos.</w:t>
      </w:r>
    </w:p>
    <w:p w:rsidR="00D71399" w:rsidRPr="003B0D1F" w:rsidRDefault="00D71399" w:rsidP="003B0D1F">
      <w:pPr>
        <w:pStyle w:val="Contenido"/>
        <w:rPr>
          <w:lang w:eastAsia="es-ES"/>
        </w:rPr>
      </w:pPr>
    </w:p>
    <w:p w:rsidR="003B0D1F" w:rsidRPr="003B0D1F" w:rsidRDefault="003B0D1F" w:rsidP="003B0D1F">
      <w:pPr>
        <w:pStyle w:val="Ttulo1"/>
        <w:rPr>
          <w:lang w:eastAsia="es-ES"/>
        </w:rPr>
      </w:pPr>
      <w:bookmarkStart w:id="2" w:name="_Desarrollo"/>
      <w:bookmarkEnd w:id="2"/>
      <w:r w:rsidRPr="003B0D1F">
        <w:rPr>
          <w:lang w:eastAsia="es-ES"/>
        </w:rPr>
        <w:t>Desarrollo</w:t>
      </w:r>
    </w:p>
    <w:p w:rsidR="00A00090" w:rsidRDefault="00A00090" w:rsidP="003B0D1F">
      <w:pPr>
        <w:pStyle w:val="Contenido"/>
        <w:rPr>
          <w:lang w:eastAsia="es-ES"/>
        </w:rPr>
      </w:pPr>
    </w:p>
    <w:p w:rsidR="00A00090" w:rsidRDefault="00A00090" w:rsidP="003B0D1F">
      <w:pPr>
        <w:pStyle w:val="Contenido"/>
        <w:rPr>
          <w:lang w:eastAsia="es-ES"/>
        </w:rPr>
      </w:pPr>
      <w:r>
        <w:rPr>
          <w:lang w:eastAsia="es-ES"/>
        </w:rPr>
        <w:t>Para e</w:t>
      </w:r>
      <w:r w:rsidR="003B0D1F" w:rsidRPr="003B0D1F">
        <w:rPr>
          <w:lang w:eastAsia="es-ES"/>
        </w:rPr>
        <w:t>l desarrollo</w:t>
      </w:r>
      <w:r>
        <w:rPr>
          <w:lang w:eastAsia="es-ES"/>
        </w:rPr>
        <w:t>,</w:t>
      </w:r>
      <w:r w:rsidR="003B0D1F" w:rsidRPr="003B0D1F">
        <w:rPr>
          <w:lang w:eastAsia="es-ES"/>
        </w:rPr>
        <w:t xml:space="preserve"> </w:t>
      </w:r>
      <w:r>
        <w:rPr>
          <w:lang w:eastAsia="es-ES"/>
        </w:rPr>
        <w:t>me he centrado</w:t>
      </w:r>
      <w:r w:rsidR="003B0D1F" w:rsidRPr="003B0D1F">
        <w:rPr>
          <w:lang w:eastAsia="es-ES"/>
        </w:rPr>
        <w:t xml:space="preserve"> en la creación de un prototipo </w:t>
      </w:r>
      <w:proofErr w:type="spellStart"/>
      <w:r w:rsidR="003B0D1F" w:rsidRPr="003B0D1F">
        <w:rPr>
          <w:lang w:eastAsia="es-ES"/>
        </w:rPr>
        <w:t>jugable</w:t>
      </w:r>
      <w:proofErr w:type="spellEnd"/>
      <w:r w:rsidR="003B0D1F" w:rsidRPr="003B0D1F">
        <w:rPr>
          <w:lang w:eastAsia="es-ES"/>
        </w:rPr>
        <w:t xml:space="preserve"> que implement</w:t>
      </w:r>
      <w:r>
        <w:rPr>
          <w:lang w:eastAsia="es-ES"/>
        </w:rPr>
        <w:t>a</w:t>
      </w:r>
      <w:r w:rsidR="003B0D1F" w:rsidRPr="003B0D1F">
        <w:rPr>
          <w:lang w:eastAsia="es-ES"/>
        </w:rPr>
        <w:t xml:space="preserve"> las mecánicas básicas de un juego de </w:t>
      </w:r>
      <w:r>
        <w:rPr>
          <w:lang w:eastAsia="es-ES"/>
        </w:rPr>
        <w:t xml:space="preserve">carreras </w:t>
      </w:r>
      <w:r w:rsidR="003B0D1F" w:rsidRPr="003B0D1F">
        <w:rPr>
          <w:lang w:eastAsia="es-ES"/>
        </w:rPr>
        <w:t>en vista cenital</w:t>
      </w:r>
      <w:r>
        <w:rPr>
          <w:lang w:eastAsia="es-ES"/>
        </w:rPr>
        <w:t>, aunque me gusta decir más en vista de pájaro</w:t>
      </w:r>
      <w:r w:rsidR="003B0D1F" w:rsidRPr="003B0D1F">
        <w:rPr>
          <w:lang w:eastAsia="es-ES"/>
        </w:rPr>
        <w:t xml:space="preserve">. </w:t>
      </w:r>
    </w:p>
    <w:p w:rsidR="00A00090" w:rsidRDefault="00A00090" w:rsidP="003B0D1F">
      <w:pPr>
        <w:pStyle w:val="Contenido"/>
        <w:rPr>
          <w:lang w:eastAsia="es-ES"/>
        </w:rPr>
      </w:pPr>
    </w:p>
    <w:p w:rsidR="003B0D1F" w:rsidRDefault="00A00090" w:rsidP="003B0D1F">
      <w:pPr>
        <w:pStyle w:val="Contenido"/>
        <w:rPr>
          <w:lang w:eastAsia="es-ES"/>
        </w:rPr>
      </w:pPr>
      <w:r>
        <w:rPr>
          <w:lang w:eastAsia="es-ES"/>
        </w:rPr>
        <w:t>Tiene un enfoque, como no, basado en desarrollo de aplicación multiplataforma, por lo que he intentado que sea muy</w:t>
      </w:r>
      <w:r w:rsidR="003B0D1F" w:rsidRPr="003B0D1F">
        <w:rPr>
          <w:lang w:eastAsia="es-ES"/>
        </w:rPr>
        <w:t xml:space="preserve"> modular, con un </w:t>
      </w:r>
      <w:proofErr w:type="spellStart"/>
      <w:r w:rsidR="003B0D1F" w:rsidRPr="003B0D1F">
        <w:rPr>
          <w:lang w:eastAsia="es-ES"/>
        </w:rPr>
        <w:t>GameManager</w:t>
      </w:r>
      <w:proofErr w:type="spellEnd"/>
      <w:r w:rsidR="003B0D1F" w:rsidRPr="003B0D1F">
        <w:rPr>
          <w:lang w:eastAsia="es-ES"/>
        </w:rPr>
        <w:t xml:space="preserve"> persistente que gestiona el estado del juego, un </w:t>
      </w:r>
      <w:proofErr w:type="spellStart"/>
      <w:r w:rsidR="003B0D1F" w:rsidRPr="003B0D1F">
        <w:rPr>
          <w:lang w:eastAsia="es-ES"/>
        </w:rPr>
        <w:t>SceneManager</w:t>
      </w:r>
      <w:proofErr w:type="spellEnd"/>
      <w:r w:rsidR="003B0D1F" w:rsidRPr="003B0D1F">
        <w:rPr>
          <w:lang w:eastAsia="es-ES"/>
        </w:rPr>
        <w:t xml:space="preserve"> para la </w:t>
      </w:r>
      <w:r>
        <w:rPr>
          <w:lang w:eastAsia="es-ES"/>
        </w:rPr>
        <w:t xml:space="preserve">gestión de </w:t>
      </w:r>
      <w:r w:rsidR="003B0D1F" w:rsidRPr="003B0D1F">
        <w:rPr>
          <w:lang w:eastAsia="es-ES"/>
        </w:rPr>
        <w:t xml:space="preserve">escenas y un </w:t>
      </w:r>
      <w:proofErr w:type="spellStart"/>
      <w:r w:rsidR="003B0D1F" w:rsidRPr="003B0D1F">
        <w:rPr>
          <w:lang w:eastAsia="es-ES"/>
        </w:rPr>
        <w:t>TrackLoader</w:t>
      </w:r>
      <w:proofErr w:type="spellEnd"/>
      <w:r w:rsidR="003B0D1F" w:rsidRPr="003B0D1F">
        <w:rPr>
          <w:lang w:eastAsia="es-ES"/>
        </w:rPr>
        <w:t xml:space="preserve"> para la insta</w:t>
      </w:r>
      <w:r>
        <w:rPr>
          <w:lang w:eastAsia="es-ES"/>
        </w:rPr>
        <w:t xml:space="preserve">nciación dinámica de los circuitos, habiendo creado previamente los </w:t>
      </w:r>
      <w:proofErr w:type="spellStart"/>
      <w:r>
        <w:rPr>
          <w:lang w:eastAsia="es-ES"/>
        </w:rPr>
        <w:t>prefabs</w:t>
      </w:r>
      <w:proofErr w:type="spellEnd"/>
      <w:r>
        <w:rPr>
          <w:lang w:eastAsia="es-ES"/>
        </w:rPr>
        <w:t xml:space="preserve"> de los mimos y sus Nodos.</w:t>
      </w:r>
    </w:p>
    <w:p w:rsidR="00A00090" w:rsidRPr="003B0D1F" w:rsidRDefault="00A00090" w:rsidP="003B0D1F">
      <w:pPr>
        <w:pStyle w:val="Contenido"/>
        <w:rPr>
          <w:lang w:eastAsia="es-ES"/>
        </w:rPr>
      </w:pPr>
    </w:p>
    <w:p w:rsidR="003B0D1F" w:rsidRPr="003B0D1F" w:rsidRDefault="003B0D1F" w:rsidP="003B0D1F">
      <w:pPr>
        <w:pStyle w:val="Ttulo2"/>
        <w:rPr>
          <w:lang w:eastAsia="es-ES"/>
        </w:rPr>
      </w:pPr>
      <w:bookmarkStart w:id="3" w:name="_Componentes_clave"/>
      <w:bookmarkEnd w:id="3"/>
      <w:r>
        <w:rPr>
          <w:lang w:eastAsia="es-ES"/>
        </w:rPr>
        <w:t>Componentes clave</w:t>
      </w:r>
    </w:p>
    <w:p w:rsidR="00544F27" w:rsidRDefault="00544F27" w:rsidP="00544F27">
      <w:pPr>
        <w:pStyle w:val="Contenido"/>
        <w:rPr>
          <w:lang w:eastAsia="es-ES"/>
        </w:rPr>
      </w:pPr>
      <w:r>
        <w:rPr>
          <w:lang w:eastAsia="es-ES"/>
        </w:rPr>
        <w:t>Partiendo de la base que soy de los pocos que opinan que todos los componentes son claves para el correcto funcionamiento de un proyecto y que sólo existen cambios de relevancia entre los diferentes componentes que lo conforman, vamos a desglosar un poco la estructura de este.</w:t>
      </w:r>
    </w:p>
    <w:p w:rsidR="001D6532" w:rsidRDefault="00544F27" w:rsidP="001D6532">
      <w:pPr>
        <w:pStyle w:val="Ttulo3"/>
        <w:rPr>
          <w:lang w:eastAsia="es-ES"/>
        </w:rPr>
      </w:pPr>
      <w:bookmarkStart w:id="4" w:name="_Estructura_de_carpetas"/>
      <w:bookmarkEnd w:id="4"/>
      <w:r>
        <w:rPr>
          <w:lang w:eastAsia="es-ES"/>
        </w:rPr>
        <w:t>Estructura de carpetas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5012"/>
        <w:gridCol w:w="5012"/>
      </w:tblGrid>
      <w:tr w:rsidR="001D6532" w:rsidTr="001D6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24" w:type="dxa"/>
            <w:gridSpan w:val="2"/>
            <w:tcBorders>
              <w:bottom w:val="single" w:sz="4" w:space="0" w:color="C00000"/>
            </w:tcBorders>
          </w:tcPr>
          <w:p w:rsidR="001D6532" w:rsidRPr="001D6532" w:rsidRDefault="001D6532" w:rsidP="001D6532">
            <w:pPr>
              <w:pStyle w:val="Contenido"/>
              <w:jc w:val="center"/>
              <w:rPr>
                <w:b w:val="0"/>
                <w:lang w:eastAsia="es-ES"/>
              </w:rPr>
            </w:pPr>
            <w:r>
              <w:rPr>
                <w:b w:val="0"/>
                <w:lang w:eastAsia="es-ES"/>
              </w:rPr>
              <w:t>Assets</w:t>
            </w:r>
          </w:p>
        </w:tc>
      </w:tr>
      <w:tr w:rsidR="0065205D" w:rsidTr="001D6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2" w:type="dxa"/>
            <w:vMerge w:val="restart"/>
            <w:tcBorders>
              <w:top w:val="single" w:sz="4" w:space="0" w:color="C00000"/>
              <w:right w:val="single" w:sz="4" w:space="0" w:color="C00000"/>
            </w:tcBorders>
          </w:tcPr>
          <w:p w:rsidR="0065205D" w:rsidRPr="001D6532" w:rsidRDefault="001D6532" w:rsidP="0065205D">
            <w:pPr>
              <w:pStyle w:val="Contenido"/>
              <w:numPr>
                <w:ilvl w:val="0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Nodes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1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Tracks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2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List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3"/>
                <w:numId w:val="20"/>
              </w:numPr>
              <w:rPr>
                <w:b w:val="0"/>
                <w:lang w:eastAsia="es-ES"/>
              </w:rPr>
            </w:pPr>
            <w:r w:rsidRPr="001D6532">
              <w:rPr>
                <w:b w:val="0"/>
                <w:caps w:val="0"/>
                <w:lang w:eastAsia="es-ES"/>
              </w:rPr>
              <w:t>Data</w:t>
            </w:r>
          </w:p>
          <w:p w:rsidR="0065205D" w:rsidRPr="001D6532" w:rsidRDefault="001D6532" w:rsidP="0065205D">
            <w:pPr>
              <w:pStyle w:val="Contenido"/>
              <w:numPr>
                <w:ilvl w:val="0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Resources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1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Fonts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1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Images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1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Prefabs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2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Btns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2"/>
                <w:numId w:val="20"/>
              </w:numPr>
              <w:rPr>
                <w:b w:val="0"/>
                <w:lang w:eastAsia="es-ES"/>
              </w:rPr>
            </w:pPr>
            <w:r w:rsidRPr="001D6532">
              <w:rPr>
                <w:b w:val="0"/>
                <w:caps w:val="0"/>
                <w:lang w:eastAsia="es-ES"/>
              </w:rPr>
              <w:t>Car</w:t>
            </w:r>
          </w:p>
          <w:p w:rsidR="0065205D" w:rsidRPr="001D6532" w:rsidRDefault="001D6532" w:rsidP="0065205D">
            <w:pPr>
              <w:pStyle w:val="Contenido"/>
              <w:numPr>
                <w:ilvl w:val="2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Tracks</w:t>
            </w:r>
            <w:proofErr w:type="spellEnd"/>
          </w:p>
          <w:p w:rsidR="0065205D" w:rsidRPr="001D6532" w:rsidRDefault="001D6532" w:rsidP="0065205D">
            <w:pPr>
              <w:pStyle w:val="Contenido"/>
              <w:numPr>
                <w:ilvl w:val="0"/>
                <w:numId w:val="20"/>
              </w:numPr>
              <w:rPr>
                <w:b w:val="0"/>
                <w:lang w:eastAsia="es-ES"/>
              </w:rPr>
            </w:pPr>
            <w:proofErr w:type="spellStart"/>
            <w:r w:rsidRPr="001D6532">
              <w:rPr>
                <w:b w:val="0"/>
                <w:caps w:val="0"/>
                <w:lang w:eastAsia="es-ES"/>
              </w:rPr>
              <w:t>Scenes</w:t>
            </w:r>
            <w:proofErr w:type="spellEnd"/>
          </w:p>
          <w:p w:rsidR="0065205D" w:rsidRPr="001D6532" w:rsidRDefault="001D6532" w:rsidP="00544F27">
            <w:pPr>
              <w:pStyle w:val="Contenido"/>
              <w:numPr>
                <w:ilvl w:val="0"/>
                <w:numId w:val="20"/>
              </w:numPr>
              <w:rPr>
                <w:sz w:val="20"/>
                <w:lang w:eastAsia="es-ES"/>
              </w:rPr>
            </w:pPr>
            <w:r w:rsidRPr="008673F6">
              <w:rPr>
                <w:caps w:val="0"/>
                <w:u w:val="single"/>
                <w:lang w:eastAsia="es-ES"/>
              </w:rPr>
              <w:t>Scripts</w:t>
            </w:r>
            <w:r w:rsidR="008673F6">
              <w:rPr>
                <w:caps w:val="0"/>
                <w:lang w:eastAsia="es-ES"/>
              </w:rPr>
              <w:t xml:space="preserve"> =&gt;</w:t>
            </w:r>
          </w:p>
        </w:tc>
        <w:tc>
          <w:tcPr>
            <w:tcW w:w="5012" w:type="dxa"/>
            <w:tcBorders>
              <w:top w:val="single" w:sz="4" w:space="0" w:color="C00000"/>
              <w:left w:val="single" w:sz="4" w:space="0" w:color="C00000"/>
            </w:tcBorders>
          </w:tcPr>
          <w:p w:rsidR="0065205D" w:rsidRPr="008673F6" w:rsidRDefault="0065205D" w:rsidP="00544F27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u w:val="single"/>
                <w:lang w:eastAsia="es-ES"/>
              </w:rPr>
            </w:pPr>
            <w:r w:rsidRPr="008673F6">
              <w:rPr>
                <w:b/>
                <w:u w:val="single"/>
                <w:lang w:eastAsia="es-ES"/>
              </w:rPr>
              <w:t>Scripts</w:t>
            </w:r>
          </w:p>
        </w:tc>
      </w:tr>
      <w:tr w:rsidR="0065205D" w:rsidTr="001D6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2" w:type="dxa"/>
            <w:vMerge/>
            <w:tcBorders>
              <w:right w:val="single" w:sz="4" w:space="0" w:color="C00000"/>
            </w:tcBorders>
          </w:tcPr>
          <w:p w:rsidR="0065205D" w:rsidRDefault="0065205D" w:rsidP="00544F27">
            <w:pPr>
              <w:pStyle w:val="Contenido"/>
              <w:rPr>
                <w:lang w:eastAsia="es-ES"/>
              </w:rPr>
            </w:pPr>
          </w:p>
        </w:tc>
        <w:tc>
          <w:tcPr>
            <w:tcW w:w="5012" w:type="dxa"/>
            <w:tcBorders>
              <w:left w:val="single" w:sz="4" w:space="0" w:color="C00000"/>
            </w:tcBorders>
          </w:tcPr>
          <w:p w:rsidR="0065205D" w:rsidRPr="001D6532" w:rsidRDefault="0065205D" w:rsidP="001D6532">
            <w:pPr>
              <w:pStyle w:val="Contenid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Components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Patterns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1D6532">
              <w:rPr>
                <w:sz w:val="20"/>
                <w:szCs w:val="20"/>
                <w:lang w:eastAsia="es-ES"/>
              </w:rPr>
              <w:t>UI</w:t>
            </w:r>
          </w:p>
          <w:p w:rsidR="0065205D" w:rsidRPr="001D6532" w:rsidRDefault="0065205D" w:rsidP="001D6532">
            <w:pPr>
              <w:pStyle w:val="Contenid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Config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Contracts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Abstracts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2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1D6532">
              <w:rPr>
                <w:sz w:val="20"/>
                <w:szCs w:val="20"/>
                <w:lang w:eastAsia="es-ES"/>
              </w:rPr>
              <w:t>Managers</w:t>
            </w:r>
          </w:p>
          <w:p w:rsidR="0065205D" w:rsidRPr="001D6532" w:rsidRDefault="0065205D" w:rsidP="001D6532">
            <w:pPr>
              <w:pStyle w:val="Contenido"/>
              <w:numPr>
                <w:ilvl w:val="2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Menus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2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Track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1D6532">
              <w:rPr>
                <w:sz w:val="20"/>
                <w:szCs w:val="20"/>
                <w:lang w:eastAsia="es-ES"/>
              </w:rPr>
              <w:t>Interfaces</w:t>
            </w:r>
          </w:p>
          <w:p w:rsidR="0065205D" w:rsidRPr="001D6532" w:rsidRDefault="0065205D" w:rsidP="001D6532">
            <w:pPr>
              <w:pStyle w:val="Contenido"/>
              <w:numPr>
                <w:ilvl w:val="2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1D6532">
              <w:rPr>
                <w:sz w:val="20"/>
                <w:szCs w:val="20"/>
                <w:lang w:eastAsia="es-ES"/>
              </w:rPr>
              <w:t>Managers</w:t>
            </w:r>
          </w:p>
          <w:p w:rsidR="0065205D" w:rsidRPr="001D6532" w:rsidRDefault="0065205D" w:rsidP="001D6532">
            <w:pPr>
              <w:pStyle w:val="Contenido"/>
              <w:numPr>
                <w:ilvl w:val="2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Menus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2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Track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Controllers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1D6532">
              <w:rPr>
                <w:sz w:val="20"/>
                <w:szCs w:val="20"/>
                <w:lang w:eastAsia="es-ES"/>
              </w:rPr>
              <w:t>Car</w:t>
            </w:r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1D6532">
              <w:rPr>
                <w:sz w:val="20"/>
                <w:szCs w:val="20"/>
                <w:lang w:eastAsia="es-ES"/>
              </w:rPr>
              <w:t>Managers</w:t>
            </w:r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Menus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Tracks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Models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Races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Scenes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Tracks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Resources</w:t>
            </w:r>
            <w:proofErr w:type="spellEnd"/>
          </w:p>
          <w:p w:rsidR="0065205D" w:rsidRPr="001D6532" w:rsidRDefault="0065205D" w:rsidP="001D6532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r w:rsidRPr="001D6532">
              <w:rPr>
                <w:sz w:val="20"/>
                <w:szCs w:val="20"/>
                <w:lang w:eastAsia="es-ES"/>
              </w:rPr>
              <w:t>Locales</w:t>
            </w:r>
          </w:p>
          <w:p w:rsidR="0065205D" w:rsidRPr="008673F6" w:rsidRDefault="0065205D" w:rsidP="00544F27">
            <w:pPr>
              <w:pStyle w:val="Contenido"/>
              <w:numPr>
                <w:ilvl w:val="1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ES"/>
              </w:rPr>
            </w:pPr>
            <w:proofErr w:type="spellStart"/>
            <w:r w:rsidRPr="001D6532">
              <w:rPr>
                <w:sz w:val="20"/>
                <w:szCs w:val="20"/>
                <w:lang w:eastAsia="es-ES"/>
              </w:rPr>
              <w:t>Utils</w:t>
            </w:r>
            <w:proofErr w:type="spellEnd"/>
          </w:p>
        </w:tc>
      </w:tr>
    </w:tbl>
    <w:p w:rsidR="00544F27" w:rsidRPr="0060094C" w:rsidRDefault="00BD5941" w:rsidP="0060094C">
      <w:pPr>
        <w:pStyle w:val="Ttulo3"/>
      </w:pPr>
      <w:bookmarkStart w:id="5" w:name="_Componentes"/>
      <w:bookmarkEnd w:id="5"/>
      <w:r w:rsidRPr="0060094C">
        <w:lastRenderedPageBreak/>
        <w:t>Componentes</w:t>
      </w:r>
      <w:r w:rsidR="0060094C" w:rsidRPr="0060094C">
        <w:tab/>
      </w:r>
    </w:p>
    <w:p w:rsidR="008673F6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statric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r w:rsidR="00544F27" w:rsidRPr="008673F6">
        <w:rPr>
          <w:b/>
          <w:i/>
          <w:color w:val="00B050"/>
          <w:lang w:eastAsia="es-ES"/>
        </w:rPr>
        <w:t>Core</w:t>
      </w:r>
    </w:p>
    <w:p w:rsidR="00544F27" w:rsidRPr="003B0D1F" w:rsidRDefault="00544F27" w:rsidP="008673F6">
      <w:pPr>
        <w:pStyle w:val="Contenido"/>
        <w:ind w:left="567"/>
        <w:rPr>
          <w:lang w:eastAsia="es-ES"/>
        </w:rPr>
      </w:pPr>
      <w:r w:rsidRPr="003B0D1F">
        <w:rPr>
          <w:lang w:eastAsia="es-ES"/>
        </w:rPr>
        <w:t>Clase estática que contiene la configuración global del juego, como</w:t>
      </w:r>
      <w:r w:rsidR="008673F6">
        <w:rPr>
          <w:lang w:eastAsia="es-ES"/>
        </w:rPr>
        <w:t xml:space="preserve"> la lista de pistas disponibles, opciones de menú, etc.</w:t>
      </w:r>
    </w:p>
    <w:p w:rsidR="00544F27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proofErr w:type="spellStart"/>
      <w:r w:rsidR="003B0D1F" w:rsidRPr="008673F6">
        <w:rPr>
          <w:b/>
          <w:i/>
          <w:color w:val="00B050"/>
          <w:lang w:eastAsia="es-ES"/>
        </w:rPr>
        <w:t>GameManager</w:t>
      </w:r>
      <w:proofErr w:type="spellEnd"/>
    </w:p>
    <w:p w:rsidR="003B0D1F" w:rsidRPr="003B0D1F" w:rsidRDefault="00544F27" w:rsidP="008673F6">
      <w:pPr>
        <w:pStyle w:val="Contenido"/>
        <w:ind w:left="567"/>
        <w:rPr>
          <w:lang w:eastAsia="es-ES"/>
        </w:rPr>
      </w:pPr>
      <w:r>
        <w:rPr>
          <w:lang w:eastAsia="es-ES"/>
        </w:rPr>
        <w:t xml:space="preserve">Sigue el patrón </w:t>
      </w:r>
      <w:proofErr w:type="spellStart"/>
      <w:r>
        <w:rPr>
          <w:lang w:eastAsia="es-ES"/>
        </w:rPr>
        <w:t>S</w:t>
      </w:r>
      <w:r w:rsidR="003B0D1F" w:rsidRPr="003B0D1F">
        <w:rPr>
          <w:lang w:eastAsia="es-ES"/>
        </w:rPr>
        <w:t>ingleton</w:t>
      </w:r>
      <w:proofErr w:type="spellEnd"/>
      <w:r>
        <w:rPr>
          <w:lang w:eastAsia="es-ES"/>
        </w:rPr>
        <w:t>, es</w:t>
      </w:r>
      <w:r w:rsidR="003B0D1F" w:rsidRPr="003B0D1F">
        <w:rPr>
          <w:lang w:eastAsia="es-ES"/>
        </w:rPr>
        <w:t xml:space="preserve"> persistente </w:t>
      </w:r>
      <w:r>
        <w:rPr>
          <w:lang w:eastAsia="es-ES"/>
        </w:rPr>
        <w:t xml:space="preserve">y </w:t>
      </w:r>
      <w:r w:rsidR="003B0D1F" w:rsidRPr="003B0D1F">
        <w:rPr>
          <w:lang w:eastAsia="es-ES"/>
        </w:rPr>
        <w:t xml:space="preserve">controla el flujo del juego, la selección de </w:t>
      </w:r>
      <w:r w:rsidR="008673F6">
        <w:rPr>
          <w:lang w:eastAsia="es-ES"/>
        </w:rPr>
        <w:t>circuitos</w:t>
      </w:r>
      <w:r w:rsidR="003B0D1F" w:rsidRPr="003B0D1F">
        <w:rPr>
          <w:lang w:eastAsia="es-ES"/>
        </w:rPr>
        <w:t xml:space="preserve"> (</w:t>
      </w:r>
      <w:proofErr w:type="spellStart"/>
      <w:r w:rsidR="003B0D1F" w:rsidRPr="003B0D1F">
        <w:rPr>
          <w:lang w:eastAsia="es-ES"/>
        </w:rPr>
        <w:t>selectedTrack</w:t>
      </w:r>
      <w:proofErr w:type="spellEnd"/>
      <w:r w:rsidR="003B0D1F" w:rsidRPr="003B0D1F">
        <w:rPr>
          <w:lang w:eastAsia="es-ES"/>
        </w:rPr>
        <w:t>), y la inicialización de componentes esenciales.</w:t>
      </w:r>
    </w:p>
    <w:p w:rsidR="00544F27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proofErr w:type="spellStart"/>
      <w:r w:rsidR="003B0D1F" w:rsidRPr="008673F6">
        <w:rPr>
          <w:b/>
          <w:i/>
          <w:color w:val="00B050"/>
          <w:lang w:eastAsia="es-ES"/>
        </w:rPr>
        <w:t>SceneManager</w:t>
      </w:r>
      <w:proofErr w:type="spellEnd"/>
    </w:p>
    <w:p w:rsidR="003B0D1F" w:rsidRPr="003B0D1F" w:rsidRDefault="003B0D1F" w:rsidP="008673F6">
      <w:pPr>
        <w:pStyle w:val="Contenido"/>
        <w:ind w:left="567"/>
        <w:rPr>
          <w:lang w:eastAsia="es-ES"/>
        </w:rPr>
      </w:pPr>
      <w:r w:rsidRPr="003B0D1F">
        <w:rPr>
          <w:lang w:eastAsia="es-ES"/>
        </w:rPr>
        <w:t xml:space="preserve">Componente derivado de </w:t>
      </w:r>
      <w:proofErr w:type="spellStart"/>
      <w:r w:rsidRPr="003B0D1F">
        <w:rPr>
          <w:lang w:eastAsia="es-ES"/>
        </w:rPr>
        <w:t>GameManager</w:t>
      </w:r>
      <w:proofErr w:type="spellEnd"/>
      <w:r w:rsidRPr="003B0D1F">
        <w:rPr>
          <w:lang w:eastAsia="es-ES"/>
        </w:rPr>
        <w:t xml:space="preserve"> que gestiona la carga y descarga de escenas, y que se suscribe a los eventos </w:t>
      </w:r>
      <w:proofErr w:type="spellStart"/>
      <w:r w:rsidRPr="003B0D1F">
        <w:rPr>
          <w:lang w:eastAsia="es-ES"/>
        </w:rPr>
        <w:t>sceneLoaded</w:t>
      </w:r>
      <w:proofErr w:type="spellEnd"/>
      <w:r w:rsidRPr="003B0D1F">
        <w:rPr>
          <w:lang w:eastAsia="es-ES"/>
        </w:rPr>
        <w:t xml:space="preserve">, </w:t>
      </w:r>
      <w:proofErr w:type="spellStart"/>
      <w:r w:rsidRPr="003B0D1F">
        <w:rPr>
          <w:lang w:eastAsia="es-ES"/>
        </w:rPr>
        <w:t>activeSceneChanged</w:t>
      </w:r>
      <w:proofErr w:type="spellEnd"/>
      <w:r w:rsidRPr="003B0D1F">
        <w:rPr>
          <w:lang w:eastAsia="es-ES"/>
        </w:rPr>
        <w:t xml:space="preserve"> y </w:t>
      </w:r>
      <w:proofErr w:type="spellStart"/>
      <w:r w:rsidRPr="003B0D1F">
        <w:rPr>
          <w:lang w:eastAsia="es-ES"/>
        </w:rPr>
        <w:t>sceneUnloaded</w:t>
      </w:r>
      <w:proofErr w:type="spellEnd"/>
      <w:r w:rsidRPr="003B0D1F">
        <w:rPr>
          <w:lang w:eastAsia="es-ES"/>
        </w:rPr>
        <w:t>.</w:t>
      </w:r>
    </w:p>
    <w:p w:rsidR="00544F27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proofErr w:type="spellStart"/>
      <w:r w:rsidR="003B0D1F" w:rsidRPr="008673F6">
        <w:rPr>
          <w:b/>
          <w:i/>
          <w:color w:val="00B050"/>
          <w:lang w:eastAsia="es-ES"/>
        </w:rPr>
        <w:t>TrackLoader</w:t>
      </w:r>
      <w:proofErr w:type="spellEnd"/>
    </w:p>
    <w:p w:rsidR="003B0D1F" w:rsidRPr="003B0D1F" w:rsidRDefault="003B0D1F" w:rsidP="008673F6">
      <w:pPr>
        <w:pStyle w:val="Contenido"/>
        <w:ind w:left="567"/>
        <w:rPr>
          <w:lang w:eastAsia="es-ES"/>
        </w:rPr>
      </w:pPr>
      <w:r w:rsidRPr="003B0D1F">
        <w:rPr>
          <w:lang w:eastAsia="es-ES"/>
        </w:rPr>
        <w:t>Componente que se enc</w:t>
      </w:r>
      <w:r w:rsidR="008673F6">
        <w:rPr>
          <w:lang w:eastAsia="es-ES"/>
        </w:rPr>
        <w:t xml:space="preserve">arga de instanciar el </w:t>
      </w:r>
      <w:proofErr w:type="spellStart"/>
      <w:r w:rsidR="008673F6">
        <w:rPr>
          <w:lang w:eastAsia="es-ES"/>
        </w:rPr>
        <w:t>prefab</w:t>
      </w:r>
      <w:proofErr w:type="spellEnd"/>
      <w:r w:rsidR="008673F6">
        <w:rPr>
          <w:lang w:eastAsia="es-ES"/>
        </w:rPr>
        <w:t xml:space="preserve"> del circuito</w:t>
      </w:r>
      <w:r w:rsidRPr="003B0D1F">
        <w:rPr>
          <w:lang w:eastAsia="es-ES"/>
        </w:rPr>
        <w:t xml:space="preserve"> seleccionada en la escena </w:t>
      </w:r>
      <w:proofErr w:type="spellStart"/>
      <w:r w:rsidRPr="003B0D1F">
        <w:rPr>
          <w:lang w:eastAsia="es-ES"/>
        </w:rPr>
        <w:t>RaceScn</w:t>
      </w:r>
      <w:proofErr w:type="spellEnd"/>
      <w:r w:rsidRPr="003B0D1F">
        <w:rPr>
          <w:lang w:eastAsia="es-ES"/>
        </w:rPr>
        <w:t xml:space="preserve">, colocándolo dentro del </w:t>
      </w:r>
      <w:proofErr w:type="spellStart"/>
      <w:r w:rsidRPr="003B0D1F">
        <w:rPr>
          <w:lang w:eastAsia="es-ES"/>
        </w:rPr>
        <w:t>GameObject</w:t>
      </w:r>
      <w:proofErr w:type="spellEnd"/>
      <w:r w:rsidRPr="003B0D1F">
        <w:rPr>
          <w:lang w:eastAsia="es-ES"/>
        </w:rPr>
        <w:t xml:space="preserve"> </w:t>
      </w:r>
      <w:proofErr w:type="spellStart"/>
      <w:r w:rsidRPr="003B0D1F">
        <w:rPr>
          <w:lang w:eastAsia="es-ES"/>
        </w:rPr>
        <w:t>TrackContainer</w:t>
      </w:r>
      <w:proofErr w:type="spellEnd"/>
      <w:r w:rsidRPr="003B0D1F">
        <w:rPr>
          <w:lang w:eastAsia="es-ES"/>
        </w:rPr>
        <w:t>.</w:t>
      </w:r>
    </w:p>
    <w:p w:rsidR="00544F27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proofErr w:type="spellStart"/>
      <w:r w:rsidR="003B0D1F" w:rsidRPr="008673F6">
        <w:rPr>
          <w:b/>
          <w:i/>
          <w:color w:val="00B050"/>
          <w:lang w:eastAsia="es-ES"/>
        </w:rPr>
        <w:t>TrackNode</w:t>
      </w:r>
      <w:proofErr w:type="spellEnd"/>
    </w:p>
    <w:p w:rsidR="003B0D1F" w:rsidRPr="003B0D1F" w:rsidRDefault="00544F27" w:rsidP="008673F6">
      <w:pPr>
        <w:pStyle w:val="Contenido"/>
        <w:ind w:left="567"/>
        <w:rPr>
          <w:lang w:eastAsia="es-ES"/>
        </w:rPr>
      </w:pPr>
      <w:r>
        <w:rPr>
          <w:lang w:eastAsia="es-ES"/>
        </w:rPr>
        <w:t>D</w:t>
      </w:r>
      <w:r w:rsidR="003B0D1F" w:rsidRPr="003B0D1F">
        <w:rPr>
          <w:lang w:eastAsia="es-ES"/>
        </w:rPr>
        <w:t xml:space="preserve">efine las propiedades de una pista, incluyendo el </w:t>
      </w:r>
      <w:proofErr w:type="spellStart"/>
      <w:r w:rsidR="003B0D1F" w:rsidRPr="003B0D1F">
        <w:rPr>
          <w:lang w:eastAsia="es-ES"/>
        </w:rPr>
        <w:t>prefab</w:t>
      </w:r>
      <w:proofErr w:type="spellEnd"/>
      <w:r w:rsidR="003B0D1F" w:rsidRPr="003B0D1F">
        <w:rPr>
          <w:lang w:eastAsia="es-ES"/>
        </w:rPr>
        <w:t xml:space="preserve"> a cargar, el código, el título y las estadísticas.</w:t>
      </w:r>
    </w:p>
    <w:p w:rsidR="00544F27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proofErr w:type="spellStart"/>
      <w:r w:rsidR="003B0D1F" w:rsidRPr="008673F6">
        <w:rPr>
          <w:b/>
          <w:i/>
          <w:color w:val="00B050"/>
          <w:lang w:eastAsia="es-ES"/>
        </w:rPr>
        <w:t>CarController</w:t>
      </w:r>
      <w:proofErr w:type="spellEnd"/>
    </w:p>
    <w:p w:rsidR="003B0D1F" w:rsidRPr="003B0D1F" w:rsidRDefault="00544F27" w:rsidP="008673F6">
      <w:pPr>
        <w:pStyle w:val="Contenido"/>
        <w:ind w:left="567"/>
        <w:rPr>
          <w:lang w:eastAsia="es-ES"/>
        </w:rPr>
      </w:pPr>
      <w:r>
        <w:rPr>
          <w:lang w:eastAsia="es-ES"/>
        </w:rPr>
        <w:t>G</w:t>
      </w:r>
      <w:r w:rsidR="003B0D1F" w:rsidRPr="003B0D1F">
        <w:rPr>
          <w:lang w:eastAsia="es-ES"/>
        </w:rPr>
        <w:t xml:space="preserve">estiona el cambio de </w:t>
      </w:r>
      <w:proofErr w:type="spellStart"/>
      <w:r w:rsidR="003B0D1F" w:rsidRPr="003B0D1F">
        <w:rPr>
          <w:lang w:eastAsia="es-ES"/>
        </w:rPr>
        <w:t>sprites</w:t>
      </w:r>
      <w:proofErr w:type="spellEnd"/>
      <w:r w:rsidR="003B0D1F" w:rsidRPr="003B0D1F">
        <w:rPr>
          <w:lang w:eastAsia="es-ES"/>
        </w:rPr>
        <w:t xml:space="preserve"> del coche en función de la entrada del jugador, simulando el giro.</w:t>
      </w:r>
    </w:p>
    <w:p w:rsidR="00544F27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proofErr w:type="spellStart"/>
      <w:r w:rsidR="003B0D1F" w:rsidRPr="008673F6">
        <w:rPr>
          <w:b/>
          <w:i/>
          <w:color w:val="00B050"/>
          <w:lang w:eastAsia="es-ES"/>
        </w:rPr>
        <w:t>CarManager</w:t>
      </w:r>
      <w:proofErr w:type="spellEnd"/>
    </w:p>
    <w:p w:rsidR="003B0D1F" w:rsidRPr="003B0D1F" w:rsidRDefault="00544F27" w:rsidP="008673F6">
      <w:pPr>
        <w:pStyle w:val="Contenido"/>
        <w:ind w:left="567"/>
        <w:rPr>
          <w:lang w:eastAsia="es-ES"/>
        </w:rPr>
      </w:pPr>
      <w:r>
        <w:rPr>
          <w:lang w:eastAsia="es-ES"/>
        </w:rPr>
        <w:t>C</w:t>
      </w:r>
      <w:r w:rsidR="003B0D1F" w:rsidRPr="003B0D1F">
        <w:rPr>
          <w:lang w:eastAsia="es-ES"/>
        </w:rPr>
        <w:t>ontrola el movimiento del coche, incluyendo aceleración, frenado, giro y derrape.</w:t>
      </w:r>
    </w:p>
    <w:p w:rsidR="00544F27" w:rsidRPr="008673F6" w:rsidRDefault="008673F6" w:rsidP="008673F6">
      <w:pPr>
        <w:pStyle w:val="Contenido"/>
        <w:numPr>
          <w:ilvl w:val="0"/>
          <w:numId w:val="22"/>
        </w:numPr>
        <w:rPr>
          <w:b/>
          <w:i/>
          <w:lang w:eastAsia="es-ES"/>
        </w:rPr>
      </w:pPr>
      <w:proofErr w:type="spellStart"/>
      <w:r w:rsidRPr="008673F6">
        <w:rPr>
          <w:b/>
          <w:i/>
          <w:color w:val="2665F0" w:themeColor="text2" w:themeTint="99"/>
          <w:lang w:eastAsia="es-ES"/>
        </w:rPr>
        <w:t>public</w:t>
      </w:r>
      <w:proofErr w:type="spellEnd"/>
      <w:r w:rsidRPr="008673F6">
        <w:rPr>
          <w:b/>
          <w:i/>
          <w:color w:val="2665F0" w:themeColor="text2" w:themeTint="99"/>
          <w:lang w:eastAsia="es-ES"/>
        </w:rPr>
        <w:t xml:space="preserve"> </w:t>
      </w:r>
      <w:proofErr w:type="spellStart"/>
      <w:r w:rsidRPr="008673F6">
        <w:rPr>
          <w:b/>
          <w:i/>
          <w:color w:val="2665F0" w:themeColor="text2" w:themeTint="99"/>
          <w:lang w:eastAsia="es-ES"/>
        </w:rPr>
        <w:t>class</w:t>
      </w:r>
      <w:proofErr w:type="spellEnd"/>
      <w:r w:rsidRPr="008673F6">
        <w:rPr>
          <w:b/>
          <w:i/>
          <w:lang w:eastAsia="es-ES"/>
        </w:rPr>
        <w:t xml:space="preserve"> </w:t>
      </w:r>
      <w:proofErr w:type="spellStart"/>
      <w:r w:rsidR="003B0D1F" w:rsidRPr="008673F6">
        <w:rPr>
          <w:b/>
          <w:i/>
          <w:color w:val="00B050"/>
          <w:lang w:eastAsia="es-ES"/>
        </w:rPr>
        <w:t>PauseMenu</w:t>
      </w:r>
      <w:proofErr w:type="spellEnd"/>
    </w:p>
    <w:p w:rsidR="003B0D1F" w:rsidRPr="003B0D1F" w:rsidRDefault="00544F27" w:rsidP="008673F6">
      <w:pPr>
        <w:pStyle w:val="Contenido"/>
        <w:ind w:left="567"/>
        <w:rPr>
          <w:lang w:eastAsia="es-ES"/>
        </w:rPr>
      </w:pPr>
      <w:r>
        <w:rPr>
          <w:lang w:eastAsia="es-ES"/>
        </w:rPr>
        <w:t>G</w:t>
      </w:r>
      <w:r w:rsidR="003B0D1F" w:rsidRPr="003B0D1F">
        <w:rPr>
          <w:lang w:eastAsia="es-ES"/>
        </w:rPr>
        <w:t>estiona la pausa del juego y la interacción con el menú de pausa.</w:t>
      </w:r>
    </w:p>
    <w:p w:rsidR="003B0D1F" w:rsidRPr="0060094C" w:rsidRDefault="008673F6" w:rsidP="0060094C">
      <w:pPr>
        <w:pStyle w:val="Ttulo3"/>
      </w:pPr>
      <w:bookmarkStart w:id="6" w:name="_Mecánicas_implementadas"/>
      <w:bookmarkEnd w:id="6"/>
      <w:r w:rsidRPr="0060094C">
        <w:t>Mecánicas implementadas</w:t>
      </w:r>
    </w:p>
    <w:p w:rsidR="003B0D1F" w:rsidRPr="003B0D1F" w:rsidRDefault="003B0D1F" w:rsidP="008673F6">
      <w:pPr>
        <w:pStyle w:val="Contenido"/>
        <w:numPr>
          <w:ilvl w:val="0"/>
          <w:numId w:val="22"/>
        </w:numPr>
        <w:rPr>
          <w:lang w:eastAsia="es-ES"/>
        </w:rPr>
      </w:pPr>
      <w:r w:rsidRPr="003B0D1F">
        <w:rPr>
          <w:lang w:eastAsia="es-ES"/>
        </w:rPr>
        <w:t>Aceleración, desaceleración y frenado del coche.</w:t>
      </w:r>
    </w:p>
    <w:p w:rsidR="003B0D1F" w:rsidRPr="003B0D1F" w:rsidRDefault="003B0D1F" w:rsidP="008673F6">
      <w:pPr>
        <w:pStyle w:val="Contenido"/>
        <w:numPr>
          <w:ilvl w:val="0"/>
          <w:numId w:val="22"/>
        </w:numPr>
        <w:rPr>
          <w:lang w:eastAsia="es-ES"/>
        </w:rPr>
      </w:pPr>
      <w:r w:rsidRPr="003B0D1F">
        <w:rPr>
          <w:lang w:eastAsia="es-ES"/>
        </w:rPr>
        <w:t xml:space="preserve">Giro del coche con cambio de </w:t>
      </w:r>
      <w:proofErr w:type="spellStart"/>
      <w:r w:rsidRPr="003B0D1F">
        <w:rPr>
          <w:lang w:eastAsia="es-ES"/>
        </w:rPr>
        <w:t>sprites</w:t>
      </w:r>
      <w:proofErr w:type="spellEnd"/>
      <w:r w:rsidRPr="003B0D1F">
        <w:rPr>
          <w:lang w:eastAsia="es-ES"/>
        </w:rPr>
        <w:t xml:space="preserve"> para simular la rotación.</w:t>
      </w:r>
    </w:p>
    <w:p w:rsidR="003B0D1F" w:rsidRPr="003B0D1F" w:rsidRDefault="003B0D1F" w:rsidP="008673F6">
      <w:pPr>
        <w:pStyle w:val="Contenido"/>
        <w:numPr>
          <w:ilvl w:val="0"/>
          <w:numId w:val="22"/>
        </w:numPr>
        <w:rPr>
          <w:lang w:eastAsia="es-ES"/>
        </w:rPr>
      </w:pPr>
      <w:r w:rsidRPr="003B0D1F">
        <w:rPr>
          <w:lang w:eastAsia="es-ES"/>
        </w:rPr>
        <w:t>Marcha atrás.</w:t>
      </w:r>
    </w:p>
    <w:p w:rsidR="003B0D1F" w:rsidRPr="003B0D1F" w:rsidRDefault="003B0D1F" w:rsidP="008673F6">
      <w:pPr>
        <w:pStyle w:val="Contenido"/>
        <w:numPr>
          <w:ilvl w:val="0"/>
          <w:numId w:val="22"/>
        </w:numPr>
        <w:rPr>
          <w:lang w:eastAsia="es-ES"/>
        </w:rPr>
      </w:pPr>
      <w:r w:rsidRPr="003B0D1F">
        <w:rPr>
          <w:lang w:eastAsia="es-ES"/>
        </w:rPr>
        <w:t>Derrape básico.</w:t>
      </w:r>
    </w:p>
    <w:p w:rsidR="003B0D1F" w:rsidRPr="003B0D1F" w:rsidRDefault="003B0D1F" w:rsidP="008673F6">
      <w:pPr>
        <w:pStyle w:val="Contenido"/>
        <w:numPr>
          <w:ilvl w:val="0"/>
          <w:numId w:val="22"/>
        </w:numPr>
        <w:rPr>
          <w:lang w:eastAsia="es-ES"/>
        </w:rPr>
      </w:pPr>
      <w:r w:rsidRPr="003B0D1F">
        <w:rPr>
          <w:lang w:eastAsia="es-ES"/>
        </w:rPr>
        <w:t>Pausa del juego con menú de opciones.</w:t>
      </w:r>
    </w:p>
    <w:p w:rsidR="003B0D1F" w:rsidRPr="003B0D1F" w:rsidRDefault="003B0D1F" w:rsidP="008673F6">
      <w:pPr>
        <w:pStyle w:val="Contenido"/>
        <w:numPr>
          <w:ilvl w:val="0"/>
          <w:numId w:val="22"/>
        </w:numPr>
        <w:rPr>
          <w:lang w:eastAsia="es-ES"/>
        </w:rPr>
      </w:pPr>
      <w:r w:rsidRPr="003B0D1F">
        <w:rPr>
          <w:lang w:eastAsia="es-ES"/>
        </w:rPr>
        <w:t>Carga dinámica d</w:t>
      </w:r>
      <w:r w:rsidR="008673F6">
        <w:rPr>
          <w:lang w:eastAsia="es-ES"/>
        </w:rPr>
        <w:t>el circuito</w:t>
      </w:r>
      <w:r w:rsidRPr="003B0D1F">
        <w:rPr>
          <w:lang w:eastAsia="es-ES"/>
        </w:rPr>
        <w:t xml:space="preserve"> seleccionad</w:t>
      </w:r>
      <w:r w:rsidR="008673F6">
        <w:rPr>
          <w:lang w:eastAsia="es-ES"/>
        </w:rPr>
        <w:t>o</w:t>
      </w:r>
      <w:r w:rsidRPr="003B0D1F">
        <w:rPr>
          <w:lang w:eastAsia="es-ES"/>
        </w:rPr>
        <w:t xml:space="preserve"> desde un menú.</w:t>
      </w:r>
      <w:r w:rsidR="008673F6">
        <w:rPr>
          <w:lang w:eastAsia="es-ES"/>
        </w:rPr>
        <w:t xml:space="preserve"> Los circuitos son creados en tiempo de diseño y añadidos como </w:t>
      </w:r>
      <w:proofErr w:type="spellStart"/>
      <w:r w:rsidR="008673F6">
        <w:rPr>
          <w:lang w:eastAsia="es-ES"/>
        </w:rPr>
        <w:t>Prefabs</w:t>
      </w:r>
      <w:proofErr w:type="spellEnd"/>
    </w:p>
    <w:p w:rsidR="003B0D1F" w:rsidRPr="0060094C" w:rsidRDefault="008673F6" w:rsidP="00230360">
      <w:pPr>
        <w:pStyle w:val="Ttulo2"/>
      </w:pPr>
      <w:bookmarkStart w:id="7" w:name="_Dificultades_encontradas"/>
      <w:bookmarkEnd w:id="7"/>
      <w:r w:rsidRPr="0060094C">
        <w:t>Dificultades encontradas</w:t>
      </w:r>
    </w:p>
    <w:p w:rsidR="008673F6" w:rsidRDefault="008673F6" w:rsidP="003B0D1F">
      <w:pPr>
        <w:pStyle w:val="Contenido"/>
        <w:rPr>
          <w:lang w:eastAsia="es-ES"/>
        </w:rPr>
      </w:pPr>
      <w:r>
        <w:rPr>
          <w:lang w:eastAsia="es-ES"/>
        </w:rPr>
        <w:t>Para la i</w:t>
      </w:r>
      <w:r w:rsidR="003B0D1F" w:rsidRPr="003B0D1F">
        <w:rPr>
          <w:lang w:eastAsia="es-ES"/>
        </w:rPr>
        <w:t xml:space="preserve">nicialización de </w:t>
      </w:r>
      <w:proofErr w:type="spellStart"/>
      <w:r w:rsidR="003B0D1F" w:rsidRPr="003B0D1F">
        <w:rPr>
          <w:lang w:eastAsia="es-ES"/>
        </w:rPr>
        <w:t>GameManager</w:t>
      </w:r>
      <w:proofErr w:type="spellEnd"/>
      <w:r w:rsidR="003B0D1F" w:rsidRPr="003B0D1F">
        <w:rPr>
          <w:lang w:eastAsia="es-ES"/>
        </w:rPr>
        <w:t xml:space="preserve"> y </w:t>
      </w:r>
      <w:proofErr w:type="spellStart"/>
      <w:r w:rsidR="003B0D1F" w:rsidRPr="003B0D1F">
        <w:rPr>
          <w:lang w:eastAsia="es-ES"/>
        </w:rPr>
        <w:t>selectedTrack</w:t>
      </w:r>
      <w:proofErr w:type="spellEnd"/>
      <w:r>
        <w:rPr>
          <w:lang w:eastAsia="es-ES"/>
        </w:rPr>
        <w:t xml:space="preserve"> le dediqué</w:t>
      </w:r>
      <w:r w:rsidR="003B0D1F" w:rsidRPr="003B0D1F">
        <w:rPr>
          <w:lang w:eastAsia="es-ES"/>
        </w:rPr>
        <w:t xml:space="preserve"> un tiempo considerable a asegurar que la instancia de </w:t>
      </w:r>
      <w:proofErr w:type="spellStart"/>
      <w:r w:rsidR="003B0D1F" w:rsidRPr="003B0D1F">
        <w:rPr>
          <w:lang w:eastAsia="es-ES"/>
        </w:rPr>
        <w:t>GameManager</w:t>
      </w:r>
      <w:proofErr w:type="spellEnd"/>
      <w:r w:rsidR="003B0D1F" w:rsidRPr="003B0D1F">
        <w:rPr>
          <w:lang w:eastAsia="es-ES"/>
        </w:rPr>
        <w:t xml:space="preserve"> y </w:t>
      </w:r>
      <w:r>
        <w:rPr>
          <w:lang w:eastAsia="es-ES"/>
        </w:rPr>
        <w:t>el circuito seleccionado</w:t>
      </w:r>
      <w:r w:rsidR="003B0D1F" w:rsidRPr="003B0D1F">
        <w:rPr>
          <w:lang w:eastAsia="es-ES"/>
        </w:rPr>
        <w:t xml:space="preserve"> (</w:t>
      </w:r>
      <w:proofErr w:type="spellStart"/>
      <w:r w:rsidR="003B0D1F" w:rsidRPr="003B0D1F">
        <w:rPr>
          <w:lang w:eastAsia="es-ES"/>
        </w:rPr>
        <w:t>selectedTrack</w:t>
      </w:r>
      <w:proofErr w:type="spellEnd"/>
      <w:r w:rsidR="003B0D1F" w:rsidRPr="003B0D1F">
        <w:rPr>
          <w:lang w:eastAsia="es-ES"/>
        </w:rPr>
        <w:t xml:space="preserve">) estuvieran disponibles en el momento adecuado, especialmente al cargar la escena </w:t>
      </w:r>
      <w:proofErr w:type="spellStart"/>
      <w:r w:rsidR="003B0D1F" w:rsidRPr="003B0D1F">
        <w:rPr>
          <w:lang w:eastAsia="es-ES"/>
        </w:rPr>
        <w:t>RaceScn</w:t>
      </w:r>
      <w:proofErr w:type="spellEnd"/>
      <w:r w:rsidR="003B0D1F" w:rsidRPr="003B0D1F">
        <w:rPr>
          <w:lang w:eastAsia="es-ES"/>
        </w:rPr>
        <w:t>.</w:t>
      </w:r>
    </w:p>
    <w:p w:rsidR="003B0D1F" w:rsidRDefault="008673F6" w:rsidP="003B0D1F">
      <w:pPr>
        <w:pStyle w:val="Contenido"/>
        <w:rPr>
          <w:lang w:eastAsia="es-ES"/>
        </w:rPr>
      </w:pPr>
      <w:r>
        <w:rPr>
          <w:lang w:eastAsia="es-ES"/>
        </w:rPr>
        <w:t>Lo</w:t>
      </w:r>
      <w:r w:rsidR="003B0D1F" w:rsidRPr="003B0D1F">
        <w:rPr>
          <w:lang w:eastAsia="es-ES"/>
        </w:rPr>
        <w:t xml:space="preserve"> resolvió mediante una combinación de la función </w:t>
      </w:r>
      <w:proofErr w:type="spellStart"/>
      <w:proofErr w:type="gramStart"/>
      <w:r w:rsidR="003B0D1F" w:rsidRPr="003B0D1F">
        <w:rPr>
          <w:lang w:eastAsia="es-ES"/>
        </w:rPr>
        <w:t>StartGame</w:t>
      </w:r>
      <w:proofErr w:type="spellEnd"/>
      <w:r w:rsidR="003B0D1F" w:rsidRPr="003B0D1F">
        <w:rPr>
          <w:lang w:eastAsia="es-ES"/>
        </w:rPr>
        <w:t>(</w:t>
      </w:r>
      <w:proofErr w:type="gramEnd"/>
      <w:r w:rsidR="003B0D1F" w:rsidRPr="003B0D1F">
        <w:rPr>
          <w:lang w:eastAsia="es-ES"/>
        </w:rPr>
        <w:t xml:space="preserve">) en </w:t>
      </w:r>
      <w:proofErr w:type="spellStart"/>
      <w:r w:rsidR="003B0D1F" w:rsidRPr="003B0D1F">
        <w:rPr>
          <w:lang w:eastAsia="es-ES"/>
        </w:rPr>
        <w:t>GameManager</w:t>
      </w:r>
      <w:proofErr w:type="spellEnd"/>
      <w:r w:rsidR="003B0D1F" w:rsidRPr="003B0D1F">
        <w:rPr>
          <w:lang w:eastAsia="es-ES"/>
        </w:rPr>
        <w:t xml:space="preserve">, que llama a </w:t>
      </w:r>
      <w:proofErr w:type="spellStart"/>
      <w:r w:rsidR="003B0D1F" w:rsidRPr="003B0D1F">
        <w:rPr>
          <w:lang w:eastAsia="es-ES"/>
        </w:rPr>
        <w:t>LoadTrack</w:t>
      </w:r>
      <w:proofErr w:type="spellEnd"/>
      <w:r w:rsidR="003B0D1F" w:rsidRPr="003B0D1F">
        <w:rPr>
          <w:lang w:eastAsia="es-ES"/>
        </w:rPr>
        <w:t xml:space="preserve"> d</w:t>
      </w:r>
      <w:r>
        <w:rPr>
          <w:lang w:eastAsia="es-ES"/>
        </w:rPr>
        <w:t>el circuito</w:t>
      </w:r>
      <w:r w:rsidR="003B0D1F" w:rsidRPr="003B0D1F">
        <w:rPr>
          <w:lang w:eastAsia="es-ES"/>
        </w:rPr>
        <w:t xml:space="preserve">, y que este sea llamado desde </w:t>
      </w:r>
      <w:proofErr w:type="spellStart"/>
      <w:r w:rsidR="003B0D1F" w:rsidRPr="003B0D1F">
        <w:rPr>
          <w:lang w:eastAsia="es-ES"/>
        </w:rPr>
        <w:t>GameMenu.PlayGameScn</w:t>
      </w:r>
      <w:proofErr w:type="spellEnd"/>
      <w:r w:rsidR="003B0D1F" w:rsidRPr="003B0D1F">
        <w:rPr>
          <w:lang w:eastAsia="es-ES"/>
        </w:rPr>
        <w:t xml:space="preserve"> antes de cargar la escena.</w:t>
      </w:r>
    </w:p>
    <w:p w:rsidR="008673F6" w:rsidRPr="003B0D1F" w:rsidRDefault="008673F6" w:rsidP="003B0D1F">
      <w:pPr>
        <w:pStyle w:val="Contenido"/>
        <w:rPr>
          <w:lang w:eastAsia="es-ES"/>
        </w:rPr>
      </w:pPr>
    </w:p>
    <w:p w:rsidR="003B0D1F" w:rsidRPr="003B0D1F" w:rsidRDefault="008C73D7" w:rsidP="008C73D7">
      <w:pPr>
        <w:pStyle w:val="Contenido"/>
        <w:rPr>
          <w:lang w:eastAsia="es-ES"/>
        </w:rPr>
      </w:pPr>
      <w:r>
        <w:rPr>
          <w:lang w:eastAsia="es-ES"/>
        </w:rPr>
        <w:t>Como bien dicho que es, el error forma parte del aprendizaje y crecimiento, y si no lo digo yo, durante el desarrollo se produjeron, como es normal, muchos errores y entre otros del tipo &lt;</w:t>
      </w:r>
      <w:proofErr w:type="spellStart"/>
      <w:r w:rsidRPr="003B0D1F">
        <w:rPr>
          <w:lang w:eastAsia="es-ES"/>
        </w:rPr>
        <w:t>NullReferenceException</w:t>
      </w:r>
      <w:proofErr w:type="spellEnd"/>
      <w:r>
        <w:rPr>
          <w:lang w:eastAsia="es-ES"/>
        </w:rPr>
        <w:t xml:space="preserve">&gt; </w:t>
      </w:r>
      <w:r w:rsidR="003B0D1F" w:rsidRPr="003B0D1F">
        <w:rPr>
          <w:lang w:eastAsia="es-ES"/>
        </w:rPr>
        <w:t>debido a problemas con la inicialización de variables y el orden de ejecución de los scripts. S</w:t>
      </w:r>
      <w:r>
        <w:rPr>
          <w:lang w:eastAsia="es-ES"/>
        </w:rPr>
        <w:t>olucionados con una constante depuración</w:t>
      </w:r>
      <w:r w:rsidR="003B0D1F" w:rsidRPr="003B0D1F">
        <w:rPr>
          <w:lang w:eastAsia="es-ES"/>
        </w:rPr>
        <w:t xml:space="preserve"> </w:t>
      </w:r>
      <w:r>
        <w:rPr>
          <w:lang w:eastAsia="es-ES"/>
        </w:rPr>
        <w:t>lanzando</w:t>
      </w:r>
      <w:r w:rsidR="003B0D1F" w:rsidRPr="003B0D1F">
        <w:rPr>
          <w:lang w:eastAsia="es-ES"/>
        </w:rPr>
        <w:t xml:space="preserve"> </w:t>
      </w:r>
      <w:r>
        <w:rPr>
          <w:lang w:eastAsia="es-ES"/>
        </w:rPr>
        <w:t xml:space="preserve">muchos </w:t>
      </w:r>
      <w:proofErr w:type="spellStart"/>
      <w:r w:rsidR="003B0D1F" w:rsidRPr="003B0D1F">
        <w:rPr>
          <w:lang w:eastAsia="es-ES"/>
        </w:rPr>
        <w:t>Logs</w:t>
      </w:r>
      <w:proofErr w:type="spellEnd"/>
      <w:r>
        <w:rPr>
          <w:lang w:eastAsia="es-ES"/>
        </w:rPr>
        <w:t xml:space="preserve"> a consola</w:t>
      </w:r>
      <w:r w:rsidR="003B0D1F" w:rsidRPr="003B0D1F">
        <w:rPr>
          <w:lang w:eastAsia="es-ES"/>
        </w:rPr>
        <w:t xml:space="preserve"> y comprobaciones de </w:t>
      </w:r>
      <w:proofErr w:type="spellStart"/>
      <w:r w:rsidR="003B0D1F" w:rsidRPr="003B0D1F">
        <w:rPr>
          <w:lang w:eastAsia="es-ES"/>
        </w:rPr>
        <w:t>null</w:t>
      </w:r>
      <w:proofErr w:type="spellEnd"/>
      <w:r w:rsidR="003B0D1F" w:rsidRPr="003B0D1F">
        <w:rPr>
          <w:lang w:eastAsia="es-ES"/>
        </w:rPr>
        <w:t>.</w:t>
      </w:r>
    </w:p>
    <w:p w:rsidR="003B0D1F" w:rsidRPr="003B0D1F" w:rsidRDefault="003B0D1F" w:rsidP="003B0D1F">
      <w:pPr>
        <w:pStyle w:val="Contenido"/>
        <w:rPr>
          <w:lang w:eastAsia="es-ES"/>
        </w:rPr>
      </w:pPr>
    </w:p>
    <w:p w:rsidR="003B0D1F" w:rsidRPr="003B0D1F" w:rsidRDefault="008C73D7" w:rsidP="003B0D1F">
      <w:pPr>
        <w:pStyle w:val="Contenido"/>
        <w:rPr>
          <w:lang w:eastAsia="es-ES"/>
        </w:rPr>
      </w:pPr>
      <w:r>
        <w:rPr>
          <w:lang w:eastAsia="es-ES"/>
        </w:rPr>
        <w:t>Problemática a la hora de selección de un circuito. Intenté implementar el e</w:t>
      </w:r>
      <w:r w:rsidR="003B0D1F" w:rsidRPr="003B0D1F">
        <w:rPr>
          <w:lang w:eastAsia="es-ES"/>
        </w:rPr>
        <w:t xml:space="preserve">vento </w:t>
      </w:r>
      <w:proofErr w:type="spellStart"/>
      <w:r w:rsidR="003B0D1F" w:rsidRPr="008C73D7">
        <w:rPr>
          <w:i/>
          <w:lang w:eastAsia="es-ES"/>
        </w:rPr>
        <w:t>OnTrackSelected</w:t>
      </w:r>
      <w:proofErr w:type="spellEnd"/>
      <w:r>
        <w:rPr>
          <w:lang w:eastAsia="es-ES"/>
        </w:rPr>
        <w:t>, pero inicialmente no llegaba a funcionar como esperaba, creo que</w:t>
      </w:r>
      <w:r w:rsidR="003B0D1F" w:rsidRPr="003B0D1F">
        <w:rPr>
          <w:lang w:eastAsia="es-ES"/>
        </w:rPr>
        <w:t xml:space="preserve"> debido a problemas con el orden de suscripción y la invocación del evento</w:t>
      </w:r>
      <w:r>
        <w:rPr>
          <w:lang w:eastAsia="es-ES"/>
        </w:rPr>
        <w:t>, así que simplifiqué</w:t>
      </w:r>
      <w:r w:rsidR="003B0D1F" w:rsidRPr="003B0D1F">
        <w:rPr>
          <w:lang w:eastAsia="es-ES"/>
        </w:rPr>
        <w:t xml:space="preserve"> la lógica para usar un método directo en </w:t>
      </w:r>
      <w:proofErr w:type="spellStart"/>
      <w:r w:rsidR="003B0D1F" w:rsidRPr="003B0D1F">
        <w:rPr>
          <w:lang w:eastAsia="es-ES"/>
        </w:rPr>
        <w:t>GameManager</w:t>
      </w:r>
      <w:proofErr w:type="spellEnd"/>
      <w:r w:rsidR="003B0D1F" w:rsidRPr="003B0D1F">
        <w:rPr>
          <w:lang w:eastAsia="es-ES"/>
        </w:rPr>
        <w:t xml:space="preserve"> en lugar de eventos.</w:t>
      </w:r>
    </w:p>
    <w:p w:rsidR="008C73D7" w:rsidRDefault="008C73D7" w:rsidP="003B0D1F">
      <w:pPr>
        <w:pStyle w:val="Contenido"/>
        <w:rPr>
          <w:lang w:eastAsia="es-ES"/>
        </w:rPr>
      </w:pPr>
    </w:p>
    <w:p w:rsidR="008C73D7" w:rsidRDefault="008C73D7" w:rsidP="003B0D1F">
      <w:pPr>
        <w:pStyle w:val="Contenido"/>
        <w:rPr>
          <w:lang w:eastAsia="es-ES"/>
        </w:rPr>
      </w:pPr>
      <w:r>
        <w:rPr>
          <w:lang w:eastAsia="es-ES"/>
        </w:rPr>
        <w:t>Al principio diseñé el proyecto para tener una configuración de partida, la clase Core, donde está definido las informaciones relativas a una aplicación, como puede ser el dispositivo donde se está ejecutando, políticas, configuraciones generales y sobre todo donde están definidas las escenas, opciones del menú principal, los circuitos, etc.</w:t>
      </w:r>
    </w:p>
    <w:p w:rsidR="008C73D7" w:rsidRDefault="008C73D7" w:rsidP="003B0D1F">
      <w:pPr>
        <w:pStyle w:val="Contenido"/>
        <w:rPr>
          <w:lang w:eastAsia="es-ES"/>
        </w:rPr>
      </w:pPr>
    </w:p>
    <w:p w:rsidR="001272FE" w:rsidRDefault="001272FE" w:rsidP="003B0D1F">
      <w:pPr>
        <w:pStyle w:val="Contenido"/>
        <w:rPr>
          <w:lang w:eastAsia="es-ES"/>
        </w:rPr>
      </w:pPr>
      <w:r>
        <w:rPr>
          <w:lang w:eastAsia="es-ES"/>
        </w:rPr>
        <w:t xml:space="preserve">Aunque soy máximo exponente de hacerlo todo dinámico (en la medida de lo posible), </w:t>
      </w:r>
      <w:r w:rsidR="0060094C">
        <w:rPr>
          <w:lang w:eastAsia="es-ES"/>
        </w:rPr>
        <w:t xml:space="preserve">tener un código flexible y escalable, así como óptimo y legible, </w:t>
      </w:r>
      <w:r>
        <w:rPr>
          <w:lang w:eastAsia="es-ES"/>
        </w:rPr>
        <w:t>altamente configurable y siempre teniendo en cuanta el rendimiento</w:t>
      </w:r>
      <w:r w:rsidR="0060094C">
        <w:rPr>
          <w:lang w:eastAsia="es-ES"/>
        </w:rPr>
        <w:t>;</w:t>
      </w:r>
      <w:r>
        <w:rPr>
          <w:lang w:eastAsia="es-ES"/>
        </w:rPr>
        <w:t xml:space="preserve"> c</w:t>
      </w:r>
      <w:r w:rsidR="008C73D7">
        <w:rPr>
          <w:lang w:eastAsia="es-ES"/>
        </w:rPr>
        <w:t xml:space="preserve">onforme iba implementando, pensé en utilizar los conocimientos </w:t>
      </w:r>
      <w:r>
        <w:rPr>
          <w:lang w:eastAsia="es-ES"/>
        </w:rPr>
        <w:t>aprendidos</w:t>
      </w:r>
      <w:r w:rsidR="008C73D7">
        <w:rPr>
          <w:lang w:eastAsia="es-ES"/>
        </w:rPr>
        <w:t xml:space="preserve"> en clase y me decidí, finalmente, por </w:t>
      </w:r>
      <w:r>
        <w:rPr>
          <w:lang w:eastAsia="es-ES"/>
        </w:rPr>
        <w:t xml:space="preserve">crear mediante objetos del tipo </w:t>
      </w:r>
      <w:r w:rsidRPr="001272FE">
        <w:rPr>
          <w:i/>
          <w:lang w:eastAsia="es-ES"/>
        </w:rPr>
        <w:t>&lt;</w:t>
      </w:r>
      <w:proofErr w:type="spellStart"/>
      <w:r w:rsidRPr="001272FE">
        <w:rPr>
          <w:i/>
          <w:lang w:eastAsia="es-ES"/>
        </w:rPr>
        <w:t>ScriptableObject</w:t>
      </w:r>
      <w:proofErr w:type="spellEnd"/>
      <w:r w:rsidRPr="001272FE">
        <w:rPr>
          <w:i/>
          <w:lang w:eastAsia="es-ES"/>
        </w:rPr>
        <w:t>&gt;</w:t>
      </w:r>
      <w:r>
        <w:rPr>
          <w:lang w:eastAsia="es-ES"/>
        </w:rPr>
        <w:t xml:space="preserve"> los circuitos y su información relacionada</w:t>
      </w:r>
      <w:r w:rsidR="0060094C">
        <w:rPr>
          <w:lang w:eastAsia="es-ES"/>
        </w:rPr>
        <w:t>,</w:t>
      </w:r>
      <w:r>
        <w:rPr>
          <w:lang w:eastAsia="es-ES"/>
        </w:rPr>
        <w:t xml:space="preserve"> ya que creo que</w:t>
      </w:r>
      <w:r w:rsidR="0060094C">
        <w:rPr>
          <w:lang w:eastAsia="es-ES"/>
        </w:rPr>
        <w:t xml:space="preserve"> también</w:t>
      </w:r>
      <w:r>
        <w:rPr>
          <w:lang w:eastAsia="es-ES"/>
        </w:rPr>
        <w:t xml:space="preserve"> es de fácil implementación añadir más circuitos y, también así, ponía en práctica los conocimientos impartidos en clase</w:t>
      </w:r>
      <w:r w:rsidR="0060094C">
        <w:rPr>
          <w:lang w:eastAsia="es-ES"/>
        </w:rPr>
        <w:t>.</w:t>
      </w:r>
    </w:p>
    <w:p w:rsidR="008C73D7" w:rsidRDefault="001272FE" w:rsidP="003B0D1F">
      <w:pPr>
        <w:pStyle w:val="Contenido"/>
        <w:rPr>
          <w:lang w:eastAsia="es-ES"/>
        </w:rPr>
      </w:pPr>
      <w:r>
        <w:rPr>
          <w:lang w:eastAsia="es-ES"/>
        </w:rPr>
        <w:t xml:space="preserve">Aunque decidí mantener la lista de circuitos en la clase estática Core, podemos ver en el directorio </w:t>
      </w:r>
      <w:proofErr w:type="spellStart"/>
      <w:r w:rsidRPr="001272FE">
        <w:rPr>
          <w:i/>
          <w:lang w:eastAsia="es-ES"/>
        </w:rPr>
        <w:t>Assets</w:t>
      </w:r>
      <w:proofErr w:type="spellEnd"/>
      <w:r w:rsidRPr="001272FE">
        <w:rPr>
          <w:i/>
          <w:lang w:eastAsia="es-ES"/>
        </w:rPr>
        <w:t>/</w:t>
      </w:r>
      <w:proofErr w:type="spellStart"/>
      <w:r w:rsidRPr="001272FE">
        <w:rPr>
          <w:i/>
          <w:lang w:eastAsia="es-ES"/>
        </w:rPr>
        <w:t>Nodes</w:t>
      </w:r>
      <w:proofErr w:type="spellEnd"/>
      <w:r w:rsidRPr="001272FE">
        <w:rPr>
          <w:lang w:eastAsia="es-ES"/>
        </w:rPr>
        <w:t>,</w:t>
      </w:r>
      <w:r>
        <w:rPr>
          <w:lang w:eastAsia="es-ES"/>
        </w:rPr>
        <w:t xml:space="preserve"> los circuitos del videojuego.</w:t>
      </w:r>
    </w:p>
    <w:p w:rsidR="001272FE" w:rsidRDefault="001272FE" w:rsidP="003B0D1F">
      <w:pPr>
        <w:pStyle w:val="Contenido"/>
        <w:rPr>
          <w:lang w:eastAsia="es-ES"/>
        </w:rPr>
      </w:pPr>
    </w:p>
    <w:p w:rsidR="003B0D1F" w:rsidRPr="00791D15" w:rsidRDefault="003B0D1F" w:rsidP="00791D15">
      <w:pPr>
        <w:pStyle w:val="Ttulo2"/>
        <w:rPr>
          <w:rStyle w:val="Ttulo3Car"/>
          <w:rFonts w:ascii="Calibri Light" w:hAnsi="Calibri Light"/>
        </w:rPr>
      </w:pPr>
      <w:bookmarkStart w:id="8" w:name="_Cosas_curiosas_implementadas"/>
      <w:bookmarkEnd w:id="8"/>
      <w:r w:rsidRPr="00791D15">
        <w:rPr>
          <w:rStyle w:val="Ttulo3Car"/>
          <w:rFonts w:ascii="Calibri Light" w:hAnsi="Calibri Light"/>
        </w:rPr>
        <w:t>Cosas curiosas implementadas</w:t>
      </w:r>
    </w:p>
    <w:p w:rsidR="001272FE" w:rsidRPr="00791D15" w:rsidRDefault="001272FE" w:rsidP="00791D15">
      <w:pPr>
        <w:pStyle w:val="Ttulo3"/>
      </w:pPr>
      <w:bookmarkStart w:id="9" w:name="_Patrones_de_diseño"/>
      <w:bookmarkEnd w:id="9"/>
      <w:r w:rsidRPr="00791D15">
        <w:rPr>
          <w:rStyle w:val="Ttulo3Car"/>
        </w:rPr>
        <w:t>Patrones de diseño</w:t>
      </w:r>
    </w:p>
    <w:p w:rsidR="003B0D1F" w:rsidRDefault="00D51CA5" w:rsidP="003B0D1F">
      <w:pPr>
        <w:pStyle w:val="Contenido"/>
        <w:rPr>
          <w:lang w:eastAsia="es-ES"/>
        </w:rPr>
      </w:pPr>
      <w:r>
        <w:rPr>
          <w:lang w:eastAsia="es-ES"/>
        </w:rPr>
        <w:t xml:space="preserve">Aunque ya lo implementé en la práctica de la Aventura gráfica, mi primera toma de contacto con </w:t>
      </w:r>
      <w:proofErr w:type="spellStart"/>
      <w:r>
        <w:rPr>
          <w:lang w:eastAsia="es-ES"/>
        </w:rPr>
        <w:t>Unity</w:t>
      </w:r>
      <w:proofErr w:type="spellEnd"/>
      <w:r>
        <w:rPr>
          <w:lang w:eastAsia="es-ES"/>
        </w:rPr>
        <w:t>,</w:t>
      </w:r>
      <w:r w:rsidR="001272FE">
        <w:rPr>
          <w:lang w:eastAsia="es-ES"/>
        </w:rPr>
        <w:t xml:space="preserve"> una de las cosas curiosas </w:t>
      </w:r>
      <w:r>
        <w:rPr>
          <w:lang w:eastAsia="es-ES"/>
        </w:rPr>
        <w:t xml:space="preserve">ha sido </w:t>
      </w:r>
      <w:r w:rsidR="001272FE">
        <w:rPr>
          <w:lang w:eastAsia="es-ES"/>
        </w:rPr>
        <w:t>usar el p</w:t>
      </w:r>
      <w:r w:rsidR="003B0D1F" w:rsidRPr="003B0D1F">
        <w:rPr>
          <w:lang w:eastAsia="es-ES"/>
        </w:rPr>
        <w:t xml:space="preserve">atrón </w:t>
      </w:r>
      <w:proofErr w:type="spellStart"/>
      <w:r w:rsidR="003B0D1F" w:rsidRPr="003B0D1F">
        <w:rPr>
          <w:lang w:eastAsia="es-ES"/>
        </w:rPr>
        <w:t>Singleton</w:t>
      </w:r>
      <w:proofErr w:type="spellEnd"/>
      <w:r w:rsidR="001272FE">
        <w:rPr>
          <w:lang w:eastAsia="es-ES"/>
        </w:rPr>
        <w:t xml:space="preserve"> pero</w:t>
      </w:r>
      <w:r w:rsidR="003B0D1F" w:rsidRPr="003B0D1F">
        <w:rPr>
          <w:lang w:eastAsia="es-ES"/>
        </w:rPr>
        <w:t xml:space="preserve"> con herencia</w:t>
      </w:r>
      <w:r w:rsidR="001272FE">
        <w:rPr>
          <w:lang w:eastAsia="es-ES"/>
        </w:rPr>
        <w:t>, así que implementé</w:t>
      </w:r>
      <w:r w:rsidR="003B0D1F" w:rsidRPr="003B0D1F">
        <w:rPr>
          <w:lang w:eastAsia="es-ES"/>
        </w:rPr>
        <w:t xml:space="preserve"> una clase base genérica </w:t>
      </w:r>
      <w:proofErr w:type="spellStart"/>
      <w:r w:rsidR="003B0D1F" w:rsidRPr="003B0D1F">
        <w:rPr>
          <w:lang w:eastAsia="es-ES"/>
        </w:rPr>
        <w:t>Singleton</w:t>
      </w:r>
      <w:proofErr w:type="spellEnd"/>
      <w:r w:rsidR="003B0D1F" w:rsidRPr="003B0D1F">
        <w:rPr>
          <w:lang w:eastAsia="es-ES"/>
        </w:rPr>
        <w:t xml:space="preserve">&lt;T&gt; para facilitar la creación de </w:t>
      </w:r>
      <w:proofErr w:type="spellStart"/>
      <w:r w:rsidR="003B0D1F" w:rsidRPr="003B0D1F">
        <w:rPr>
          <w:lang w:eastAsia="es-ES"/>
        </w:rPr>
        <w:t>Singletons</w:t>
      </w:r>
      <w:proofErr w:type="spellEnd"/>
      <w:r w:rsidR="003B0D1F" w:rsidRPr="003B0D1F">
        <w:rPr>
          <w:lang w:eastAsia="es-ES"/>
        </w:rPr>
        <w:t xml:space="preserve"> persistentes.</w:t>
      </w:r>
    </w:p>
    <w:p w:rsidR="003B0D1F" w:rsidRPr="003B0D1F" w:rsidRDefault="0060094C" w:rsidP="003B0D1F">
      <w:pPr>
        <w:pStyle w:val="Contenido"/>
        <w:rPr>
          <w:lang w:eastAsia="es-ES"/>
        </w:rPr>
      </w:pPr>
      <w:r>
        <w:rPr>
          <w:lang w:eastAsia="es-ES"/>
        </w:rPr>
        <w:t>También he</w:t>
      </w:r>
      <w:r w:rsidR="003B0D1F" w:rsidRPr="003B0D1F">
        <w:rPr>
          <w:lang w:eastAsia="es-ES"/>
        </w:rPr>
        <w:t xml:space="preserve"> implement</w:t>
      </w:r>
      <w:r>
        <w:rPr>
          <w:lang w:eastAsia="es-ES"/>
        </w:rPr>
        <w:t>ado</w:t>
      </w:r>
      <w:r w:rsidR="003B0D1F" w:rsidRPr="003B0D1F">
        <w:rPr>
          <w:lang w:eastAsia="es-ES"/>
        </w:rPr>
        <w:t xml:space="preserve"> el patrón </w:t>
      </w:r>
      <w:proofErr w:type="spellStart"/>
      <w:r w:rsidR="003B0D1F" w:rsidRPr="003B0D1F">
        <w:rPr>
          <w:lang w:eastAsia="es-ES"/>
        </w:rPr>
        <w:t>Builder</w:t>
      </w:r>
      <w:proofErr w:type="spellEnd"/>
      <w:r w:rsidR="003B0D1F" w:rsidRPr="003B0D1F">
        <w:rPr>
          <w:lang w:eastAsia="es-ES"/>
        </w:rPr>
        <w:t xml:space="preserve"> para la creación de </w:t>
      </w:r>
      <w:r>
        <w:rPr>
          <w:lang w:eastAsia="es-ES"/>
        </w:rPr>
        <w:t xml:space="preserve">objetos </w:t>
      </w:r>
      <w:proofErr w:type="spellStart"/>
      <w:r>
        <w:rPr>
          <w:lang w:eastAsia="es-ES"/>
        </w:rPr>
        <w:t>TrackNode</w:t>
      </w:r>
      <w:proofErr w:type="spellEnd"/>
      <w:r>
        <w:rPr>
          <w:lang w:eastAsia="es-ES"/>
        </w:rPr>
        <w:t xml:space="preserve">, mejorando </w:t>
      </w:r>
      <w:r w:rsidR="003B0D1F" w:rsidRPr="003B0D1F">
        <w:rPr>
          <w:lang w:eastAsia="es-ES"/>
        </w:rPr>
        <w:t>la flexibilidad.</w:t>
      </w:r>
    </w:p>
    <w:p w:rsidR="0060094C" w:rsidRDefault="0060094C" w:rsidP="0060094C">
      <w:pPr>
        <w:pStyle w:val="Contenido"/>
        <w:rPr>
          <w:lang w:eastAsia="es-ES"/>
        </w:rPr>
      </w:pPr>
    </w:p>
    <w:p w:rsidR="0060094C" w:rsidRPr="00791D15" w:rsidRDefault="0060094C" w:rsidP="00791D15">
      <w:pPr>
        <w:pStyle w:val="Ttulo3"/>
      </w:pPr>
      <w:bookmarkStart w:id="10" w:name="_Carga_dinámica"/>
      <w:bookmarkEnd w:id="10"/>
      <w:r w:rsidRPr="00791D15">
        <w:t>Carga dinámica</w:t>
      </w:r>
    </w:p>
    <w:p w:rsidR="003B0D1F" w:rsidRPr="003B0D1F" w:rsidRDefault="003B0D1F" w:rsidP="0060094C">
      <w:pPr>
        <w:pStyle w:val="Contenido"/>
        <w:rPr>
          <w:lang w:eastAsia="es-ES"/>
        </w:rPr>
      </w:pPr>
      <w:r w:rsidRPr="003B0D1F">
        <w:rPr>
          <w:lang w:eastAsia="es-ES"/>
        </w:rPr>
        <w:t xml:space="preserve">El juego carga </w:t>
      </w:r>
      <w:r w:rsidR="008673F6">
        <w:rPr>
          <w:lang w:eastAsia="es-ES"/>
        </w:rPr>
        <w:t>el circuito</w:t>
      </w:r>
      <w:r w:rsidRPr="003B0D1F">
        <w:rPr>
          <w:lang w:eastAsia="es-ES"/>
        </w:rPr>
        <w:t xml:space="preserve"> seleccionad</w:t>
      </w:r>
      <w:r w:rsidR="0060094C">
        <w:rPr>
          <w:lang w:eastAsia="es-ES"/>
        </w:rPr>
        <w:t>o</w:t>
      </w:r>
      <w:r w:rsidRPr="003B0D1F">
        <w:rPr>
          <w:lang w:eastAsia="es-ES"/>
        </w:rPr>
        <w:t xml:space="preserve"> dinámicamente en tiempo de ejecución, instanciando el </w:t>
      </w:r>
      <w:proofErr w:type="spellStart"/>
      <w:r w:rsidRPr="003B0D1F">
        <w:rPr>
          <w:lang w:eastAsia="es-ES"/>
        </w:rPr>
        <w:t>prefab</w:t>
      </w:r>
      <w:proofErr w:type="spellEnd"/>
      <w:r w:rsidRPr="003B0D1F">
        <w:rPr>
          <w:lang w:eastAsia="es-ES"/>
        </w:rPr>
        <w:t xml:space="preserve"> correspondiente desde </w:t>
      </w:r>
      <w:r w:rsidR="0060094C">
        <w:rPr>
          <w:lang w:eastAsia="es-ES"/>
        </w:rPr>
        <w:t xml:space="preserve">los nodos creados con la clase </w:t>
      </w:r>
      <w:proofErr w:type="spellStart"/>
      <w:r w:rsidRPr="003B0D1F">
        <w:rPr>
          <w:lang w:eastAsia="es-ES"/>
        </w:rPr>
        <w:t>TrackNode</w:t>
      </w:r>
      <w:proofErr w:type="spellEnd"/>
      <w:r w:rsidR="0060094C">
        <w:rPr>
          <w:lang w:eastAsia="es-ES"/>
        </w:rPr>
        <w:t xml:space="preserve"> y las pertinentes </w:t>
      </w:r>
      <w:r w:rsidRPr="003B0D1F">
        <w:rPr>
          <w:lang w:eastAsia="es-ES"/>
        </w:rPr>
        <w:t>para almacenar la configuración de l</w:t>
      </w:r>
      <w:r w:rsidR="0060094C">
        <w:rPr>
          <w:lang w:eastAsia="es-ES"/>
        </w:rPr>
        <w:t>o</w:t>
      </w:r>
      <w:r w:rsidRPr="003B0D1F">
        <w:rPr>
          <w:lang w:eastAsia="es-ES"/>
        </w:rPr>
        <w:t xml:space="preserve">s </w:t>
      </w:r>
      <w:r w:rsidR="0060094C">
        <w:rPr>
          <w:lang w:eastAsia="es-ES"/>
        </w:rPr>
        <w:t>circuitos</w:t>
      </w:r>
      <w:r w:rsidRPr="003B0D1F">
        <w:rPr>
          <w:lang w:eastAsia="es-ES"/>
        </w:rPr>
        <w:t xml:space="preserve">, permitiendo su creación y edición desde el IDE de </w:t>
      </w:r>
      <w:proofErr w:type="spellStart"/>
      <w:r w:rsidRPr="003B0D1F">
        <w:rPr>
          <w:lang w:eastAsia="es-ES"/>
        </w:rPr>
        <w:t>Unity</w:t>
      </w:r>
      <w:proofErr w:type="spellEnd"/>
      <w:r w:rsidRPr="003B0D1F">
        <w:rPr>
          <w:lang w:eastAsia="es-ES"/>
        </w:rPr>
        <w:t>.</w:t>
      </w:r>
    </w:p>
    <w:p w:rsidR="00597D65" w:rsidRDefault="00597D65" w:rsidP="003B0D1F">
      <w:pPr>
        <w:pStyle w:val="Contenido"/>
        <w:rPr>
          <w:lang w:eastAsia="es-ES"/>
        </w:rPr>
      </w:pPr>
    </w:p>
    <w:p w:rsidR="0060094C" w:rsidRDefault="00597D65" w:rsidP="003B0D1F">
      <w:pPr>
        <w:pStyle w:val="Contenido"/>
        <w:rPr>
          <w:lang w:eastAsia="es-ES"/>
        </w:rPr>
      </w:pPr>
      <w:r>
        <w:rPr>
          <w:lang w:eastAsia="es-ES"/>
        </w:rPr>
        <w:t xml:space="preserve">Aunque me hubiera gustado también cargar dinámicamente el listado de circuitos en el menú de selección, terminé decidiendo hacerlo en tiempo de diseño por motivos de las características y la </w:t>
      </w:r>
      <w:proofErr w:type="spellStart"/>
      <w:r>
        <w:rPr>
          <w:lang w:eastAsia="es-ES"/>
        </w:rPr>
        <w:t>Deadline</w:t>
      </w:r>
      <w:proofErr w:type="spellEnd"/>
      <w:r>
        <w:rPr>
          <w:lang w:eastAsia="es-ES"/>
        </w:rPr>
        <w:t xml:space="preserve"> del proyecto.</w:t>
      </w:r>
    </w:p>
    <w:p w:rsidR="00597D65" w:rsidRDefault="00597D65" w:rsidP="003B0D1F">
      <w:pPr>
        <w:pStyle w:val="Contenido"/>
        <w:rPr>
          <w:lang w:eastAsia="es-ES"/>
        </w:rPr>
      </w:pPr>
    </w:p>
    <w:p w:rsidR="003B0D1F" w:rsidRPr="003B0D1F" w:rsidRDefault="003B0D1F" w:rsidP="003B0D1F">
      <w:pPr>
        <w:pStyle w:val="Contenido"/>
        <w:rPr>
          <w:lang w:eastAsia="es-ES"/>
        </w:rPr>
      </w:pPr>
      <w:r w:rsidRPr="003B0D1F">
        <w:rPr>
          <w:lang w:eastAsia="es-ES"/>
        </w:rPr>
        <w:t>La lógica de carga d</w:t>
      </w:r>
      <w:r w:rsidR="0060094C">
        <w:rPr>
          <w:lang w:eastAsia="es-ES"/>
        </w:rPr>
        <w:t>e</w:t>
      </w:r>
      <w:r w:rsidR="008673F6">
        <w:rPr>
          <w:lang w:eastAsia="es-ES"/>
        </w:rPr>
        <w:t>l circuito</w:t>
      </w:r>
      <w:r w:rsidRPr="003B0D1F">
        <w:rPr>
          <w:lang w:eastAsia="es-ES"/>
        </w:rPr>
        <w:t xml:space="preserve"> </w:t>
      </w:r>
      <w:r w:rsidR="00D51CA5">
        <w:rPr>
          <w:lang w:eastAsia="es-ES"/>
        </w:rPr>
        <w:t>está</w:t>
      </w:r>
      <w:r w:rsidRPr="003B0D1F">
        <w:rPr>
          <w:lang w:eastAsia="es-ES"/>
        </w:rPr>
        <w:t xml:space="preserve"> encapsul</w:t>
      </w:r>
      <w:r w:rsidR="00D51CA5">
        <w:rPr>
          <w:lang w:eastAsia="es-ES"/>
        </w:rPr>
        <w:t>ada</w:t>
      </w:r>
      <w:r w:rsidRPr="003B0D1F">
        <w:rPr>
          <w:lang w:eastAsia="es-ES"/>
        </w:rPr>
        <w:t xml:space="preserve"> en un componente separado, </w:t>
      </w:r>
      <w:proofErr w:type="spellStart"/>
      <w:r w:rsidRPr="003B0D1F">
        <w:rPr>
          <w:lang w:eastAsia="es-ES"/>
        </w:rPr>
        <w:t>TrackLoader</w:t>
      </w:r>
      <w:proofErr w:type="spellEnd"/>
      <w:r w:rsidRPr="003B0D1F">
        <w:rPr>
          <w:lang w:eastAsia="es-ES"/>
        </w:rPr>
        <w:t xml:space="preserve">, que se añade a la escena </w:t>
      </w:r>
      <w:proofErr w:type="spellStart"/>
      <w:r w:rsidRPr="003B0D1F">
        <w:rPr>
          <w:lang w:eastAsia="es-ES"/>
        </w:rPr>
        <w:t>RaceScn</w:t>
      </w:r>
      <w:proofErr w:type="spellEnd"/>
      <w:r w:rsidRPr="003B0D1F">
        <w:rPr>
          <w:lang w:eastAsia="es-ES"/>
        </w:rPr>
        <w:t>, permitiendo una mejor organización y separación de responsabilidades</w:t>
      </w:r>
      <w:r w:rsidR="00D51CA5">
        <w:rPr>
          <w:lang w:eastAsia="es-ES"/>
        </w:rPr>
        <w:t xml:space="preserve"> de las clases</w:t>
      </w:r>
      <w:r w:rsidRPr="003B0D1F">
        <w:rPr>
          <w:lang w:eastAsia="es-ES"/>
        </w:rPr>
        <w:t>.</w:t>
      </w:r>
    </w:p>
    <w:p w:rsidR="00D51CA5" w:rsidRDefault="00D51CA5" w:rsidP="003B0D1F">
      <w:pPr>
        <w:pStyle w:val="Contenido"/>
        <w:rPr>
          <w:lang w:eastAsia="es-ES"/>
        </w:rPr>
      </w:pPr>
    </w:p>
    <w:p w:rsidR="003B6D27" w:rsidRPr="003B6D27" w:rsidRDefault="003B6D27" w:rsidP="003B6D27">
      <w:pPr>
        <w:pStyle w:val="Ttulo3"/>
      </w:pPr>
      <w:bookmarkStart w:id="11" w:name="_Menú_de_pausa"/>
      <w:bookmarkEnd w:id="11"/>
      <w:r w:rsidRPr="003B6D27">
        <w:t>Menú de pausa</w:t>
      </w:r>
    </w:p>
    <w:p w:rsidR="003B0D1F" w:rsidRPr="003B0D1F" w:rsidRDefault="00D51CA5" w:rsidP="003B0D1F">
      <w:pPr>
        <w:pStyle w:val="Contenido"/>
        <w:rPr>
          <w:lang w:eastAsia="es-ES"/>
        </w:rPr>
      </w:pPr>
      <w:r>
        <w:rPr>
          <w:lang w:eastAsia="es-ES"/>
        </w:rPr>
        <w:t xml:space="preserve">La </w:t>
      </w:r>
      <w:proofErr w:type="spellStart"/>
      <w:r>
        <w:rPr>
          <w:lang w:eastAsia="es-ES"/>
        </w:rPr>
        <w:t>d</w:t>
      </w:r>
      <w:r w:rsidR="003B0D1F" w:rsidRPr="003B0D1F">
        <w:rPr>
          <w:lang w:eastAsia="es-ES"/>
        </w:rPr>
        <w:t>estión</w:t>
      </w:r>
      <w:proofErr w:type="spellEnd"/>
      <w:r w:rsidR="003B0D1F" w:rsidRPr="003B0D1F">
        <w:rPr>
          <w:lang w:eastAsia="es-ES"/>
        </w:rPr>
        <w:t xml:space="preserve"> de la pausa y reanudación del juego</w:t>
      </w:r>
      <w:r>
        <w:rPr>
          <w:lang w:eastAsia="es-ES"/>
        </w:rPr>
        <w:t xml:space="preserve"> desarrolladas</w:t>
      </w:r>
      <w:r w:rsidR="003B0D1F" w:rsidRPr="003B0D1F">
        <w:rPr>
          <w:lang w:eastAsia="es-ES"/>
        </w:rPr>
        <w:t xml:space="preserve"> detiene</w:t>
      </w:r>
      <w:r>
        <w:rPr>
          <w:lang w:eastAsia="es-ES"/>
        </w:rPr>
        <w:t>n</w:t>
      </w:r>
      <w:r w:rsidR="003B0D1F" w:rsidRPr="003B0D1F">
        <w:rPr>
          <w:lang w:eastAsia="es-ES"/>
        </w:rPr>
        <w:t xml:space="preserve"> el tiempo del juego y permite al jugador volver al menú principal o salir del juego, implementando la reanudación del tiempo al volver a la escena del juego.</w:t>
      </w:r>
    </w:p>
    <w:p w:rsidR="00D51CA5" w:rsidRDefault="00D51CA5" w:rsidP="003B0D1F">
      <w:pPr>
        <w:pStyle w:val="Contenido"/>
        <w:rPr>
          <w:lang w:eastAsia="es-ES"/>
        </w:rPr>
      </w:pPr>
    </w:p>
    <w:p w:rsidR="003B0D1F" w:rsidRPr="003B0D1F" w:rsidRDefault="003B0D1F" w:rsidP="00D51CA5">
      <w:pPr>
        <w:pStyle w:val="Ttulo2"/>
        <w:rPr>
          <w:lang w:eastAsia="es-ES"/>
        </w:rPr>
      </w:pPr>
      <w:bookmarkStart w:id="12" w:name="_Elementos_pendientes_de"/>
      <w:bookmarkEnd w:id="12"/>
      <w:r w:rsidRPr="003B0D1F">
        <w:rPr>
          <w:lang w:eastAsia="es-ES"/>
        </w:rPr>
        <w:t>Ele</w:t>
      </w:r>
      <w:r w:rsidR="00D51CA5">
        <w:rPr>
          <w:lang w:eastAsia="es-ES"/>
        </w:rPr>
        <w:t>mentos pendientes de desarrollo</w:t>
      </w:r>
    </w:p>
    <w:p w:rsidR="00D51CA5" w:rsidRDefault="00D51CA5" w:rsidP="003B0D1F">
      <w:pPr>
        <w:pStyle w:val="Contenido"/>
        <w:rPr>
          <w:lang w:eastAsia="es-ES"/>
        </w:rPr>
      </w:pPr>
      <w:r>
        <w:rPr>
          <w:lang w:eastAsia="es-ES"/>
        </w:rPr>
        <w:t xml:space="preserve">Bueno aquí quedan muchos puntos por abordar ya que siempre se vienen a la mente nuevas ideas de desarrollo, </w:t>
      </w:r>
      <w:r w:rsidR="003B6D27">
        <w:rPr>
          <w:lang w:eastAsia="es-ES"/>
        </w:rPr>
        <w:t xml:space="preserve">pero </w:t>
      </w:r>
      <w:r>
        <w:rPr>
          <w:lang w:eastAsia="es-ES"/>
        </w:rPr>
        <w:t xml:space="preserve">lo primero </w:t>
      </w:r>
      <w:r w:rsidR="003B6D27">
        <w:rPr>
          <w:lang w:eastAsia="es-ES"/>
        </w:rPr>
        <w:t xml:space="preserve">que se me ocurre aquí </w:t>
      </w:r>
      <w:r>
        <w:rPr>
          <w:lang w:eastAsia="es-ES"/>
        </w:rPr>
        <w:t xml:space="preserve">es la refactorización, he dejado mucho código </w:t>
      </w:r>
      <w:r w:rsidR="003B6D27">
        <w:rPr>
          <w:lang w:eastAsia="es-ES"/>
        </w:rPr>
        <w:t xml:space="preserve">simplemente por el hecho de nuevas ideas o cambios en las especificaciones pero </w:t>
      </w:r>
      <w:r>
        <w:rPr>
          <w:lang w:eastAsia="es-ES"/>
        </w:rPr>
        <w:t>que puede ser eliminado</w:t>
      </w:r>
      <w:r w:rsidR="003B6D27">
        <w:rPr>
          <w:lang w:eastAsia="es-ES"/>
        </w:rPr>
        <w:t>.</w:t>
      </w:r>
    </w:p>
    <w:p w:rsidR="003B6D27" w:rsidRDefault="003B6D27" w:rsidP="003B0D1F">
      <w:pPr>
        <w:pStyle w:val="Contenido"/>
        <w:rPr>
          <w:lang w:eastAsia="es-ES"/>
        </w:rPr>
      </w:pPr>
    </w:p>
    <w:p w:rsidR="003B6D27" w:rsidRDefault="003B6D27" w:rsidP="003B0D1F">
      <w:pPr>
        <w:pStyle w:val="Contenido"/>
        <w:rPr>
          <w:lang w:eastAsia="es-ES"/>
        </w:rPr>
      </w:pPr>
      <w:r>
        <w:rPr>
          <w:lang w:eastAsia="es-ES"/>
        </w:rPr>
        <w:lastRenderedPageBreak/>
        <w:t>A continuación detallo una lista de elementos, no en orden de prioridad, que o bien se me han quedado pendiente de desarrollo, o que tenía intención de mejorar:</w:t>
      </w:r>
    </w:p>
    <w:p w:rsidR="003B6D27" w:rsidRDefault="003B6D27" w:rsidP="003B0D1F">
      <w:pPr>
        <w:pStyle w:val="Contenido"/>
        <w:rPr>
          <w:lang w:eastAsia="es-ES"/>
        </w:rPr>
      </w:pPr>
    </w:p>
    <w:p w:rsidR="000047CA" w:rsidRDefault="000047CA" w:rsidP="003B6D27">
      <w:pPr>
        <w:pStyle w:val="Contenido"/>
        <w:numPr>
          <w:ilvl w:val="0"/>
          <w:numId w:val="23"/>
        </w:numPr>
      </w:pPr>
      <w:r>
        <w:t>Menú de definición de teclas.</w:t>
      </w:r>
    </w:p>
    <w:p w:rsidR="003B6D27" w:rsidRPr="008E4F35" w:rsidRDefault="003B6D27" w:rsidP="003B6D27">
      <w:pPr>
        <w:pStyle w:val="Contenido"/>
        <w:numPr>
          <w:ilvl w:val="0"/>
          <w:numId w:val="23"/>
        </w:numPr>
      </w:pPr>
      <w:r>
        <w:t xml:space="preserve">Carga dinámica de las opciones en la selección de </w:t>
      </w:r>
      <w:proofErr w:type="spellStart"/>
      <w:r>
        <w:t>cirucitos</w:t>
      </w:r>
      <w:proofErr w:type="spellEnd"/>
      <w:r>
        <w:t>.</w:t>
      </w:r>
    </w:p>
    <w:p w:rsidR="003B6D27" w:rsidRDefault="000735A2" w:rsidP="003B6D27">
      <w:pPr>
        <w:pStyle w:val="Contenido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Las c</w:t>
      </w:r>
      <w:r w:rsidR="003B6D27" w:rsidRPr="003B0D1F">
        <w:rPr>
          <w:lang w:eastAsia="es-ES"/>
        </w:rPr>
        <w:t>olisiones</w:t>
      </w:r>
      <w:r>
        <w:rPr>
          <w:lang w:eastAsia="es-ES"/>
        </w:rPr>
        <w:t xml:space="preserve"> se han añadido únicamente en el primer circuito</w:t>
      </w:r>
      <w:r w:rsidR="003B6D27">
        <w:rPr>
          <w:lang w:eastAsia="es-ES"/>
        </w:rPr>
        <w:t>, añadir</w:t>
      </w:r>
      <w:r w:rsidR="003B6D27" w:rsidRPr="003B0D1F">
        <w:rPr>
          <w:lang w:eastAsia="es-ES"/>
        </w:rPr>
        <w:t xml:space="preserve"> </w:t>
      </w:r>
      <w:r>
        <w:rPr>
          <w:lang w:eastAsia="es-ES"/>
        </w:rPr>
        <w:t>el</w:t>
      </w:r>
      <w:r w:rsidR="003B6D27" w:rsidRPr="003B0D1F">
        <w:rPr>
          <w:lang w:eastAsia="es-ES"/>
        </w:rPr>
        <w:t xml:space="preserve"> sistema de colisiones entre el coche del jugador y los bordes d</w:t>
      </w:r>
      <w:r w:rsidR="003B6D27">
        <w:rPr>
          <w:lang w:eastAsia="es-ES"/>
        </w:rPr>
        <w:t>el circuito haciendo que el coche redu</w:t>
      </w:r>
      <w:r>
        <w:rPr>
          <w:lang w:eastAsia="es-ES"/>
        </w:rPr>
        <w:t>zca</w:t>
      </w:r>
      <w:r w:rsidR="003B6D27">
        <w:rPr>
          <w:lang w:eastAsia="es-ES"/>
        </w:rPr>
        <w:t xml:space="preserve"> drásticamente la velocidad.</w:t>
      </w:r>
    </w:p>
    <w:p w:rsidR="003B6D27" w:rsidRDefault="003B6D27" w:rsidP="003B6D27">
      <w:pPr>
        <w:pStyle w:val="Contenido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Mejoras visuales implementando</w:t>
      </w:r>
      <w:r w:rsidRPr="003B0D1F">
        <w:rPr>
          <w:lang w:eastAsia="es-ES"/>
        </w:rPr>
        <w:t xml:space="preserve"> efectos visuales como partículas, derrapes más realistas y transiciones más sua</w:t>
      </w:r>
      <w:r>
        <w:rPr>
          <w:lang w:eastAsia="es-ES"/>
        </w:rPr>
        <w:t xml:space="preserve">ves entre los </w:t>
      </w:r>
      <w:proofErr w:type="spellStart"/>
      <w:r>
        <w:rPr>
          <w:lang w:eastAsia="es-ES"/>
        </w:rPr>
        <w:t>sprites</w:t>
      </w:r>
      <w:proofErr w:type="spellEnd"/>
      <w:r>
        <w:rPr>
          <w:lang w:eastAsia="es-ES"/>
        </w:rPr>
        <w:t xml:space="preserve"> del coche al girar.</w:t>
      </w:r>
    </w:p>
    <w:p w:rsidR="003B6D27" w:rsidRDefault="003B6D27" w:rsidP="003B6D27">
      <w:pPr>
        <w:pStyle w:val="Contenido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Añadir sonido, tanto música como efectos de sonido, en los menús y en el co</w:t>
      </w:r>
      <w:bookmarkStart w:id="13" w:name="_GoBack"/>
      <w:bookmarkEnd w:id="13"/>
      <w:r>
        <w:rPr>
          <w:lang w:eastAsia="es-ES"/>
        </w:rPr>
        <w:t>che.</w:t>
      </w:r>
    </w:p>
    <w:p w:rsidR="003B6D27" w:rsidRDefault="003B6D27" w:rsidP="003B6D27">
      <w:pPr>
        <w:pStyle w:val="Contenido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Refactorización, esto incluye limpieza de código inservible.</w:t>
      </w:r>
    </w:p>
    <w:p w:rsidR="000047CA" w:rsidRDefault="000047CA" w:rsidP="003B6D27">
      <w:pPr>
        <w:pStyle w:val="Contenido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Aunque creo que esto es muy ambicioso para mis conocimientos actuales, un</w:t>
      </w:r>
      <w:r w:rsidR="000735A2">
        <w:rPr>
          <w:lang w:eastAsia="es-ES"/>
        </w:rPr>
        <w:t xml:space="preserve"> </w:t>
      </w:r>
      <w:r w:rsidRPr="003B0D1F">
        <w:rPr>
          <w:lang w:eastAsia="es-ES"/>
        </w:rPr>
        <w:t>sistema de guardado/carga de datos</w:t>
      </w:r>
      <w:r>
        <w:rPr>
          <w:lang w:eastAsia="es-ES"/>
        </w:rPr>
        <w:t>.</w:t>
      </w:r>
    </w:p>
    <w:p w:rsidR="003B6D27" w:rsidRDefault="003B6D27" w:rsidP="003B0D1F">
      <w:pPr>
        <w:pStyle w:val="Contenido"/>
        <w:rPr>
          <w:lang w:eastAsia="es-ES"/>
        </w:rPr>
      </w:pPr>
    </w:p>
    <w:p w:rsidR="003B0D1F" w:rsidRPr="003B0D1F" w:rsidRDefault="003B6D27" w:rsidP="003B0D1F">
      <w:pPr>
        <w:pStyle w:val="Contenido"/>
        <w:rPr>
          <w:lang w:eastAsia="es-ES"/>
        </w:rPr>
      </w:pPr>
      <w:r>
        <w:rPr>
          <w:lang w:eastAsia="es-ES"/>
        </w:rPr>
        <w:t xml:space="preserve">Por último se me viene a la mente ahora mismo mientras escribo esto, un sistema de </w:t>
      </w:r>
      <w:r w:rsidR="003B0D1F" w:rsidRPr="003B0D1F">
        <w:rPr>
          <w:lang w:eastAsia="es-ES"/>
        </w:rPr>
        <w:t>IA de coches controlados por la CPU</w:t>
      </w:r>
      <w:r>
        <w:rPr>
          <w:lang w:eastAsia="es-ES"/>
        </w:rPr>
        <w:t xml:space="preserve"> participando en la carrera, aunque siendo un rally, no existen coches compitiendo en la misma etapa en tiempo real…</w:t>
      </w:r>
    </w:p>
    <w:p w:rsidR="003B0D1F" w:rsidRPr="003B0D1F" w:rsidRDefault="003B0D1F" w:rsidP="003B0D1F">
      <w:pPr>
        <w:pStyle w:val="Contenido"/>
        <w:rPr>
          <w:lang w:eastAsia="es-ES"/>
        </w:rPr>
      </w:pPr>
    </w:p>
    <w:p w:rsidR="003B6D27" w:rsidRDefault="003B6D27" w:rsidP="003B0D1F">
      <w:pPr>
        <w:pStyle w:val="Contenido"/>
        <w:rPr>
          <w:lang w:eastAsia="es-ES"/>
        </w:rPr>
      </w:pPr>
    </w:p>
    <w:p w:rsidR="003B0D1F" w:rsidRPr="003B0D1F" w:rsidRDefault="003B0D1F" w:rsidP="003B6D27">
      <w:pPr>
        <w:pStyle w:val="Ttulo1"/>
        <w:rPr>
          <w:lang w:eastAsia="es-ES"/>
        </w:rPr>
      </w:pPr>
      <w:bookmarkStart w:id="14" w:name="_Epílogo"/>
      <w:bookmarkEnd w:id="14"/>
      <w:r w:rsidRPr="003B0D1F">
        <w:rPr>
          <w:lang w:eastAsia="es-ES"/>
        </w:rPr>
        <w:t>Epílogo</w:t>
      </w:r>
    </w:p>
    <w:p w:rsidR="003B6D27" w:rsidRDefault="003B6D27" w:rsidP="003B0D1F">
      <w:pPr>
        <w:pStyle w:val="Contenido"/>
        <w:rPr>
          <w:lang w:eastAsia="es-ES"/>
        </w:rPr>
      </w:pPr>
    </w:p>
    <w:p w:rsidR="003B6D27" w:rsidRDefault="003B0D1F" w:rsidP="003B0D1F">
      <w:pPr>
        <w:pStyle w:val="Contenido"/>
        <w:rPr>
          <w:lang w:eastAsia="es-ES"/>
        </w:rPr>
      </w:pPr>
      <w:r w:rsidRPr="003B0D1F">
        <w:rPr>
          <w:lang w:eastAsia="es-ES"/>
        </w:rPr>
        <w:t xml:space="preserve">Este proyecto ha sido una </w:t>
      </w:r>
      <w:r w:rsidR="003B6D27">
        <w:rPr>
          <w:lang w:eastAsia="es-ES"/>
        </w:rPr>
        <w:t>magnífica</w:t>
      </w:r>
      <w:r w:rsidRPr="003B0D1F">
        <w:rPr>
          <w:lang w:eastAsia="es-ES"/>
        </w:rPr>
        <w:t xml:space="preserve"> experiencia de aprendizaje en el desarrollo de juegos con </w:t>
      </w:r>
      <w:proofErr w:type="spellStart"/>
      <w:r w:rsidRPr="003B0D1F">
        <w:rPr>
          <w:lang w:eastAsia="es-ES"/>
        </w:rPr>
        <w:t>Unity</w:t>
      </w:r>
      <w:proofErr w:type="spellEnd"/>
      <w:r w:rsidRPr="003B0D1F">
        <w:rPr>
          <w:lang w:eastAsia="es-ES"/>
        </w:rPr>
        <w:t xml:space="preserve">. </w:t>
      </w:r>
    </w:p>
    <w:p w:rsidR="003B6D27" w:rsidRDefault="003B6D27" w:rsidP="003B0D1F">
      <w:pPr>
        <w:pStyle w:val="Contenido"/>
        <w:rPr>
          <w:lang w:eastAsia="es-ES"/>
        </w:rPr>
      </w:pPr>
    </w:p>
    <w:p w:rsidR="000047CA" w:rsidRDefault="003B6D27" w:rsidP="003B0D1F">
      <w:pPr>
        <w:pStyle w:val="Contenido"/>
        <w:rPr>
          <w:lang w:eastAsia="es-ES"/>
        </w:rPr>
      </w:pPr>
      <w:r>
        <w:rPr>
          <w:lang w:eastAsia="es-ES"/>
        </w:rPr>
        <w:t xml:space="preserve">Aunque no haya podido desarrollar la primera idea de videojuego con el </w:t>
      </w:r>
      <w:proofErr w:type="spellStart"/>
      <w:r>
        <w:rPr>
          <w:lang w:eastAsia="es-ES"/>
        </w:rPr>
        <w:t>World</w:t>
      </w:r>
      <w:proofErr w:type="spellEnd"/>
      <w:r>
        <w:rPr>
          <w:lang w:eastAsia="es-ES"/>
        </w:rPr>
        <w:t xml:space="preserve"> Rally, me siento contento por, al menos, </w:t>
      </w:r>
      <w:r w:rsidR="000047CA">
        <w:rPr>
          <w:lang w:eastAsia="es-ES"/>
        </w:rPr>
        <w:t>haber creado</w:t>
      </w:r>
      <w:r w:rsidR="003B0D1F" w:rsidRPr="003B0D1F">
        <w:rPr>
          <w:lang w:eastAsia="es-ES"/>
        </w:rPr>
        <w:t xml:space="preserve"> un prototipo funcional con mecánicas básicas de un juego de rally, a pesar de los desafíos encontrados.</w:t>
      </w:r>
      <w:r w:rsidR="000047CA">
        <w:rPr>
          <w:lang w:eastAsia="es-ES"/>
        </w:rPr>
        <w:t xml:space="preserve"> </w:t>
      </w:r>
    </w:p>
    <w:p w:rsidR="000047CA" w:rsidRDefault="000047CA" w:rsidP="003B0D1F">
      <w:pPr>
        <w:pStyle w:val="Contenido"/>
        <w:rPr>
          <w:lang w:eastAsia="es-ES"/>
        </w:rPr>
      </w:pPr>
    </w:p>
    <w:p w:rsidR="003B0D1F" w:rsidRPr="003B0D1F" w:rsidRDefault="000047CA" w:rsidP="003B0D1F">
      <w:pPr>
        <w:pStyle w:val="Contenido"/>
        <w:rPr>
          <w:lang w:eastAsia="es-ES"/>
        </w:rPr>
      </w:pPr>
      <w:r>
        <w:rPr>
          <w:lang w:eastAsia="es-ES"/>
        </w:rPr>
        <w:t>Se parece más a una POC, pero me repito, me siento contento con el aprendizaje.</w:t>
      </w:r>
    </w:p>
    <w:p w:rsidR="000047CA" w:rsidRDefault="000047CA" w:rsidP="003B0D1F">
      <w:pPr>
        <w:pStyle w:val="Contenido"/>
        <w:rPr>
          <w:lang w:eastAsia="es-ES"/>
        </w:rPr>
      </w:pPr>
    </w:p>
    <w:p w:rsidR="000047CA" w:rsidRDefault="003B0D1F" w:rsidP="003B0D1F">
      <w:pPr>
        <w:pStyle w:val="Contenido"/>
        <w:rPr>
          <w:lang w:eastAsia="es-ES"/>
        </w:rPr>
      </w:pPr>
      <w:r w:rsidRPr="003B0D1F">
        <w:rPr>
          <w:lang w:eastAsia="es-ES"/>
        </w:rPr>
        <w:t xml:space="preserve">El uso de un motor como </w:t>
      </w:r>
      <w:proofErr w:type="spellStart"/>
      <w:r w:rsidRPr="003B0D1F">
        <w:rPr>
          <w:lang w:eastAsia="es-ES"/>
        </w:rPr>
        <w:t>Unity</w:t>
      </w:r>
      <w:proofErr w:type="spellEnd"/>
      <w:r w:rsidRPr="003B0D1F">
        <w:rPr>
          <w:lang w:eastAsia="es-ES"/>
        </w:rPr>
        <w:t xml:space="preserve"> facilita el desarrollo</w:t>
      </w:r>
      <w:r w:rsidR="000047CA">
        <w:rPr>
          <w:lang w:eastAsia="es-ES"/>
        </w:rPr>
        <w:t>, esto lo he tenido presente desde que comencé este proyecto</w:t>
      </w:r>
      <w:r w:rsidRPr="003B0D1F">
        <w:rPr>
          <w:lang w:eastAsia="es-ES"/>
        </w:rPr>
        <w:t xml:space="preserve">, </w:t>
      </w:r>
      <w:r w:rsidR="000047CA">
        <w:rPr>
          <w:lang w:eastAsia="es-ES"/>
        </w:rPr>
        <w:t xml:space="preserve">pensando en los desarrolladores de esos juegos </w:t>
      </w:r>
      <w:proofErr w:type="spellStart"/>
      <w:r w:rsidR="000047CA">
        <w:rPr>
          <w:lang w:eastAsia="es-ES"/>
        </w:rPr>
        <w:t>arcade</w:t>
      </w:r>
      <w:proofErr w:type="spellEnd"/>
      <w:r w:rsidR="000047CA">
        <w:rPr>
          <w:lang w:eastAsia="es-ES"/>
        </w:rPr>
        <w:t xml:space="preserve"> como </w:t>
      </w:r>
      <w:proofErr w:type="spellStart"/>
      <w:r w:rsidR="000047CA">
        <w:rPr>
          <w:lang w:eastAsia="es-ES"/>
        </w:rPr>
        <w:t>World</w:t>
      </w:r>
      <w:proofErr w:type="spellEnd"/>
      <w:r w:rsidR="000047CA">
        <w:rPr>
          <w:lang w:eastAsia="es-ES"/>
        </w:rPr>
        <w:t xml:space="preserve"> Rally o para </w:t>
      </w:r>
      <w:proofErr w:type="spellStart"/>
      <w:r w:rsidR="000047CA">
        <w:rPr>
          <w:lang w:eastAsia="es-ES"/>
        </w:rPr>
        <w:t>odenadores</w:t>
      </w:r>
      <w:proofErr w:type="spellEnd"/>
      <w:r w:rsidR="000047CA">
        <w:rPr>
          <w:lang w:eastAsia="es-ES"/>
        </w:rPr>
        <w:t xml:space="preserve"> como el </w:t>
      </w:r>
      <w:proofErr w:type="spellStart"/>
      <w:r w:rsidR="000047CA">
        <w:rPr>
          <w:lang w:eastAsia="es-ES"/>
        </w:rPr>
        <w:t>Amstrad</w:t>
      </w:r>
      <w:proofErr w:type="spellEnd"/>
      <w:r w:rsidR="000047CA">
        <w:rPr>
          <w:lang w:eastAsia="es-ES"/>
        </w:rPr>
        <w:t xml:space="preserve"> o </w:t>
      </w:r>
      <w:proofErr w:type="spellStart"/>
      <w:r w:rsidR="000047CA">
        <w:rPr>
          <w:lang w:eastAsia="es-ES"/>
        </w:rPr>
        <w:t>Spectrum</w:t>
      </w:r>
      <w:proofErr w:type="spellEnd"/>
      <w:r w:rsidR="000047CA">
        <w:rPr>
          <w:lang w:eastAsia="es-ES"/>
        </w:rPr>
        <w:t>, cómo lo harían entonces, siempre me ha creado curiosidad.</w:t>
      </w:r>
    </w:p>
    <w:p w:rsidR="003B0D1F" w:rsidRPr="003B0D1F" w:rsidRDefault="000047CA" w:rsidP="003B0D1F">
      <w:pPr>
        <w:pStyle w:val="Contenido"/>
        <w:rPr>
          <w:lang w:eastAsia="es-ES"/>
        </w:rPr>
      </w:pPr>
      <w:r>
        <w:rPr>
          <w:lang w:eastAsia="es-ES"/>
        </w:rPr>
        <w:t xml:space="preserve">Como todo, </w:t>
      </w:r>
      <w:proofErr w:type="spellStart"/>
      <w:r>
        <w:rPr>
          <w:lang w:eastAsia="es-ES"/>
        </w:rPr>
        <w:t>Unity</w:t>
      </w:r>
      <w:proofErr w:type="spellEnd"/>
      <w:r w:rsidR="003B0D1F" w:rsidRPr="003B0D1F">
        <w:rPr>
          <w:lang w:eastAsia="es-ES"/>
        </w:rPr>
        <w:t xml:space="preserve"> también requiere una buena comprensión de sus componentes y de cómo interactúan.</w:t>
      </w:r>
    </w:p>
    <w:p w:rsidR="000047CA" w:rsidRDefault="000047CA" w:rsidP="003B0D1F">
      <w:pPr>
        <w:pStyle w:val="Contenido"/>
        <w:rPr>
          <w:lang w:eastAsia="es-ES"/>
        </w:rPr>
      </w:pPr>
    </w:p>
    <w:p w:rsidR="003B0D1F" w:rsidRPr="003B0D1F" w:rsidRDefault="003B0D1F" w:rsidP="003B0D1F">
      <w:pPr>
        <w:pStyle w:val="Contenido"/>
        <w:rPr>
          <w:lang w:eastAsia="es-ES"/>
        </w:rPr>
      </w:pPr>
      <w:r w:rsidRPr="003B0D1F">
        <w:rPr>
          <w:lang w:eastAsia="es-ES"/>
        </w:rPr>
        <w:t xml:space="preserve">En definitiva, este proyecto ha sido un primer paso en el desarrollo de juegos con </w:t>
      </w:r>
      <w:proofErr w:type="spellStart"/>
      <w:r w:rsidRPr="003B0D1F">
        <w:rPr>
          <w:lang w:eastAsia="es-ES"/>
        </w:rPr>
        <w:t>Unity</w:t>
      </w:r>
      <w:proofErr w:type="spellEnd"/>
      <w:r w:rsidRPr="003B0D1F">
        <w:rPr>
          <w:lang w:eastAsia="es-ES"/>
        </w:rPr>
        <w:t xml:space="preserve"> y </w:t>
      </w:r>
      <w:r w:rsidR="000047CA">
        <w:rPr>
          <w:lang w:eastAsia="es-ES"/>
        </w:rPr>
        <w:t>me ha hecho sentar</w:t>
      </w:r>
      <w:r w:rsidRPr="003B0D1F">
        <w:rPr>
          <w:lang w:eastAsia="es-ES"/>
        </w:rPr>
        <w:t xml:space="preserve"> las bases </w:t>
      </w:r>
      <w:r w:rsidR="000047CA">
        <w:rPr>
          <w:lang w:eastAsia="es-ES"/>
        </w:rPr>
        <w:t xml:space="preserve">de las clases </w:t>
      </w:r>
      <w:r w:rsidRPr="003B0D1F">
        <w:rPr>
          <w:lang w:eastAsia="es-ES"/>
        </w:rPr>
        <w:t>para futuros desarrollos más ambiciosos.</w:t>
      </w:r>
    </w:p>
    <w:p w:rsidR="008E4F35" w:rsidRDefault="008E4F35" w:rsidP="003B0D1F">
      <w:pPr>
        <w:pStyle w:val="Contenido"/>
      </w:pPr>
    </w:p>
    <w:p w:rsidR="0060094C" w:rsidRDefault="0060094C" w:rsidP="003B0D1F">
      <w:pPr>
        <w:pStyle w:val="Contenido"/>
      </w:pPr>
    </w:p>
    <w:sectPr w:rsidR="0060094C" w:rsidSect="00BD094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177A" w:rsidRDefault="00C4177A">
      <w:r>
        <w:separator/>
      </w:r>
    </w:p>
    <w:p w:rsidR="00C4177A" w:rsidRDefault="00C4177A"/>
  </w:endnote>
  <w:endnote w:type="continuationSeparator" w:id="0">
    <w:p w:rsidR="00C4177A" w:rsidRDefault="00C4177A">
      <w:r>
        <w:continuationSeparator/>
      </w:r>
    </w:p>
    <w:p w:rsidR="00C4177A" w:rsidRDefault="00C417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942" w:rsidRDefault="00BD094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2040254"/>
      <w:docPartObj>
        <w:docPartGallery w:val="Page Numbers (Bottom of Page)"/>
        <w:docPartUnique/>
      </w:docPartObj>
    </w:sdtPr>
    <w:sdtEndPr/>
    <w:sdtContent>
      <w:p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60FD99E" wp14:editId="691C63E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E7197" w:rsidRPr="00AE7197" w:rsidRDefault="00AE7197" w:rsidP="00AE7197">
                                <w:pPr>
                                  <w:jc w:val="center"/>
                                  <w:rPr>
                                    <w:b w:val="0"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 w:val="0"/>
                                    <w:sz w:val="22"/>
                                  </w:rPr>
                                  <w:fldChar w:fldCharType="begin"/>
                                </w:r>
                                <w:r w:rsidRPr="00AE7197">
                                  <w:rPr>
                                    <w:b w:val="0"/>
                                  </w:rPr>
                                  <w:instrText>PAGE    \* MERGEFORMAT</w:instrText>
                                </w:r>
                                <w:r w:rsidRPr="00AE7197">
                                  <w:rPr>
                                    <w:b w:val="0"/>
                                    <w:sz w:val="22"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b w:val="0"/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 w:val="0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60FD99E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BibOhCZgMA&#10;AB4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svC8IAAADaAAAADwAAAGRycy9kb3ducmV2LnhtbESPT4vCMBTE7wt+h/AEb2vqwvqnGkUW&#10;FnoR0arnR/Nsq81LaWLt7qc3guBxmJnfMItVZyrRUuNKywpGwwgEcWZ1ybmCQ/r7OQXhPLLGyjIp&#10;+CMHq2XvY4GxtnfeUbv3uQgQdjEqKLyvYyldVpBBN7Q1cfDOtjHog2xyqRu8B7ip5FcUjaXBksNC&#10;gTX9FJRd9zej4DuZmItL0t2/l+nm1Fbb+naUSg363XoOwlPn3+FXO9EKZvC8Em6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ksvC8IAAADaAAAADwAAAAAAAAAAAAAA&#10;AAChAgAAZHJzL2Rvd25yZXYueG1sUEsFBgAAAAAEAAQA+QAAAJADAAAAAA==&#10;" strokecolor="#7f7f7f"/>
                  <v:rect id="Rectangle 78" o:spid="_x0000_s1030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UqwcUA&#10;AADbAAAADwAAAGRycy9kb3ducmV2LnhtbESPQU/DMAyF70j8h8iTuLF0HBCUZRMqICFxGdu0sZvV&#10;eE1p41RNaLt/jw9I3Gy95/c+L9eTb9VAfawDG1jMM1DEZbA1Vwb2u7fbB1AxIVtsA5OBC0VYr66v&#10;lpjbMPInDdtUKQnhmKMBl1KXax1LRx7jPHTEop1D7zHJ2lfa9jhKuG/1XZbda481S4PDjgpHZbP9&#10;8QYa9/L9+tFcii8+DMVxk8bH03FjzM1sen4ClWhK/+a/63cr+EIvv8gA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9SrBxQAAANsAAAAPAAAAAAAAAAAAAAAAAJgCAABkcnMv&#10;ZG93bnJldi54bWxQSwUGAAAAAAQABAD1AAAAigMAAAAA&#10;" filled="f" strokecolor="#7f7f7f">
                    <v:textbox>
                      <w:txbxContent>
                        <w:p w:rsidR="00AE7197" w:rsidRPr="00AE7197" w:rsidRDefault="00AE7197" w:rsidP="00AE7197">
                          <w:pPr>
                            <w:jc w:val="center"/>
                            <w:rPr>
                              <w:b w:val="0"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 w:val="0"/>
                              <w:sz w:val="22"/>
                            </w:rPr>
                            <w:fldChar w:fldCharType="begin"/>
                          </w:r>
                          <w:r w:rsidRPr="00AE7197">
                            <w:rPr>
                              <w:b w:val="0"/>
                            </w:rPr>
                            <w:instrText>PAGE    \* MERGEFORMAT</w:instrText>
                          </w:r>
                          <w:r w:rsidRPr="00AE7197">
                            <w:rPr>
                              <w:b w:val="0"/>
                              <w:sz w:val="22"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b w:val="0"/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 w:val="0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:rsidR="00AE7197" w:rsidRDefault="00AE7197" w:rsidP="00AE7197">
    <w:pPr>
      <w:pStyle w:val="Piedepgina"/>
    </w:pPr>
  </w:p>
  <w:p w:rsidR="00DF027C" w:rsidRDefault="00DF027C" w:rsidP="00AE7197">
    <w:pPr>
      <w:pStyle w:val="Piedepgina"/>
      <w:rPr>
        <w:noProof/>
      </w:rPr>
    </w:pPr>
  </w:p>
  <w:p w:rsidR="00DF027C" w:rsidRDefault="00DF027C">
    <w:pPr>
      <w:pStyle w:val="Piedepgina"/>
      <w:rPr>
        <w:noProof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942" w:rsidRDefault="00BD094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177A" w:rsidRDefault="00C4177A">
      <w:r>
        <w:separator/>
      </w:r>
    </w:p>
    <w:p w:rsidR="00C4177A" w:rsidRDefault="00C4177A"/>
  </w:footnote>
  <w:footnote w:type="continuationSeparator" w:id="0">
    <w:p w:rsidR="00C4177A" w:rsidRDefault="00C4177A">
      <w:r>
        <w:continuationSeparator/>
      </w:r>
    </w:p>
    <w:p w:rsidR="00C4177A" w:rsidRDefault="00C4177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942" w:rsidRDefault="00BD094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:rsidTr="00BD0942">
      <w:tc>
        <w:tcPr>
          <w:tcW w:w="10024" w:type="dxa"/>
          <w:gridSpan w:val="2"/>
        </w:tcPr>
        <w:p w:rsidR="00BD0942" w:rsidRPr="000712D1" w:rsidRDefault="00A81019" w:rsidP="00A81019">
          <w:pPr>
            <w:pStyle w:val="Piedepgina"/>
            <w:jc w:val="center"/>
          </w:pPr>
          <w:r w:rsidRPr="000712D1">
            <w:t>Programación y motores de videojuegos</w:t>
          </w:r>
        </w:p>
      </w:tc>
    </w:tr>
    <w:tr w:rsidR="00BD0942" w:rsidTr="00BD0942">
      <w:tc>
        <w:tcPr>
          <w:tcW w:w="5012" w:type="dxa"/>
        </w:tcPr>
        <w:p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:rsidR="00BD0942" w:rsidRDefault="00BD0942" w:rsidP="00BD0942">
          <w:pPr>
            <w:pStyle w:val="Piedepgina"/>
          </w:pPr>
        </w:p>
      </w:tc>
    </w:tr>
    <w:tr w:rsidR="00BD0942" w:rsidTr="00BD0942">
      <w:tc>
        <w:tcPr>
          <w:tcW w:w="5012" w:type="dxa"/>
        </w:tcPr>
        <w:p w:rsidR="00BD0942" w:rsidRDefault="00BD0942" w:rsidP="00BD0942">
          <w:pPr>
            <w:pStyle w:val="Piedepgina"/>
          </w:pPr>
          <w:r w:rsidRPr="00BD0942">
            <w:rPr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:rsidR="00BD0942" w:rsidRDefault="00A81019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Proyecto 2D</w:t>
          </w:r>
        </w:p>
      </w:tc>
    </w:tr>
    <w:tr w:rsidR="00BD0942" w:rsidTr="00BD0942">
      <w:tc>
        <w:tcPr>
          <w:tcW w:w="5012" w:type="dxa"/>
        </w:tcPr>
        <w:p w:rsidR="00BD0942" w:rsidRPr="00BD0942" w:rsidRDefault="00BD0942" w:rsidP="00BD0942">
          <w:pPr>
            <w:rPr>
              <w:i/>
            </w:rPr>
          </w:pPr>
          <w:r w:rsidRPr="00BD0942">
            <w:rPr>
              <w:i/>
            </w:rPr>
            <w:t>DAVID CUELI CHAVARRÍA</w:t>
          </w:r>
        </w:p>
      </w:tc>
      <w:tc>
        <w:tcPr>
          <w:tcW w:w="5012" w:type="dxa"/>
        </w:tcPr>
        <w:p w:rsidR="00BD0942" w:rsidRPr="00BD0942" w:rsidRDefault="00A81019" w:rsidP="00A342BC">
          <w:pPr>
            <w:jc w:val="right"/>
            <w:rPr>
              <w:i/>
            </w:rPr>
          </w:pPr>
          <w:r>
            <w:rPr>
              <w:i/>
            </w:rPr>
            <w:t>W</w:t>
          </w:r>
          <w:r w:rsidR="00A342BC">
            <w:rPr>
              <w:i/>
            </w:rPr>
            <w:t>RC</w:t>
          </w:r>
          <w:r w:rsidR="00D43A78">
            <w:rPr>
              <w:i/>
            </w:rPr>
            <w:t xml:space="preserve"> </w:t>
          </w:r>
          <w:r>
            <w:rPr>
              <w:i/>
            </w:rPr>
            <w:t>(</w:t>
          </w:r>
          <w:r w:rsidR="00A342BC">
            <w:rPr>
              <w:i/>
            </w:rPr>
            <w:t xml:space="preserve">Aspar GP Master + </w:t>
          </w:r>
          <w:proofErr w:type="spellStart"/>
          <w:r w:rsidR="00A342BC">
            <w:rPr>
              <w:i/>
            </w:rPr>
            <w:t>World</w:t>
          </w:r>
          <w:proofErr w:type="spellEnd"/>
          <w:r w:rsidR="00A342BC">
            <w:rPr>
              <w:i/>
            </w:rPr>
            <w:t xml:space="preserve"> Rally</w:t>
          </w:r>
          <w:r>
            <w:rPr>
              <w:i/>
            </w:rPr>
            <w:t>)</w:t>
          </w:r>
        </w:p>
      </w:tc>
    </w:tr>
  </w:tbl>
  <w:p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942" w:rsidRDefault="00BD094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441.55pt;height:305.2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1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5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9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2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num w:numId="1">
    <w:abstractNumId w:val="18"/>
  </w:num>
  <w:num w:numId="2">
    <w:abstractNumId w:val="10"/>
  </w:num>
  <w:num w:numId="3">
    <w:abstractNumId w:val="5"/>
  </w:num>
  <w:num w:numId="4">
    <w:abstractNumId w:val="21"/>
  </w:num>
  <w:num w:numId="5">
    <w:abstractNumId w:val="22"/>
  </w:num>
  <w:num w:numId="6">
    <w:abstractNumId w:val="14"/>
  </w:num>
  <w:num w:numId="7">
    <w:abstractNumId w:val="1"/>
  </w:num>
  <w:num w:numId="8">
    <w:abstractNumId w:val="20"/>
  </w:num>
  <w:num w:numId="9">
    <w:abstractNumId w:val="13"/>
  </w:num>
  <w:num w:numId="10">
    <w:abstractNumId w:val="8"/>
  </w:num>
  <w:num w:numId="11">
    <w:abstractNumId w:val="0"/>
  </w:num>
  <w:num w:numId="12">
    <w:abstractNumId w:val="6"/>
  </w:num>
  <w:num w:numId="13">
    <w:abstractNumId w:val="11"/>
  </w:num>
  <w:num w:numId="14">
    <w:abstractNumId w:val="2"/>
  </w:num>
  <w:num w:numId="15">
    <w:abstractNumId w:val="19"/>
  </w:num>
  <w:num w:numId="16">
    <w:abstractNumId w:val="15"/>
  </w:num>
  <w:num w:numId="17">
    <w:abstractNumId w:val="9"/>
  </w:num>
  <w:num w:numId="18">
    <w:abstractNumId w:val="3"/>
  </w:num>
  <w:num w:numId="19">
    <w:abstractNumId w:val="4"/>
  </w:num>
  <w:num w:numId="20">
    <w:abstractNumId w:val="7"/>
  </w:num>
  <w:num w:numId="21">
    <w:abstractNumId w:val="12"/>
  </w:num>
  <w:num w:numId="22">
    <w:abstractNumId w:val="16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A5D"/>
    <w:rsid w:val="000047CA"/>
    <w:rsid w:val="0002482E"/>
    <w:rsid w:val="00050324"/>
    <w:rsid w:val="00066CDA"/>
    <w:rsid w:val="000712D1"/>
    <w:rsid w:val="000735A2"/>
    <w:rsid w:val="000747A0"/>
    <w:rsid w:val="000A0150"/>
    <w:rsid w:val="000D54F6"/>
    <w:rsid w:val="000E63C9"/>
    <w:rsid w:val="001100E9"/>
    <w:rsid w:val="001272FE"/>
    <w:rsid w:val="00130E9D"/>
    <w:rsid w:val="00133405"/>
    <w:rsid w:val="00150A6D"/>
    <w:rsid w:val="00185B35"/>
    <w:rsid w:val="001D6532"/>
    <w:rsid w:val="001F2BC8"/>
    <w:rsid w:val="001F5F6B"/>
    <w:rsid w:val="00224885"/>
    <w:rsid w:val="00230360"/>
    <w:rsid w:val="00243EBC"/>
    <w:rsid w:val="00246A35"/>
    <w:rsid w:val="00284348"/>
    <w:rsid w:val="002F0AEC"/>
    <w:rsid w:val="002F51F5"/>
    <w:rsid w:val="00312137"/>
    <w:rsid w:val="003176A2"/>
    <w:rsid w:val="00330359"/>
    <w:rsid w:val="0033762F"/>
    <w:rsid w:val="00360494"/>
    <w:rsid w:val="00366C7E"/>
    <w:rsid w:val="00384EA3"/>
    <w:rsid w:val="003A39A1"/>
    <w:rsid w:val="003B0D1F"/>
    <w:rsid w:val="003B2B8D"/>
    <w:rsid w:val="003B6D27"/>
    <w:rsid w:val="003C2191"/>
    <w:rsid w:val="003D3863"/>
    <w:rsid w:val="004110DE"/>
    <w:rsid w:val="00437026"/>
    <w:rsid w:val="0044085A"/>
    <w:rsid w:val="00495DF8"/>
    <w:rsid w:val="004B21A5"/>
    <w:rsid w:val="004C0349"/>
    <w:rsid w:val="004E5FEE"/>
    <w:rsid w:val="005037F0"/>
    <w:rsid w:val="00516A86"/>
    <w:rsid w:val="005275F6"/>
    <w:rsid w:val="00544F27"/>
    <w:rsid w:val="00572102"/>
    <w:rsid w:val="00597D65"/>
    <w:rsid w:val="005A6822"/>
    <w:rsid w:val="005B1EDB"/>
    <w:rsid w:val="005C571E"/>
    <w:rsid w:val="005F1BB0"/>
    <w:rsid w:val="005F77B7"/>
    <w:rsid w:val="0060094C"/>
    <w:rsid w:val="006036AA"/>
    <w:rsid w:val="00636BFE"/>
    <w:rsid w:val="0064713C"/>
    <w:rsid w:val="0065205D"/>
    <w:rsid w:val="00656C4D"/>
    <w:rsid w:val="006750DB"/>
    <w:rsid w:val="006E5716"/>
    <w:rsid w:val="007302B3"/>
    <w:rsid w:val="00730733"/>
    <w:rsid w:val="007309A6"/>
    <w:rsid w:val="00730E3A"/>
    <w:rsid w:val="00736AAF"/>
    <w:rsid w:val="00742301"/>
    <w:rsid w:val="00765B2A"/>
    <w:rsid w:val="00783A34"/>
    <w:rsid w:val="00791D15"/>
    <w:rsid w:val="00797A89"/>
    <w:rsid w:val="007C6B52"/>
    <w:rsid w:val="007D16C5"/>
    <w:rsid w:val="00802E6C"/>
    <w:rsid w:val="00862FE4"/>
    <w:rsid w:val="0086389A"/>
    <w:rsid w:val="008673F6"/>
    <w:rsid w:val="0087605E"/>
    <w:rsid w:val="008941AE"/>
    <w:rsid w:val="008A5147"/>
    <w:rsid w:val="008B1FEE"/>
    <w:rsid w:val="008C1EA3"/>
    <w:rsid w:val="008C73D7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66B81"/>
    <w:rsid w:val="00977F79"/>
    <w:rsid w:val="009C0A3E"/>
    <w:rsid w:val="009C5959"/>
    <w:rsid w:val="009C7720"/>
    <w:rsid w:val="00A00090"/>
    <w:rsid w:val="00A23AFA"/>
    <w:rsid w:val="00A31B3E"/>
    <w:rsid w:val="00A342BC"/>
    <w:rsid w:val="00A532F3"/>
    <w:rsid w:val="00A61FEE"/>
    <w:rsid w:val="00A81019"/>
    <w:rsid w:val="00A8489E"/>
    <w:rsid w:val="00AB02A7"/>
    <w:rsid w:val="00AC29F3"/>
    <w:rsid w:val="00AE3A77"/>
    <w:rsid w:val="00AE7197"/>
    <w:rsid w:val="00B231E5"/>
    <w:rsid w:val="00B47A1E"/>
    <w:rsid w:val="00B5142F"/>
    <w:rsid w:val="00B801D7"/>
    <w:rsid w:val="00BD0942"/>
    <w:rsid w:val="00BD5941"/>
    <w:rsid w:val="00BF3671"/>
    <w:rsid w:val="00C02B87"/>
    <w:rsid w:val="00C4086D"/>
    <w:rsid w:val="00C4177A"/>
    <w:rsid w:val="00C7699F"/>
    <w:rsid w:val="00CA1896"/>
    <w:rsid w:val="00CB5B28"/>
    <w:rsid w:val="00CC6752"/>
    <w:rsid w:val="00CD3A5D"/>
    <w:rsid w:val="00CF5371"/>
    <w:rsid w:val="00D0323A"/>
    <w:rsid w:val="00D0559F"/>
    <w:rsid w:val="00D064B5"/>
    <w:rsid w:val="00D077E9"/>
    <w:rsid w:val="00D42CB7"/>
    <w:rsid w:val="00D43A78"/>
    <w:rsid w:val="00D51CA5"/>
    <w:rsid w:val="00D5413D"/>
    <w:rsid w:val="00D570A9"/>
    <w:rsid w:val="00D70D02"/>
    <w:rsid w:val="00D71399"/>
    <w:rsid w:val="00D770C7"/>
    <w:rsid w:val="00D86945"/>
    <w:rsid w:val="00D90290"/>
    <w:rsid w:val="00DC706A"/>
    <w:rsid w:val="00DD152F"/>
    <w:rsid w:val="00DE213F"/>
    <w:rsid w:val="00DF027C"/>
    <w:rsid w:val="00DF5E90"/>
    <w:rsid w:val="00E00A32"/>
    <w:rsid w:val="00E22ACD"/>
    <w:rsid w:val="00E42776"/>
    <w:rsid w:val="00E620B0"/>
    <w:rsid w:val="00E702C3"/>
    <w:rsid w:val="00E81B40"/>
    <w:rsid w:val="00EF555B"/>
    <w:rsid w:val="00F027BB"/>
    <w:rsid w:val="00F11DCF"/>
    <w:rsid w:val="00F162EA"/>
    <w:rsid w:val="00F46DA1"/>
    <w:rsid w:val="00F47CC9"/>
    <w:rsid w:val="00F52D27"/>
    <w:rsid w:val="00F83527"/>
    <w:rsid w:val="00FA2C51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D0942"/>
    <w:pPr>
      <w:spacing w:after="0"/>
    </w:pPr>
    <w:rPr>
      <w:rFonts w:eastAsiaTheme="minorEastAsia"/>
      <w:b/>
      <w:sz w:val="28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797A89"/>
    <w:pPr>
      <w:keepNext/>
      <w:shd w:val="solid" w:color="C00000" w:fill="FFFFFF" w:themeFill="background1"/>
      <w:spacing w:line="0" w:lineRule="atLeast"/>
      <w:ind w:firstLine="720"/>
      <w:outlineLvl w:val="0"/>
    </w:pPr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797A8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 w:val="0"/>
      <w:color w:val="C00000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60094C"/>
    <w:pPr>
      <w:keepNext/>
      <w:keepLines/>
      <w:spacing w:before="40"/>
      <w:outlineLvl w:val="2"/>
    </w:pPr>
    <w:rPr>
      <w:rFonts w:ascii="Calibri" w:eastAsiaTheme="majorEastAsia" w:hAnsi="Calibri" w:cstheme="majorBidi"/>
      <w:b w:val="0"/>
      <w:color w:val="C0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60094C"/>
    <w:pPr>
      <w:keepNext/>
      <w:keepLines/>
      <w:spacing w:before="40"/>
      <w:outlineLvl w:val="3"/>
    </w:pPr>
    <w:rPr>
      <w:rFonts w:ascii="Calibri Light" w:eastAsiaTheme="majorEastAsia" w:hAnsi="Calibri Light" w:cstheme="majorBidi"/>
      <w:b w:val="0"/>
      <w:i/>
      <w:iCs/>
      <w:color w:val="C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A2C5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</w:rPr>
  </w:style>
  <w:style w:type="paragraph" w:customStyle="1" w:styleId="TtuloApartados">
    <w:name w:val="Título Apartados"/>
    <w:next w:val="Ttulo2"/>
    <w:rsid w:val="00B47A1E"/>
    <w:pPr>
      <w:tabs>
        <w:tab w:val="left" w:pos="6260"/>
      </w:tabs>
      <w:spacing w:line="0" w:lineRule="atLeast"/>
    </w:pPr>
    <w:rPr>
      <w:rFonts w:eastAsiaTheme="majorEastAsia" w:cstheme="minorHAnsi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797A89"/>
    <w:pPr>
      <w:shd w:val="clear" w:color="0070C0" w:fill="auto"/>
    </w:pPr>
    <w:rPr>
      <w:b w:val="0"/>
      <w:caps/>
      <w:color w:val="C0000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797A89"/>
    <w:rPr>
      <w:rFonts w:ascii="Calibri Light" w:eastAsiaTheme="majorEastAsia" w:hAnsi="Calibri Light" w:cstheme="majorBidi"/>
      <w:caps/>
      <w:color w:val="C0000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797A89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C00000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797A89"/>
    <w:rPr>
      <w:color w:val="C00000"/>
    </w:rPr>
  </w:style>
  <w:style w:type="character" w:customStyle="1" w:styleId="EncabezadoCar">
    <w:name w:val="Encabezado Car"/>
    <w:basedOn w:val="Fuentedeprrafopredeter"/>
    <w:link w:val="Encabezado"/>
    <w:uiPriority w:val="99"/>
    <w:rsid w:val="00797A89"/>
    <w:rPr>
      <w:rFonts w:eastAsiaTheme="minorEastAsia"/>
      <w:b/>
      <w:color w:val="C00000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797A89"/>
    <w:rPr>
      <w:color w:val="C0000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7A89"/>
    <w:rPr>
      <w:rFonts w:eastAsiaTheme="minorEastAsia"/>
      <w:b/>
      <w:color w:val="C00000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797A89"/>
    <w:rPr>
      <w:rFonts w:ascii="Calibri Light" w:eastAsiaTheme="majorEastAsia" w:hAnsi="Calibri Light" w:cstheme="majorBidi"/>
      <w:color w:val="C00000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E42776"/>
    <w:pPr>
      <w:spacing w:line="0" w:lineRule="atLeast"/>
      <w:jc w:val="both"/>
    </w:pPr>
    <w:rPr>
      <w:b w:val="0"/>
      <w:sz w:val="22"/>
    </w:rPr>
  </w:style>
  <w:style w:type="paragraph" w:customStyle="1" w:styleId="Textodestacado">
    <w:name w:val="Texto destacado"/>
    <w:basedOn w:val="Normal"/>
    <w:link w:val="Carcterdetextodestacado"/>
    <w:qFormat/>
    <w:rsid w:val="00E42776"/>
    <w:pPr>
      <w:spacing w:line="0" w:lineRule="atLeast"/>
      <w:jc w:val="both"/>
    </w:pPr>
    <w:rPr>
      <w:sz w:val="22"/>
    </w:rPr>
  </w:style>
  <w:style w:type="character" w:customStyle="1" w:styleId="Carcterdecontenido">
    <w:name w:val="Carácter de contenido"/>
    <w:basedOn w:val="Fuentedeprrafopredeter"/>
    <w:link w:val="Contenido"/>
    <w:rsid w:val="00E42776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60094C"/>
    <w:rPr>
      <w:rFonts w:ascii="Calibri" w:eastAsiaTheme="majorEastAsia" w:hAnsi="Calibri" w:cstheme="majorBidi"/>
      <w:color w:val="C00000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797A89"/>
    <w:rPr>
      <w:rFonts w:asciiTheme="minorHAnsi" w:hAnsiTheme="minorHAnsi"/>
      <w:color w:val="C00000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742301"/>
    <w:pPr>
      <w:spacing w:after="160" w:line="259" w:lineRule="auto"/>
      <w:ind w:left="720"/>
      <w:contextualSpacing/>
    </w:pPr>
    <w:rPr>
      <w:rFonts w:eastAsiaTheme="minorHAnsi"/>
      <w:b w:val="0"/>
      <w:color w:val="808080" w:themeColor="background1" w:themeShade="8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60094C"/>
    <w:rPr>
      <w:rFonts w:ascii="Calibri Light" w:eastAsiaTheme="majorEastAsia" w:hAnsi="Calibri Light" w:cstheme="majorBidi"/>
      <w:i/>
      <w:iCs/>
      <w:color w:val="C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es.m.wikipedia.org/wiki/World_Rally" TargetMode="External"/><Relationship Id="rId18" Type="http://schemas.openxmlformats.org/officeDocument/2006/relationships/hyperlink" Target="https://www.youtube.com/watch?v=D7I82SPsZdM" TargetMode="External"/><Relationship Id="rId26" Type="http://schemas.openxmlformats.org/officeDocument/2006/relationships/hyperlink" Target="https://www.youtube.com/watch?v=D7I82SPsZdM" TargetMode="External"/><Relationship Id="rId3" Type="http://schemas.openxmlformats.org/officeDocument/2006/relationships/styles" Target="styles.xml"/><Relationship Id="rId21" Type="http://schemas.openxmlformats.org/officeDocument/2006/relationships/hyperlink" Target="https://es.m.wikipedia.org/wiki/World_Rally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s.m.wikipedia.org/wiki/Gaelco" TargetMode="External"/><Relationship Id="rId17" Type="http://schemas.openxmlformats.org/officeDocument/2006/relationships/hyperlink" Target="https://es.wikipedia.org/wiki/Aspar_GP_Master" TargetMode="External"/><Relationship Id="rId25" Type="http://schemas.openxmlformats.org/officeDocument/2006/relationships/hyperlink" Target="https://es.wikipedia.org/wiki/Aspar_GP_Master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es.wikipedia.org/wiki/Dinamic_Software" TargetMode="External"/><Relationship Id="rId20" Type="http://schemas.openxmlformats.org/officeDocument/2006/relationships/hyperlink" Target="https://es.m.wikipedia.org/wiki/Gaelco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m.wikipedia.org/wiki/Zigurat_(empresa)" TargetMode="External"/><Relationship Id="rId24" Type="http://schemas.openxmlformats.org/officeDocument/2006/relationships/hyperlink" Target="https://es.wikipedia.org/wiki/Dinamic_Software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es.m.wikipedia.org/wiki/World_Rally" TargetMode="External"/><Relationship Id="rId23" Type="http://schemas.openxmlformats.org/officeDocument/2006/relationships/hyperlink" Target="https://es.m.wikipedia.org/wiki/World_Rally" TargetMode="External"/><Relationship Id="rId28" Type="http://schemas.openxmlformats.org/officeDocument/2006/relationships/header" Target="header1.xml"/><Relationship Id="rId36" Type="http://schemas.openxmlformats.org/officeDocument/2006/relationships/theme" Target="theme/theme1.xml"/><Relationship Id="rId10" Type="http://schemas.openxmlformats.org/officeDocument/2006/relationships/hyperlink" Target="spriters-resource.com" TargetMode="External"/><Relationship Id="rId19" Type="http://schemas.openxmlformats.org/officeDocument/2006/relationships/hyperlink" Target="https://es.m.wikipedia.org/wiki/Zigurat_(empresa)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google.com/search?hl=es-ES&amp;q=WRC+gaelco+carlos+sainz" TargetMode="External"/><Relationship Id="rId22" Type="http://schemas.openxmlformats.org/officeDocument/2006/relationships/hyperlink" Target="https://www.google.com/search?hl=es-ES&amp;q=WRC+gaelco+carlos+sainz" TargetMode="External"/><Relationship Id="rId27" Type="http://schemas.openxmlformats.org/officeDocument/2006/relationships/hyperlink" Target="spriters-resource.com" TargetMode="External"/><Relationship Id="rId30" Type="http://schemas.openxmlformats.org/officeDocument/2006/relationships/footer" Target="footer1.xml"/><Relationship Id="rId35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43F"/>
    <w:rsid w:val="00094305"/>
    <w:rsid w:val="000A3EFC"/>
    <w:rsid w:val="00130F2A"/>
    <w:rsid w:val="0023140F"/>
    <w:rsid w:val="004010E7"/>
    <w:rsid w:val="006B176B"/>
    <w:rsid w:val="00960C1A"/>
    <w:rsid w:val="00D6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44546A" w:themeColor="text2"/>
      <w:spacing w:val="20"/>
      <w:sz w:val="32"/>
      <w:lang w:eastAsia="en-US"/>
    </w:rPr>
  </w:style>
  <w:style w:type="paragraph" w:customStyle="1" w:styleId="2636C29098124E889E9BDC1F3406B222">
    <w:name w:val="2636C29098124E889E9BDC1F3406B222"/>
  </w:style>
  <w:style w:type="paragraph" w:customStyle="1" w:styleId="0787D99B8DE249A9B7CEE56F24C54CB2">
    <w:name w:val="0787D99B8DE249A9B7CEE56F24C54CB2"/>
  </w:style>
  <w:style w:type="paragraph" w:customStyle="1" w:styleId="207B8F71D52748D3BCE47F8D3C0E9B11">
    <w:name w:val="207B8F71D52748D3BCE47F8D3C0E9B11"/>
  </w:style>
  <w:style w:type="paragraph" w:customStyle="1" w:styleId="49B0E393046C4773B59E17A3A65B8C1E">
    <w:name w:val="49B0E393046C4773B59E17A3A65B8C1E"/>
  </w:style>
  <w:style w:type="paragraph" w:customStyle="1" w:styleId="B60A055FCC84485EB1EBE72921CBB043">
    <w:name w:val="B60A055FCC84485EB1EBE72921CBB043"/>
  </w:style>
  <w:style w:type="paragraph" w:customStyle="1" w:styleId="F48231842EDA48AE9EE8AE2F0D557C5B">
    <w:name w:val="F48231842EDA48AE9EE8AE2F0D557C5B"/>
  </w:style>
  <w:style w:type="paragraph" w:customStyle="1" w:styleId="FA79C040F20C4F8F8A1D5EF78DA360A8">
    <w:name w:val="FA79C040F20C4F8F8A1D5EF78DA360A8"/>
  </w:style>
  <w:style w:type="paragraph" w:customStyle="1" w:styleId="E410F625E39743FFB121E32448C076C4">
    <w:name w:val="E410F625E39743FFB121E32448C076C4"/>
  </w:style>
  <w:style w:type="paragraph" w:customStyle="1" w:styleId="8B52F95F47F744178C00496F56271353">
    <w:name w:val="8B52F95F47F744178C00496F56271353"/>
    <w:rsid w:val="00D6343F"/>
  </w:style>
  <w:style w:type="paragraph" w:customStyle="1" w:styleId="6A20BABDC95B432ABB3731E454CB06F1">
    <w:name w:val="6A20BABDC95B432ABB3731E454CB06F1"/>
    <w:rsid w:val="00D6343F"/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880</TotalTime>
  <Pages>8</Pages>
  <Words>2507</Words>
  <Characters>13793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David Cueli Chavarría</cp:lastModifiedBy>
  <cp:revision>46</cp:revision>
  <cp:lastPrinted>2025-01-27T10:08:00Z</cp:lastPrinted>
  <dcterms:created xsi:type="dcterms:W3CDTF">2024-12-23T16:16:00Z</dcterms:created>
  <dcterms:modified xsi:type="dcterms:W3CDTF">2025-01-27T13:13:00Z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