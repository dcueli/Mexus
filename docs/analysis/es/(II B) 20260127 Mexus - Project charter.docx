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B77577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="00EC3088"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0ABE2DE1" w14:textId="77777777" w:rsidR="00B77577" w:rsidRDefault="00EE5B68" w:rsidP="00AE7197">
            <w:pPr>
              <w:rPr>
                <w:noProof/>
                <w:color w:val="808080" w:themeColor="background1" w:themeShade="80"/>
              </w:rPr>
            </w:pPr>
            <w:r w:rsidRPr="00B77577">
              <w:rPr>
                <w:noProof/>
                <w:color w:val="808080" w:themeColor="background1" w:themeShade="80"/>
                <w:sz w:val="36"/>
                <w:szCs w:val="36"/>
              </w:rPr>
              <w:t>Acta de Constitución del Proyecto</w:t>
            </w:r>
          </w:p>
          <w:p w14:paraId="1EBE45E5" w14:textId="3CF2C962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54A09778" w14:textId="3320F3B1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4201DCF3" w14:textId="77777777" w:rsidR="00B77577" w:rsidRPr="004570B4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</w:t>
        </w:r>
        <w:r w:rsidRPr="004570B4">
          <w:rPr>
            <w:rStyle w:val="Hipervnculo"/>
            <w:rFonts w:cstheme="minorHAnsi"/>
            <w:i/>
            <w:iCs/>
          </w:rPr>
          <w:t>r</w:t>
        </w:r>
        <w:r w:rsidRPr="004570B4">
          <w:rPr>
            <w:rStyle w:val="Hipervnculo"/>
            <w:rFonts w:cstheme="minorHAnsi"/>
            <w:i/>
            <w:iCs/>
          </w:rPr>
          <w:t>siones</w:t>
        </w:r>
      </w:hyperlink>
    </w:p>
    <w:p w14:paraId="5C861B82" w14:textId="77777777" w:rsidR="00B77577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INFORMACIÓN_GENERAL_DEL" w:history="1">
        <w:r w:rsidRPr="00991155">
          <w:rPr>
            <w:rStyle w:val="Hipervnculo"/>
            <w:rFonts w:cstheme="minorHAnsi"/>
            <w:i/>
            <w:iCs/>
          </w:rPr>
          <w:t xml:space="preserve">Información general del </w:t>
        </w:r>
        <w:r w:rsidRPr="00991155">
          <w:rPr>
            <w:rStyle w:val="Hipervnculo"/>
            <w:rFonts w:cstheme="minorHAnsi"/>
            <w:i/>
            <w:iCs/>
          </w:rPr>
          <w:t>p</w:t>
        </w:r>
        <w:r w:rsidRPr="00991155">
          <w:rPr>
            <w:rStyle w:val="Hipervnculo"/>
            <w:rFonts w:cstheme="minorHAnsi"/>
            <w:i/>
            <w:iCs/>
          </w:rPr>
          <w:t xml:space="preserve">royecto </w:t>
        </w:r>
        <w:r w:rsidRPr="00991155">
          <w:rPr>
            <w:rStyle w:val="Hipervnculo"/>
            <w:rFonts w:cstheme="minorHAnsi"/>
            <w:b/>
            <w:bCs/>
            <w:i/>
            <w:iCs/>
          </w:rPr>
          <w:t>Mexus</w:t>
        </w:r>
      </w:hyperlink>
    </w:p>
    <w:p w14:paraId="1FDA4423" w14:textId="77777777" w:rsidR="00B77577" w:rsidRDefault="00B77577" w:rsidP="00B77577">
      <w:pPr>
        <w:pStyle w:val="Prrafodelista"/>
        <w:numPr>
          <w:ilvl w:val="1"/>
          <w:numId w:val="24"/>
        </w:numPr>
        <w:jc w:val="both"/>
      </w:pPr>
      <w:hyperlink w:anchor="_Nombre_del_proyecto" w:history="1">
        <w:r w:rsidRPr="00991155">
          <w:rPr>
            <w:rStyle w:val="Hipervnculo"/>
          </w:rPr>
          <w:t xml:space="preserve">Nombre del </w:t>
        </w:r>
        <w:r w:rsidRPr="00991155">
          <w:rPr>
            <w:rStyle w:val="Hipervnculo"/>
          </w:rPr>
          <w:t>p</w:t>
        </w:r>
        <w:r w:rsidRPr="00991155">
          <w:rPr>
            <w:rStyle w:val="Hipervnculo"/>
          </w:rPr>
          <w:t>royecto</w:t>
        </w:r>
      </w:hyperlink>
    </w:p>
    <w:p w14:paraId="1374BA80" w14:textId="77777777" w:rsidR="00B77577" w:rsidRDefault="00B77577" w:rsidP="00B77577">
      <w:pPr>
        <w:pStyle w:val="Prrafodelista"/>
        <w:numPr>
          <w:ilvl w:val="1"/>
          <w:numId w:val="24"/>
        </w:numPr>
        <w:jc w:val="both"/>
      </w:pPr>
      <w:hyperlink w:anchor="_Responsables" w:history="1">
        <w:r w:rsidRPr="00991155">
          <w:rPr>
            <w:rStyle w:val="Hipervnculo"/>
          </w:rPr>
          <w:t>Respons</w:t>
        </w:r>
        <w:r w:rsidRPr="00991155">
          <w:rPr>
            <w:rStyle w:val="Hipervnculo"/>
          </w:rPr>
          <w:t>a</w:t>
        </w:r>
        <w:r w:rsidRPr="00991155">
          <w:rPr>
            <w:rStyle w:val="Hipervnculo"/>
          </w:rPr>
          <w:t>bles</w:t>
        </w:r>
      </w:hyperlink>
    </w:p>
    <w:p w14:paraId="0023746E" w14:textId="77777777" w:rsidR="00B77577" w:rsidRDefault="00B77577" w:rsidP="00B77577">
      <w:pPr>
        <w:pStyle w:val="Prrafodelista"/>
        <w:numPr>
          <w:ilvl w:val="1"/>
          <w:numId w:val="24"/>
        </w:numPr>
        <w:jc w:val="both"/>
      </w:pPr>
      <w:hyperlink w:anchor="_Fecha_de_inicio" w:history="1">
        <w:r w:rsidRPr="00991155">
          <w:rPr>
            <w:rStyle w:val="Hipervnculo"/>
          </w:rPr>
          <w:t>Fecha de inicio p</w:t>
        </w:r>
        <w:r w:rsidRPr="00991155">
          <w:rPr>
            <w:rStyle w:val="Hipervnculo"/>
          </w:rPr>
          <w:t>r</w:t>
        </w:r>
        <w:r w:rsidRPr="00991155">
          <w:rPr>
            <w:rStyle w:val="Hipervnculo"/>
          </w:rPr>
          <w:t>evista</w:t>
        </w:r>
      </w:hyperlink>
    </w:p>
    <w:p w14:paraId="6B364EB7" w14:textId="77777777" w:rsidR="00B77577" w:rsidRDefault="00B77577" w:rsidP="00B77577">
      <w:pPr>
        <w:pStyle w:val="Encabezado"/>
        <w:numPr>
          <w:ilvl w:val="0"/>
          <w:numId w:val="24"/>
        </w:numPr>
        <w:jc w:val="both"/>
      </w:pPr>
      <w:hyperlink w:anchor="_RESUMEN_EJECUTIVO_-" w:history="1">
        <w:r w:rsidRPr="00245178">
          <w:rPr>
            <w:rStyle w:val="Hipervnculo"/>
          </w:rPr>
          <w:t>Resumen ejec</w:t>
        </w:r>
        <w:r w:rsidRPr="00245178">
          <w:rPr>
            <w:rStyle w:val="Hipervnculo"/>
          </w:rPr>
          <w:t>u</w:t>
        </w:r>
        <w:r w:rsidRPr="00245178">
          <w:rPr>
            <w:rStyle w:val="Hipervnculo"/>
          </w:rPr>
          <w:t>tivo</w:t>
        </w:r>
      </w:hyperlink>
      <w:r w:rsidRPr="004249F2">
        <w:t xml:space="preserve"> </w:t>
      </w:r>
    </w:p>
    <w:p w14:paraId="1D76A983" w14:textId="77777777" w:rsidR="00B77577" w:rsidRDefault="00B77577" w:rsidP="00B77577">
      <w:pPr>
        <w:pStyle w:val="Encabezado"/>
        <w:numPr>
          <w:ilvl w:val="0"/>
          <w:numId w:val="24"/>
        </w:numPr>
        <w:jc w:val="both"/>
      </w:pPr>
      <w:hyperlink w:anchor="_PROBLEMA_/_NECESIDAD" w:history="1">
        <w:r w:rsidRPr="00245178">
          <w:rPr>
            <w:rStyle w:val="Hipervnculo"/>
          </w:rPr>
          <w:t>Problema / Nec</w:t>
        </w:r>
        <w:r w:rsidRPr="00245178">
          <w:rPr>
            <w:rStyle w:val="Hipervnculo"/>
          </w:rPr>
          <w:t>e</w:t>
        </w:r>
        <w:r w:rsidRPr="00245178">
          <w:rPr>
            <w:rStyle w:val="Hipervnculo"/>
          </w:rPr>
          <w:t>s</w:t>
        </w:r>
        <w:r w:rsidRPr="00245178">
          <w:rPr>
            <w:rStyle w:val="Hipervnculo"/>
          </w:rPr>
          <w:t>idad</w:t>
        </w:r>
      </w:hyperlink>
    </w:p>
    <w:p w14:paraId="6C51BF29" w14:textId="77777777" w:rsidR="00B77577" w:rsidRDefault="00B77577" w:rsidP="00B77577">
      <w:pPr>
        <w:pStyle w:val="Encabezado"/>
        <w:numPr>
          <w:ilvl w:val="0"/>
          <w:numId w:val="24"/>
        </w:numPr>
        <w:jc w:val="both"/>
      </w:pPr>
      <w:hyperlink w:anchor="_OBJETIVOS_DEL_PROYECTO" w:history="1">
        <w:r w:rsidRPr="00BA056C">
          <w:rPr>
            <w:rStyle w:val="Hipervnculo"/>
          </w:rPr>
          <w:t>Objetivos del proy</w:t>
        </w:r>
        <w:r w:rsidRPr="00BA056C">
          <w:rPr>
            <w:rStyle w:val="Hipervnculo"/>
          </w:rPr>
          <w:t>e</w:t>
        </w:r>
        <w:r w:rsidRPr="00BA056C">
          <w:rPr>
            <w:rStyle w:val="Hipervnculo"/>
          </w:rPr>
          <w:t>cto</w:t>
        </w:r>
      </w:hyperlink>
    </w:p>
    <w:p w14:paraId="171F670E" w14:textId="77777777" w:rsidR="00B77577" w:rsidRDefault="00B77577" w:rsidP="00B77577">
      <w:pPr>
        <w:pStyle w:val="Encabezado"/>
        <w:numPr>
          <w:ilvl w:val="0"/>
          <w:numId w:val="69"/>
        </w:numPr>
        <w:jc w:val="both"/>
      </w:pPr>
      <w:hyperlink w:anchor="_Objetivo_general" w:history="1">
        <w:r w:rsidRPr="00284BBA">
          <w:rPr>
            <w:rStyle w:val="Hipervnculo"/>
          </w:rPr>
          <w:t>Objetivo gene</w:t>
        </w:r>
        <w:r w:rsidRPr="00284BBA">
          <w:rPr>
            <w:rStyle w:val="Hipervnculo"/>
          </w:rPr>
          <w:t>r</w:t>
        </w:r>
        <w:r w:rsidRPr="00284BBA">
          <w:rPr>
            <w:rStyle w:val="Hipervnculo"/>
          </w:rPr>
          <w:t>al</w:t>
        </w:r>
      </w:hyperlink>
    </w:p>
    <w:p w14:paraId="2AC151F0" w14:textId="77777777" w:rsidR="00B77577" w:rsidRDefault="00B77577" w:rsidP="00B77577">
      <w:pPr>
        <w:pStyle w:val="Encabezado"/>
        <w:numPr>
          <w:ilvl w:val="0"/>
          <w:numId w:val="69"/>
        </w:numPr>
        <w:jc w:val="both"/>
      </w:pPr>
      <w:hyperlink w:anchor="_Beneficios_esperados" w:history="1">
        <w:r w:rsidRPr="00284BBA">
          <w:rPr>
            <w:rStyle w:val="Hipervnculo"/>
          </w:rPr>
          <w:t>Beneficios e</w:t>
        </w:r>
        <w:r w:rsidRPr="00284BBA">
          <w:rPr>
            <w:rStyle w:val="Hipervnculo"/>
          </w:rPr>
          <w:t>s</w:t>
        </w:r>
        <w:r w:rsidRPr="00284BBA">
          <w:rPr>
            <w:rStyle w:val="Hipervnculo"/>
          </w:rPr>
          <w:t>perados</w:t>
        </w:r>
      </w:hyperlink>
    </w:p>
    <w:p w14:paraId="55713376" w14:textId="77777777" w:rsidR="00B77577" w:rsidRDefault="00B77577" w:rsidP="00B77577">
      <w:pPr>
        <w:pStyle w:val="Encabezado"/>
        <w:numPr>
          <w:ilvl w:val="0"/>
          <w:numId w:val="24"/>
        </w:numPr>
        <w:jc w:val="both"/>
      </w:pPr>
      <w:hyperlink w:anchor="_ANÁLISIS_ECONÓMICO_(INVERSIÓN)" w:history="1">
        <w:r w:rsidRPr="006D4DEF">
          <w:rPr>
            <w:rStyle w:val="Hipervnculo"/>
          </w:rPr>
          <w:t>Análisis econó</w:t>
        </w:r>
        <w:r w:rsidRPr="006D4DEF">
          <w:rPr>
            <w:rStyle w:val="Hipervnculo"/>
          </w:rPr>
          <w:t>m</w:t>
        </w:r>
        <w:r w:rsidRPr="006D4DEF">
          <w:rPr>
            <w:rStyle w:val="Hipervnculo"/>
          </w:rPr>
          <w:t>ico</w:t>
        </w:r>
      </w:hyperlink>
    </w:p>
    <w:p w14:paraId="72D01672" w14:textId="77777777" w:rsidR="00B77577" w:rsidRDefault="00B77577" w:rsidP="00B77577">
      <w:pPr>
        <w:pStyle w:val="Encabezado"/>
        <w:numPr>
          <w:ilvl w:val="0"/>
          <w:numId w:val="70"/>
        </w:numPr>
        <w:jc w:val="both"/>
      </w:pPr>
      <w:hyperlink w:anchor="_Hipótesis_de_coste" w:history="1">
        <w:r w:rsidRPr="006D4DEF">
          <w:rPr>
            <w:rStyle w:val="Hipervnculo"/>
          </w:rPr>
          <w:t>Hipótesis de coste</w:t>
        </w:r>
      </w:hyperlink>
    </w:p>
    <w:p w14:paraId="33FA18CA" w14:textId="77777777" w:rsidR="00B77577" w:rsidRDefault="00B77577" w:rsidP="00B77577">
      <w:pPr>
        <w:pStyle w:val="Encabezado"/>
        <w:numPr>
          <w:ilvl w:val="0"/>
          <w:numId w:val="70"/>
        </w:numPr>
        <w:jc w:val="both"/>
      </w:pPr>
      <w:hyperlink w:anchor="_Beneficios_esperados_1" w:history="1">
        <w:r w:rsidRPr="00571613">
          <w:rPr>
            <w:rStyle w:val="Hipervnculo"/>
          </w:rPr>
          <w:t>Beneficio</w:t>
        </w:r>
        <w:r w:rsidRPr="00571613">
          <w:rPr>
            <w:rStyle w:val="Hipervnculo"/>
          </w:rPr>
          <w:t>s</w:t>
        </w:r>
        <w:r w:rsidRPr="00571613">
          <w:rPr>
            <w:rStyle w:val="Hipervnculo"/>
          </w:rPr>
          <w:t xml:space="preserve"> esperados</w:t>
        </w:r>
      </w:hyperlink>
    </w:p>
    <w:p w14:paraId="1C95BD26" w14:textId="77777777" w:rsidR="00B77577" w:rsidRDefault="00B77577" w:rsidP="00B77577">
      <w:pPr>
        <w:pStyle w:val="Encabezado"/>
        <w:numPr>
          <w:ilvl w:val="0"/>
          <w:numId w:val="24"/>
        </w:numPr>
        <w:jc w:val="both"/>
      </w:pPr>
      <w:hyperlink w:anchor="_CONCLUSIÓN_DEL_CASO" w:history="1">
        <w:r w:rsidRPr="00D901B4">
          <w:rPr>
            <w:rStyle w:val="Hipervnculo"/>
          </w:rPr>
          <w:t>Conclusión del caso de</w:t>
        </w:r>
        <w:r w:rsidRPr="00D901B4">
          <w:rPr>
            <w:rStyle w:val="Hipervnculo"/>
          </w:rPr>
          <w:t xml:space="preserve"> </w:t>
        </w:r>
        <w:r w:rsidRPr="00D901B4">
          <w:rPr>
            <w:rStyle w:val="Hipervnculo"/>
          </w:rPr>
          <w:t>negocio</w:t>
        </w:r>
      </w:hyperlink>
    </w:p>
    <w:p w14:paraId="37862463" w14:textId="77777777" w:rsidR="00B77577" w:rsidRDefault="00B77577" w:rsidP="00B77577">
      <w:pPr>
        <w:pStyle w:val="Prrafodelista"/>
        <w:numPr>
          <w:ilvl w:val="0"/>
          <w:numId w:val="24"/>
        </w:numPr>
        <w:jc w:val="both"/>
      </w:pPr>
      <w:hyperlink w:anchor="_ESTADO_DEL_DOCUMENTO" w:history="1">
        <w:r w:rsidRPr="00571613">
          <w:rPr>
            <w:rStyle w:val="Hipervnculo"/>
          </w:rPr>
          <w:t>Estado del do</w:t>
        </w:r>
        <w:r w:rsidRPr="00571613">
          <w:rPr>
            <w:rStyle w:val="Hipervnculo"/>
          </w:rPr>
          <w:t>c</w:t>
        </w:r>
        <w:r w:rsidRPr="00571613">
          <w:rPr>
            <w:rStyle w:val="Hipervnculo"/>
          </w:rPr>
          <w:t>u</w:t>
        </w:r>
        <w:r w:rsidRPr="00571613">
          <w:rPr>
            <w:rStyle w:val="Hipervnculo"/>
          </w:rPr>
          <w:t>m</w:t>
        </w:r>
        <w:r w:rsidRPr="00571613">
          <w:rPr>
            <w:rStyle w:val="Hipervnculo"/>
          </w:rPr>
          <w:t>e</w:t>
        </w:r>
        <w:r w:rsidRPr="00571613">
          <w:rPr>
            <w:rStyle w:val="Hipervnculo"/>
          </w:rPr>
          <w:t>n</w:t>
        </w:r>
        <w:r w:rsidRPr="00571613">
          <w:rPr>
            <w:rStyle w:val="Hipervnculo"/>
          </w:rPr>
          <w:t>to</w:t>
        </w:r>
      </w:hyperlink>
    </w:p>
    <w:p w14:paraId="411C2A5C" w14:textId="77777777" w:rsidR="0049251D" w:rsidRDefault="0049251D">
      <w:pPr>
        <w:spacing w:after="200"/>
        <w:rPr>
          <w:color w:val="242D5B"/>
        </w:rPr>
      </w:pPr>
      <w:r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1" w:name="_Prólogo"/>
      <w:bookmarkEnd w:id="1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E73704B" w:rsidR="004570B4" w:rsidRDefault="004570B4" w:rsidP="004570B4">
      <w:pPr>
        <w:pStyle w:val="Ttulo1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4"/>
        <w:gridCol w:w="2352"/>
        <w:gridCol w:w="5237"/>
        <w:gridCol w:w="1381"/>
      </w:tblGrid>
      <w:tr w:rsidR="004570B4" w:rsidRPr="006F063E" w14:paraId="4AEAB2A5" w14:textId="77777777" w:rsidTr="0057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0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Autor</w:t>
            </w:r>
          </w:p>
        </w:tc>
      </w:tr>
      <w:tr w:rsidR="004570B4" w:rsidRPr="006F063E" w14:paraId="465CDE0C" w14:textId="77777777" w:rsidTr="0057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28D4382A" w14:textId="2E6BD754" w:rsidR="004570B4" w:rsidRPr="00CA475D" w:rsidRDefault="004570B4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bookmarkStart w:id="3" w:name="Version_1_0_de_documento"/>
            <w:r w:rsidRPr="00CA475D">
              <w:rPr>
                <w:rStyle w:val="ancla"/>
                <w:color w:val="242D5B"/>
                <w:u w:val="none"/>
              </w:rPr>
              <w:t>1.0</w:t>
            </w:r>
            <w:bookmarkEnd w:id="3"/>
          </w:p>
        </w:tc>
        <w:tc>
          <w:tcPr>
            <w:tcW w:w="0" w:type="auto"/>
            <w:shd w:val="clear" w:color="auto" w:fill="4E91CD"/>
            <w:hideMark/>
          </w:tcPr>
          <w:p w14:paraId="707B5D06" w14:textId="0DDAE552" w:rsidR="004570B4" w:rsidRPr="004570B4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 w:rsidR="0071195C">
              <w:rPr>
                <w:i/>
                <w:color w:val="FFFFFF" w:themeColor="background1"/>
              </w:rPr>
              <w:t>9</w:t>
            </w:r>
            <w:r w:rsidR="004570B4"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47ACB11B" w14:textId="3FBCFC0C" w:rsidR="004570B4" w:rsidRPr="004C10B6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4570B4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570B4">
              <w:rPr>
                <w:color w:val="FFFFFF" w:themeColor="background1"/>
              </w:rPr>
              <w:t>dcueli</w:t>
            </w:r>
          </w:p>
        </w:tc>
      </w:tr>
      <w:tr w:rsidR="005757AF" w:rsidRPr="006F063E" w14:paraId="1CCBD7FD" w14:textId="77777777" w:rsidTr="0057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73BF40F5" w14:textId="208668D3" w:rsidR="005757AF" w:rsidRPr="006F063E" w:rsidRDefault="005757AF" w:rsidP="005757AF">
            <w:pPr>
              <w:pStyle w:val="Contenido"/>
            </w:pPr>
          </w:p>
        </w:tc>
        <w:tc>
          <w:tcPr>
            <w:tcW w:w="0" w:type="auto"/>
          </w:tcPr>
          <w:p w14:paraId="0B2BE59A" w14:textId="00E93D20" w:rsidR="005757AF" w:rsidRPr="006F063E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2A9">
              <w:rPr>
                <w:i/>
                <w:iCs/>
              </w:rPr>
              <w:t>30/01/2026</w:t>
            </w:r>
          </w:p>
        </w:tc>
        <w:tc>
          <w:tcPr>
            <w:tcW w:w="0" w:type="auto"/>
          </w:tcPr>
          <w:p w14:paraId="0EDAB5E4" w14:textId="77777777" w:rsidR="005757AF" w:rsidRPr="003601BB" w:rsidRDefault="005757AF" w:rsidP="005757AF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Problema / necesidad</w:t>
            </w:r>
          </w:p>
          <w:p w14:paraId="7780A752" w14:textId="77777777" w:rsidR="005757AF" w:rsidRPr="003601BB" w:rsidRDefault="005757AF" w:rsidP="005757AF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Objetivos del proyecto</w:t>
            </w:r>
          </w:p>
          <w:p w14:paraId="1D9FE2AD" w14:textId="77777777" w:rsidR="005757AF" w:rsidRPr="003601BB" w:rsidRDefault="005757AF" w:rsidP="005757AF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Alternativas consideradas</w:t>
            </w:r>
          </w:p>
          <w:p w14:paraId="19C7B5AE" w14:textId="77777777" w:rsidR="005757AF" w:rsidRPr="003601BB" w:rsidRDefault="005757AF" w:rsidP="005757AF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Análisis económico (inversión)</w:t>
            </w:r>
          </w:p>
          <w:p w14:paraId="1D919BD8" w14:textId="77777777" w:rsidR="005757AF" w:rsidRPr="003601BB" w:rsidRDefault="005757AF" w:rsidP="005757AF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Conclusión del caso de negocio</w:t>
            </w:r>
          </w:p>
          <w:p w14:paraId="761479D1" w14:textId="77777777" w:rsidR="005757AF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</w:p>
          <w:p w14:paraId="2E13FC52" w14:textId="0A924AA7" w:rsidR="005757AF" w:rsidRPr="004C10B6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3601BB">
              <w:rPr>
                <w:b/>
                <w:bCs/>
              </w:rPr>
              <w:t>Documento finalizado</w:t>
            </w:r>
          </w:p>
        </w:tc>
        <w:tc>
          <w:tcPr>
            <w:tcW w:w="0" w:type="auto"/>
          </w:tcPr>
          <w:p w14:paraId="4FC3922E" w14:textId="2946A8BC" w:rsidR="005757AF" w:rsidRPr="006F063E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dcueli</w:t>
            </w:r>
          </w:p>
        </w:tc>
      </w:tr>
      <w:tr w:rsidR="005757AF" w:rsidRPr="006F063E" w14:paraId="0C6C0245" w14:textId="77777777" w:rsidTr="0057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5329C041" w14:textId="77777777" w:rsidR="005757AF" w:rsidRPr="006F063E" w:rsidRDefault="005757AF" w:rsidP="005757AF">
            <w:pPr>
              <w:pStyle w:val="Contenido"/>
            </w:pPr>
          </w:p>
        </w:tc>
        <w:tc>
          <w:tcPr>
            <w:tcW w:w="0" w:type="auto"/>
            <w:shd w:val="clear" w:color="auto" w:fill="4E91CD"/>
          </w:tcPr>
          <w:p w14:paraId="03C15210" w14:textId="6362DCBC" w:rsidR="005757AF" w:rsidRPr="004C10B6" w:rsidRDefault="005757AF" w:rsidP="005757A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4E91CD"/>
          </w:tcPr>
          <w:p w14:paraId="2A75D820" w14:textId="448953DB" w:rsidR="005757AF" w:rsidRPr="004C10B6" w:rsidRDefault="005757AF" w:rsidP="005757A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4E91CD"/>
          </w:tcPr>
          <w:p w14:paraId="05F112D4" w14:textId="2071B068" w:rsidR="005757AF" w:rsidRPr="004C10B6" w:rsidRDefault="005757AF" w:rsidP="005757A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</w:tbl>
    <w:p w14:paraId="0FBD0F80" w14:textId="77777777" w:rsidR="004570B4" w:rsidRDefault="004570B4" w:rsidP="003B2B8D">
      <w:pPr>
        <w:pStyle w:val="Contenido"/>
        <w:ind w:left="720" w:hanging="720"/>
      </w:pPr>
    </w:p>
    <w:p w14:paraId="14ED94E9" w14:textId="77777777" w:rsidR="004570B4" w:rsidRPr="008E4F35" w:rsidRDefault="004570B4" w:rsidP="003B2B8D">
      <w:pPr>
        <w:pStyle w:val="Contenido"/>
        <w:ind w:left="720" w:hanging="720"/>
      </w:pPr>
    </w:p>
    <w:p w14:paraId="62B19688" w14:textId="593BC2AF" w:rsidR="00EE5B68" w:rsidRDefault="000C1ED6" w:rsidP="00EE5B68">
      <w:pPr>
        <w:pStyle w:val="Ttulo1"/>
      </w:pPr>
      <w:bookmarkStart w:id="4" w:name="_Investigación_y_Aprendizaje"/>
      <w:bookmarkStart w:id="5" w:name="_Desarrollo"/>
      <w:bookmarkStart w:id="6" w:name="_VISIÓN_DEL_PRODUCTO"/>
      <w:bookmarkStart w:id="7" w:name="_Estructura_de_carpetas"/>
      <w:bookmarkStart w:id="8" w:name="_Mecánicas_implementadas"/>
      <w:bookmarkStart w:id="9" w:name="_Dificultades_encontradas"/>
      <w:bookmarkStart w:id="10" w:name="_Problemas_que_resuelve"/>
      <w:bookmarkEnd w:id="4"/>
      <w:bookmarkEnd w:id="5"/>
      <w:bookmarkEnd w:id="6"/>
      <w:bookmarkEnd w:id="7"/>
      <w:bookmarkEnd w:id="8"/>
      <w:bookmarkEnd w:id="9"/>
      <w:bookmarkEnd w:id="10"/>
      <w:r>
        <w:t>DATOS GENERALES</w:t>
      </w:r>
      <w:r w:rsidR="00844ECB">
        <w:t xml:space="preserve"> </w:t>
      </w:r>
      <w:hyperlink w:anchor="_ÍNDICE" w:history="1">
        <w:r w:rsidR="00844ECB" w:rsidRPr="008715CD">
          <w:rPr>
            <w:rStyle w:val="HipervnculoalndiceCar"/>
          </w:rPr>
          <w:t>- ir al í</w:t>
        </w:r>
        <w:r w:rsidR="00844ECB" w:rsidRPr="008715CD">
          <w:rPr>
            <w:rStyle w:val="HipervnculoalndiceCar"/>
          </w:rPr>
          <w:t>n</w:t>
        </w:r>
        <w:r w:rsidR="00844ECB" w:rsidRPr="008715CD">
          <w:rPr>
            <w:rStyle w:val="HipervnculoalndiceCar"/>
          </w:rPr>
          <w:t>dice -</w:t>
        </w:r>
      </w:hyperlink>
    </w:p>
    <w:p w14:paraId="32020C15" w14:textId="77777777" w:rsidR="0070527E" w:rsidRDefault="0070527E" w:rsidP="00652763"/>
    <w:p w14:paraId="0841219A" w14:textId="10FECEAB" w:rsidR="000C1ED6" w:rsidRDefault="000C1ED6" w:rsidP="000C1ED6">
      <w:r>
        <w:rPr>
          <w:i/>
          <w:iCs/>
        </w:rPr>
        <w:t>Organización</w:t>
      </w:r>
      <w:r>
        <w:t xml:space="preserve">: </w:t>
      </w:r>
      <w:hyperlink r:id="rId14" w:history="1">
        <w:r w:rsidRPr="00DF7D96">
          <w:rPr>
            <w:rStyle w:val="Hipervnculo"/>
            <w:b/>
            <w:bCs/>
          </w:rPr>
          <w:t>dcueli.com</w:t>
        </w:r>
      </w:hyperlink>
    </w:p>
    <w:p w14:paraId="78578D98" w14:textId="32C4427C" w:rsidR="000C1ED6" w:rsidRDefault="000C1ED6" w:rsidP="000C1ED6">
      <w:r w:rsidRPr="00652763">
        <w:rPr>
          <w:i/>
          <w:iCs/>
        </w:rPr>
        <w:t>Patrocinado</w:t>
      </w:r>
      <w:r>
        <w:t xml:space="preserve">: </w:t>
      </w:r>
      <w:hyperlink r:id="rId15" w:history="1">
        <w:r w:rsidRPr="00DF7D96">
          <w:rPr>
            <w:rStyle w:val="Hipervnculo"/>
            <w:b/>
            <w:bCs/>
          </w:rPr>
          <w:t>dcueli.com</w:t>
        </w:r>
      </w:hyperlink>
    </w:p>
    <w:p w14:paraId="6A5EFD4E" w14:textId="6ADF9F12" w:rsidR="00EE5B68" w:rsidRDefault="00525323" w:rsidP="00EE5B68">
      <w:r>
        <w:rPr>
          <w:i/>
          <w:iCs/>
        </w:rPr>
        <w:t>Proyecto</w:t>
      </w:r>
      <w:r w:rsidR="00EE5B68">
        <w:t xml:space="preserve">: </w:t>
      </w:r>
      <w:r w:rsidR="00EE5B68" w:rsidRPr="00652763">
        <w:rPr>
          <w:b/>
          <w:bCs/>
        </w:rPr>
        <w:t>Mexus</w:t>
      </w:r>
    </w:p>
    <w:p w14:paraId="65965EE9" w14:textId="713ECAF4" w:rsidR="00525323" w:rsidRDefault="00525323" w:rsidP="00525323">
      <w:r w:rsidRPr="00652763">
        <w:rPr>
          <w:i/>
          <w:iCs/>
        </w:rPr>
        <w:t>Fecha de inicio</w:t>
      </w:r>
      <w:r>
        <w:t xml:space="preserve">: </w:t>
      </w:r>
      <w:r w:rsidRPr="00652763">
        <w:rPr>
          <w:b/>
          <w:bCs/>
        </w:rPr>
        <w:t>27/ene/2026</w:t>
      </w:r>
      <w:r>
        <w:t>.</w:t>
      </w:r>
    </w:p>
    <w:p w14:paraId="59287A24" w14:textId="10FCDF37" w:rsidR="00EE5B68" w:rsidRDefault="00525323" w:rsidP="00EE5B68">
      <w:r>
        <w:rPr>
          <w:i/>
          <w:iCs/>
        </w:rPr>
        <w:t>Versión de referencia</w:t>
      </w:r>
      <w:r w:rsidR="00EE5B68">
        <w:t xml:space="preserve">: </w:t>
      </w:r>
      <w:r w:rsidRPr="00525323">
        <w:rPr>
          <w:b/>
          <w:bCs/>
        </w:rPr>
        <w:t>Mexus 0.1.0 (MVP interno)</w:t>
      </w:r>
    </w:p>
    <w:p w14:paraId="53091FA3" w14:textId="77777777" w:rsidR="00EE5B68" w:rsidRDefault="00EE5B68" w:rsidP="00EE5B68"/>
    <w:p w14:paraId="417005EE" w14:textId="764C8A65" w:rsidR="0070527E" w:rsidRDefault="004249F2" w:rsidP="0070527E">
      <w:pPr>
        <w:pStyle w:val="Ttulo1"/>
      </w:pPr>
      <w:r>
        <w:t>RESUMEN EJECUTIVO</w:t>
      </w:r>
    </w:p>
    <w:p w14:paraId="577D8391" w14:textId="77777777" w:rsidR="0070527E" w:rsidRDefault="0070527E" w:rsidP="0070527E"/>
    <w:p w14:paraId="7DCD29F6" w14:textId="6091E14F" w:rsidR="0070527E" w:rsidRDefault="0070527E" w:rsidP="0070527E">
      <w:r w:rsidRPr="00652763">
        <w:rPr>
          <w:b/>
          <w:bCs/>
        </w:rPr>
        <w:t>Mexus</w:t>
      </w:r>
      <w:r>
        <w:t xml:space="preserve"> es un proyecto de desarrollo de software privado cuyo objetivo es crear una aplicación Android para la grabación controlada y local de llamadas telefónicas propias.</w:t>
      </w:r>
    </w:p>
    <w:p w14:paraId="42CFC498" w14:textId="77777777" w:rsidR="0070527E" w:rsidRDefault="0070527E" w:rsidP="0070527E"/>
    <w:p w14:paraId="58EDAE4B" w14:textId="37B5D4C2" w:rsidR="00EE5B68" w:rsidRDefault="0070527E" w:rsidP="0070527E">
      <w:r>
        <w:t>El proyecto no persigue fines comerciales ni de distribución pública. Su valor reside en la utilidad personal, el aprendizaje profundo y la aplicación rigurosa de buenas prácticas de gestión de proyectos, arquitectura y desarrollo. </w:t>
      </w:r>
    </w:p>
    <w:p w14:paraId="59FC4116" w14:textId="77777777" w:rsidR="0070527E" w:rsidRDefault="0070527E" w:rsidP="0070527E"/>
    <w:p w14:paraId="01CA4452" w14:textId="55E54ACD" w:rsidR="00EE5B68" w:rsidRDefault="004249F2" w:rsidP="00EE5B68">
      <w:pPr>
        <w:pStyle w:val="Ttulo1"/>
      </w:pPr>
      <w:r>
        <w:t>JUSTIFICACIÓN Y CASO DE NEGOCIO</w:t>
      </w:r>
    </w:p>
    <w:p w14:paraId="2FC3A1E5" w14:textId="77777777" w:rsidR="00652763" w:rsidRDefault="00652763" w:rsidP="00652763"/>
    <w:p w14:paraId="47ABAB1F" w14:textId="4D617B4A" w:rsidR="00EE5B68" w:rsidRDefault="00EE5B68" w:rsidP="00EE5B68">
      <w:pPr>
        <w:pStyle w:val="Ttulo2"/>
      </w:pPr>
      <w:r>
        <w:lastRenderedPageBreak/>
        <w:t>Problema u oportunidad</w:t>
      </w:r>
    </w:p>
    <w:p w14:paraId="1FD099FC" w14:textId="493E48E7" w:rsidR="00EE5B68" w:rsidRDefault="00EE5B68" w:rsidP="00EE5B68">
      <w:r>
        <w:t>El usuario necesita una solución fiable y privada para grabar determinadas llamadas telefónicas en su dispositivo Android, sin depender de aplicaciones de terceros que puedan introducir riesgos de privacidad, publicidad</w:t>
      </w:r>
      <w:r w:rsidR="00C56AFC">
        <w:t xml:space="preserve"> </w:t>
      </w:r>
      <w:r>
        <w:t>o pérdida de control sobre los datos.</w:t>
      </w:r>
    </w:p>
    <w:p w14:paraId="0137471B" w14:textId="77777777" w:rsidR="004249F2" w:rsidRDefault="004249F2" w:rsidP="00EE5B68"/>
    <w:p w14:paraId="20B01B3C" w14:textId="2196C96A" w:rsidR="00EE5B68" w:rsidRDefault="00EE5B68" w:rsidP="00EE5B68">
      <w:r>
        <w:t>La existencia de restricciones técnicas y legales en l</w:t>
      </w:r>
      <w:r w:rsidR="00983300">
        <w:t>os</w:t>
      </w:r>
      <w:r>
        <w:t xml:space="preserve"> ecosistema</w:t>
      </w:r>
      <w:r w:rsidR="00983300">
        <w:t>s</w:t>
      </w:r>
      <w:r>
        <w:t xml:space="preserve"> </w:t>
      </w:r>
      <w:r w:rsidR="00983300">
        <w:t>móviles</w:t>
      </w:r>
      <w:r>
        <w:t xml:space="preserve"> hace especialmente valioso disponer de una solución propia, controlada y diseñada a medida de las necesidades del usuario.</w:t>
      </w:r>
    </w:p>
    <w:p w14:paraId="7CAF53C6" w14:textId="77777777" w:rsidR="004249F2" w:rsidRDefault="004249F2" w:rsidP="00EE5B68"/>
    <w:p w14:paraId="663B7E4F" w14:textId="77777777" w:rsidR="004249F2" w:rsidRPr="004249F2" w:rsidRDefault="004249F2" w:rsidP="004249F2">
      <w:pPr>
        <w:pStyle w:val="Ttulo2"/>
      </w:pPr>
      <w:r w:rsidRPr="004249F2">
        <w:t>Motivos funcionales</w:t>
      </w:r>
    </w:p>
    <w:p w14:paraId="13697C63" w14:textId="77777777" w:rsidR="004249F2" w:rsidRDefault="004249F2" w:rsidP="004249F2">
      <w:r w:rsidRPr="004249F2">
        <w:t>Existe una necesidad real de disponer de una herramienta que permita:</w:t>
      </w:r>
    </w:p>
    <w:p w14:paraId="05A1D5E2" w14:textId="77777777" w:rsidR="004249F2" w:rsidRPr="004249F2" w:rsidRDefault="004249F2" w:rsidP="004249F2"/>
    <w:p w14:paraId="50D593B7" w14:textId="7E561104" w:rsidR="004249F2" w:rsidRPr="004249F2" w:rsidRDefault="004249F2" w:rsidP="004249F2">
      <w:pPr>
        <w:numPr>
          <w:ilvl w:val="0"/>
          <w:numId w:val="62"/>
        </w:numPr>
      </w:pPr>
      <w:r>
        <w:t>r</w:t>
      </w:r>
      <w:r w:rsidRPr="004249F2">
        <w:t>egistrar conversaciones telefónicas propias</w:t>
      </w:r>
      <w:r>
        <w:t>,</w:t>
      </w:r>
    </w:p>
    <w:p w14:paraId="2C90C4B3" w14:textId="55E7C8B2" w:rsidR="004249F2" w:rsidRPr="004249F2" w:rsidRDefault="004249F2" w:rsidP="004249F2">
      <w:pPr>
        <w:numPr>
          <w:ilvl w:val="0"/>
          <w:numId w:val="62"/>
        </w:numPr>
      </w:pPr>
      <w:r>
        <w:t>r</w:t>
      </w:r>
      <w:r w:rsidRPr="004249F2">
        <w:t>evisar hechos pasados con precisión</w:t>
      </w:r>
      <w:r>
        <w:t>,</w:t>
      </w:r>
    </w:p>
    <w:p w14:paraId="48D6CC1C" w14:textId="1F01282D" w:rsidR="004249F2" w:rsidRDefault="004249F2" w:rsidP="004249F2">
      <w:pPr>
        <w:numPr>
          <w:ilvl w:val="0"/>
          <w:numId w:val="62"/>
        </w:numPr>
      </w:pPr>
      <w:r>
        <w:t>a</w:t>
      </w:r>
      <w:r w:rsidRPr="004249F2">
        <w:t>poyar la memoria y la trazabilidad de acuerdos</w:t>
      </w:r>
    </w:p>
    <w:p w14:paraId="4018CA95" w14:textId="77777777" w:rsidR="004249F2" w:rsidRPr="004249F2" w:rsidRDefault="004249F2" w:rsidP="004249F2"/>
    <w:p w14:paraId="73613A24" w14:textId="77777777" w:rsidR="004249F2" w:rsidRDefault="004249F2" w:rsidP="004249F2">
      <w:r w:rsidRPr="004249F2">
        <w:t>Las soluciones existentes no cubren esta necesidad de forma satisfactoria debido a:</w:t>
      </w:r>
    </w:p>
    <w:p w14:paraId="354C904B" w14:textId="77777777" w:rsidR="004249F2" w:rsidRPr="004249F2" w:rsidRDefault="004249F2" w:rsidP="004249F2"/>
    <w:p w14:paraId="74006D76" w14:textId="52562DC3" w:rsidR="004249F2" w:rsidRPr="004249F2" w:rsidRDefault="004249F2" w:rsidP="004249F2">
      <w:pPr>
        <w:numPr>
          <w:ilvl w:val="0"/>
          <w:numId w:val="63"/>
        </w:numPr>
      </w:pPr>
      <w:r>
        <w:t>r</w:t>
      </w:r>
      <w:r w:rsidRPr="004249F2">
        <w:t>estricciones impuestas por los stores oficiales</w:t>
      </w:r>
      <w:r>
        <w:t>,</w:t>
      </w:r>
    </w:p>
    <w:p w14:paraId="4F7447C5" w14:textId="46AF88B1" w:rsidR="004249F2" w:rsidRPr="004249F2" w:rsidRDefault="004249F2" w:rsidP="004249F2">
      <w:pPr>
        <w:numPr>
          <w:ilvl w:val="0"/>
          <w:numId w:val="63"/>
        </w:numPr>
      </w:pPr>
      <w:r>
        <w:t>d</w:t>
      </w:r>
      <w:r w:rsidRPr="004249F2">
        <w:t>ependencia de servicios externos</w:t>
      </w:r>
      <w:r>
        <w:t>,</w:t>
      </w:r>
    </w:p>
    <w:p w14:paraId="3AF22CCE" w14:textId="034FD31D" w:rsidR="004249F2" w:rsidRPr="004249F2" w:rsidRDefault="004249F2" w:rsidP="004249F2">
      <w:pPr>
        <w:numPr>
          <w:ilvl w:val="0"/>
          <w:numId w:val="63"/>
        </w:numPr>
      </w:pPr>
      <w:r>
        <w:t>a</w:t>
      </w:r>
      <w:r w:rsidRPr="004249F2">
        <w:t>utomatismos opacos</w:t>
      </w:r>
      <w:r>
        <w:t>,</w:t>
      </w:r>
    </w:p>
    <w:p w14:paraId="11E432DC" w14:textId="77777777" w:rsidR="004249F2" w:rsidRDefault="004249F2" w:rsidP="00EE5B68"/>
    <w:p w14:paraId="51FD2F64" w14:textId="77777777" w:rsidR="004249F2" w:rsidRPr="004249F2" w:rsidRDefault="004249F2" w:rsidP="004249F2">
      <w:pPr>
        <w:pStyle w:val="Ttulo2"/>
      </w:pPr>
      <w:r w:rsidRPr="004249F2">
        <w:t>Motivos técnicos</w:t>
      </w:r>
    </w:p>
    <w:p w14:paraId="790FFC7F" w14:textId="77777777" w:rsidR="004249F2" w:rsidRDefault="004249F2" w:rsidP="004249F2">
      <w:r w:rsidRPr="004249F2">
        <w:t>El proyecto permite:</w:t>
      </w:r>
    </w:p>
    <w:p w14:paraId="0A8DC8DD" w14:textId="77777777" w:rsidR="004249F2" w:rsidRPr="004249F2" w:rsidRDefault="004249F2" w:rsidP="004249F2"/>
    <w:p w14:paraId="755686ED" w14:textId="0A6F1301" w:rsidR="004249F2" w:rsidRPr="004249F2" w:rsidRDefault="004249F2" w:rsidP="004249F2">
      <w:pPr>
        <w:numPr>
          <w:ilvl w:val="0"/>
          <w:numId w:val="64"/>
        </w:numPr>
      </w:pPr>
      <w:r w:rsidRPr="004249F2">
        <w:t>Profundizar en el uso de APIs nativas Android</w:t>
      </w:r>
      <w:r>
        <w:t>.</w:t>
      </w:r>
    </w:p>
    <w:p w14:paraId="1383166E" w14:textId="6238B9DE" w:rsidR="004249F2" w:rsidRPr="004249F2" w:rsidRDefault="004249F2" w:rsidP="004249F2">
      <w:pPr>
        <w:numPr>
          <w:ilvl w:val="0"/>
          <w:numId w:val="64"/>
        </w:numPr>
      </w:pPr>
      <w:r w:rsidRPr="004249F2">
        <w:t>Diseñar plugins Capacitor con responsabilidades bien definidas</w:t>
      </w:r>
      <w:r>
        <w:t>.</w:t>
      </w:r>
    </w:p>
    <w:p w14:paraId="270035D5" w14:textId="353F75CE" w:rsidR="004249F2" w:rsidRPr="004249F2" w:rsidRDefault="004249F2" w:rsidP="004249F2">
      <w:pPr>
        <w:numPr>
          <w:ilvl w:val="0"/>
          <w:numId w:val="64"/>
        </w:numPr>
      </w:pPr>
      <w:r w:rsidRPr="004249F2">
        <w:t>Evitar abstracciones innecesarias</w:t>
      </w:r>
      <w:r>
        <w:t>.</w:t>
      </w:r>
    </w:p>
    <w:p w14:paraId="4E1DE4E0" w14:textId="5E9738D9" w:rsidR="004249F2" w:rsidRDefault="004249F2" w:rsidP="004249F2">
      <w:pPr>
        <w:numPr>
          <w:ilvl w:val="0"/>
          <w:numId w:val="64"/>
        </w:numPr>
      </w:pPr>
      <w:r w:rsidRPr="004249F2">
        <w:t>Comprender el funcionamiento real del sistema operativo</w:t>
      </w:r>
      <w:r>
        <w:t>.</w:t>
      </w:r>
    </w:p>
    <w:p w14:paraId="7511480B" w14:textId="77777777" w:rsidR="004249F2" w:rsidRPr="004249F2" w:rsidRDefault="004249F2" w:rsidP="004249F2"/>
    <w:p w14:paraId="6BE23D90" w14:textId="77777777" w:rsidR="004249F2" w:rsidRPr="004249F2" w:rsidRDefault="004249F2" w:rsidP="004249F2">
      <w:r w:rsidRPr="004249F2">
        <w:rPr>
          <w:b/>
          <w:bCs/>
        </w:rPr>
        <w:t>Mexus</w:t>
      </w:r>
      <w:r w:rsidRPr="004249F2">
        <w:t xml:space="preserve"> </w:t>
      </w:r>
      <w:r w:rsidRPr="00F14C3F">
        <w:rPr>
          <w:rStyle w:val="nfasis"/>
        </w:rPr>
        <w:t>se plantea como un proyecto técnicamente honesto, donde cada capa existe por necesidad y no por moda.</w:t>
      </w:r>
    </w:p>
    <w:p w14:paraId="6160B57F" w14:textId="1CAD6092" w:rsidR="004249F2" w:rsidRPr="004249F2" w:rsidRDefault="004249F2" w:rsidP="004249F2"/>
    <w:p w14:paraId="561FB076" w14:textId="5DDB50F0" w:rsidR="004249F2" w:rsidRPr="004249F2" w:rsidRDefault="004249F2" w:rsidP="004249F2">
      <w:pPr>
        <w:pStyle w:val="Ttulo2"/>
      </w:pPr>
      <w:r w:rsidRPr="004249F2">
        <w:t>Motivos legales y de control</w:t>
      </w:r>
    </w:p>
    <w:p w14:paraId="18C18B37" w14:textId="77777777" w:rsidR="004249F2" w:rsidRDefault="004249F2" w:rsidP="004249F2">
      <w:r w:rsidRPr="004249F2">
        <w:t>Aunque la grabación de llamadas propias puede ser legal en determinados contextos, las plataformas dominantes bloquean este tipo de aplicaciones por motivos de riesgo sistémico.</w:t>
      </w:r>
    </w:p>
    <w:p w14:paraId="2ED553BC" w14:textId="77777777" w:rsidR="00C71F8D" w:rsidRPr="004249F2" w:rsidRDefault="00C71F8D" w:rsidP="004249F2"/>
    <w:p w14:paraId="5406897B" w14:textId="77777777" w:rsidR="004249F2" w:rsidRDefault="004249F2" w:rsidP="004249F2">
      <w:r w:rsidRPr="004249F2">
        <w:t>El proyecto asume este contexto y se diseña como:</w:t>
      </w:r>
    </w:p>
    <w:p w14:paraId="3E91812F" w14:textId="77777777" w:rsidR="00C71F8D" w:rsidRPr="004249F2" w:rsidRDefault="00C71F8D" w:rsidP="004249F2"/>
    <w:p w14:paraId="19D51EFC" w14:textId="6F15B878" w:rsidR="004249F2" w:rsidRPr="004249F2" w:rsidRDefault="004249F2" w:rsidP="004249F2">
      <w:pPr>
        <w:numPr>
          <w:ilvl w:val="0"/>
          <w:numId w:val="65"/>
        </w:numPr>
      </w:pPr>
      <w:r w:rsidRPr="004249F2">
        <w:t>Aplicación privada</w:t>
      </w:r>
      <w:r w:rsidR="00C71F8D">
        <w:t>.</w:t>
      </w:r>
    </w:p>
    <w:p w14:paraId="20126139" w14:textId="2F52CFFA" w:rsidR="004249F2" w:rsidRPr="004249F2" w:rsidRDefault="004249F2" w:rsidP="004249F2">
      <w:pPr>
        <w:numPr>
          <w:ilvl w:val="0"/>
          <w:numId w:val="65"/>
        </w:numPr>
      </w:pPr>
      <w:r w:rsidRPr="004249F2">
        <w:t>Uso personal</w:t>
      </w:r>
      <w:r w:rsidR="00C71F8D">
        <w:t>.</w:t>
      </w:r>
    </w:p>
    <w:p w14:paraId="7C28799B" w14:textId="17017161" w:rsidR="004249F2" w:rsidRDefault="004249F2" w:rsidP="004249F2">
      <w:pPr>
        <w:numPr>
          <w:ilvl w:val="0"/>
          <w:numId w:val="65"/>
        </w:numPr>
      </w:pPr>
      <w:r w:rsidRPr="004249F2">
        <w:t>Sin distribución en stores</w:t>
      </w:r>
      <w:r w:rsidR="00C71F8D">
        <w:t>.</w:t>
      </w:r>
    </w:p>
    <w:p w14:paraId="7132C43E" w14:textId="77777777" w:rsidR="00C71F8D" w:rsidRPr="004249F2" w:rsidRDefault="00C71F8D" w:rsidP="00C71F8D"/>
    <w:p w14:paraId="37CE2E76" w14:textId="77777777" w:rsidR="004249F2" w:rsidRPr="004249F2" w:rsidRDefault="004249F2" w:rsidP="004249F2">
      <w:r w:rsidRPr="004249F2">
        <w:t>Esto permite al usuario mantener control total sin delegar responsabilidades en terceros.</w:t>
      </w:r>
    </w:p>
    <w:p w14:paraId="66D7EF03" w14:textId="77777777" w:rsidR="00EE5B68" w:rsidRDefault="00EE5B68" w:rsidP="00EE5B68"/>
    <w:p w14:paraId="1F11999A" w14:textId="71280784" w:rsidR="00EE5B68" w:rsidRDefault="00EE5B68" w:rsidP="00EE5B68">
      <w:pPr>
        <w:pStyle w:val="Ttulo2"/>
      </w:pPr>
      <w:r>
        <w:lastRenderedPageBreak/>
        <w:t>Beneficios esperados</w:t>
      </w:r>
    </w:p>
    <w:p w14:paraId="013E6365" w14:textId="77777777" w:rsidR="00EE5B68" w:rsidRDefault="00EE5B68" w:rsidP="008C768C">
      <w:pPr>
        <w:pStyle w:val="Prrafodelista"/>
        <w:numPr>
          <w:ilvl w:val="0"/>
          <w:numId w:val="67"/>
        </w:numPr>
      </w:pPr>
      <w:r>
        <w:t>Control total sobre el comportamiento de la aplicación y el tratamiento de las grabaciones.</w:t>
      </w:r>
    </w:p>
    <w:p w14:paraId="5177C0E1" w14:textId="77777777" w:rsidR="00EE5B68" w:rsidRDefault="00EE5B68" w:rsidP="008C768C">
      <w:pPr>
        <w:pStyle w:val="Prrafodelista"/>
        <w:numPr>
          <w:ilvl w:val="0"/>
          <w:numId w:val="67"/>
        </w:numPr>
      </w:pPr>
      <w:r>
        <w:t>Eliminación de dependencias de apps comerciales o de terceros.</w:t>
      </w:r>
    </w:p>
    <w:p w14:paraId="7A2F5180" w14:textId="12462E13" w:rsidR="00EE5B68" w:rsidRDefault="00EE5B68" w:rsidP="008C768C">
      <w:pPr>
        <w:pStyle w:val="Prrafodelista"/>
        <w:numPr>
          <w:ilvl w:val="0"/>
          <w:numId w:val="67"/>
        </w:numPr>
      </w:pPr>
      <w:r>
        <w:t xml:space="preserve">Oportunidad de aplicar </w:t>
      </w:r>
      <w:r w:rsidR="00D21042">
        <w:t>para</w:t>
      </w:r>
      <w:r>
        <w:t xml:space="preserve"> consolidar</w:t>
      </w:r>
      <w:r w:rsidR="00D21042">
        <w:t xml:space="preserve"> y demostrar</w:t>
      </w:r>
      <w:r>
        <w:t xml:space="preserve"> conocimientos</w:t>
      </w:r>
      <w:r w:rsidR="00D21042">
        <w:t xml:space="preserve"> avanzados, o pilotaje,</w:t>
      </w:r>
      <w:r>
        <w:t xml:space="preserve"> </w:t>
      </w:r>
      <w:r w:rsidR="009C523B">
        <w:t>ejecutivo</w:t>
      </w:r>
      <w:r w:rsidR="00D21042">
        <w:t>s</w:t>
      </w:r>
      <w:r w:rsidR="009C523B">
        <w:t xml:space="preserve"> y </w:t>
      </w:r>
      <w:r w:rsidR="008C768C">
        <w:t xml:space="preserve">técnicos </w:t>
      </w:r>
      <w:r>
        <w:t>en:</w:t>
      </w:r>
    </w:p>
    <w:p w14:paraId="0FDD0C60" w14:textId="77777777" w:rsidR="008C768C" w:rsidRDefault="008C768C" w:rsidP="008C768C">
      <w:pPr>
        <w:pStyle w:val="Prrafodelista"/>
      </w:pPr>
    </w:p>
    <w:p w14:paraId="04569809" w14:textId="77777777" w:rsidR="00EE5B68" w:rsidRDefault="00EE5B68" w:rsidP="008C768C">
      <w:pPr>
        <w:pStyle w:val="Prrafodelista"/>
        <w:numPr>
          <w:ilvl w:val="1"/>
          <w:numId w:val="68"/>
        </w:numPr>
        <w:ind w:left="1434" w:hanging="357"/>
      </w:pPr>
      <w:r>
        <w:t>desarrollo móvil (Ionic, Angular, Capacitor, Java),</w:t>
      </w:r>
    </w:p>
    <w:p w14:paraId="0913408E" w14:textId="77777777" w:rsidR="00EE5B68" w:rsidRDefault="00EE5B68" w:rsidP="008C768C">
      <w:pPr>
        <w:pStyle w:val="Prrafodelista"/>
        <w:numPr>
          <w:ilvl w:val="1"/>
          <w:numId w:val="68"/>
        </w:numPr>
        <w:ind w:left="1434" w:hanging="357"/>
      </w:pPr>
      <w:r>
        <w:t>gestión de proyectos (PM),</w:t>
      </w:r>
    </w:p>
    <w:p w14:paraId="42A02C4D" w14:textId="77777777" w:rsidR="00EE5B68" w:rsidRDefault="00EE5B68" w:rsidP="008C768C">
      <w:pPr>
        <w:pStyle w:val="Prrafodelista"/>
        <w:numPr>
          <w:ilvl w:val="1"/>
          <w:numId w:val="68"/>
        </w:numPr>
        <w:ind w:left="1434" w:hanging="357"/>
      </w:pPr>
      <w:r>
        <w:t>gestión de producto (PO),</w:t>
      </w:r>
    </w:p>
    <w:p w14:paraId="15D05FF7" w14:textId="77777777" w:rsidR="00EE5B68" w:rsidRDefault="00EE5B68" w:rsidP="008C768C">
      <w:pPr>
        <w:pStyle w:val="Prrafodelista"/>
        <w:numPr>
          <w:ilvl w:val="1"/>
          <w:numId w:val="68"/>
        </w:numPr>
        <w:ind w:left="1434" w:hanging="357"/>
      </w:pPr>
      <w:r>
        <w:t>arquitectura de software,</w:t>
      </w:r>
    </w:p>
    <w:p w14:paraId="75FE3FF9" w14:textId="77777777" w:rsidR="00EE5B68" w:rsidRDefault="00EE5B68" w:rsidP="008C768C">
      <w:pPr>
        <w:pStyle w:val="Prrafodelista"/>
        <w:numPr>
          <w:ilvl w:val="1"/>
          <w:numId w:val="68"/>
        </w:numPr>
        <w:ind w:left="1434" w:hanging="357"/>
      </w:pPr>
      <w:r>
        <w:t>metodologías ágiles (Scrum/Kanban).</w:t>
      </w:r>
    </w:p>
    <w:p w14:paraId="15ACB622" w14:textId="77777777" w:rsidR="00EE5B68" w:rsidRDefault="00EE5B68" w:rsidP="00EE5B68"/>
    <w:p w14:paraId="35E92AF8" w14:textId="269CDBDD" w:rsidR="00EE5B68" w:rsidRDefault="00EE5B68" w:rsidP="00EE5B68">
      <w:pPr>
        <w:pStyle w:val="Ttulo2"/>
      </w:pPr>
      <w:r>
        <w:t>Alternativas consideradas</w:t>
      </w:r>
    </w:p>
    <w:p w14:paraId="4D223B25" w14:textId="77777777" w:rsidR="00EE5B68" w:rsidRDefault="00EE5B68" w:rsidP="00EE5B68">
      <w:r>
        <w:t>Usar aplicaciones de terceros de grabación de llamadas: descartado por falta de control sobre datos, posibles costes, publicidad y cambios de política.</w:t>
      </w:r>
    </w:p>
    <w:p w14:paraId="3543C61F" w14:textId="77777777" w:rsidR="00EE5B68" w:rsidRDefault="00EE5B68" w:rsidP="00EE5B68">
      <w:r>
        <w:t>No desarrollar la aplicación: descartado porque se perdería la oportunidad de aprendizaje y de disponer de una herramienta a medida.</w:t>
      </w:r>
    </w:p>
    <w:p w14:paraId="45303993" w14:textId="77777777" w:rsidR="00EE5B68" w:rsidRDefault="00EE5B68" w:rsidP="00EE5B68"/>
    <w:p w14:paraId="1B8B3413" w14:textId="77777777" w:rsidR="00EE5B68" w:rsidRDefault="00EE5B68" w:rsidP="00EE5B68">
      <w:pPr>
        <w:pStyle w:val="Ttulo1"/>
      </w:pPr>
      <w:r>
        <w:t>3. Objetivos del proyecto</w:t>
      </w:r>
    </w:p>
    <w:p w14:paraId="46596AAF" w14:textId="77777777" w:rsidR="00EE5B68" w:rsidRDefault="00EE5B68" w:rsidP="00EE5B68">
      <w:pPr>
        <w:pStyle w:val="Ttulo2"/>
      </w:pPr>
      <w:r>
        <w:t>3.1. Objetivo general</w:t>
      </w:r>
    </w:p>
    <w:p w14:paraId="6F5E94BC" w14:textId="77777777" w:rsidR="00EE5B68" w:rsidRDefault="00EE5B68" w:rsidP="00EE5B68">
      <w:r>
        <w:t>Diseñar, desarrollar y mantener una aplicación propia de grabación de llamadas para Android (Mexus), que cumpla con los requisitos funcionales mínimos definidos para la versión 0.1.0 (MVP) y sirva como base para futuras iteraciones y mejoras.</w:t>
      </w:r>
    </w:p>
    <w:p w14:paraId="1A7CF659" w14:textId="77777777" w:rsidR="00EE5B68" w:rsidRDefault="00EE5B68" w:rsidP="00EE5B68">
      <w:pPr>
        <w:pStyle w:val="Ttulo2"/>
      </w:pPr>
      <w:r>
        <w:t>3.2. Objetivos específicos de la versión 0.1.0</w:t>
      </w:r>
    </w:p>
    <w:p w14:paraId="47036629" w14:textId="77777777" w:rsidR="00EE5B68" w:rsidRDefault="00EE5B68" w:rsidP="00EE5B68">
      <w:r>
        <w:t>Implementar un núcleo funcional que permita:</w:t>
      </w:r>
    </w:p>
    <w:p w14:paraId="687304B7" w14:textId="77777777" w:rsidR="00EE5B68" w:rsidRDefault="00EE5B68" w:rsidP="00EE5B68">
      <w:r>
        <w:t>detectar llamadas en Android 10+,</w:t>
      </w:r>
    </w:p>
    <w:p w14:paraId="1F88C7CF" w14:textId="77777777" w:rsidR="00EE5B68" w:rsidRDefault="00EE5B68" w:rsidP="00EE5B68">
      <w:r>
        <w:t>grabar llamadas manualmente mediante un botón visible,</w:t>
      </w:r>
    </w:p>
    <w:p w14:paraId="5D66162E" w14:textId="77777777" w:rsidR="00EE5B68" w:rsidRDefault="00EE5B68" w:rsidP="00EE5B68">
      <w:r>
        <w:t>listar y reproducir las grabaciones con metadatos básicos.</w:t>
      </w:r>
    </w:p>
    <w:p w14:paraId="306DD594" w14:textId="77777777" w:rsidR="00EE5B68" w:rsidRDefault="00EE5B68" w:rsidP="00EE5B68">
      <w:r>
        <w:t>Establecer una arquitectura limpia con plugins nativos separados y capa UI en Ionic+Angular.</w:t>
      </w:r>
    </w:p>
    <w:p w14:paraId="00A753B4" w14:textId="77777777" w:rsidR="00EE5B68" w:rsidRDefault="00EE5B68" w:rsidP="00EE5B68">
      <w:r>
        <w:t>Documentar visión, requisitos, arquitectura y plan de pruebas, siguiendo buenas prácticas de gestión de proyectos TI.</w:t>
      </w:r>
    </w:p>
    <w:p w14:paraId="7C7EFFEA" w14:textId="77777777" w:rsidR="00EE5B68" w:rsidRDefault="00EE5B68" w:rsidP="00EE5B68"/>
    <w:p w14:paraId="5567B614" w14:textId="747D0D95" w:rsidR="00EE5B68" w:rsidRDefault="00EE5B68" w:rsidP="00EE5B68">
      <w:pPr>
        <w:pStyle w:val="Ttulo1"/>
      </w:pPr>
      <w:r>
        <w:t>4. Alcance alto nivel</w:t>
      </w:r>
    </w:p>
    <w:p w14:paraId="06C10190" w14:textId="4C96AD16" w:rsidR="00EE5B68" w:rsidRDefault="00EE5B68" w:rsidP="00EE5B68">
      <w:r>
        <w:t>[Documento de Visión y Alcance]</w:t>
      </w:r>
    </w:p>
    <w:p w14:paraId="3565967A" w14:textId="77777777" w:rsidR="00EE5B68" w:rsidRDefault="00EE5B68" w:rsidP="00EE5B68">
      <w:r>
        <w:t>Plataforma objetivo: Android 10 o superior.</w:t>
      </w:r>
    </w:p>
    <w:p w14:paraId="154AA3C2" w14:textId="77777777" w:rsidR="00EE5B68" w:rsidRDefault="00EE5B68" w:rsidP="00EE5B68">
      <w:r>
        <w:t>Sin backend, sin almacenamiento en la nube, sin publicación en stores, sin monetización.</w:t>
      </w:r>
    </w:p>
    <w:p w14:paraId="6B79105B" w14:textId="77777777" w:rsidR="00EE5B68" w:rsidRDefault="00EE5B68" w:rsidP="00EE5B68">
      <w:r>
        <w:t>Funcionalidad mínima centrada en grabación y gestión local de llamadas, con robustez y control de privacidad básicos.</w:t>
      </w:r>
    </w:p>
    <w:p w14:paraId="1E756CD2" w14:textId="77777777" w:rsidR="00EE5B68" w:rsidRDefault="00EE5B68" w:rsidP="00EE5B68">
      <w:r>
        <w:t>________________________________________</w:t>
      </w:r>
    </w:p>
    <w:p w14:paraId="19DC6E36" w14:textId="77777777" w:rsidR="00EE5B68" w:rsidRDefault="00EE5B68" w:rsidP="00EE5B68">
      <w:r>
        <w:t>5. Riesgos principales (resumen)</w:t>
      </w:r>
    </w:p>
    <w:p w14:paraId="387CD0C1" w14:textId="77777777" w:rsidR="00EE5B68" w:rsidRDefault="00EE5B68" w:rsidP="00EE5B68">
      <w:r>
        <w:t>(El detalle irá en el Registro de Riesgos, esto es un resumen ejecutivo)</w:t>
      </w:r>
    </w:p>
    <w:p w14:paraId="27614C5D" w14:textId="77777777" w:rsidR="00EE5B68" w:rsidRDefault="00EE5B68" w:rsidP="00EE5B68">
      <w:r>
        <w:t>Riesgos técnicos:</w:t>
      </w:r>
    </w:p>
    <w:p w14:paraId="5ABB53DD" w14:textId="77777777" w:rsidR="00EE5B68" w:rsidRDefault="00EE5B68" w:rsidP="00EE5B68">
      <w:r>
        <w:lastRenderedPageBreak/>
        <w:t>Limitaciones de APIs de Android para grabación de llamadas, comportamiento distinto según versión y fabricante.</w:t>
      </w:r>
    </w:p>
    <w:p w14:paraId="5F8D3B72" w14:textId="77777777" w:rsidR="00EE5B68" w:rsidRDefault="00EE5B68" w:rsidP="00EE5B68">
      <w:r>
        <w:t>Riesgos legales:</w:t>
      </w:r>
    </w:p>
    <w:p w14:paraId="482E6F69" w14:textId="77777777" w:rsidR="00EE5B68" w:rsidRDefault="00EE5B68" w:rsidP="00EE5B68">
      <w:r>
        <w:t>Normativas de privacidad y grabación de comunicaciones que pueden afectar al uso de la aplicación según el país.</w:t>
      </w:r>
    </w:p>
    <w:p w14:paraId="3874F7AC" w14:textId="77777777" w:rsidR="00EE5B68" w:rsidRDefault="00EE5B68" w:rsidP="00EE5B68">
      <w:r>
        <w:t>Riesgos de capacidad:</w:t>
      </w:r>
    </w:p>
    <w:p w14:paraId="7A4E43DE" w14:textId="77777777" w:rsidR="00EE5B68" w:rsidRDefault="00EE5B68" w:rsidP="00EE5B68">
      <w:r>
        <w:t>El proyecto depende de un único recurso (tú), con tiempo limitado y necesidad de reengancharse a Angular.</w:t>
      </w:r>
    </w:p>
    <w:p w14:paraId="278E994E" w14:textId="77777777" w:rsidR="00EE5B68" w:rsidRDefault="00EE5B68" w:rsidP="00EE5B68">
      <w:r>
        <w:t>________________________________________</w:t>
      </w:r>
    </w:p>
    <w:p w14:paraId="249C1057" w14:textId="77777777" w:rsidR="00EE5B68" w:rsidRDefault="00EE5B68" w:rsidP="00EE5B68">
      <w:r>
        <w:t>6. Presupuesto estimado (ficticio)</w:t>
      </w:r>
    </w:p>
    <w:p w14:paraId="122BACA1" w14:textId="77777777" w:rsidR="00EE5B68" w:rsidRDefault="00EE5B68" w:rsidP="00EE5B68">
      <w:r>
        <w:t>(Valores de ejemplo, ajusta importes y horas a tu criterio)</w:t>
      </w:r>
    </w:p>
    <w:p w14:paraId="308A59DB" w14:textId="77777777" w:rsidR="00EE5B68" w:rsidRDefault="00EE5B68" w:rsidP="00EE5B68">
      <w:r>
        <w:t>6.1. Estimación de esfuerzo</w:t>
      </w:r>
    </w:p>
    <w:p w14:paraId="46A5F755" w14:textId="77777777" w:rsidR="00EE5B68" w:rsidRDefault="00EE5B68" w:rsidP="00EE5B68">
      <w:r>
        <w:t>Esfuerzo total estimado v0.1.0: 55 puntos (según estimaciones Fibonacci sobre IRF_XX).</w:t>
      </w:r>
    </w:p>
    <w:p w14:paraId="680E4A5F" w14:textId="77777777" w:rsidR="00EE5B68" w:rsidRDefault="00EE5B68" w:rsidP="00EE5B68">
      <w:r>
        <w:t>Para efectos de presupuesto, se asume una equivalencia por ejemplo:</w:t>
      </w:r>
    </w:p>
    <w:p w14:paraId="07481E31" w14:textId="77777777" w:rsidR="00EE5B68" w:rsidRDefault="00EE5B68" w:rsidP="00EE5B68">
      <w:r>
        <w:t>1 punto ≈ 2 horas de trabajo (ajustable).</w:t>
      </w:r>
    </w:p>
    <w:p w14:paraId="74BB050E" w14:textId="77777777" w:rsidR="00EE5B68" w:rsidRDefault="00EE5B68" w:rsidP="00EE5B68">
      <w:r>
        <w:t>Total ≈ 110 horas.</w:t>
      </w:r>
    </w:p>
    <w:p w14:paraId="45BDE053" w14:textId="77777777" w:rsidR="00EE5B68" w:rsidRDefault="00EE5B68" w:rsidP="00EE5B68">
      <w:r>
        <w:t>6.2. Coste teórico</w:t>
      </w:r>
    </w:p>
    <w:p w14:paraId="20539BE8" w14:textId="77777777" w:rsidR="00EE5B68" w:rsidRDefault="00EE5B68" w:rsidP="00EE5B68">
      <w:r>
        <w:t>Tarifa interna de referencia: por ejemplo, 40 €/h.</w:t>
      </w:r>
    </w:p>
    <w:p w14:paraId="4290DF42" w14:textId="77777777" w:rsidR="00EE5B68" w:rsidRDefault="00EE5B68" w:rsidP="00EE5B68">
      <w:r>
        <w:t>Presupuesto teórico: 110 h × 40 €/h = 4.400 €.</w:t>
      </w:r>
    </w:p>
    <w:p w14:paraId="4AD1C7DC" w14:textId="77777777" w:rsidR="00EE5B68" w:rsidRDefault="00EE5B68" w:rsidP="00EE5B68">
      <w:r>
        <w:t>6.3. Distribución por fases</w:t>
      </w:r>
    </w:p>
    <w:p w14:paraId="6CED1770" w14:textId="77777777" w:rsidR="00EE5B68" w:rsidRDefault="00EE5B68" w:rsidP="00EE5B68">
      <w:r>
        <w:t>Tomando como referencia las proporciones de esfuerzo:</w:t>
      </w:r>
    </w:p>
    <w:p w14:paraId="5EA91FB1" w14:textId="77777777" w:rsidR="00EE5B68" w:rsidRDefault="00EE5B68" w:rsidP="00EE5B68">
      <w:r>
        <w:rPr>
          <w:rFonts w:hint="eastAsia"/>
        </w:rPr>
        <w:t>Análisis y diseño (20</w:t>
      </w:r>
      <w:r>
        <w:rPr>
          <w:rFonts w:hint="eastAsia"/>
        </w:rPr>
        <w:t>–</w:t>
      </w:r>
      <w:r>
        <w:rPr>
          <w:rFonts w:hint="eastAsia"/>
        </w:rPr>
        <w:t>25%): ~22</w:t>
      </w:r>
      <w:r>
        <w:rPr>
          <w:rFonts w:hint="eastAsia"/>
        </w:rPr>
        <w:t>–</w:t>
      </w:r>
      <w:r>
        <w:rPr>
          <w:rFonts w:hint="eastAsia"/>
        </w:rPr>
        <w:t xml:space="preserve">28 h </w:t>
      </w:r>
      <w:r>
        <w:rPr>
          <w:rFonts w:hint="eastAsia"/>
        </w:rPr>
        <w:t>→</w:t>
      </w:r>
      <w:r>
        <w:rPr>
          <w:rFonts w:hint="eastAsia"/>
        </w:rPr>
        <w:t xml:space="preserve"> 880</w:t>
      </w:r>
      <w:r>
        <w:rPr>
          <w:rFonts w:hint="eastAsia"/>
        </w:rPr>
        <w:t>–</w:t>
      </w:r>
      <w:r>
        <w:rPr>
          <w:rFonts w:hint="eastAsia"/>
        </w:rPr>
        <w:t xml:space="preserve">1.120 </w:t>
      </w:r>
      <w:r>
        <w:rPr>
          <w:rFonts w:hint="eastAsia"/>
        </w:rPr>
        <w:t>€</w:t>
      </w:r>
      <w:r>
        <w:rPr>
          <w:rFonts w:hint="eastAsia"/>
        </w:rPr>
        <w:t>.</w:t>
      </w:r>
    </w:p>
    <w:p w14:paraId="1931BAD2" w14:textId="77777777" w:rsidR="00EE5B68" w:rsidRDefault="00EE5B68" w:rsidP="00EE5B68">
      <w:r>
        <w:rPr>
          <w:rFonts w:hint="eastAsia"/>
        </w:rPr>
        <w:t>Desarrollo (50</w:t>
      </w:r>
      <w:r>
        <w:rPr>
          <w:rFonts w:hint="eastAsia"/>
        </w:rPr>
        <w:t>–</w:t>
      </w:r>
      <w:r>
        <w:rPr>
          <w:rFonts w:hint="eastAsia"/>
        </w:rPr>
        <w:t>60%): ~55</w:t>
      </w:r>
      <w:r>
        <w:rPr>
          <w:rFonts w:hint="eastAsia"/>
        </w:rPr>
        <w:t>–</w:t>
      </w:r>
      <w:r>
        <w:rPr>
          <w:rFonts w:hint="eastAsia"/>
        </w:rPr>
        <w:t xml:space="preserve">66 h </w:t>
      </w:r>
      <w:r>
        <w:rPr>
          <w:rFonts w:hint="eastAsia"/>
        </w:rPr>
        <w:t>→</w:t>
      </w:r>
      <w:r>
        <w:rPr>
          <w:rFonts w:hint="eastAsia"/>
        </w:rPr>
        <w:t xml:space="preserve"> 2.200</w:t>
      </w:r>
      <w:r>
        <w:rPr>
          <w:rFonts w:hint="eastAsia"/>
        </w:rPr>
        <w:t>–</w:t>
      </w:r>
      <w:r>
        <w:rPr>
          <w:rFonts w:hint="eastAsia"/>
        </w:rPr>
        <w:t xml:space="preserve">2.640 </w:t>
      </w:r>
      <w:r>
        <w:rPr>
          <w:rFonts w:hint="eastAsia"/>
        </w:rPr>
        <w:t>€</w:t>
      </w:r>
      <w:r>
        <w:rPr>
          <w:rFonts w:hint="eastAsia"/>
        </w:rPr>
        <w:t>.</w:t>
      </w:r>
    </w:p>
    <w:p w14:paraId="23D8C4E3" w14:textId="77777777" w:rsidR="00EE5B68" w:rsidRDefault="00EE5B68" w:rsidP="00EE5B68">
      <w:r>
        <w:rPr>
          <w:rFonts w:hint="eastAsia"/>
        </w:rPr>
        <w:t xml:space="preserve">Pruebas, documentación y </w:t>
      </w:r>
      <w:r>
        <w:rPr>
          <w:rFonts w:hint="eastAsia"/>
        </w:rPr>
        <w:t>“</w:t>
      </w:r>
      <w:r>
        <w:rPr>
          <w:rFonts w:hint="eastAsia"/>
        </w:rPr>
        <w:t>operación</w:t>
      </w:r>
      <w:r>
        <w:rPr>
          <w:rFonts w:hint="eastAsia"/>
        </w:rPr>
        <w:t>”</w:t>
      </w:r>
      <w:r>
        <w:rPr>
          <w:rFonts w:hint="eastAsia"/>
        </w:rPr>
        <w:t xml:space="preserve"> (20</w:t>
      </w:r>
      <w:r>
        <w:rPr>
          <w:rFonts w:hint="eastAsia"/>
        </w:rPr>
        <w:t>–</w:t>
      </w:r>
      <w:r>
        <w:rPr>
          <w:rFonts w:hint="eastAsia"/>
        </w:rPr>
        <w:t>30%): ~22</w:t>
      </w:r>
      <w:r>
        <w:rPr>
          <w:rFonts w:hint="eastAsia"/>
        </w:rPr>
        <w:t>–</w:t>
      </w:r>
      <w:r>
        <w:rPr>
          <w:rFonts w:hint="eastAsia"/>
        </w:rPr>
        <w:t xml:space="preserve">33 h </w:t>
      </w:r>
      <w:r>
        <w:rPr>
          <w:rFonts w:hint="eastAsia"/>
        </w:rPr>
        <w:t>→</w:t>
      </w:r>
      <w:r>
        <w:rPr>
          <w:rFonts w:hint="eastAsia"/>
        </w:rPr>
        <w:t xml:space="preserve"> 880</w:t>
      </w:r>
      <w:r>
        <w:rPr>
          <w:rFonts w:hint="eastAsia"/>
        </w:rPr>
        <w:t>–</w:t>
      </w:r>
      <w:r>
        <w:rPr>
          <w:rFonts w:hint="eastAsia"/>
        </w:rPr>
        <w:t xml:space="preserve">1.320 </w:t>
      </w:r>
      <w:r>
        <w:rPr>
          <w:rFonts w:hint="eastAsia"/>
        </w:rPr>
        <w:t>€</w:t>
      </w:r>
      <w:r>
        <w:rPr>
          <w:rFonts w:hint="eastAsia"/>
        </w:rPr>
        <w:t>.</w:t>
      </w:r>
    </w:p>
    <w:p w14:paraId="4E05ED97" w14:textId="77777777" w:rsidR="00EE5B68" w:rsidRDefault="00EE5B68" w:rsidP="00EE5B68">
      <w:r>
        <w:t>(En el Plan de Proyecto ya bajaremos más al detalle si quieres repartir por “departamentos” ficticios: PO/PM, Dev, QA, etc.)</w:t>
      </w:r>
    </w:p>
    <w:p w14:paraId="54788B60" w14:textId="77777777" w:rsidR="00EE5B68" w:rsidRDefault="00EE5B68" w:rsidP="00EE5B68">
      <w:r>
        <w:t>________________________________________</w:t>
      </w:r>
    </w:p>
    <w:p w14:paraId="2F87D3B1" w14:textId="77777777" w:rsidR="00EE5B68" w:rsidRDefault="00EE5B68" w:rsidP="00EE5B68">
      <w:r>
        <w:t>7. Criterios de éxito y aceptación del proyecto</w:t>
      </w:r>
    </w:p>
    <w:p w14:paraId="08D103C6" w14:textId="77777777" w:rsidR="00EE5B68" w:rsidRDefault="00EE5B68" w:rsidP="00EE5B68">
      <w:r>
        <w:t>La versión 0.1.0 de Mexus se considera aceptada cuando:</w:t>
      </w:r>
    </w:p>
    <w:p w14:paraId="558A6792" w14:textId="77777777" w:rsidR="00EE5B68" w:rsidRDefault="00EE5B68" w:rsidP="00EE5B68">
      <w:r>
        <w:t>se ha implementado la funcionalidad mínima definida en la SRS para 0.1.0,</w:t>
      </w:r>
    </w:p>
    <w:p w14:paraId="39B41F0F" w14:textId="77777777" w:rsidR="00EE5B68" w:rsidRDefault="00EE5B68" w:rsidP="00EE5B68">
      <w:r>
        <w:t>existe documentación básica (Visión, Acta de Constitución, SRS, Arquitectura, Plan de Pruebas),</w:t>
      </w:r>
    </w:p>
    <w:p w14:paraId="4E18662E" w14:textId="77777777" w:rsidR="00EE5B68" w:rsidRDefault="00EE5B68" w:rsidP="00EE5B68">
      <w:r>
        <w:t>la aplicación funciona de forma estable en el dispositivo Android objetivo,</w:t>
      </w:r>
    </w:p>
    <w:p w14:paraId="1914C37D" w14:textId="77777777" w:rsidR="00EE5B68" w:rsidRDefault="00EE5B68" w:rsidP="00EE5B68">
      <w:r>
        <w:t>y se han identificado y documentado los riesgos y siguientes pasos para versiones posteriores.</w:t>
      </w:r>
    </w:p>
    <w:p w14:paraId="4C9C3E8B" w14:textId="77777777" w:rsidR="00EE5B68" w:rsidRDefault="00EE5B68" w:rsidP="00EE5B68">
      <w:r>
        <w:t>________________________________________</w:t>
      </w:r>
    </w:p>
    <w:p w14:paraId="211833D0" w14:textId="77777777" w:rsidR="00EE5B68" w:rsidRDefault="00EE5B68" w:rsidP="00EE5B68">
      <w:r>
        <w:t>8. Aprobación</w:t>
      </w:r>
    </w:p>
    <w:p w14:paraId="388879D2" w14:textId="77777777" w:rsidR="00EE5B68" w:rsidRDefault="00EE5B68" w:rsidP="00EE5B68">
      <w:r>
        <w:t>(Aquí puedes dejar un bloque tipo firma)</w:t>
      </w:r>
    </w:p>
    <w:p w14:paraId="66B63D29" w14:textId="77777777" w:rsidR="00EE5B68" w:rsidRDefault="00EE5B68" w:rsidP="00EE5B68">
      <w:r>
        <w:t>Aprobado por:</w:t>
      </w:r>
    </w:p>
    <w:p w14:paraId="78553FDB" w14:textId="77777777" w:rsidR="00EE5B68" w:rsidRDefault="00EE5B68" w:rsidP="00EE5B68">
      <w:r>
        <w:t>Nombre:</w:t>
      </w:r>
    </w:p>
    <w:p w14:paraId="797FBF53" w14:textId="77777777" w:rsidR="00EE5B68" w:rsidRDefault="00EE5B68" w:rsidP="00EE5B68">
      <w:r>
        <w:t>Rol: Patrocinador / Responsable del Proyecto</w:t>
      </w:r>
    </w:p>
    <w:p w14:paraId="34DBBC47" w14:textId="77777777" w:rsidR="00EE5B68" w:rsidRDefault="00EE5B68" w:rsidP="00EE5B68">
      <w:r>
        <w:t>Fecha:</w:t>
      </w:r>
    </w:p>
    <w:p w14:paraId="23257162" w14:textId="044B2E0F" w:rsidR="00C23529" w:rsidRDefault="00C23529" w:rsidP="00EE5B68">
      <w:pPr>
        <w:pStyle w:val="Ttulo2"/>
      </w:pPr>
    </w:p>
    <w:p w14:paraId="588F4205" w14:textId="77777777" w:rsidR="000C1ED6" w:rsidRDefault="000C1ED6" w:rsidP="000C1ED6"/>
    <w:p w14:paraId="4139CBD4" w14:textId="77777777" w:rsidR="000C1ED6" w:rsidRDefault="000C1ED6" w:rsidP="000C1ED6">
      <w:pPr>
        <w:jc w:val="both"/>
      </w:pPr>
    </w:p>
    <w:p w14:paraId="614D4F65" w14:textId="77777777" w:rsidR="000C1ED6" w:rsidRPr="00076F56" w:rsidRDefault="000C1ED6" w:rsidP="000C1ED6">
      <w:pPr>
        <w:jc w:val="both"/>
        <w:rPr>
          <w:b/>
          <w:bCs/>
        </w:rPr>
      </w:pPr>
      <w:r w:rsidRPr="00076F56">
        <w:rPr>
          <w:b/>
          <w:bCs/>
        </w:rPr>
        <w:t>1. Datos generales</w:t>
      </w:r>
    </w:p>
    <w:p w14:paraId="6DEBBC31" w14:textId="77777777" w:rsidR="000C1ED6" w:rsidRPr="00076F56" w:rsidRDefault="000C1ED6" w:rsidP="000C1ED6">
      <w:pPr>
        <w:numPr>
          <w:ilvl w:val="0"/>
          <w:numId w:val="72"/>
        </w:numPr>
        <w:jc w:val="both"/>
      </w:pPr>
      <w:r w:rsidRPr="00076F56">
        <w:t>Organización: </w:t>
      </w:r>
      <w:r w:rsidRPr="00076F56">
        <w:rPr>
          <w:b/>
          <w:bCs/>
        </w:rPr>
        <w:t>dcueli.com</w:t>
      </w:r>
    </w:p>
    <w:p w14:paraId="079F903A" w14:textId="77777777" w:rsidR="000C1ED6" w:rsidRPr="00076F56" w:rsidRDefault="000C1ED6" w:rsidP="000C1ED6">
      <w:pPr>
        <w:numPr>
          <w:ilvl w:val="0"/>
          <w:numId w:val="72"/>
        </w:numPr>
        <w:jc w:val="both"/>
      </w:pPr>
      <w:r w:rsidRPr="00076F56">
        <w:t>Proyecto: </w:t>
      </w:r>
      <w:r w:rsidRPr="00076F56">
        <w:rPr>
          <w:b/>
          <w:bCs/>
        </w:rPr>
        <w:t>Mexus</w:t>
      </w:r>
    </w:p>
    <w:p w14:paraId="0F6CAE41" w14:textId="77777777" w:rsidR="000C1ED6" w:rsidRPr="00076F56" w:rsidRDefault="000C1ED6" w:rsidP="000C1ED6">
      <w:pPr>
        <w:numPr>
          <w:ilvl w:val="0"/>
          <w:numId w:val="72"/>
        </w:numPr>
        <w:jc w:val="both"/>
      </w:pPr>
      <w:r w:rsidRPr="00076F56">
        <w:t>Fecha de inicio: </w:t>
      </w:r>
      <w:r w:rsidRPr="00076F56">
        <w:rPr>
          <w:i/>
          <w:iCs/>
        </w:rPr>
        <w:t>(a completar)</w:t>
      </w:r>
    </w:p>
    <w:p w14:paraId="5765BB65" w14:textId="77777777" w:rsidR="000C1ED6" w:rsidRPr="00076F56" w:rsidRDefault="000C1ED6" w:rsidP="000C1ED6">
      <w:pPr>
        <w:numPr>
          <w:ilvl w:val="0"/>
          <w:numId w:val="72"/>
        </w:numPr>
        <w:jc w:val="both"/>
      </w:pPr>
      <w:r w:rsidRPr="00076F56">
        <w:t>Versión de referencia: </w:t>
      </w:r>
      <w:r w:rsidRPr="00076F56">
        <w:rPr>
          <w:b/>
          <w:bCs/>
        </w:rPr>
        <w:t>Mexus 0.1.0 (MVP interno)</w:t>
      </w:r>
      <w:r w:rsidRPr="00076F56">
        <w:t>.</w:t>
      </w:r>
    </w:p>
    <w:p w14:paraId="74D2EBFA" w14:textId="77777777" w:rsidR="000C1ED6" w:rsidRPr="00076F56" w:rsidRDefault="000C1ED6" w:rsidP="000C1ED6">
      <w:pPr>
        <w:jc w:val="both"/>
        <w:rPr>
          <w:b/>
          <w:bCs/>
        </w:rPr>
      </w:pPr>
      <w:r w:rsidRPr="00076F56">
        <w:rPr>
          <w:b/>
          <w:bCs/>
        </w:rPr>
        <w:t>2. Propósito del proyecto</w:t>
      </w:r>
    </w:p>
    <w:p w14:paraId="5AB3D14D" w14:textId="77777777" w:rsidR="000C1ED6" w:rsidRPr="00076F56" w:rsidRDefault="000C1ED6" w:rsidP="000C1ED6">
      <w:pPr>
        <w:jc w:val="both"/>
      </w:pPr>
      <w:r w:rsidRPr="00076F56">
        <w:lastRenderedPageBreak/>
        <w:t>Establecer formalmente el inicio del proyecto Mexus dentro de dcueli.com, definiendo objetivos, alcance alto nivel, roles, riesgos principales y el compromiso de dedicar los recursos necesarios para completar la versión 0.1.0 según los requisitos definidos.</w:t>
      </w:r>
    </w:p>
    <w:p w14:paraId="3F715E00" w14:textId="77777777" w:rsidR="000C1ED6" w:rsidRPr="00076F56" w:rsidRDefault="000C1ED6" w:rsidP="000C1ED6">
      <w:pPr>
        <w:jc w:val="both"/>
        <w:rPr>
          <w:b/>
          <w:bCs/>
        </w:rPr>
      </w:pPr>
      <w:r w:rsidRPr="00076F56">
        <w:rPr>
          <w:b/>
          <w:bCs/>
        </w:rPr>
        <w:t>3. Objetivos del proyecto</w:t>
      </w:r>
    </w:p>
    <w:p w14:paraId="7B2FF678" w14:textId="77777777" w:rsidR="000C1ED6" w:rsidRPr="00076F56" w:rsidRDefault="000C1ED6" w:rsidP="000C1ED6">
      <w:pPr>
        <w:numPr>
          <w:ilvl w:val="0"/>
          <w:numId w:val="73"/>
        </w:numPr>
        <w:jc w:val="both"/>
      </w:pPr>
      <w:r w:rsidRPr="00076F56">
        <w:t>Entregar una versión 0.1.0 funcional de Mexus con:</w:t>
      </w:r>
    </w:p>
    <w:p w14:paraId="7A0F5CF1" w14:textId="77777777" w:rsidR="000C1ED6" w:rsidRPr="00076F56" w:rsidRDefault="000C1ED6" w:rsidP="000C1ED6">
      <w:pPr>
        <w:numPr>
          <w:ilvl w:val="1"/>
          <w:numId w:val="73"/>
        </w:numPr>
        <w:jc w:val="both"/>
      </w:pPr>
      <w:r w:rsidRPr="00076F56">
        <w:t>grabación manual de llamadas en Android 10+,</w:t>
      </w:r>
    </w:p>
    <w:p w14:paraId="3A6D736D" w14:textId="77777777" w:rsidR="000C1ED6" w:rsidRPr="00076F56" w:rsidRDefault="000C1ED6" w:rsidP="000C1ED6">
      <w:pPr>
        <w:numPr>
          <w:ilvl w:val="1"/>
          <w:numId w:val="73"/>
        </w:numPr>
        <w:jc w:val="both"/>
      </w:pPr>
      <w:r w:rsidRPr="00076F56">
        <w:t>listado y reproducción de grabaciones con metadatos básicos,</w:t>
      </w:r>
    </w:p>
    <w:p w14:paraId="13F1E967" w14:textId="77777777" w:rsidR="000C1ED6" w:rsidRPr="00076F56" w:rsidRDefault="000C1ED6" w:rsidP="000C1ED6">
      <w:pPr>
        <w:numPr>
          <w:ilvl w:val="1"/>
          <w:numId w:val="73"/>
        </w:numPr>
        <w:jc w:val="both"/>
      </w:pPr>
      <w:r w:rsidRPr="00076F56">
        <w:t>arquitectura basada en Ionic+Angular+Capacitor+plugins Java.</w:t>
      </w:r>
    </w:p>
    <w:p w14:paraId="4293CEDD" w14:textId="77777777" w:rsidR="000C1ED6" w:rsidRPr="00076F56" w:rsidRDefault="000C1ED6" w:rsidP="000C1ED6">
      <w:pPr>
        <w:numPr>
          <w:ilvl w:val="0"/>
          <w:numId w:val="73"/>
        </w:numPr>
        <w:jc w:val="both"/>
      </w:pPr>
      <w:r w:rsidRPr="00076F56">
        <w:t>Documentar el ciclo de vida del proyecto (visión, requisitos, arquitectura, planificación, pruebas, riesgos).</w:t>
      </w:r>
    </w:p>
    <w:p w14:paraId="3B73C1D6" w14:textId="77777777" w:rsidR="000C1ED6" w:rsidRPr="00076F56" w:rsidRDefault="000C1ED6" w:rsidP="000C1ED6">
      <w:pPr>
        <w:jc w:val="both"/>
        <w:rPr>
          <w:b/>
          <w:bCs/>
        </w:rPr>
      </w:pPr>
      <w:r w:rsidRPr="00076F56">
        <w:rPr>
          <w:b/>
          <w:bCs/>
        </w:rPr>
        <w:t>4. Alcance alto nivel</w:t>
      </w:r>
    </w:p>
    <w:p w14:paraId="62E00881" w14:textId="77777777" w:rsidR="000C1ED6" w:rsidRPr="00076F56" w:rsidRDefault="000C1ED6" w:rsidP="000C1ED6">
      <w:pPr>
        <w:numPr>
          <w:ilvl w:val="0"/>
          <w:numId w:val="74"/>
        </w:numPr>
        <w:jc w:val="both"/>
      </w:pPr>
      <w:r w:rsidRPr="00076F56">
        <w:t>Plataforma: Android (10 o superior).</w:t>
      </w:r>
    </w:p>
    <w:p w14:paraId="47B32DEE" w14:textId="77777777" w:rsidR="000C1ED6" w:rsidRPr="00076F56" w:rsidRDefault="000C1ED6" w:rsidP="000C1ED6">
      <w:pPr>
        <w:numPr>
          <w:ilvl w:val="0"/>
          <w:numId w:val="74"/>
        </w:numPr>
        <w:jc w:val="both"/>
      </w:pPr>
      <w:r w:rsidRPr="00076F56">
        <w:t>Sin backend, sin servicios externos, sin publicación en stores.</w:t>
      </w:r>
    </w:p>
    <w:p w14:paraId="3FF5E0F9" w14:textId="77777777" w:rsidR="000C1ED6" w:rsidRPr="00076F56" w:rsidRDefault="000C1ED6" w:rsidP="000C1ED6">
      <w:pPr>
        <w:numPr>
          <w:ilvl w:val="0"/>
          <w:numId w:val="74"/>
        </w:numPr>
        <w:jc w:val="both"/>
      </w:pPr>
      <w:r w:rsidRPr="00076F56">
        <w:t>Sin modelo de negocio ni objetivos de ingreso asociados.</w:t>
      </w:r>
    </w:p>
    <w:p w14:paraId="56C47E4E" w14:textId="77777777" w:rsidR="000C1ED6" w:rsidRPr="00076F56" w:rsidRDefault="000C1ED6" w:rsidP="000C1ED6">
      <w:pPr>
        <w:numPr>
          <w:ilvl w:val="0"/>
          <w:numId w:val="74"/>
        </w:numPr>
        <w:jc w:val="both"/>
      </w:pPr>
      <w:r w:rsidRPr="00076F56">
        <w:t>Foco en uso interno / personal y en calidad técnica/documental.</w:t>
      </w:r>
    </w:p>
    <w:p w14:paraId="4B2E6BF9" w14:textId="77777777" w:rsidR="000C1ED6" w:rsidRPr="00076F56" w:rsidRDefault="000C1ED6" w:rsidP="000C1ED6">
      <w:pPr>
        <w:jc w:val="both"/>
        <w:rPr>
          <w:b/>
          <w:bCs/>
        </w:rPr>
      </w:pPr>
      <w:r w:rsidRPr="00076F56">
        <w:rPr>
          <w:b/>
          <w:bCs/>
        </w:rPr>
        <w:t>5. Roles y responsabilidades</w:t>
      </w:r>
    </w:p>
    <w:p w14:paraId="4EF1100A" w14:textId="77777777" w:rsidR="000C1ED6" w:rsidRPr="00076F56" w:rsidRDefault="000C1ED6" w:rsidP="000C1ED6">
      <w:pPr>
        <w:jc w:val="both"/>
      </w:pPr>
      <w:r w:rsidRPr="00076F56">
        <w:t>Aunque todas las funciones recaen sobre una misma persona, a nivel formal se distinguen los siguientes roles dentro de dcueli.com:</w:t>
      </w:r>
    </w:p>
    <w:p w14:paraId="11012EA5" w14:textId="77777777" w:rsidR="000C1ED6" w:rsidRPr="00076F5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>Product Owner (PO)</w:t>
      </w:r>
      <w:r w:rsidRPr="00076F56">
        <w:t>: Define visión del producto y prioriza el backlog.</w:t>
      </w:r>
    </w:p>
    <w:p w14:paraId="75672FB4" w14:textId="77777777" w:rsidR="000C1ED6" w:rsidRPr="00076F5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>Project Manager (PM)</w:t>
      </w:r>
      <w:r w:rsidRPr="00076F56">
        <w:t>: Planifica, hace seguimiento, gestiona riesgos y documentación.</w:t>
      </w:r>
    </w:p>
    <w:p w14:paraId="129DFC56" w14:textId="77777777" w:rsidR="000C1ED6" w:rsidRPr="00076F5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>Software Architect (SA)</w:t>
      </w:r>
      <w:r w:rsidRPr="00076F56">
        <w:t>: Diseña arquitectura técnica y toma decisiones de diseño.</w:t>
      </w:r>
    </w:p>
    <w:p w14:paraId="51E6311A" w14:textId="77777777" w:rsidR="000C1ED6" w:rsidRPr="00076F5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>Desarrollador</w:t>
      </w:r>
      <w:r w:rsidRPr="00076F56">
        <w:t>: Implementa frontend, plugins nativos y lógica de negocio.</w:t>
      </w:r>
    </w:p>
    <w:p w14:paraId="06F6A5B0" w14:textId="77777777" w:rsidR="000C1ED6" w:rsidRPr="00076F5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>QA / Tester</w:t>
      </w:r>
      <w:r w:rsidRPr="00076F56">
        <w:t>: Diseña y ejecuta pruebas funcionales y de calidad.</w:t>
      </w:r>
    </w:p>
    <w:p w14:paraId="3F3F125A" w14:textId="77777777" w:rsidR="000C1ED6" w:rsidRPr="00076F5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>Scrum Master</w:t>
      </w:r>
      <w:r w:rsidRPr="00076F56">
        <w:t>: Vela por la aplicación de prácticas ágiles (aunque sea en equipo unipersonal).</w:t>
      </w:r>
    </w:p>
    <w:p w14:paraId="71AFD01F" w14:textId="77777777" w:rsidR="000C1ED6" w:rsidRPr="00076F56" w:rsidRDefault="000C1ED6" w:rsidP="000C1ED6">
      <w:pPr>
        <w:jc w:val="both"/>
        <w:rPr>
          <w:b/>
          <w:bCs/>
        </w:rPr>
      </w:pPr>
      <w:r w:rsidRPr="00076F56">
        <w:rPr>
          <w:b/>
          <w:bCs/>
        </w:rPr>
        <w:t>6. Riesgos principales (resumen)</w:t>
      </w:r>
    </w:p>
    <w:p w14:paraId="00D035C5" w14:textId="77777777" w:rsidR="000C1ED6" w:rsidRPr="00076F56" w:rsidRDefault="000C1ED6" w:rsidP="000C1ED6">
      <w:pPr>
        <w:numPr>
          <w:ilvl w:val="0"/>
          <w:numId w:val="76"/>
        </w:numPr>
        <w:jc w:val="both"/>
      </w:pPr>
      <w:r w:rsidRPr="00076F56">
        <w:t>Técnicos:</w:t>
      </w:r>
    </w:p>
    <w:p w14:paraId="4EAB6776" w14:textId="77777777" w:rsidR="000C1ED6" w:rsidRPr="00076F56" w:rsidRDefault="000C1ED6" w:rsidP="000C1ED6">
      <w:pPr>
        <w:numPr>
          <w:ilvl w:val="1"/>
          <w:numId w:val="76"/>
        </w:numPr>
        <w:jc w:val="both"/>
      </w:pPr>
      <w:r w:rsidRPr="00076F56">
        <w:t>Limitaciones de APIs de Android para grabación de llamadas en ciertas versiones/dispositivos.</w:t>
      </w:r>
    </w:p>
    <w:p w14:paraId="20ACE9BF" w14:textId="77777777" w:rsidR="000C1ED6" w:rsidRPr="00076F56" w:rsidRDefault="000C1ED6" w:rsidP="000C1ED6">
      <w:pPr>
        <w:numPr>
          <w:ilvl w:val="0"/>
          <w:numId w:val="76"/>
        </w:numPr>
        <w:jc w:val="both"/>
      </w:pPr>
      <w:r w:rsidRPr="00076F56">
        <w:t>Legales:</w:t>
      </w:r>
    </w:p>
    <w:p w14:paraId="248FF518" w14:textId="77777777" w:rsidR="000C1ED6" w:rsidRPr="00076F56" w:rsidRDefault="000C1ED6" w:rsidP="000C1ED6">
      <w:pPr>
        <w:numPr>
          <w:ilvl w:val="1"/>
          <w:numId w:val="76"/>
        </w:numPr>
        <w:jc w:val="both"/>
      </w:pPr>
      <w:r w:rsidRPr="00076F56">
        <w:t>Requisitos de privacidad y consentimiento para la grabación de comunicaciones, tanto a nivel local como internacional.</w:t>
      </w:r>
    </w:p>
    <w:p w14:paraId="41BA4FBE" w14:textId="77777777" w:rsidR="000C1ED6" w:rsidRPr="00076F56" w:rsidRDefault="000C1ED6" w:rsidP="000C1ED6">
      <w:pPr>
        <w:numPr>
          <w:ilvl w:val="0"/>
          <w:numId w:val="76"/>
        </w:numPr>
        <w:jc w:val="both"/>
      </w:pPr>
      <w:r w:rsidRPr="00076F56">
        <w:t>De capacidad:</w:t>
      </w:r>
    </w:p>
    <w:p w14:paraId="23920471" w14:textId="77777777" w:rsidR="000C1ED6" w:rsidRPr="00076F56" w:rsidRDefault="000C1ED6" w:rsidP="000C1ED6">
      <w:pPr>
        <w:numPr>
          <w:ilvl w:val="1"/>
          <w:numId w:val="76"/>
        </w:numPr>
        <w:jc w:val="both"/>
      </w:pPr>
      <w:r w:rsidRPr="00076F56">
        <w:t>Proyecto sostenido por un único recurso de dcueli.com, con dedicación parcial.</w:t>
      </w:r>
    </w:p>
    <w:p w14:paraId="33C1236A" w14:textId="77777777" w:rsidR="000C1ED6" w:rsidRPr="00076F56" w:rsidRDefault="000C1ED6" w:rsidP="000C1ED6">
      <w:pPr>
        <w:jc w:val="both"/>
      </w:pPr>
      <w:r w:rsidRPr="00076F56">
        <w:rPr>
          <w:i/>
          <w:iCs/>
        </w:rPr>
        <w:t>(El detalle se desarrollará en el Registro de Riesgos.)</w:t>
      </w:r>
    </w:p>
    <w:p w14:paraId="13787479" w14:textId="77777777" w:rsidR="000C1ED6" w:rsidRPr="00076F56" w:rsidRDefault="000C1ED6" w:rsidP="000C1ED6">
      <w:pPr>
        <w:jc w:val="both"/>
        <w:rPr>
          <w:b/>
          <w:bCs/>
        </w:rPr>
      </w:pPr>
      <w:r w:rsidRPr="00076F56">
        <w:rPr>
          <w:b/>
          <w:bCs/>
        </w:rPr>
        <w:t>7. Presupuesto y recursos</w:t>
      </w:r>
    </w:p>
    <w:p w14:paraId="0F190D11" w14:textId="77777777" w:rsidR="000C1ED6" w:rsidRPr="00076F56" w:rsidRDefault="000C1ED6" w:rsidP="000C1ED6">
      <w:pPr>
        <w:numPr>
          <w:ilvl w:val="0"/>
          <w:numId w:val="77"/>
        </w:numPr>
        <w:jc w:val="both"/>
      </w:pPr>
      <w:r w:rsidRPr="00076F56">
        <w:t>Presupuesto interno teórico para Mexus 0.1.0: </w:t>
      </w:r>
      <w:r w:rsidRPr="00076F56">
        <w:rPr>
          <w:b/>
          <w:bCs/>
        </w:rPr>
        <w:t>4.400 €</w:t>
      </w:r>
      <w:r w:rsidRPr="00076F56">
        <w:t>, correspondiente a unas 110 horas de trabajo estimadas.</w:t>
      </w:r>
    </w:p>
    <w:p w14:paraId="4F17071D" w14:textId="77777777" w:rsidR="000C1ED6" w:rsidRPr="00076F56" w:rsidRDefault="000C1ED6" w:rsidP="000C1ED6">
      <w:pPr>
        <w:numPr>
          <w:ilvl w:val="0"/>
          <w:numId w:val="77"/>
        </w:numPr>
        <w:jc w:val="both"/>
      </w:pPr>
      <w:r w:rsidRPr="00076F56">
        <w:t>Recursos:</w:t>
      </w:r>
    </w:p>
    <w:p w14:paraId="4178B761" w14:textId="77777777" w:rsidR="000C1ED6" w:rsidRPr="00076F56" w:rsidRDefault="000C1ED6" w:rsidP="000C1ED6">
      <w:pPr>
        <w:numPr>
          <w:ilvl w:val="1"/>
          <w:numId w:val="77"/>
        </w:numPr>
        <w:jc w:val="both"/>
      </w:pPr>
      <w:r w:rsidRPr="00076F56">
        <w:t>1 FTE equivalente (la persona de dcueli.com que ejerce todos los roles del proyecto).</w:t>
      </w:r>
    </w:p>
    <w:p w14:paraId="4F1FE7E4" w14:textId="77777777" w:rsidR="000C1ED6" w:rsidRPr="00076F56" w:rsidRDefault="000C1ED6" w:rsidP="000C1ED6">
      <w:pPr>
        <w:jc w:val="both"/>
        <w:rPr>
          <w:b/>
          <w:bCs/>
        </w:rPr>
      </w:pPr>
      <w:r w:rsidRPr="00076F56">
        <w:rPr>
          <w:b/>
          <w:bCs/>
        </w:rPr>
        <w:t>8. Criterios de éxito</w:t>
      </w:r>
    </w:p>
    <w:p w14:paraId="16100600" w14:textId="77777777" w:rsidR="000C1ED6" w:rsidRPr="00076F56" w:rsidRDefault="000C1ED6" w:rsidP="000C1ED6">
      <w:pPr>
        <w:jc w:val="both"/>
      </w:pPr>
      <w:r w:rsidRPr="00076F56">
        <w:t>El proyecto Mexus 0.1.0 se considerará exitoso si:</w:t>
      </w:r>
    </w:p>
    <w:p w14:paraId="7FC2DE40" w14:textId="77777777" w:rsidR="000C1ED6" w:rsidRPr="00076F56" w:rsidRDefault="000C1ED6" w:rsidP="000C1ED6">
      <w:pPr>
        <w:numPr>
          <w:ilvl w:val="0"/>
          <w:numId w:val="78"/>
        </w:numPr>
        <w:jc w:val="both"/>
      </w:pPr>
      <w:r w:rsidRPr="00076F56">
        <w:t>se implementan las funcionalidades definidas como Must en la SRS,</w:t>
      </w:r>
    </w:p>
    <w:p w14:paraId="71D53C8D" w14:textId="77777777" w:rsidR="000C1ED6" w:rsidRPr="00076F56" w:rsidRDefault="000C1ED6" w:rsidP="000C1ED6">
      <w:pPr>
        <w:numPr>
          <w:ilvl w:val="0"/>
          <w:numId w:val="78"/>
        </w:numPr>
        <w:jc w:val="both"/>
      </w:pPr>
      <w:r w:rsidRPr="00076F56">
        <w:t>la app funciona de forma estable en al menos un dispositivo Android objetivo,</w:t>
      </w:r>
    </w:p>
    <w:p w14:paraId="1C80DE71" w14:textId="77777777" w:rsidR="000C1ED6" w:rsidRPr="00076F56" w:rsidRDefault="000C1ED6" w:rsidP="000C1ED6">
      <w:pPr>
        <w:numPr>
          <w:ilvl w:val="0"/>
          <w:numId w:val="78"/>
        </w:numPr>
        <w:jc w:val="both"/>
      </w:pPr>
      <w:r w:rsidRPr="00076F56">
        <w:t>la documentación clave (Visión, Caso de Negocio, Acta, SRS, Arquitectura, Plan de Pruebas) está completa y coherente,</w:t>
      </w:r>
    </w:p>
    <w:p w14:paraId="16E25A36" w14:textId="77777777" w:rsidR="000C1ED6" w:rsidRPr="00076F56" w:rsidRDefault="000C1ED6" w:rsidP="000C1ED6">
      <w:pPr>
        <w:numPr>
          <w:ilvl w:val="0"/>
          <w:numId w:val="78"/>
        </w:numPr>
        <w:jc w:val="both"/>
      </w:pPr>
      <w:r w:rsidRPr="00076F56">
        <w:t>y dcueli.com dispone de una base sólida para futuras versiones de Mexus.</w:t>
      </w:r>
    </w:p>
    <w:p w14:paraId="04AB9633" w14:textId="77777777" w:rsidR="000C1ED6" w:rsidRPr="00076F56" w:rsidRDefault="000C1ED6" w:rsidP="000C1ED6">
      <w:pPr>
        <w:jc w:val="both"/>
        <w:rPr>
          <w:b/>
          <w:bCs/>
        </w:rPr>
      </w:pPr>
      <w:r w:rsidRPr="00076F56">
        <w:rPr>
          <w:b/>
          <w:bCs/>
        </w:rPr>
        <w:t>9. Aprobación</w:t>
      </w:r>
    </w:p>
    <w:p w14:paraId="45ADC811" w14:textId="77777777" w:rsidR="000C1ED6" w:rsidRPr="00076F56" w:rsidRDefault="000C1ED6" w:rsidP="000C1ED6">
      <w:pPr>
        <w:numPr>
          <w:ilvl w:val="0"/>
          <w:numId w:val="79"/>
        </w:numPr>
        <w:jc w:val="both"/>
      </w:pPr>
      <w:r w:rsidRPr="00076F56">
        <w:t>Aprobado por:</w:t>
      </w:r>
    </w:p>
    <w:p w14:paraId="36E10E17" w14:textId="77777777" w:rsidR="000C1ED6" w:rsidRPr="00076F56" w:rsidRDefault="000C1ED6" w:rsidP="000C1ED6">
      <w:pPr>
        <w:numPr>
          <w:ilvl w:val="1"/>
          <w:numId w:val="79"/>
        </w:numPr>
        <w:jc w:val="both"/>
      </w:pPr>
      <w:r w:rsidRPr="00076F56">
        <w:t>Nombre: </w:t>
      </w:r>
      <w:r w:rsidRPr="00076F56">
        <w:rPr>
          <w:i/>
          <w:iCs/>
        </w:rPr>
        <w:t>(tu nombre)</w:t>
      </w:r>
    </w:p>
    <w:p w14:paraId="72E660FE" w14:textId="77777777" w:rsidR="000C1ED6" w:rsidRPr="00076F56" w:rsidRDefault="000C1ED6" w:rsidP="000C1ED6">
      <w:pPr>
        <w:numPr>
          <w:ilvl w:val="1"/>
          <w:numId w:val="79"/>
        </w:numPr>
        <w:jc w:val="both"/>
      </w:pPr>
      <w:r w:rsidRPr="00076F56">
        <w:t>Rol: Patrocinador / Responsable de Proyecto de dcueli.com</w:t>
      </w:r>
    </w:p>
    <w:p w14:paraId="0B23EBE9" w14:textId="77777777" w:rsidR="000C1ED6" w:rsidRPr="00076F56" w:rsidRDefault="000C1ED6" w:rsidP="000C1ED6">
      <w:pPr>
        <w:numPr>
          <w:ilvl w:val="1"/>
          <w:numId w:val="79"/>
        </w:numPr>
        <w:jc w:val="both"/>
      </w:pPr>
      <w:r w:rsidRPr="00076F56">
        <w:t>Fecha: </w:t>
      </w:r>
      <w:r w:rsidRPr="00076F56">
        <w:rPr>
          <w:i/>
          <w:iCs/>
        </w:rPr>
        <w:t>(a completar)</w:t>
      </w:r>
    </w:p>
    <w:p w14:paraId="7C1DF207" w14:textId="77777777" w:rsidR="000C1ED6" w:rsidRPr="0097214D" w:rsidRDefault="000C1ED6" w:rsidP="000C1ED6">
      <w:pPr>
        <w:jc w:val="both"/>
      </w:pPr>
    </w:p>
    <w:p w14:paraId="0284F1B8" w14:textId="77777777" w:rsidR="000C1ED6" w:rsidRPr="000C1ED6" w:rsidRDefault="000C1ED6" w:rsidP="000C1ED6"/>
    <w:sectPr w:rsidR="000C1ED6" w:rsidRPr="000C1ED6" w:rsidSect="00BD0942">
      <w:headerReference w:type="default" r:id="rId16"/>
      <w:footerReference w:type="default" r:id="rId17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D90AD" w14:textId="77777777" w:rsidR="0091533A" w:rsidRDefault="0091533A">
      <w:r>
        <w:separator/>
      </w:r>
    </w:p>
    <w:p w14:paraId="7D2403A7" w14:textId="77777777" w:rsidR="0091533A" w:rsidRDefault="0091533A"/>
  </w:endnote>
  <w:endnote w:type="continuationSeparator" w:id="0">
    <w:p w14:paraId="2F5D3CD6" w14:textId="77777777" w:rsidR="0091533A" w:rsidRDefault="0091533A">
      <w:r>
        <w:continuationSeparator/>
      </w:r>
    </w:p>
    <w:p w14:paraId="26F39989" w14:textId="77777777" w:rsidR="0091533A" w:rsidRDefault="009153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BDF40" w14:textId="77777777" w:rsidR="0091533A" w:rsidRDefault="0091533A">
      <w:r>
        <w:separator/>
      </w:r>
    </w:p>
    <w:p w14:paraId="51D04FBF" w14:textId="77777777" w:rsidR="0091533A" w:rsidRDefault="0091533A"/>
  </w:footnote>
  <w:footnote w:type="continuationSeparator" w:id="0">
    <w:p w14:paraId="1CF710F7" w14:textId="77777777" w:rsidR="0091533A" w:rsidRDefault="0091533A">
      <w:r>
        <w:continuationSeparator/>
      </w:r>
    </w:p>
    <w:p w14:paraId="4D5285B5" w14:textId="77777777" w:rsidR="0091533A" w:rsidRDefault="009153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0E4984E6" w:rsidR="00BD0942" w:rsidRDefault="00B77577" w:rsidP="00BD0942">
          <w:pPr>
            <w:pStyle w:val="Piedepgina"/>
            <w:jc w:val="right"/>
          </w:pPr>
          <w:r>
            <w:rPr>
              <w:color w:val="767171" w:themeColor="background2" w:themeShade="80"/>
              <w:sz w:val="20"/>
            </w:rPr>
            <w:t>Acta de constitución del proyecto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7777777" w:rsidR="00BD0942" w:rsidRPr="00BD0942" w:rsidRDefault="00BD0942" w:rsidP="00BD0942">
          <w:pPr>
            <w:rPr>
              <w:i/>
            </w:rPr>
          </w:pPr>
          <w:r w:rsidRPr="00BD0942">
            <w:rPr>
              <w:i/>
            </w:rPr>
            <w:t>DAVID CUELI CHAVARRÍA</w:t>
          </w:r>
        </w:p>
      </w:tc>
      <w:tc>
        <w:tcPr>
          <w:tcW w:w="5012" w:type="dxa"/>
        </w:tcPr>
        <w:p w14:paraId="08193D9F" w14:textId="1C3402B6" w:rsidR="00BD0942" w:rsidRPr="00BD0942" w:rsidRDefault="008352C1" w:rsidP="00A342BC">
          <w:pPr>
            <w:jc w:val="right"/>
            <w:rPr>
              <w:i/>
            </w:rPr>
          </w:pPr>
          <w:r>
            <w:rPr>
              <w:i/>
            </w:rPr>
            <w:t>Mexus</w:t>
          </w:r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41.45pt;height:305.1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1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5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6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3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6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72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75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55"/>
  </w:num>
  <w:num w:numId="2" w16cid:durableId="902325847">
    <w:abstractNumId w:val="25"/>
  </w:num>
  <w:num w:numId="3" w16cid:durableId="988821880">
    <w:abstractNumId w:val="10"/>
  </w:num>
  <w:num w:numId="4" w16cid:durableId="1096286354">
    <w:abstractNumId w:val="71"/>
  </w:num>
  <w:num w:numId="5" w16cid:durableId="1564828212">
    <w:abstractNumId w:val="74"/>
  </w:num>
  <w:num w:numId="6" w16cid:durableId="408036902">
    <w:abstractNumId w:val="42"/>
  </w:num>
  <w:num w:numId="7" w16cid:durableId="552619947">
    <w:abstractNumId w:val="1"/>
  </w:num>
  <w:num w:numId="8" w16cid:durableId="1162701328">
    <w:abstractNumId w:val="67"/>
  </w:num>
  <w:num w:numId="9" w16cid:durableId="814100682">
    <w:abstractNumId w:val="37"/>
  </w:num>
  <w:num w:numId="10" w16cid:durableId="180318813">
    <w:abstractNumId w:val="15"/>
  </w:num>
  <w:num w:numId="11" w16cid:durableId="1079794263">
    <w:abstractNumId w:val="0"/>
  </w:num>
  <w:num w:numId="12" w16cid:durableId="730806067">
    <w:abstractNumId w:val="13"/>
  </w:num>
  <w:num w:numId="13" w16cid:durableId="1002659298">
    <w:abstractNumId w:val="27"/>
  </w:num>
  <w:num w:numId="14" w16cid:durableId="2095736121">
    <w:abstractNumId w:val="3"/>
  </w:num>
  <w:num w:numId="15" w16cid:durableId="1001929712">
    <w:abstractNumId w:val="57"/>
  </w:num>
  <w:num w:numId="16" w16cid:durableId="219025717">
    <w:abstractNumId w:val="43"/>
  </w:num>
  <w:num w:numId="17" w16cid:durableId="492066569">
    <w:abstractNumId w:val="22"/>
  </w:num>
  <w:num w:numId="18" w16cid:durableId="638078303">
    <w:abstractNumId w:val="8"/>
  </w:num>
  <w:num w:numId="19" w16cid:durableId="43650790">
    <w:abstractNumId w:val="9"/>
  </w:num>
  <w:num w:numId="20" w16cid:durableId="549732192">
    <w:abstractNumId w:val="14"/>
  </w:num>
  <w:num w:numId="21" w16cid:durableId="1468738966">
    <w:abstractNumId w:val="35"/>
  </w:num>
  <w:num w:numId="22" w16cid:durableId="2062630928">
    <w:abstractNumId w:val="49"/>
  </w:num>
  <w:num w:numId="23" w16cid:durableId="1364210148">
    <w:abstractNumId w:val="54"/>
  </w:num>
  <w:num w:numId="24" w16cid:durableId="1382941373">
    <w:abstractNumId w:val="29"/>
  </w:num>
  <w:num w:numId="25" w16cid:durableId="1110663902">
    <w:abstractNumId w:val="20"/>
  </w:num>
  <w:num w:numId="26" w16cid:durableId="312684505">
    <w:abstractNumId w:val="44"/>
  </w:num>
  <w:num w:numId="27" w16cid:durableId="623192434">
    <w:abstractNumId w:val="24"/>
  </w:num>
  <w:num w:numId="28" w16cid:durableId="716857032">
    <w:abstractNumId w:val="73"/>
  </w:num>
  <w:num w:numId="29" w16cid:durableId="1258443407">
    <w:abstractNumId w:val="45"/>
  </w:num>
  <w:num w:numId="30" w16cid:durableId="880946462">
    <w:abstractNumId w:val="5"/>
  </w:num>
  <w:num w:numId="31" w16cid:durableId="925918693">
    <w:abstractNumId w:val="61"/>
  </w:num>
  <w:num w:numId="32" w16cid:durableId="2097970418">
    <w:abstractNumId w:val="26"/>
  </w:num>
  <w:num w:numId="33" w16cid:durableId="741099369">
    <w:abstractNumId w:val="51"/>
  </w:num>
  <w:num w:numId="34" w16cid:durableId="1128352080">
    <w:abstractNumId w:val="34"/>
  </w:num>
  <w:num w:numId="35" w16cid:durableId="1528062044">
    <w:abstractNumId w:val="75"/>
  </w:num>
  <w:num w:numId="36" w16cid:durableId="2066830880">
    <w:abstractNumId w:val="41"/>
  </w:num>
  <w:num w:numId="37" w16cid:durableId="1429545440">
    <w:abstractNumId w:val="69"/>
  </w:num>
  <w:num w:numId="38" w16cid:durableId="1947735070">
    <w:abstractNumId w:val="2"/>
  </w:num>
  <w:num w:numId="39" w16cid:durableId="1521819505">
    <w:abstractNumId w:val="64"/>
  </w:num>
  <w:num w:numId="40" w16cid:durableId="166024332">
    <w:abstractNumId w:val="53"/>
  </w:num>
  <w:num w:numId="41" w16cid:durableId="2101676064">
    <w:abstractNumId w:val="46"/>
  </w:num>
  <w:num w:numId="42" w16cid:durableId="1359696986">
    <w:abstractNumId w:val="58"/>
  </w:num>
  <w:num w:numId="43" w16cid:durableId="1531143192">
    <w:abstractNumId w:val="47"/>
  </w:num>
  <w:num w:numId="44" w16cid:durableId="1686201787">
    <w:abstractNumId w:val="11"/>
  </w:num>
  <w:num w:numId="45" w16cid:durableId="1416904238">
    <w:abstractNumId w:val="28"/>
  </w:num>
  <w:num w:numId="46" w16cid:durableId="2026319050">
    <w:abstractNumId w:val="7"/>
  </w:num>
  <w:num w:numId="47" w16cid:durableId="514225857">
    <w:abstractNumId w:val="18"/>
  </w:num>
  <w:num w:numId="48" w16cid:durableId="545068969">
    <w:abstractNumId w:val="66"/>
  </w:num>
  <w:num w:numId="49" w16cid:durableId="1824933259">
    <w:abstractNumId w:val="19"/>
  </w:num>
  <w:num w:numId="50" w16cid:durableId="1069352379">
    <w:abstractNumId w:val="52"/>
  </w:num>
  <w:num w:numId="51" w16cid:durableId="461309903">
    <w:abstractNumId w:val="32"/>
  </w:num>
  <w:num w:numId="52" w16cid:durableId="445545886">
    <w:abstractNumId w:val="63"/>
  </w:num>
  <w:num w:numId="53" w16cid:durableId="967781129">
    <w:abstractNumId w:val="17"/>
  </w:num>
  <w:num w:numId="54" w16cid:durableId="1982688472">
    <w:abstractNumId w:val="60"/>
  </w:num>
  <w:num w:numId="55" w16cid:durableId="1291209225">
    <w:abstractNumId w:val="6"/>
  </w:num>
  <w:num w:numId="56" w16cid:durableId="389694142">
    <w:abstractNumId w:val="33"/>
  </w:num>
  <w:num w:numId="57" w16cid:durableId="490948039">
    <w:abstractNumId w:val="30"/>
  </w:num>
  <w:num w:numId="58" w16cid:durableId="809830526">
    <w:abstractNumId w:val="36"/>
  </w:num>
  <w:num w:numId="59" w16cid:durableId="185488541">
    <w:abstractNumId w:val="50"/>
  </w:num>
  <w:num w:numId="60" w16cid:durableId="442458979">
    <w:abstractNumId w:val="16"/>
  </w:num>
  <w:num w:numId="61" w16cid:durableId="1954898027">
    <w:abstractNumId w:val="31"/>
  </w:num>
  <w:num w:numId="62" w16cid:durableId="1716350385">
    <w:abstractNumId w:val="12"/>
  </w:num>
  <w:num w:numId="63" w16cid:durableId="1954944771">
    <w:abstractNumId w:val="72"/>
  </w:num>
  <w:num w:numId="64" w16cid:durableId="766269299">
    <w:abstractNumId w:val="68"/>
  </w:num>
  <w:num w:numId="65" w16cid:durableId="1663241880">
    <w:abstractNumId w:val="21"/>
  </w:num>
  <w:num w:numId="66" w16cid:durableId="1369791328">
    <w:abstractNumId w:val="23"/>
  </w:num>
  <w:num w:numId="67" w16cid:durableId="1550267102">
    <w:abstractNumId w:val="76"/>
  </w:num>
  <w:num w:numId="68" w16cid:durableId="274137233">
    <w:abstractNumId w:val="62"/>
  </w:num>
  <w:num w:numId="69" w16cid:durableId="1456560849">
    <w:abstractNumId w:val="38"/>
  </w:num>
  <w:num w:numId="70" w16cid:durableId="325983809">
    <w:abstractNumId w:val="48"/>
  </w:num>
  <w:num w:numId="71" w16cid:durableId="106506998">
    <w:abstractNumId w:val="70"/>
  </w:num>
  <w:num w:numId="72" w16cid:durableId="281228336">
    <w:abstractNumId w:val="39"/>
  </w:num>
  <w:num w:numId="73" w16cid:durableId="500581696">
    <w:abstractNumId w:val="40"/>
  </w:num>
  <w:num w:numId="74" w16cid:durableId="247151471">
    <w:abstractNumId w:val="77"/>
  </w:num>
  <w:num w:numId="75" w16cid:durableId="442306129">
    <w:abstractNumId w:val="56"/>
  </w:num>
  <w:num w:numId="76" w16cid:durableId="98259902">
    <w:abstractNumId w:val="78"/>
  </w:num>
  <w:num w:numId="77" w16cid:durableId="1656950022">
    <w:abstractNumId w:val="65"/>
  </w:num>
  <w:num w:numId="78" w16cid:durableId="21976109">
    <w:abstractNumId w:val="59"/>
  </w:num>
  <w:num w:numId="79" w16cid:durableId="18936115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482E"/>
    <w:rsid w:val="00050324"/>
    <w:rsid w:val="000635DF"/>
    <w:rsid w:val="00066CDA"/>
    <w:rsid w:val="000712D1"/>
    <w:rsid w:val="000735A2"/>
    <w:rsid w:val="000747A0"/>
    <w:rsid w:val="0007585D"/>
    <w:rsid w:val="00093535"/>
    <w:rsid w:val="000A0150"/>
    <w:rsid w:val="000A1478"/>
    <w:rsid w:val="000C1ED6"/>
    <w:rsid w:val="000D54F6"/>
    <w:rsid w:val="000E63C9"/>
    <w:rsid w:val="001100E9"/>
    <w:rsid w:val="001129FE"/>
    <w:rsid w:val="00113423"/>
    <w:rsid w:val="00125114"/>
    <w:rsid w:val="001272FE"/>
    <w:rsid w:val="00130E9D"/>
    <w:rsid w:val="00133405"/>
    <w:rsid w:val="00147F24"/>
    <w:rsid w:val="00150A6D"/>
    <w:rsid w:val="001610B0"/>
    <w:rsid w:val="00185B35"/>
    <w:rsid w:val="001D6532"/>
    <w:rsid w:val="001F2BC8"/>
    <w:rsid w:val="001F5F6B"/>
    <w:rsid w:val="002068B1"/>
    <w:rsid w:val="00224885"/>
    <w:rsid w:val="00230360"/>
    <w:rsid w:val="00243EBC"/>
    <w:rsid w:val="00246A35"/>
    <w:rsid w:val="002709FF"/>
    <w:rsid w:val="00284348"/>
    <w:rsid w:val="002B6DC2"/>
    <w:rsid w:val="002C5662"/>
    <w:rsid w:val="002F0AEC"/>
    <w:rsid w:val="002F51F5"/>
    <w:rsid w:val="00305AB6"/>
    <w:rsid w:val="00312137"/>
    <w:rsid w:val="003176A2"/>
    <w:rsid w:val="00330359"/>
    <w:rsid w:val="0033762F"/>
    <w:rsid w:val="00360494"/>
    <w:rsid w:val="003658E9"/>
    <w:rsid w:val="00366C7E"/>
    <w:rsid w:val="00384EA3"/>
    <w:rsid w:val="003A39A1"/>
    <w:rsid w:val="003B0D1F"/>
    <w:rsid w:val="003B2086"/>
    <w:rsid w:val="003B2B8D"/>
    <w:rsid w:val="003B6D27"/>
    <w:rsid w:val="003C2191"/>
    <w:rsid w:val="003D3863"/>
    <w:rsid w:val="004110DE"/>
    <w:rsid w:val="004249F2"/>
    <w:rsid w:val="00434D62"/>
    <w:rsid w:val="00437026"/>
    <w:rsid w:val="0044085A"/>
    <w:rsid w:val="00444CAE"/>
    <w:rsid w:val="004570B4"/>
    <w:rsid w:val="00473596"/>
    <w:rsid w:val="00491E1D"/>
    <w:rsid w:val="0049251D"/>
    <w:rsid w:val="00495DF8"/>
    <w:rsid w:val="004B21A5"/>
    <w:rsid w:val="004C0349"/>
    <w:rsid w:val="004C10B6"/>
    <w:rsid w:val="004E30E7"/>
    <w:rsid w:val="004E5FEE"/>
    <w:rsid w:val="005037F0"/>
    <w:rsid w:val="005144B8"/>
    <w:rsid w:val="00516A86"/>
    <w:rsid w:val="00525323"/>
    <w:rsid w:val="005275F6"/>
    <w:rsid w:val="00544F27"/>
    <w:rsid w:val="00572102"/>
    <w:rsid w:val="005757AF"/>
    <w:rsid w:val="00594731"/>
    <w:rsid w:val="00597D65"/>
    <w:rsid w:val="005A154D"/>
    <w:rsid w:val="005A6822"/>
    <w:rsid w:val="005B1EDB"/>
    <w:rsid w:val="005B625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6BFE"/>
    <w:rsid w:val="00645531"/>
    <w:rsid w:val="0064713C"/>
    <w:rsid w:val="0065205D"/>
    <w:rsid w:val="00652763"/>
    <w:rsid w:val="00656C4D"/>
    <w:rsid w:val="006750DB"/>
    <w:rsid w:val="006A76E3"/>
    <w:rsid w:val="006E5716"/>
    <w:rsid w:val="006F3F2C"/>
    <w:rsid w:val="0070527E"/>
    <w:rsid w:val="0071195C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91D15"/>
    <w:rsid w:val="00797A89"/>
    <w:rsid w:val="007B29F3"/>
    <w:rsid w:val="007C1EAD"/>
    <w:rsid w:val="007C6B52"/>
    <w:rsid w:val="007D16C5"/>
    <w:rsid w:val="00802E6C"/>
    <w:rsid w:val="008139EF"/>
    <w:rsid w:val="008352C1"/>
    <w:rsid w:val="00844ECB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C768C"/>
    <w:rsid w:val="008D740E"/>
    <w:rsid w:val="008E4171"/>
    <w:rsid w:val="008E4F35"/>
    <w:rsid w:val="00902178"/>
    <w:rsid w:val="00903C32"/>
    <w:rsid w:val="00903EA7"/>
    <w:rsid w:val="0091533A"/>
    <w:rsid w:val="00916B16"/>
    <w:rsid w:val="009173B9"/>
    <w:rsid w:val="00932A05"/>
    <w:rsid w:val="0093335D"/>
    <w:rsid w:val="0093613E"/>
    <w:rsid w:val="00943026"/>
    <w:rsid w:val="00966B81"/>
    <w:rsid w:val="00977F79"/>
    <w:rsid w:val="00983300"/>
    <w:rsid w:val="009A49E8"/>
    <w:rsid w:val="009C0A3E"/>
    <w:rsid w:val="009C523B"/>
    <w:rsid w:val="009C5959"/>
    <w:rsid w:val="009C7720"/>
    <w:rsid w:val="009D6391"/>
    <w:rsid w:val="00A00090"/>
    <w:rsid w:val="00A0511B"/>
    <w:rsid w:val="00A23AFA"/>
    <w:rsid w:val="00A31B3E"/>
    <w:rsid w:val="00A342BC"/>
    <w:rsid w:val="00A532F3"/>
    <w:rsid w:val="00A61FEE"/>
    <w:rsid w:val="00A72D20"/>
    <w:rsid w:val="00A81019"/>
    <w:rsid w:val="00A8489E"/>
    <w:rsid w:val="00A93661"/>
    <w:rsid w:val="00AB02A7"/>
    <w:rsid w:val="00AC29F3"/>
    <w:rsid w:val="00AE3A77"/>
    <w:rsid w:val="00AE7197"/>
    <w:rsid w:val="00B231E5"/>
    <w:rsid w:val="00B47A1E"/>
    <w:rsid w:val="00B5142F"/>
    <w:rsid w:val="00B77577"/>
    <w:rsid w:val="00B801D7"/>
    <w:rsid w:val="00B83977"/>
    <w:rsid w:val="00BA1013"/>
    <w:rsid w:val="00BA4CE3"/>
    <w:rsid w:val="00BD0942"/>
    <w:rsid w:val="00BD5941"/>
    <w:rsid w:val="00BF3671"/>
    <w:rsid w:val="00C02B87"/>
    <w:rsid w:val="00C23529"/>
    <w:rsid w:val="00C4086D"/>
    <w:rsid w:val="00C4177A"/>
    <w:rsid w:val="00C56AFC"/>
    <w:rsid w:val="00C63CEA"/>
    <w:rsid w:val="00C71F8D"/>
    <w:rsid w:val="00C7699F"/>
    <w:rsid w:val="00C937FE"/>
    <w:rsid w:val="00CA1896"/>
    <w:rsid w:val="00CA475D"/>
    <w:rsid w:val="00CB536C"/>
    <w:rsid w:val="00CB5B28"/>
    <w:rsid w:val="00CC6752"/>
    <w:rsid w:val="00CD3A5D"/>
    <w:rsid w:val="00CE31F0"/>
    <w:rsid w:val="00CF5371"/>
    <w:rsid w:val="00D0323A"/>
    <w:rsid w:val="00D0559F"/>
    <w:rsid w:val="00D064B5"/>
    <w:rsid w:val="00D077E9"/>
    <w:rsid w:val="00D21042"/>
    <w:rsid w:val="00D3091E"/>
    <w:rsid w:val="00D42CB7"/>
    <w:rsid w:val="00D43A78"/>
    <w:rsid w:val="00D51CA5"/>
    <w:rsid w:val="00D5413D"/>
    <w:rsid w:val="00D570A9"/>
    <w:rsid w:val="00D70D02"/>
    <w:rsid w:val="00D71399"/>
    <w:rsid w:val="00D76649"/>
    <w:rsid w:val="00D770C7"/>
    <w:rsid w:val="00D86945"/>
    <w:rsid w:val="00D90290"/>
    <w:rsid w:val="00DC706A"/>
    <w:rsid w:val="00DD152F"/>
    <w:rsid w:val="00DE213F"/>
    <w:rsid w:val="00DF027C"/>
    <w:rsid w:val="00DF5E90"/>
    <w:rsid w:val="00DF7D96"/>
    <w:rsid w:val="00E00A32"/>
    <w:rsid w:val="00E22ACD"/>
    <w:rsid w:val="00E42776"/>
    <w:rsid w:val="00E470B7"/>
    <w:rsid w:val="00E620B0"/>
    <w:rsid w:val="00E702C3"/>
    <w:rsid w:val="00E81B40"/>
    <w:rsid w:val="00E873B5"/>
    <w:rsid w:val="00EC3088"/>
    <w:rsid w:val="00EE5B68"/>
    <w:rsid w:val="00EF555B"/>
    <w:rsid w:val="00F027BB"/>
    <w:rsid w:val="00F0307A"/>
    <w:rsid w:val="00F11DCF"/>
    <w:rsid w:val="00F14C3F"/>
    <w:rsid w:val="00F15841"/>
    <w:rsid w:val="00F162EA"/>
    <w:rsid w:val="00F46DA1"/>
    <w:rsid w:val="00F47CC9"/>
    <w:rsid w:val="00F52D27"/>
    <w:rsid w:val="00F54B60"/>
    <w:rsid w:val="00F83527"/>
    <w:rsid w:val="00FA2C51"/>
    <w:rsid w:val="00FD583F"/>
    <w:rsid w:val="00FD7488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8352C1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8352C1"/>
    <w:rPr>
      <w:rFonts w:ascii="Calibri Light" w:eastAsiaTheme="majorEastAsia" w:hAnsi="Calibri Light" w:cstheme="majorBidi"/>
      <w:b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Textoennegrita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10" Type="http://schemas.openxmlformats.org/officeDocument/2006/relationships/hyperlink" Target="https://dcueli.com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23140F"/>
    <w:rsid w:val="002C5662"/>
    <w:rsid w:val="004010E7"/>
    <w:rsid w:val="00491E1D"/>
    <w:rsid w:val="005B625B"/>
    <w:rsid w:val="006B176B"/>
    <w:rsid w:val="00960C1A"/>
    <w:rsid w:val="00C94860"/>
    <w:rsid w:val="00C974A8"/>
    <w:rsid w:val="00D6343F"/>
    <w:rsid w:val="00EF27E6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3629</TotalTime>
  <Pages>7</Pages>
  <Words>1499</Words>
  <Characters>8996</Characters>
  <Application>Microsoft Office Word</Application>
  <DocSecurity>0</DocSecurity>
  <Lines>321</Lines>
  <Paragraphs>244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137</cp:revision>
  <cp:lastPrinted>2025-01-27T10:08:00Z</cp:lastPrinted>
  <dcterms:created xsi:type="dcterms:W3CDTF">2024-12-23T16:16:00Z</dcterms:created>
  <dcterms:modified xsi:type="dcterms:W3CDTF">2026-01-30T11:47:00Z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