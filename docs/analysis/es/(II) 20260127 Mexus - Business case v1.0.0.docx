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6D4DEF">
      <w:pPr>
        <w:jc w:val="both"/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6D4DEF">
            <w:pPr>
              <w:jc w:val="both"/>
              <w:rPr>
                <w:noProof/>
              </w:rPr>
            </w:pPr>
          </w:p>
          <w:p w14:paraId="613010EF" w14:textId="77777777" w:rsidR="00CD3A5D" w:rsidRPr="00BD0942" w:rsidRDefault="00CD3A5D" w:rsidP="006D4DEF">
            <w:pPr>
              <w:jc w:val="both"/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6D4DEF">
            <w:pPr>
              <w:jc w:val="both"/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6D4DEF">
                <w:pPr>
                  <w:jc w:val="both"/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6D4DEF">
            <w:pPr>
              <w:jc w:val="both"/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6D4DEF">
            <w:pPr>
              <w:jc w:val="both"/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6D4DEF">
            <w:pPr>
              <w:jc w:val="both"/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18DCE210" w:rsidR="00CD3A5D" w:rsidRPr="00D76649" w:rsidRDefault="00EC3088" w:rsidP="006D4DEF">
                <w:pPr>
                  <w:jc w:val="both"/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6D4DEF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6B8BEEE8" w14:textId="77777777" w:rsidR="00274067" w:rsidRPr="00A20CE1" w:rsidRDefault="00EE5B68" w:rsidP="006D4DEF">
            <w:pPr>
              <w:jc w:val="both"/>
              <w:rPr>
                <w:b/>
                <w:bCs/>
                <w:noProof/>
                <w:color w:val="808080" w:themeColor="background1" w:themeShade="80"/>
                <w:sz w:val="72"/>
                <w:szCs w:val="72"/>
              </w:rPr>
            </w:pPr>
            <w:r w:rsidRPr="00A20CE1">
              <w:rPr>
                <w:b/>
                <w:bCs/>
                <w:noProof/>
                <w:color w:val="808080" w:themeColor="background1" w:themeShade="80"/>
                <w:sz w:val="72"/>
                <w:szCs w:val="72"/>
              </w:rPr>
              <w:t>Caso de Negocio</w:t>
            </w:r>
          </w:p>
          <w:p w14:paraId="1EBE45E5" w14:textId="1294A508" w:rsidR="00CD3A5D" w:rsidRPr="00E42776" w:rsidRDefault="00CD3A5D" w:rsidP="006D4DEF">
            <w:pPr>
              <w:jc w:val="both"/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6D4DEF">
            <w:pPr>
              <w:jc w:val="both"/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6530C9B5" w14:textId="7F048C98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1BB71A52" w14:textId="46949022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5A796F0A" w14:textId="3570B592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7FA5B5C2" w14:textId="77777777" w:rsidR="00D077E9" w:rsidRDefault="00D077E9" w:rsidP="006D4DEF">
      <w:pPr>
        <w:spacing w:after="200"/>
        <w:jc w:val="both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6D4DEF">
      <w:pPr>
        <w:jc w:val="both"/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48133C16" w14:textId="0D910F02" w:rsidR="00E46D49" w:rsidRDefault="00E46D49" w:rsidP="00E46D49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CASO DE NEGOCIO</w:t>
      </w:r>
    </w:p>
    <w:p w14:paraId="24F4E5C5" w14:textId="77777777" w:rsidR="00E46D49" w:rsidRDefault="00E46D49" w:rsidP="00E46D49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E46D49" w:rsidRPr="00B40F4B" w14:paraId="2774EC1E" w14:textId="77777777" w:rsidTr="00DA2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621F7EDF" w14:textId="77777777" w:rsidR="00E46D49" w:rsidRPr="00090481" w:rsidRDefault="00E46D49" w:rsidP="00DA2214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6D5315B7" w14:textId="77777777" w:rsidR="00E46D49" w:rsidRPr="00090481" w:rsidRDefault="00E46D49" w:rsidP="00DA221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E46D49" w:rsidRPr="00B40F4B" w14:paraId="321E4712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4B92FE42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61310F21" w14:textId="3FB2B2DC" w:rsidR="00E46D49" w:rsidRPr="00090481" w:rsidRDefault="00E46D49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E46D49">
              <w:rPr>
                <w:color w:val="FFFFFF" w:themeColor="background1"/>
              </w:rPr>
              <w:t>Corporativo – Caso de Negocio</w:t>
            </w:r>
          </w:p>
        </w:tc>
      </w:tr>
      <w:tr w:rsidR="00E46D49" w:rsidRPr="00B40F4B" w14:paraId="15608C0C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4E994E76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6A63E54C" w14:textId="760708E5" w:rsidR="00E46D49" w:rsidRPr="00090481" w:rsidRDefault="00E46D49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1.0</w:t>
            </w:r>
            <w:r>
              <w:rPr>
                <w:color w:val="auto"/>
              </w:rPr>
              <w:t>.0</w:t>
            </w:r>
          </w:p>
        </w:tc>
      </w:tr>
      <w:tr w:rsidR="00E46D49" w:rsidRPr="00B40F4B" w14:paraId="1AE1FBF1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33E9705E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1D888EFB" w14:textId="4F0C361F" w:rsidR="00E46D49" w:rsidRPr="00E46D49" w:rsidRDefault="00E46D49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46D49">
              <w:rPr>
                <w:b/>
                <w:bCs/>
                <w:color w:val="FFFFFF" w:themeColor="background1"/>
              </w:rPr>
              <w:t>FINALIZADO</w:t>
            </w:r>
          </w:p>
        </w:tc>
      </w:tr>
      <w:tr w:rsidR="00E46D49" w:rsidRPr="00B40F4B" w14:paraId="0ABEBE7D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A8B0E56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73B1E583" w14:textId="77777777" w:rsidR="00E46D49" w:rsidRPr="00090481" w:rsidRDefault="00E46D49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</w:t>
            </w:r>
            <w:r>
              <w:rPr>
                <w:color w:val="auto"/>
              </w:rPr>
              <w:t>9</w:t>
            </w:r>
            <w:r w:rsidRPr="00090481">
              <w:rPr>
                <w:color w:val="auto"/>
              </w:rPr>
              <w:t>/feb/2026</w:t>
            </w:r>
          </w:p>
        </w:tc>
      </w:tr>
      <w:tr w:rsidR="00E46D49" w:rsidRPr="00B40F4B" w14:paraId="641E0A9D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29E8A77" w14:textId="77777777" w:rsidR="00E46D49" w:rsidRPr="00090481" w:rsidRDefault="00E46D49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  <w:shd w:val="clear" w:color="auto" w:fill="4E91CD"/>
          </w:tcPr>
          <w:p w14:paraId="2732D4E5" w14:textId="77777777" w:rsidR="00E46D49" w:rsidRPr="00090481" w:rsidRDefault="00E46D49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David Cueli</w:t>
            </w:r>
          </w:p>
        </w:tc>
      </w:tr>
    </w:tbl>
    <w:p w14:paraId="6F8A166E" w14:textId="77777777" w:rsidR="00E46D49" w:rsidRDefault="00E46D49" w:rsidP="00E46D49"/>
    <w:p w14:paraId="54A09778" w14:textId="3320F3B1" w:rsidR="00A342BC" w:rsidRPr="000D54F6" w:rsidRDefault="00A0511B" w:rsidP="006D4DEF">
      <w:pPr>
        <w:pStyle w:val="Ttulo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6D4DEF">
      <w:pPr>
        <w:pStyle w:val="Subttulo"/>
        <w:ind w:firstLine="0"/>
        <w:jc w:val="both"/>
        <w:rPr>
          <w:rFonts w:asciiTheme="minorHAnsi" w:hAnsiTheme="minorHAnsi" w:cstheme="minorHAnsi"/>
        </w:rPr>
      </w:pPr>
    </w:p>
    <w:p w14:paraId="0820CBE2" w14:textId="75A2EF60" w:rsidR="004570B4" w:rsidRPr="004570B4" w:rsidRDefault="004570B4" w:rsidP="006D4DE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03F1E6B3" w14:textId="6EC14CF2" w:rsidR="0071195C" w:rsidRDefault="00983300" w:rsidP="006D4DE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INFORMACIÓN_GENERAL_DEL" w:history="1">
        <w:r w:rsidRPr="00991155">
          <w:rPr>
            <w:rStyle w:val="Hipervnculo"/>
            <w:rFonts w:cstheme="minorHAnsi"/>
            <w:i/>
            <w:iCs/>
          </w:rPr>
          <w:t>Información general del proyecto</w:t>
        </w:r>
        <w:r w:rsidR="00BC62A9" w:rsidRPr="00991155">
          <w:rPr>
            <w:rStyle w:val="Hipervnculo"/>
            <w:rFonts w:cstheme="minorHAnsi"/>
            <w:i/>
            <w:iCs/>
          </w:rPr>
          <w:t xml:space="preserve"> </w:t>
        </w:r>
        <w:proofErr w:type="spellStart"/>
        <w:r w:rsidR="00BC62A9" w:rsidRPr="00991155">
          <w:rPr>
            <w:rStyle w:val="Hipervnculo"/>
            <w:rFonts w:cstheme="minorHAnsi"/>
            <w:b/>
            <w:bCs/>
            <w:i/>
            <w:iCs/>
          </w:rPr>
          <w:t>Mexus</w:t>
        </w:r>
        <w:proofErr w:type="spellEnd"/>
      </w:hyperlink>
    </w:p>
    <w:p w14:paraId="722C0A16" w14:textId="01B4C69A" w:rsidR="0071195C" w:rsidRDefault="0071195C" w:rsidP="006D4DEF">
      <w:pPr>
        <w:pStyle w:val="Prrafodelista"/>
        <w:numPr>
          <w:ilvl w:val="1"/>
          <w:numId w:val="24"/>
        </w:numPr>
        <w:jc w:val="both"/>
      </w:pPr>
      <w:hyperlink w:anchor="_Nombre_del_proyecto" w:history="1">
        <w:r w:rsidRPr="00991155">
          <w:rPr>
            <w:rStyle w:val="Hipervnculo"/>
          </w:rPr>
          <w:t>Nombre del proyecto</w:t>
        </w:r>
      </w:hyperlink>
    </w:p>
    <w:p w14:paraId="1E8BDC84" w14:textId="04F0CB53" w:rsidR="0071195C" w:rsidRDefault="004F6C01" w:rsidP="006D4DEF">
      <w:pPr>
        <w:pStyle w:val="Prrafodelista"/>
        <w:numPr>
          <w:ilvl w:val="1"/>
          <w:numId w:val="24"/>
        </w:numPr>
        <w:jc w:val="both"/>
      </w:pPr>
      <w:hyperlink w:anchor="_Responsables" w:history="1">
        <w:r w:rsidRPr="00991155">
          <w:rPr>
            <w:rStyle w:val="Hipervnculo"/>
          </w:rPr>
          <w:t>R</w:t>
        </w:r>
        <w:r w:rsidR="0071195C" w:rsidRPr="00991155">
          <w:rPr>
            <w:rStyle w:val="Hipervnculo"/>
          </w:rPr>
          <w:t>esponsable</w:t>
        </w:r>
        <w:r w:rsidRPr="00991155">
          <w:rPr>
            <w:rStyle w:val="Hipervnculo"/>
          </w:rPr>
          <w:t>s</w:t>
        </w:r>
      </w:hyperlink>
    </w:p>
    <w:p w14:paraId="7697646E" w14:textId="33F1627C" w:rsidR="0071195C" w:rsidRDefault="0071195C" w:rsidP="006D4DEF">
      <w:pPr>
        <w:pStyle w:val="Prrafodelista"/>
        <w:numPr>
          <w:ilvl w:val="1"/>
          <w:numId w:val="24"/>
        </w:numPr>
        <w:jc w:val="both"/>
      </w:pPr>
      <w:hyperlink w:anchor="_Fecha_de_inicio" w:history="1">
        <w:r w:rsidRPr="00991155">
          <w:rPr>
            <w:rStyle w:val="Hipervnculo"/>
          </w:rPr>
          <w:t>Fecha de inicio prevista</w:t>
        </w:r>
      </w:hyperlink>
    </w:p>
    <w:p w14:paraId="425702FC" w14:textId="0FC2B8D7" w:rsidR="004249F2" w:rsidRDefault="004249F2" w:rsidP="006D4DEF">
      <w:pPr>
        <w:pStyle w:val="Encabezado"/>
        <w:numPr>
          <w:ilvl w:val="0"/>
          <w:numId w:val="24"/>
        </w:numPr>
        <w:jc w:val="both"/>
      </w:pPr>
      <w:hyperlink w:anchor="_RESUMEN_EJECUTIVO_-" w:history="1">
        <w:r w:rsidRPr="00245178">
          <w:rPr>
            <w:rStyle w:val="Hipervnculo"/>
          </w:rPr>
          <w:t>Resumen ejecutivo</w:t>
        </w:r>
      </w:hyperlink>
      <w:r w:rsidRPr="004249F2">
        <w:t xml:space="preserve"> </w:t>
      </w:r>
    </w:p>
    <w:p w14:paraId="3B545405" w14:textId="668D0F68" w:rsidR="0049251D" w:rsidRDefault="00245178" w:rsidP="006D4DEF">
      <w:pPr>
        <w:pStyle w:val="Encabezado"/>
        <w:numPr>
          <w:ilvl w:val="0"/>
          <w:numId w:val="24"/>
        </w:numPr>
        <w:jc w:val="both"/>
      </w:pPr>
      <w:hyperlink w:anchor="_PROBLEMA_/_NECESIDAD" w:history="1">
        <w:r w:rsidRPr="00245178">
          <w:rPr>
            <w:rStyle w:val="Hipervnculo"/>
          </w:rPr>
          <w:t>Problema / Necesidad</w:t>
        </w:r>
      </w:hyperlink>
    </w:p>
    <w:p w14:paraId="095BE1B1" w14:textId="233E5914" w:rsidR="00BA056C" w:rsidRDefault="00BA056C" w:rsidP="006D4DEF">
      <w:pPr>
        <w:pStyle w:val="Encabezado"/>
        <w:numPr>
          <w:ilvl w:val="0"/>
          <w:numId w:val="24"/>
        </w:numPr>
        <w:jc w:val="both"/>
      </w:pPr>
      <w:hyperlink w:anchor="_OBJETIVOS_DEL_PROYECTO" w:history="1">
        <w:r w:rsidRPr="00BA056C">
          <w:rPr>
            <w:rStyle w:val="Hipervnculo"/>
          </w:rPr>
          <w:t>Objetivos del proyecto</w:t>
        </w:r>
      </w:hyperlink>
    </w:p>
    <w:p w14:paraId="0517F294" w14:textId="00351C7A" w:rsidR="00284BBA" w:rsidRDefault="00284BBA" w:rsidP="006D4DEF">
      <w:pPr>
        <w:pStyle w:val="Encabezado"/>
        <w:numPr>
          <w:ilvl w:val="0"/>
          <w:numId w:val="78"/>
        </w:numPr>
        <w:jc w:val="both"/>
      </w:pPr>
      <w:hyperlink w:anchor="_Objetivo_general" w:history="1">
        <w:r w:rsidRPr="00284BBA">
          <w:rPr>
            <w:rStyle w:val="Hipervnculo"/>
          </w:rPr>
          <w:t>Objetivo general</w:t>
        </w:r>
      </w:hyperlink>
    </w:p>
    <w:p w14:paraId="2DB3B4A5" w14:textId="73B2C951" w:rsidR="00284BBA" w:rsidRDefault="00284BBA" w:rsidP="006D4DEF">
      <w:pPr>
        <w:pStyle w:val="Encabezado"/>
        <w:numPr>
          <w:ilvl w:val="0"/>
          <w:numId w:val="78"/>
        </w:numPr>
        <w:jc w:val="both"/>
      </w:pPr>
      <w:hyperlink w:anchor="_Beneficios_esperados" w:history="1">
        <w:r w:rsidRPr="00284BBA">
          <w:rPr>
            <w:rStyle w:val="Hipervnculo"/>
          </w:rPr>
          <w:t>Beneficios esperados</w:t>
        </w:r>
      </w:hyperlink>
    </w:p>
    <w:p w14:paraId="16D6ADF5" w14:textId="1D0C0C1D" w:rsidR="0031333F" w:rsidRDefault="006D4DEF" w:rsidP="006D4DEF">
      <w:pPr>
        <w:pStyle w:val="Encabezado"/>
        <w:numPr>
          <w:ilvl w:val="0"/>
          <w:numId w:val="24"/>
        </w:numPr>
        <w:jc w:val="both"/>
      </w:pPr>
      <w:hyperlink w:anchor="_ANÁLISIS_ECONÓMICO_(INVERSIÓN)" w:history="1">
        <w:r w:rsidRPr="006D4DEF">
          <w:rPr>
            <w:rStyle w:val="Hipervnculo"/>
          </w:rPr>
          <w:t>Análisis económico</w:t>
        </w:r>
      </w:hyperlink>
    </w:p>
    <w:p w14:paraId="11408BDF" w14:textId="2A384913" w:rsidR="0031333F" w:rsidRDefault="006D4DEF" w:rsidP="006D4DEF">
      <w:pPr>
        <w:pStyle w:val="Encabezado"/>
        <w:numPr>
          <w:ilvl w:val="0"/>
          <w:numId w:val="80"/>
        </w:numPr>
        <w:jc w:val="both"/>
      </w:pPr>
      <w:hyperlink w:anchor="_Hipótesis_de_coste" w:history="1">
        <w:r w:rsidRPr="006D4DEF">
          <w:rPr>
            <w:rStyle w:val="Hipervnculo"/>
          </w:rPr>
          <w:t>Hipótesis de coste</w:t>
        </w:r>
      </w:hyperlink>
    </w:p>
    <w:p w14:paraId="7BFCBA06" w14:textId="714082C0" w:rsidR="00571613" w:rsidRDefault="00571613" w:rsidP="006D4DEF">
      <w:pPr>
        <w:pStyle w:val="Encabezado"/>
        <w:numPr>
          <w:ilvl w:val="0"/>
          <w:numId w:val="80"/>
        </w:numPr>
        <w:jc w:val="both"/>
      </w:pPr>
      <w:hyperlink w:anchor="_Beneficios_esperados_1" w:history="1">
        <w:r w:rsidRPr="00571613">
          <w:rPr>
            <w:rStyle w:val="Hipervnculo"/>
          </w:rPr>
          <w:t>Beneficios esperados</w:t>
        </w:r>
      </w:hyperlink>
    </w:p>
    <w:p w14:paraId="414B8A8B" w14:textId="39AAB2A4" w:rsidR="00207043" w:rsidRDefault="00207043" w:rsidP="00D901B4">
      <w:pPr>
        <w:pStyle w:val="Encabezado"/>
        <w:numPr>
          <w:ilvl w:val="0"/>
          <w:numId w:val="24"/>
        </w:numPr>
        <w:jc w:val="both"/>
      </w:pPr>
      <w:hyperlink w:anchor="_RIESGOS_PRINCIPALES_-" w:history="1">
        <w:r w:rsidRPr="00207043">
          <w:rPr>
            <w:rStyle w:val="Hipervnculo"/>
          </w:rPr>
          <w:t>Riesgos principales</w:t>
        </w:r>
      </w:hyperlink>
    </w:p>
    <w:p w14:paraId="726D1DAB" w14:textId="121E2CF4" w:rsidR="00207043" w:rsidRDefault="00207043" w:rsidP="00D901B4">
      <w:pPr>
        <w:pStyle w:val="Encabezado"/>
        <w:numPr>
          <w:ilvl w:val="0"/>
          <w:numId w:val="24"/>
        </w:numPr>
        <w:jc w:val="both"/>
      </w:pPr>
      <w:hyperlink w:anchor="_RECOMENDACIÓN_-_ir" w:history="1">
        <w:r w:rsidRPr="00207043">
          <w:rPr>
            <w:rStyle w:val="Hipervnculo"/>
          </w:rPr>
          <w:t>Recomendación</w:t>
        </w:r>
      </w:hyperlink>
    </w:p>
    <w:p w14:paraId="1EA1AAD5" w14:textId="0A0EBCC9" w:rsidR="008B36C4" w:rsidRDefault="00D901B4" w:rsidP="00D901B4">
      <w:pPr>
        <w:pStyle w:val="Encabezado"/>
        <w:numPr>
          <w:ilvl w:val="0"/>
          <w:numId w:val="24"/>
        </w:numPr>
        <w:jc w:val="both"/>
      </w:pPr>
      <w:hyperlink w:anchor="_CONCLUSIÓN_DEL_CASO" w:history="1">
        <w:r w:rsidRPr="00D901B4">
          <w:rPr>
            <w:rStyle w:val="Hipervnculo"/>
          </w:rPr>
          <w:t>Conclusión del caso de negocio</w:t>
        </w:r>
      </w:hyperlink>
    </w:p>
    <w:p w14:paraId="269F62ED" w14:textId="1D272484" w:rsidR="008B36C4" w:rsidRDefault="008B36C4" w:rsidP="006D4DEF">
      <w:pPr>
        <w:pStyle w:val="Prrafodelista"/>
        <w:numPr>
          <w:ilvl w:val="0"/>
          <w:numId w:val="24"/>
        </w:numPr>
        <w:jc w:val="both"/>
      </w:pPr>
      <w:hyperlink w:anchor="_ESTADO_DEL_DOCUMENTO" w:history="1">
        <w:r w:rsidRPr="00571613">
          <w:rPr>
            <w:rStyle w:val="Hipervnculo"/>
          </w:rPr>
          <w:t>Estado del do</w:t>
        </w:r>
        <w:r w:rsidRPr="00571613">
          <w:rPr>
            <w:rStyle w:val="Hipervnculo"/>
          </w:rPr>
          <w:t>c</w:t>
        </w:r>
        <w:r w:rsidRPr="00571613">
          <w:rPr>
            <w:rStyle w:val="Hipervnculo"/>
          </w:rPr>
          <w:t>umento</w:t>
        </w:r>
      </w:hyperlink>
    </w:p>
    <w:p w14:paraId="411C2A5C" w14:textId="77777777" w:rsidR="0049251D" w:rsidRDefault="0049251D" w:rsidP="006D4DEF">
      <w:pPr>
        <w:spacing w:after="200"/>
        <w:jc w:val="both"/>
        <w:rPr>
          <w:color w:val="242D5B"/>
        </w:rPr>
      </w:pPr>
      <w:r>
        <w:br w:type="page"/>
      </w:r>
    </w:p>
    <w:p w14:paraId="4CE70A6F" w14:textId="77777777" w:rsidR="00A342BC" w:rsidRPr="000D54F6" w:rsidRDefault="00A342BC" w:rsidP="006D4DEF">
      <w:pPr>
        <w:pStyle w:val="Encabezado"/>
        <w:jc w:val="both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6D4DEF">
      <w:pPr>
        <w:pStyle w:val="Contenido"/>
      </w:pPr>
      <w:bookmarkStart w:id="1" w:name="_Prólogo"/>
      <w:bookmarkEnd w:id="1"/>
    </w:p>
    <w:p w14:paraId="6A46B9DF" w14:textId="77777777" w:rsidR="00932A05" w:rsidRDefault="00932A05" w:rsidP="006D4DEF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630D7E0" w:rsidR="004570B4" w:rsidRDefault="004570B4" w:rsidP="006D4DEF">
      <w:pPr>
        <w:pStyle w:val="Ttulo1"/>
        <w:jc w:val="both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2"/>
        <w:gridCol w:w="2290"/>
        <w:gridCol w:w="5356"/>
        <w:gridCol w:w="1326"/>
      </w:tblGrid>
      <w:tr w:rsidR="004570B4" w:rsidRPr="006F063E" w14:paraId="4AEAB2A5" w14:textId="77777777" w:rsidTr="0016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29" w:type="pct"/>
            <w:hideMark/>
          </w:tcPr>
          <w:p w14:paraId="797669C3" w14:textId="77777777" w:rsidR="004570B4" w:rsidRPr="004C10B6" w:rsidRDefault="004570B4" w:rsidP="006D4DEF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6D4DE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D4DE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D4DE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3" w:name="Version_1_0_de_documento"/>
      <w:tr w:rsidR="004570B4" w:rsidRPr="00BC62A9" w14:paraId="465CDE0C" w14:textId="77777777" w:rsidTr="0016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28D4382A" w14:textId="1909849F" w:rsidR="004570B4" w:rsidRPr="00BC62A9" w:rsidRDefault="00E46D49" w:rsidP="00E46D49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4570B4" w:rsidRPr="00E46D49">
              <w:rPr>
                <w:rStyle w:val="Hipervnculo"/>
                <w:i w:val="0"/>
                <w:iCs w:val="0"/>
              </w:rPr>
              <w:t>1.0</w:t>
            </w:r>
            <w:bookmarkEnd w:id="3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0" w:type="auto"/>
            <w:shd w:val="clear" w:color="auto" w:fill="4E91CD"/>
            <w:hideMark/>
          </w:tcPr>
          <w:p w14:paraId="707B5D06" w14:textId="0DDAE552" w:rsidR="004570B4" w:rsidRPr="00BC62A9" w:rsidRDefault="001610B0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C62A9">
              <w:rPr>
                <w:color w:val="FFFFFF" w:themeColor="background1"/>
              </w:rPr>
              <w:t>2</w:t>
            </w:r>
            <w:r w:rsidR="0071195C" w:rsidRPr="00BC62A9">
              <w:rPr>
                <w:color w:val="FFFFFF" w:themeColor="background1"/>
              </w:rPr>
              <w:t>9</w:t>
            </w:r>
            <w:r w:rsidR="004570B4" w:rsidRPr="00BC62A9">
              <w:rPr>
                <w:color w:val="FFFFFF" w:themeColor="background1"/>
              </w:rPr>
              <w:t>/01/202</w:t>
            </w:r>
            <w:r w:rsidRPr="00BC62A9">
              <w:rPr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2FB64E88" w14:textId="77777777" w:rsidR="003601BB" w:rsidRDefault="004570B4" w:rsidP="003601B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BC62A9">
              <w:rPr>
                <w:b/>
                <w:bCs/>
                <w:color w:val="FFFFFF" w:themeColor="background1"/>
              </w:rPr>
              <w:t>Documento inicial creado</w:t>
            </w:r>
          </w:p>
          <w:p w14:paraId="79DBF2F5" w14:textId="77777777" w:rsidR="003601BB" w:rsidRDefault="003601BB" w:rsidP="003601B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</w:p>
          <w:p w14:paraId="7041F25A" w14:textId="41AC12B7" w:rsidR="003601BB" w:rsidRPr="003601BB" w:rsidRDefault="003601BB" w:rsidP="003601BB">
            <w:pPr>
              <w:pStyle w:val="Contenido"/>
              <w:numPr>
                <w:ilvl w:val="0"/>
                <w:numId w:val="9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3601BB">
              <w:rPr>
                <w:rStyle w:val="nfasis"/>
                <w:color w:val="FFFFFF" w:themeColor="background1"/>
                <w:sz w:val="18"/>
                <w:szCs w:val="18"/>
              </w:rPr>
              <w:t>Control de versiones</w:t>
            </w:r>
          </w:p>
          <w:p w14:paraId="63CAD4E2" w14:textId="413B43AF" w:rsidR="003601BB" w:rsidRPr="003601BB" w:rsidRDefault="003601BB" w:rsidP="003601BB">
            <w:pPr>
              <w:pStyle w:val="Contenido"/>
              <w:numPr>
                <w:ilvl w:val="0"/>
                <w:numId w:val="9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3601BB">
              <w:rPr>
                <w:rStyle w:val="nfasis"/>
                <w:color w:val="FFFFFF" w:themeColor="background1"/>
                <w:sz w:val="18"/>
                <w:szCs w:val="18"/>
              </w:rPr>
              <w:t>Información general del proyecto</w:t>
            </w:r>
          </w:p>
          <w:p w14:paraId="47ACB11B" w14:textId="3BF3C11A" w:rsidR="003601BB" w:rsidRPr="00BC62A9" w:rsidRDefault="003601BB" w:rsidP="003601BB">
            <w:pPr>
              <w:pStyle w:val="Contenido"/>
              <w:numPr>
                <w:ilvl w:val="0"/>
                <w:numId w:val="9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3601BB">
              <w:rPr>
                <w:rStyle w:val="nfasis"/>
                <w:color w:val="FFFFFF" w:themeColor="background1"/>
                <w:sz w:val="18"/>
                <w:szCs w:val="18"/>
              </w:rPr>
              <w:t>Resumen ejecutivo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D70E7A" w:rsidRDefault="004570B4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D70E7A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4570B4" w:rsidRPr="00BC62A9" w14:paraId="1CCBD7FD" w14:textId="77777777" w:rsidTr="00711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73BF40F5" w14:textId="208668D3" w:rsidR="004570B4" w:rsidRPr="00BC62A9" w:rsidRDefault="004570B4" w:rsidP="00E46D49">
            <w:pPr>
              <w:pStyle w:val="Contenido"/>
              <w:jc w:val="center"/>
            </w:pPr>
          </w:p>
        </w:tc>
        <w:tc>
          <w:tcPr>
            <w:tcW w:w="0" w:type="auto"/>
          </w:tcPr>
          <w:p w14:paraId="0B2BE59A" w14:textId="5D21707D" w:rsidR="004570B4" w:rsidRPr="00BC62A9" w:rsidRDefault="00BC62A9" w:rsidP="006D4DE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BC62A9">
              <w:rPr>
                <w:i/>
                <w:iCs/>
              </w:rPr>
              <w:t>30/01/2026</w:t>
            </w:r>
          </w:p>
        </w:tc>
        <w:tc>
          <w:tcPr>
            <w:tcW w:w="0" w:type="auto"/>
          </w:tcPr>
          <w:p w14:paraId="0470D6CE" w14:textId="6D28C5A2" w:rsidR="003601BB" w:rsidRPr="003601BB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Problema / necesidad</w:t>
            </w:r>
          </w:p>
          <w:p w14:paraId="77ED4E6F" w14:textId="44CBF9FB" w:rsidR="003601BB" w:rsidRPr="003601BB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Objetivos del proyecto</w:t>
            </w:r>
          </w:p>
          <w:p w14:paraId="65E701F7" w14:textId="5B369D4A" w:rsidR="003601BB" w:rsidRPr="003601BB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Alternativas consideradas</w:t>
            </w:r>
          </w:p>
          <w:p w14:paraId="6A43547E" w14:textId="180AA8EB" w:rsidR="003601BB" w:rsidRPr="003601BB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Análisis económico (inversión)</w:t>
            </w:r>
          </w:p>
          <w:p w14:paraId="2E13FC52" w14:textId="6655BEE6" w:rsidR="003601BB" w:rsidRPr="00900262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Conclusión del caso de negocio</w:t>
            </w:r>
          </w:p>
        </w:tc>
        <w:tc>
          <w:tcPr>
            <w:tcW w:w="0" w:type="auto"/>
          </w:tcPr>
          <w:p w14:paraId="4FC3922E" w14:textId="3987FA30" w:rsidR="004570B4" w:rsidRPr="00BC62A9" w:rsidRDefault="003601BB" w:rsidP="006D4DE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d</w:t>
            </w:r>
            <w:r w:rsidR="00BC62A9">
              <w:rPr>
                <w:i/>
                <w:iCs/>
              </w:rPr>
              <w:t>cueli</w:t>
            </w:r>
          </w:p>
        </w:tc>
      </w:tr>
      <w:tr w:rsidR="00BA4CE3" w:rsidRPr="006F063E" w14:paraId="0C6C0245" w14:textId="77777777" w:rsidTr="00711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5329C041" w14:textId="7E93DC38" w:rsidR="00BA4CE3" w:rsidRPr="006F063E" w:rsidRDefault="00BA4CE3" w:rsidP="00E46D49">
            <w:pPr>
              <w:pStyle w:val="Contenido"/>
              <w:jc w:val="center"/>
            </w:pPr>
          </w:p>
        </w:tc>
        <w:tc>
          <w:tcPr>
            <w:tcW w:w="0" w:type="auto"/>
            <w:shd w:val="clear" w:color="auto" w:fill="4E91CD"/>
          </w:tcPr>
          <w:p w14:paraId="03C15210" w14:textId="7C458C99" w:rsidR="00BA4CE3" w:rsidRPr="004C10B6" w:rsidRDefault="00D70E7A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0</w:t>
            </w:r>
            <w:r w:rsidRPr="00BC62A9">
              <w:rPr>
                <w:color w:val="FFFFFF" w:themeColor="background1"/>
              </w:rPr>
              <w:t>2/0</w:t>
            </w:r>
            <w:r>
              <w:rPr>
                <w:color w:val="FFFFFF" w:themeColor="background1"/>
              </w:rPr>
              <w:t>2</w:t>
            </w:r>
            <w:r w:rsidRPr="00BC62A9">
              <w:rPr>
                <w:color w:val="FFFFFF" w:themeColor="background1"/>
              </w:rPr>
              <w:t>/2026</w:t>
            </w:r>
          </w:p>
        </w:tc>
        <w:tc>
          <w:tcPr>
            <w:tcW w:w="0" w:type="auto"/>
            <w:shd w:val="clear" w:color="auto" w:fill="4E91CD"/>
          </w:tcPr>
          <w:p w14:paraId="13458E98" w14:textId="0E3A0C4A" w:rsidR="00D70E7A" w:rsidRPr="003601BB" w:rsidRDefault="00D70E7A" w:rsidP="00D70E7A">
            <w:pPr>
              <w:pStyle w:val="Contenido"/>
              <w:numPr>
                <w:ilvl w:val="0"/>
                <w:numId w:val="9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>
              <w:rPr>
                <w:rStyle w:val="nfasis"/>
                <w:color w:val="FFFFFF" w:themeColor="background1"/>
                <w:sz w:val="18"/>
                <w:szCs w:val="18"/>
              </w:rPr>
              <w:t>Riesgos principales</w:t>
            </w:r>
          </w:p>
          <w:p w14:paraId="2A75D820" w14:textId="4CF54B78" w:rsidR="00D70E7A" w:rsidRPr="00ED3549" w:rsidRDefault="00D70E7A" w:rsidP="00D70E7A">
            <w:pPr>
              <w:pStyle w:val="Contenido"/>
              <w:numPr>
                <w:ilvl w:val="0"/>
                <w:numId w:val="9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  <w:sz w:val="18"/>
                <w:szCs w:val="18"/>
              </w:rPr>
            </w:pPr>
            <w:r w:rsidRPr="00D70E7A">
              <w:rPr>
                <w:rStyle w:val="nfasis"/>
                <w:color w:val="FFFFFF" w:themeColor="background1"/>
                <w:sz w:val="18"/>
                <w:szCs w:val="18"/>
              </w:rPr>
              <w:t>Recomendación</w:t>
            </w:r>
          </w:p>
        </w:tc>
        <w:tc>
          <w:tcPr>
            <w:tcW w:w="0" w:type="auto"/>
            <w:shd w:val="clear" w:color="auto" w:fill="4E91CD"/>
          </w:tcPr>
          <w:p w14:paraId="05F112D4" w14:textId="0710F64A" w:rsidR="00BA4CE3" w:rsidRPr="00ED3549" w:rsidRDefault="00D70E7A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ED3549">
              <w:rPr>
                <w:i/>
                <w:iCs/>
                <w:color w:val="FFFFFF" w:themeColor="background1"/>
              </w:rPr>
              <w:t>dcueli</w:t>
            </w:r>
          </w:p>
        </w:tc>
      </w:tr>
      <w:bookmarkStart w:id="4" w:name="Version_1_0_0_de_documento"/>
      <w:tr w:rsidR="00ED3549" w:rsidRPr="006F063E" w14:paraId="7DB0C7D2" w14:textId="77777777" w:rsidTr="009419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</w:tcPr>
          <w:p w14:paraId="0DE3C6D6" w14:textId="01EEB542" w:rsidR="00ED3549" w:rsidRPr="006F063E" w:rsidRDefault="00ED3549" w:rsidP="00E46D49">
            <w:pPr>
              <w:pStyle w:val="Contenido"/>
              <w:jc w:val="center"/>
            </w:pPr>
            <w:r>
              <w:fldChar w:fldCharType="begin"/>
            </w:r>
            <w:r>
              <w:instrText>HYPERLINK  \l "Version_1_0_0_de_documento"</w:instrText>
            </w:r>
            <w:r>
              <w:fldChar w:fldCharType="separate"/>
            </w:r>
            <w:r w:rsidRPr="00E46D49">
              <w:rPr>
                <w:rStyle w:val="Hipervnculo"/>
                <w:i w:val="0"/>
                <w:iCs w:val="0"/>
              </w:rPr>
              <w:t>1.0.</w:t>
            </w:r>
            <w:r w:rsidRPr="00E46D49">
              <w:rPr>
                <w:rStyle w:val="Hipervnculo"/>
                <w:i w:val="0"/>
                <w:iCs w:val="0"/>
              </w:rPr>
              <w:t>0</w:t>
            </w:r>
            <w:bookmarkEnd w:id="4"/>
            <w:r>
              <w:fldChar w:fldCharType="end"/>
            </w:r>
          </w:p>
        </w:tc>
        <w:tc>
          <w:tcPr>
            <w:tcW w:w="0" w:type="auto"/>
          </w:tcPr>
          <w:p w14:paraId="764FABDF" w14:textId="47E47320" w:rsidR="00ED3549" w:rsidRPr="00941979" w:rsidRDefault="00ED3549" w:rsidP="006D4DE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1979">
              <w:t>10/02/2026</w:t>
            </w:r>
          </w:p>
        </w:tc>
        <w:tc>
          <w:tcPr>
            <w:tcW w:w="0" w:type="auto"/>
          </w:tcPr>
          <w:p w14:paraId="698189B0" w14:textId="795D25AA" w:rsidR="00ED3549" w:rsidRPr="00941979" w:rsidRDefault="00ED3549" w:rsidP="00ED3549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sz w:val="18"/>
                <w:szCs w:val="18"/>
              </w:rPr>
            </w:pPr>
            <w:r w:rsidRPr="00941979">
              <w:rPr>
                <w:b/>
                <w:bCs/>
              </w:rPr>
              <w:t>Documento finalizado</w:t>
            </w:r>
          </w:p>
        </w:tc>
        <w:tc>
          <w:tcPr>
            <w:tcW w:w="0" w:type="auto"/>
          </w:tcPr>
          <w:p w14:paraId="298C128F" w14:textId="6F026867" w:rsidR="00ED3549" w:rsidRPr="00941979" w:rsidRDefault="00ED3549" w:rsidP="006D4DE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1979">
              <w:rPr>
                <w:i/>
                <w:iCs/>
              </w:rPr>
              <w:t>dcueli</w:t>
            </w:r>
          </w:p>
        </w:tc>
      </w:tr>
    </w:tbl>
    <w:p w14:paraId="0FBD0F80" w14:textId="77777777" w:rsidR="004570B4" w:rsidRDefault="004570B4" w:rsidP="006D4DEF">
      <w:pPr>
        <w:pStyle w:val="Contenido"/>
        <w:ind w:left="720" w:hanging="720"/>
      </w:pPr>
    </w:p>
    <w:p w14:paraId="14ED94E9" w14:textId="77777777" w:rsidR="004570B4" w:rsidRPr="008E4F35" w:rsidRDefault="004570B4" w:rsidP="006D4DEF">
      <w:pPr>
        <w:pStyle w:val="Contenido"/>
        <w:ind w:left="720" w:hanging="720"/>
      </w:pPr>
    </w:p>
    <w:p w14:paraId="62B19688" w14:textId="128B247A" w:rsidR="00EE5B68" w:rsidRDefault="00EE5B68" w:rsidP="006D4DEF">
      <w:pPr>
        <w:pStyle w:val="Ttulo1"/>
        <w:jc w:val="both"/>
      </w:pPr>
      <w:bookmarkStart w:id="5" w:name="_Investigación_y_Aprendizaje"/>
      <w:bookmarkStart w:id="6" w:name="_Desarrollo"/>
      <w:bookmarkStart w:id="7" w:name="_VISIÓN_DEL_PRODUCTO"/>
      <w:bookmarkStart w:id="8" w:name="_Estructura_de_carpetas"/>
      <w:bookmarkStart w:id="9" w:name="_Mecánicas_implementadas"/>
      <w:bookmarkStart w:id="10" w:name="_Dificultades_encontradas"/>
      <w:bookmarkStart w:id="11" w:name="_Problemas_que_resuelve"/>
      <w:bookmarkStart w:id="12" w:name="_INFORMACIÓN_GENERAL_DEL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t>INFORMACIÓN GENERAL DEL PROYECTO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02DF3F19" w14:textId="2F6F0669" w:rsidR="00FF4F90" w:rsidRPr="00FF4F90" w:rsidRDefault="00FF4F90" w:rsidP="00FF4F90">
      <w:pPr>
        <w:pStyle w:val="NormalWeb"/>
        <w:rPr>
          <w:rStyle w:val="Textodelmarcadordeposicin"/>
        </w:rPr>
      </w:pPr>
      <w:r w:rsidRPr="00FF4F90">
        <w:rPr>
          <w:rStyle w:val="Textodelmarcadordeposicin"/>
        </w:rPr>
        <w:t>El presente Caso de Negocio se elabora siguiendo estructuras estándar de justificación de proyectos, incluyendo análisis de viabilidad, riesgos y beneficios esperados.</w:t>
      </w:r>
    </w:p>
    <w:p w14:paraId="51E8C874" w14:textId="052D32C9" w:rsidR="00EE5B68" w:rsidRDefault="00EE5B68" w:rsidP="006D4DEF">
      <w:pPr>
        <w:pStyle w:val="Ttulo2"/>
        <w:jc w:val="both"/>
      </w:pPr>
      <w:bookmarkStart w:id="13" w:name="_Nombre_del_proyecto"/>
      <w:bookmarkEnd w:id="13"/>
      <w:r>
        <w:t>Nombre del proyecto</w:t>
      </w:r>
    </w:p>
    <w:p w14:paraId="6A5EFD4E" w14:textId="77777777" w:rsidR="00EE5B68" w:rsidRDefault="00EE5B68" w:rsidP="006D4DEF">
      <w:pPr>
        <w:jc w:val="both"/>
        <w:rPr>
          <w:b/>
          <w:bCs/>
        </w:rPr>
      </w:pPr>
      <w:r w:rsidRPr="00652763">
        <w:rPr>
          <w:i/>
          <w:iCs/>
        </w:rPr>
        <w:t>Nombre</w:t>
      </w:r>
      <w:r>
        <w:t xml:space="preserve">: </w:t>
      </w:r>
      <w:proofErr w:type="spellStart"/>
      <w:r w:rsidRPr="00652763">
        <w:rPr>
          <w:b/>
          <w:bCs/>
        </w:rPr>
        <w:t>Mexus</w:t>
      </w:r>
      <w:proofErr w:type="spellEnd"/>
    </w:p>
    <w:p w14:paraId="5F3DC9CA" w14:textId="77777777" w:rsidR="00BC62A9" w:rsidRDefault="00BC62A9" w:rsidP="006D4DEF">
      <w:pPr>
        <w:jc w:val="both"/>
      </w:pPr>
      <w:r w:rsidRPr="00652763">
        <w:rPr>
          <w:i/>
          <w:iCs/>
        </w:rPr>
        <w:t>Patrocinador del proyecto</w:t>
      </w:r>
      <w:r>
        <w:t xml:space="preserve">: </w:t>
      </w:r>
      <w:hyperlink r:id="rId14" w:history="1">
        <w:r w:rsidRPr="00652763">
          <w:rPr>
            <w:rStyle w:val="Hipervnculo"/>
            <w:b/>
            <w:bCs/>
            <w:i/>
            <w:iCs/>
          </w:rPr>
          <w:t>dcueli.com</w:t>
        </w:r>
      </w:hyperlink>
    </w:p>
    <w:p w14:paraId="59287A24" w14:textId="5AE179E0" w:rsidR="00EE5B68" w:rsidRDefault="00EE5B68" w:rsidP="006D4DEF">
      <w:pPr>
        <w:jc w:val="both"/>
      </w:pPr>
      <w:r w:rsidRPr="00652763">
        <w:rPr>
          <w:i/>
          <w:iCs/>
        </w:rPr>
        <w:t>Tipo de proyecto</w:t>
      </w:r>
      <w:r>
        <w:t xml:space="preserve">: Desarrollo </w:t>
      </w:r>
      <w:r w:rsidR="00BC62A9">
        <w:t xml:space="preserve">interno </w:t>
      </w:r>
      <w:r>
        <w:t>de aplicación móvil</w:t>
      </w:r>
      <w:r w:rsidR="00BC62A9">
        <w:t xml:space="preserve">, de </w:t>
      </w:r>
      <w:r>
        <w:t>uso personal</w:t>
      </w:r>
      <w:r w:rsidR="00BC62A9">
        <w:t xml:space="preserve"> y sin explotación</w:t>
      </w:r>
      <w:r>
        <w:t xml:space="preserve"> comercial.</w:t>
      </w:r>
    </w:p>
    <w:p w14:paraId="53091FA3" w14:textId="77777777" w:rsidR="00EE5B68" w:rsidRDefault="00EE5B68" w:rsidP="006D4DEF">
      <w:pPr>
        <w:jc w:val="both"/>
      </w:pPr>
    </w:p>
    <w:p w14:paraId="00E2AAFF" w14:textId="0829FD24" w:rsidR="00EE5B68" w:rsidRDefault="00BC62A9" w:rsidP="006D4DEF">
      <w:pPr>
        <w:pStyle w:val="Ttulo2"/>
        <w:jc w:val="both"/>
      </w:pPr>
      <w:bookmarkStart w:id="14" w:name="_Responsables"/>
      <w:bookmarkEnd w:id="14"/>
      <w:r>
        <w:t>R</w:t>
      </w:r>
      <w:r w:rsidR="00EE5B68">
        <w:t>esponsable</w:t>
      </w:r>
      <w:r>
        <w:t>s</w:t>
      </w:r>
    </w:p>
    <w:p w14:paraId="12C6AC0A" w14:textId="000DF84F" w:rsidR="00EE5B68" w:rsidRDefault="00EE5B68" w:rsidP="006D4DEF">
      <w:pPr>
        <w:jc w:val="both"/>
      </w:pPr>
      <w:r w:rsidRPr="00652763">
        <w:rPr>
          <w:i/>
          <w:iCs/>
        </w:rPr>
        <w:t>Patrocinador del proyecto</w:t>
      </w:r>
      <w:r>
        <w:t xml:space="preserve">: </w:t>
      </w:r>
      <w:hyperlink r:id="rId15" w:history="1">
        <w:r w:rsidR="00C56AFC" w:rsidRPr="00652763">
          <w:rPr>
            <w:rStyle w:val="Hipervnculo"/>
            <w:b/>
            <w:bCs/>
            <w:i/>
            <w:iCs/>
          </w:rPr>
          <w:t>dcueli.com</w:t>
        </w:r>
      </w:hyperlink>
    </w:p>
    <w:p w14:paraId="4BE8B78D" w14:textId="77777777" w:rsidR="00BC62A9" w:rsidRDefault="00BC62A9" w:rsidP="006D4DEF">
      <w:pPr>
        <w:jc w:val="both"/>
      </w:pPr>
      <w:r w:rsidRPr="00652763">
        <w:rPr>
          <w:i/>
          <w:iCs/>
        </w:rPr>
        <w:t>Responsable global del proyecto</w:t>
      </w:r>
      <w:r>
        <w:t xml:space="preserve">: </w:t>
      </w:r>
      <w:r w:rsidRPr="00652763">
        <w:rPr>
          <w:b/>
          <w:bCs/>
        </w:rPr>
        <w:t>David Cueli</w:t>
      </w:r>
    </w:p>
    <w:p w14:paraId="297770D7" w14:textId="62A5B484" w:rsidR="00652763" w:rsidRDefault="00EE5B68" w:rsidP="006D4DEF">
      <w:pPr>
        <w:jc w:val="both"/>
      </w:pPr>
      <w:r w:rsidRPr="00652763">
        <w:t>Roles</w:t>
      </w:r>
      <w:r w:rsidR="00BC62A9">
        <w:t xml:space="preserve"> necesarios</w:t>
      </w:r>
      <w:r w:rsidRPr="00652763">
        <w:t xml:space="preserve">: </w:t>
      </w:r>
    </w:p>
    <w:p w14:paraId="73266547" w14:textId="77777777" w:rsidR="00652763" w:rsidRPr="00652763" w:rsidRDefault="00EE5B68" w:rsidP="006D4DEF">
      <w:pPr>
        <w:pStyle w:val="NormalWeb"/>
        <w:numPr>
          <w:ilvl w:val="0"/>
          <w:numId w:val="60"/>
        </w:numPr>
        <w:rPr>
          <w:b/>
          <w:bCs/>
          <w:color w:val="auto"/>
        </w:rPr>
      </w:pPr>
      <w:proofErr w:type="spellStart"/>
      <w:r w:rsidRPr="00652763">
        <w:rPr>
          <w:bCs/>
          <w:color w:val="auto"/>
        </w:rPr>
        <w:t>Product</w:t>
      </w:r>
      <w:proofErr w:type="spellEnd"/>
      <w:r w:rsidRPr="00652763">
        <w:rPr>
          <w:bCs/>
          <w:color w:val="auto"/>
        </w:rPr>
        <w:t xml:space="preserve"> Owner, </w:t>
      </w:r>
    </w:p>
    <w:p w14:paraId="124145EC" w14:textId="77777777" w:rsidR="00652763" w:rsidRPr="00652763" w:rsidRDefault="00EE5B68" w:rsidP="006D4DEF">
      <w:pPr>
        <w:pStyle w:val="NormalWeb"/>
        <w:numPr>
          <w:ilvl w:val="0"/>
          <w:numId w:val="60"/>
        </w:numPr>
        <w:rPr>
          <w:b/>
          <w:bCs/>
          <w:color w:val="auto"/>
        </w:rPr>
      </w:pPr>
      <w:r w:rsidRPr="00652763">
        <w:rPr>
          <w:bCs/>
          <w:color w:val="auto"/>
        </w:rPr>
        <w:t xml:space="preserve">Project Manager, </w:t>
      </w:r>
    </w:p>
    <w:p w14:paraId="1D19309D" w14:textId="77777777" w:rsidR="00652763" w:rsidRPr="00652763" w:rsidRDefault="00EE5B68" w:rsidP="006D4DEF">
      <w:pPr>
        <w:pStyle w:val="NormalWeb"/>
        <w:numPr>
          <w:ilvl w:val="0"/>
          <w:numId w:val="60"/>
        </w:numPr>
        <w:rPr>
          <w:b/>
          <w:bCs/>
          <w:color w:val="auto"/>
        </w:rPr>
      </w:pPr>
      <w:r w:rsidRPr="00652763">
        <w:rPr>
          <w:bCs/>
          <w:color w:val="auto"/>
        </w:rPr>
        <w:t xml:space="preserve">Arquitecto de Software, </w:t>
      </w:r>
    </w:p>
    <w:p w14:paraId="196CB1A5" w14:textId="7AEFBC1F" w:rsidR="00652763" w:rsidRPr="00652763" w:rsidRDefault="00EE5B68" w:rsidP="006D4DEF">
      <w:pPr>
        <w:pStyle w:val="NormalWeb"/>
        <w:numPr>
          <w:ilvl w:val="0"/>
          <w:numId w:val="60"/>
        </w:numPr>
        <w:rPr>
          <w:b/>
          <w:bCs/>
          <w:color w:val="auto"/>
        </w:rPr>
      </w:pPr>
      <w:r w:rsidRPr="00652763">
        <w:rPr>
          <w:bCs/>
          <w:color w:val="auto"/>
        </w:rPr>
        <w:t>Desarrollador</w:t>
      </w:r>
      <w:r w:rsidR="00BC62A9">
        <w:rPr>
          <w:bCs/>
          <w:color w:val="auto"/>
        </w:rPr>
        <w:t>(es)</w:t>
      </w:r>
      <w:r w:rsidRPr="00652763">
        <w:rPr>
          <w:bCs/>
          <w:color w:val="auto"/>
        </w:rPr>
        <w:t xml:space="preserve">, </w:t>
      </w:r>
    </w:p>
    <w:p w14:paraId="49CAADD6" w14:textId="77777777" w:rsidR="00652763" w:rsidRPr="00652763" w:rsidRDefault="00EE5B68" w:rsidP="006D4DEF">
      <w:pPr>
        <w:pStyle w:val="NormalWeb"/>
        <w:numPr>
          <w:ilvl w:val="0"/>
          <w:numId w:val="60"/>
        </w:numPr>
        <w:rPr>
          <w:b/>
          <w:bCs/>
          <w:color w:val="auto"/>
        </w:rPr>
      </w:pPr>
      <w:r w:rsidRPr="00652763">
        <w:rPr>
          <w:bCs/>
          <w:color w:val="auto"/>
        </w:rPr>
        <w:t xml:space="preserve">QA y </w:t>
      </w:r>
    </w:p>
    <w:p w14:paraId="20D92C14" w14:textId="7F7BC6FA" w:rsidR="00EE5B68" w:rsidRPr="00652763" w:rsidRDefault="00EE5B68" w:rsidP="006D4DEF">
      <w:pPr>
        <w:pStyle w:val="NormalWeb"/>
        <w:numPr>
          <w:ilvl w:val="0"/>
          <w:numId w:val="60"/>
        </w:numPr>
        <w:rPr>
          <w:b/>
          <w:bCs/>
          <w:color w:val="auto"/>
        </w:rPr>
      </w:pPr>
      <w:r w:rsidRPr="00652763">
        <w:rPr>
          <w:bCs/>
          <w:color w:val="auto"/>
        </w:rPr>
        <w:lastRenderedPageBreak/>
        <w:t xml:space="preserve">Scrum </w:t>
      </w:r>
      <w:r w:rsidR="00C56AFC" w:rsidRPr="00652763">
        <w:rPr>
          <w:bCs/>
          <w:color w:val="auto"/>
        </w:rPr>
        <w:t>Máster</w:t>
      </w:r>
    </w:p>
    <w:p w14:paraId="057D8955" w14:textId="77777777" w:rsidR="00EE5B68" w:rsidRDefault="00EE5B68" w:rsidP="006D4DEF">
      <w:pPr>
        <w:jc w:val="both"/>
      </w:pPr>
    </w:p>
    <w:p w14:paraId="467CB449" w14:textId="7B98FF1E" w:rsidR="00EE5B68" w:rsidRDefault="00EE5B68" w:rsidP="006D4DEF">
      <w:pPr>
        <w:pStyle w:val="Ttulo2"/>
        <w:jc w:val="both"/>
      </w:pPr>
      <w:bookmarkStart w:id="15" w:name="_Fecha_de_inicio"/>
      <w:bookmarkEnd w:id="15"/>
      <w:r>
        <w:t>Fecha de inicio prevista</w:t>
      </w:r>
    </w:p>
    <w:p w14:paraId="6AB010D3" w14:textId="6510ECAF" w:rsidR="004249F2" w:rsidRDefault="00EE5B68" w:rsidP="006D4DEF">
      <w:pPr>
        <w:jc w:val="both"/>
      </w:pPr>
      <w:r w:rsidRPr="00652763">
        <w:rPr>
          <w:i/>
          <w:iCs/>
        </w:rPr>
        <w:t>Fecha de inicio del proyecto</w:t>
      </w:r>
      <w:r>
        <w:t xml:space="preserve">: </w:t>
      </w:r>
      <w:r w:rsidR="00C56AFC" w:rsidRPr="00652763">
        <w:rPr>
          <w:b/>
          <w:bCs/>
        </w:rPr>
        <w:t>27/ene/2026</w:t>
      </w:r>
      <w:r w:rsidR="00652763">
        <w:t>.</w:t>
      </w:r>
    </w:p>
    <w:p w14:paraId="3681211B" w14:textId="77777777" w:rsidR="00571613" w:rsidRDefault="00571613" w:rsidP="006D4DEF">
      <w:pPr>
        <w:jc w:val="both"/>
      </w:pPr>
    </w:p>
    <w:p w14:paraId="417005EE" w14:textId="63D06B49" w:rsidR="0070527E" w:rsidRDefault="004249F2" w:rsidP="006D4DEF">
      <w:pPr>
        <w:pStyle w:val="Ttulo1"/>
        <w:jc w:val="both"/>
      </w:pPr>
      <w:bookmarkStart w:id="16" w:name="_RESUMEN_EJECUTIVO_-"/>
      <w:bookmarkEnd w:id="16"/>
      <w:r>
        <w:t>RESUMEN EJECUTIVO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577D8391" w14:textId="77777777" w:rsidR="0070527E" w:rsidRDefault="0070527E" w:rsidP="006D4DEF">
      <w:pPr>
        <w:jc w:val="both"/>
      </w:pPr>
    </w:p>
    <w:p w14:paraId="7DCD29F6" w14:textId="6091E14F" w:rsidR="0070527E" w:rsidRDefault="0070527E" w:rsidP="006D4DEF">
      <w:pPr>
        <w:jc w:val="both"/>
      </w:pPr>
      <w:proofErr w:type="spellStart"/>
      <w:r w:rsidRPr="00652763">
        <w:rPr>
          <w:b/>
          <w:bCs/>
        </w:rPr>
        <w:t>Mexus</w:t>
      </w:r>
      <w:proofErr w:type="spellEnd"/>
      <w:r>
        <w:t xml:space="preserve"> es un proyecto de desarrollo de software privado cuyo objetivo es crear una aplicación Android para la grabación controlada y local de llamadas telefónicas propias.</w:t>
      </w:r>
    </w:p>
    <w:p w14:paraId="42CFC498" w14:textId="77777777" w:rsidR="0070527E" w:rsidRDefault="0070527E" w:rsidP="006D4DEF">
      <w:pPr>
        <w:jc w:val="both"/>
      </w:pPr>
    </w:p>
    <w:p w14:paraId="58757F9C" w14:textId="77777777" w:rsidR="00BA056C" w:rsidRDefault="0070527E" w:rsidP="006D4DEF">
      <w:pPr>
        <w:jc w:val="both"/>
      </w:pPr>
      <w:r>
        <w:t>El proyecto no persigue fines comerciales ni de distribución pública. Su valor reside en</w:t>
      </w:r>
      <w:r w:rsidR="00BA056C">
        <w:t>:</w:t>
      </w:r>
    </w:p>
    <w:p w14:paraId="002E2BCD" w14:textId="77777777" w:rsidR="00BA056C" w:rsidRDefault="00BA056C" w:rsidP="006D4DEF">
      <w:pPr>
        <w:jc w:val="both"/>
      </w:pPr>
    </w:p>
    <w:p w14:paraId="0D29E56D" w14:textId="35F1ABC0" w:rsidR="00BA056C" w:rsidRDefault="0070527E" w:rsidP="006D4DEF">
      <w:pPr>
        <w:pStyle w:val="Prrafodelista"/>
        <w:numPr>
          <w:ilvl w:val="0"/>
          <w:numId w:val="72"/>
        </w:numPr>
        <w:jc w:val="both"/>
      </w:pPr>
      <w:r>
        <w:t xml:space="preserve">la utilidad personal, </w:t>
      </w:r>
    </w:p>
    <w:p w14:paraId="612470E0" w14:textId="17046A82" w:rsidR="00BA056C" w:rsidRDefault="00BA056C" w:rsidP="006D4DEF">
      <w:pPr>
        <w:pStyle w:val="Prrafodelista"/>
        <w:numPr>
          <w:ilvl w:val="0"/>
          <w:numId w:val="72"/>
        </w:numPr>
        <w:jc w:val="both"/>
      </w:pPr>
      <w:r>
        <w:t>la aplicación rigurosa de buenas prácticas y responsabilidades sociales</w:t>
      </w:r>
    </w:p>
    <w:p w14:paraId="27FE1436" w14:textId="77777777" w:rsidR="00BA056C" w:rsidRDefault="00BA056C" w:rsidP="006D4DEF">
      <w:pPr>
        <w:jc w:val="both"/>
      </w:pPr>
    </w:p>
    <w:p w14:paraId="70B3E9DC" w14:textId="5E4B3BB4" w:rsidR="00BA056C" w:rsidRDefault="00BA056C" w:rsidP="006D4DEF">
      <w:pPr>
        <w:jc w:val="both"/>
      </w:pPr>
      <w:r>
        <w:t>Y en el aspecto ejecutivo y técnico:</w:t>
      </w:r>
    </w:p>
    <w:p w14:paraId="09611567" w14:textId="77777777" w:rsidR="00BA056C" w:rsidRDefault="00BA056C" w:rsidP="006D4DEF">
      <w:pPr>
        <w:jc w:val="both"/>
      </w:pPr>
    </w:p>
    <w:p w14:paraId="1321B1AC" w14:textId="77777777" w:rsidR="00BA056C" w:rsidRDefault="0070527E" w:rsidP="006D4DEF">
      <w:pPr>
        <w:pStyle w:val="Prrafodelista"/>
        <w:numPr>
          <w:ilvl w:val="0"/>
          <w:numId w:val="71"/>
        </w:numPr>
        <w:jc w:val="both"/>
      </w:pPr>
      <w:r>
        <w:t>el aprendizaje profundo</w:t>
      </w:r>
      <w:r w:rsidR="00BA056C">
        <w:t>,</w:t>
      </w:r>
    </w:p>
    <w:p w14:paraId="58EDAE4B" w14:textId="1DBBFFA2" w:rsidR="00EE5B68" w:rsidRDefault="0070527E" w:rsidP="006D4DEF">
      <w:pPr>
        <w:pStyle w:val="Prrafodelista"/>
        <w:numPr>
          <w:ilvl w:val="0"/>
          <w:numId w:val="71"/>
        </w:numPr>
        <w:jc w:val="both"/>
      </w:pPr>
      <w:r>
        <w:t>l</w:t>
      </w:r>
      <w:r w:rsidR="00BA056C">
        <w:t>as</w:t>
      </w:r>
      <w:r>
        <w:t xml:space="preserve"> buenas prácticas de gestión de proyectos, arquitectura y desarrollo</w:t>
      </w:r>
      <w:r w:rsidR="00BA056C">
        <w:t>.</w:t>
      </w:r>
    </w:p>
    <w:p w14:paraId="59FC4116" w14:textId="77777777" w:rsidR="0070527E" w:rsidRDefault="0070527E" w:rsidP="006D4DEF">
      <w:pPr>
        <w:jc w:val="both"/>
      </w:pPr>
    </w:p>
    <w:p w14:paraId="01CA4452" w14:textId="324B5023" w:rsidR="00EE5B68" w:rsidRDefault="00991155" w:rsidP="006D4DEF">
      <w:pPr>
        <w:pStyle w:val="Ttulo1"/>
        <w:jc w:val="both"/>
      </w:pPr>
      <w:bookmarkStart w:id="17" w:name="_PROBLEMA_/_NECESIDAD"/>
      <w:bookmarkEnd w:id="17"/>
      <w:r>
        <w:t>PROBLEMA / NECESIDAD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2FC3A1E5" w14:textId="77777777" w:rsidR="00652763" w:rsidRDefault="00652763" w:rsidP="006D4DEF">
      <w:pPr>
        <w:jc w:val="both"/>
      </w:pPr>
    </w:p>
    <w:p w14:paraId="27681A20" w14:textId="77777777" w:rsidR="00BA056C" w:rsidRDefault="00BA056C" w:rsidP="006D4DEF">
      <w:pPr>
        <w:jc w:val="both"/>
      </w:pPr>
      <w:r>
        <w:t>La existencia de restricciones técnicas y legales en los ecosistemas móviles hace especialmente valioso disponer de una solución propia, controlada y diseñada a medida de las necesidades del usuario.</w:t>
      </w:r>
    </w:p>
    <w:p w14:paraId="3F9DF14B" w14:textId="77777777" w:rsidR="00BA056C" w:rsidRDefault="00BA056C" w:rsidP="006D4DEF">
      <w:pPr>
        <w:jc w:val="both"/>
      </w:pPr>
    </w:p>
    <w:p w14:paraId="7837383B" w14:textId="5FBF0E8C" w:rsidR="00BA056C" w:rsidRDefault="00EE5B68" w:rsidP="006D4DEF">
      <w:pPr>
        <w:jc w:val="both"/>
      </w:pPr>
      <w:r>
        <w:t>El usuario necesita una solución fiable y privada para grabar determinadas llamadas telefónicas en su dispositivo Android</w:t>
      </w:r>
      <w:r w:rsidR="00245178">
        <w:t xml:space="preserve">, </w:t>
      </w:r>
      <w:r w:rsidR="00BA056C">
        <w:t xml:space="preserve">dando </w:t>
      </w:r>
      <w:r w:rsidR="00245178" w:rsidRPr="00245178">
        <w:t xml:space="preserve">control completo sobre </w:t>
      </w:r>
      <w:r w:rsidR="00BA056C">
        <w:t>las directrices más críticas:</w:t>
      </w:r>
    </w:p>
    <w:p w14:paraId="1D7B0B84" w14:textId="77777777" w:rsidR="00BA056C" w:rsidRDefault="00BA056C" w:rsidP="006D4DEF">
      <w:pPr>
        <w:jc w:val="both"/>
      </w:pPr>
    </w:p>
    <w:p w14:paraId="50867E08" w14:textId="77777777" w:rsidR="00BA056C" w:rsidRDefault="00245178" w:rsidP="006D4DEF">
      <w:pPr>
        <w:pStyle w:val="Prrafodelista"/>
        <w:numPr>
          <w:ilvl w:val="0"/>
          <w:numId w:val="69"/>
        </w:numPr>
        <w:jc w:val="both"/>
      </w:pPr>
      <w:r w:rsidRPr="00245178">
        <w:t xml:space="preserve">la funcionalidad </w:t>
      </w:r>
      <w:r>
        <w:t>de la aplicación</w:t>
      </w:r>
      <w:r w:rsidR="00BA056C">
        <w:t>,</w:t>
      </w:r>
    </w:p>
    <w:p w14:paraId="67315493" w14:textId="560F5164" w:rsidR="00245178" w:rsidRDefault="00BA056C" w:rsidP="006D4DEF">
      <w:pPr>
        <w:pStyle w:val="Prrafodelista"/>
        <w:numPr>
          <w:ilvl w:val="0"/>
          <w:numId w:val="69"/>
        </w:numPr>
        <w:jc w:val="both"/>
      </w:pPr>
      <w:r>
        <w:t>conciencia completa sobre la privacidad de las grabaciones de llamadas y su conjunto, en adelante “</w:t>
      </w:r>
      <w:r w:rsidRPr="00245178">
        <w:t>los datos</w:t>
      </w:r>
      <w:r>
        <w:t xml:space="preserve"> almacenados”</w:t>
      </w:r>
    </w:p>
    <w:p w14:paraId="262267B5" w14:textId="77777777" w:rsidR="00245178" w:rsidRDefault="00245178" w:rsidP="006D4DEF">
      <w:pPr>
        <w:jc w:val="both"/>
      </w:pPr>
    </w:p>
    <w:p w14:paraId="359081B3" w14:textId="050B3102" w:rsidR="00BA056C" w:rsidRDefault="00BA056C" w:rsidP="006D4DEF">
      <w:pPr>
        <w:jc w:val="both"/>
      </w:pPr>
      <w:r>
        <w:t>Y EVITANDO:</w:t>
      </w:r>
    </w:p>
    <w:p w14:paraId="52FA9243" w14:textId="77777777" w:rsidR="00BA056C" w:rsidRDefault="00BA056C" w:rsidP="006D4DEF">
      <w:pPr>
        <w:jc w:val="both"/>
      </w:pPr>
    </w:p>
    <w:p w14:paraId="1F65113C" w14:textId="77777777" w:rsidR="00BA056C" w:rsidRPr="00BA056C" w:rsidRDefault="00BA056C" w:rsidP="006D4DEF">
      <w:pPr>
        <w:numPr>
          <w:ilvl w:val="0"/>
          <w:numId w:val="70"/>
        </w:numPr>
        <w:jc w:val="both"/>
      </w:pPr>
      <w:r w:rsidRPr="00BA056C">
        <w:t>dependencia de aplicaciones de terceros,</w:t>
      </w:r>
    </w:p>
    <w:p w14:paraId="0352E698" w14:textId="6F8F6DC7" w:rsidR="00BA056C" w:rsidRDefault="00BA056C" w:rsidP="006D4DEF">
      <w:pPr>
        <w:numPr>
          <w:ilvl w:val="0"/>
          <w:numId w:val="70"/>
        </w:numPr>
        <w:jc w:val="both"/>
      </w:pPr>
      <w:r w:rsidRPr="00BA056C">
        <w:t xml:space="preserve">exposición innecesaria de </w:t>
      </w:r>
      <w:r>
        <w:t xml:space="preserve">la </w:t>
      </w:r>
      <w:r w:rsidRPr="00BA056C">
        <w:t>información a servicios externos,</w:t>
      </w:r>
    </w:p>
    <w:p w14:paraId="7A33B0B0" w14:textId="77777777" w:rsidR="00BA056C" w:rsidRDefault="00BA056C" w:rsidP="006D4DEF">
      <w:pPr>
        <w:numPr>
          <w:ilvl w:val="0"/>
          <w:numId w:val="70"/>
        </w:numPr>
        <w:jc w:val="both"/>
      </w:pPr>
      <w:r>
        <w:t xml:space="preserve">riesgos de privacidad, </w:t>
      </w:r>
    </w:p>
    <w:p w14:paraId="245ABC2E" w14:textId="77777777" w:rsidR="00BA056C" w:rsidRDefault="00BA056C" w:rsidP="006D4DEF">
      <w:pPr>
        <w:numPr>
          <w:ilvl w:val="0"/>
          <w:numId w:val="70"/>
        </w:numPr>
        <w:jc w:val="both"/>
      </w:pPr>
      <w:r>
        <w:t>publicidad,</w:t>
      </w:r>
    </w:p>
    <w:p w14:paraId="42229D65" w14:textId="5793DCBF" w:rsidR="00BA056C" w:rsidRPr="00BA056C" w:rsidRDefault="00BA056C" w:rsidP="006D4DEF">
      <w:pPr>
        <w:numPr>
          <w:ilvl w:val="0"/>
          <w:numId w:val="70"/>
        </w:numPr>
        <w:jc w:val="both"/>
      </w:pPr>
      <w:r>
        <w:t>pérdida de control sobre los datos almacenadas</w:t>
      </w:r>
    </w:p>
    <w:p w14:paraId="1E6506C0" w14:textId="3B208567" w:rsidR="00BA056C" w:rsidRPr="00BA056C" w:rsidRDefault="00BA056C" w:rsidP="006D4DEF">
      <w:pPr>
        <w:numPr>
          <w:ilvl w:val="0"/>
          <w:numId w:val="70"/>
        </w:numPr>
        <w:jc w:val="both"/>
      </w:pPr>
      <w:r w:rsidRPr="00BA056C">
        <w:t xml:space="preserve">cambios unilaterales de políticas o retirada de </w:t>
      </w:r>
      <w:proofErr w:type="gramStart"/>
      <w:r w:rsidRPr="00BA056C">
        <w:t>apps</w:t>
      </w:r>
      <w:proofErr w:type="gramEnd"/>
      <w:r w:rsidRPr="00BA056C">
        <w:t xml:space="preserve"> por p</w:t>
      </w:r>
      <w:r>
        <w:t>arte de las “tiendas oficiales”.</w:t>
      </w:r>
    </w:p>
    <w:p w14:paraId="21E9F66A" w14:textId="77777777" w:rsidR="00BA056C" w:rsidRDefault="00BA056C" w:rsidP="006D4DEF">
      <w:pPr>
        <w:jc w:val="both"/>
      </w:pPr>
    </w:p>
    <w:p w14:paraId="1D39B151" w14:textId="67D61E26" w:rsidR="00BA056C" w:rsidRDefault="00BA056C" w:rsidP="006D4DEF">
      <w:pPr>
        <w:pStyle w:val="Ttulo1"/>
        <w:jc w:val="both"/>
      </w:pPr>
      <w:bookmarkStart w:id="18" w:name="_OBJETIVOS_DEL_PROYECTO"/>
      <w:bookmarkEnd w:id="18"/>
      <w:r>
        <w:lastRenderedPageBreak/>
        <w:t>OBJETIVOS DEL PROYECTO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514CA130" w14:textId="77777777" w:rsidR="004A656F" w:rsidRDefault="004A656F" w:rsidP="006D4DEF">
      <w:pPr>
        <w:pStyle w:val="Ttulo2"/>
        <w:jc w:val="both"/>
      </w:pPr>
      <w:bookmarkStart w:id="19" w:name="_Objetivo_general"/>
      <w:bookmarkEnd w:id="19"/>
    </w:p>
    <w:p w14:paraId="49543296" w14:textId="0E82F70F" w:rsidR="00BA056C" w:rsidRDefault="00BA056C" w:rsidP="006D4DEF">
      <w:pPr>
        <w:pStyle w:val="Ttulo2"/>
        <w:jc w:val="both"/>
      </w:pPr>
      <w:r>
        <w:t>Objetivo general</w:t>
      </w:r>
    </w:p>
    <w:p w14:paraId="6836E4B1" w14:textId="77777777" w:rsidR="00430EA1" w:rsidRDefault="00430EA1" w:rsidP="006D4DEF">
      <w:pPr>
        <w:jc w:val="both"/>
      </w:pPr>
      <w:r>
        <w:t xml:space="preserve">Como padre del proyecto, </w:t>
      </w:r>
      <w:hyperlink r:id="rId16" w:history="1">
        <w:r w:rsidRPr="00430EA1">
          <w:rPr>
            <w:rStyle w:val="Hipervnculo"/>
          </w:rPr>
          <w:t>dcueli.com</w:t>
        </w:r>
      </w:hyperlink>
      <w:r>
        <w:t xml:space="preserve"> asume la responsabilidad de d</w:t>
      </w:r>
      <w:r w:rsidR="00BA056C">
        <w:t>iseñar, desarrollar y mantener una aplicación propia de grabación de llamadas</w:t>
      </w:r>
      <w:r>
        <w:t xml:space="preserve">, </w:t>
      </w:r>
      <w:proofErr w:type="spellStart"/>
      <w:r w:rsidR="00BA056C" w:rsidRPr="00430EA1">
        <w:rPr>
          <w:b/>
          <w:bCs/>
        </w:rPr>
        <w:t>Mexus</w:t>
      </w:r>
      <w:proofErr w:type="spellEnd"/>
      <w:r w:rsidR="00BA056C">
        <w:t>, que cumpla con los requisitos funcionales mínimos</w:t>
      </w:r>
      <w:r>
        <w:t>:</w:t>
      </w:r>
    </w:p>
    <w:p w14:paraId="474C2C65" w14:textId="77777777" w:rsidR="00430EA1" w:rsidRDefault="00430EA1" w:rsidP="006D4DEF">
      <w:pPr>
        <w:jc w:val="both"/>
      </w:pPr>
    </w:p>
    <w:p w14:paraId="74B69CC1" w14:textId="03B05402" w:rsidR="00430EA1" w:rsidRDefault="00430EA1" w:rsidP="006D4DEF">
      <w:pPr>
        <w:numPr>
          <w:ilvl w:val="0"/>
          <w:numId w:val="73"/>
        </w:numPr>
        <w:jc w:val="both"/>
      </w:pPr>
      <w:r w:rsidRPr="00430EA1">
        <w:t xml:space="preserve">control total sobre qué </w:t>
      </w:r>
      <w:r>
        <w:t xml:space="preserve">llamadas </w:t>
      </w:r>
      <w:r w:rsidRPr="00430EA1">
        <w:t>se graba</w:t>
      </w:r>
      <w:r>
        <w:t>n,</w:t>
      </w:r>
    </w:p>
    <w:p w14:paraId="73247445" w14:textId="0D04A0A7" w:rsidR="00430EA1" w:rsidRPr="00430EA1" w:rsidRDefault="00430EA1" w:rsidP="006D4DEF">
      <w:pPr>
        <w:numPr>
          <w:ilvl w:val="0"/>
          <w:numId w:val="73"/>
        </w:numPr>
        <w:jc w:val="both"/>
      </w:pPr>
      <w:r w:rsidRPr="00430EA1">
        <w:t>cómo se almacena</w:t>
      </w:r>
      <w:r>
        <w:t xml:space="preserve"> lo que se graba,</w:t>
      </w:r>
    </w:p>
    <w:p w14:paraId="4BFD9B47" w14:textId="77777777" w:rsidR="00430EA1" w:rsidRDefault="00430EA1" w:rsidP="006D4DEF">
      <w:pPr>
        <w:numPr>
          <w:ilvl w:val="0"/>
          <w:numId w:val="73"/>
        </w:numPr>
        <w:jc w:val="both"/>
      </w:pPr>
      <w:r>
        <w:t xml:space="preserve">anule, dentro de las posibilidades del SO base, la </w:t>
      </w:r>
      <w:r w:rsidRPr="00430EA1">
        <w:t>distribu</w:t>
      </w:r>
      <w:r>
        <w:t>ción</w:t>
      </w:r>
      <w:r w:rsidRPr="00430EA1">
        <w:t xml:space="preserve"> públic</w:t>
      </w:r>
      <w:r>
        <w:t>a de lo que se graba</w:t>
      </w:r>
    </w:p>
    <w:p w14:paraId="2323EE6F" w14:textId="36A6CB8E" w:rsidR="00430EA1" w:rsidRDefault="00430EA1" w:rsidP="006D4DEF">
      <w:pPr>
        <w:numPr>
          <w:ilvl w:val="0"/>
          <w:numId w:val="73"/>
        </w:numPr>
        <w:jc w:val="both"/>
      </w:pPr>
      <w:r>
        <w:t xml:space="preserve">NUNCA </w:t>
      </w:r>
      <w:r w:rsidRPr="00430EA1">
        <w:t>se use</w:t>
      </w:r>
      <w:r>
        <w:t xml:space="preserve"> la aplicación</w:t>
      </w:r>
      <w:r w:rsidRPr="00430EA1">
        <w:t xml:space="preserve"> con fines comerciales</w:t>
      </w:r>
      <w:r>
        <w:t xml:space="preserve"> y</w:t>
      </w:r>
    </w:p>
    <w:p w14:paraId="3E258D3E" w14:textId="347ED2D8" w:rsidR="00BA056C" w:rsidRDefault="00BA056C" w:rsidP="006D4DEF">
      <w:pPr>
        <w:numPr>
          <w:ilvl w:val="0"/>
          <w:numId w:val="73"/>
        </w:numPr>
        <w:jc w:val="both"/>
      </w:pPr>
      <w:r>
        <w:t>sirva como base para futuras iteraciones y mejoras.</w:t>
      </w:r>
    </w:p>
    <w:p w14:paraId="18C18B37" w14:textId="77777777" w:rsidR="004249F2" w:rsidRDefault="004249F2" w:rsidP="006D4DEF">
      <w:pPr>
        <w:jc w:val="both"/>
      </w:pPr>
      <w:r w:rsidRPr="004249F2">
        <w:t>Aunque la grabación de llamadas propias puede ser legal en determinados contextos, las plataformas dominantes bloquean este tipo de aplicaciones por motivos de riesgo sistémico.</w:t>
      </w:r>
    </w:p>
    <w:p w14:paraId="2ED553BC" w14:textId="77777777" w:rsidR="00C71F8D" w:rsidRPr="004249F2" w:rsidRDefault="00C71F8D" w:rsidP="006D4DEF">
      <w:pPr>
        <w:jc w:val="both"/>
      </w:pPr>
    </w:p>
    <w:p w14:paraId="5406897B" w14:textId="77777777" w:rsidR="004249F2" w:rsidRDefault="004249F2" w:rsidP="006D4DEF">
      <w:pPr>
        <w:jc w:val="both"/>
      </w:pPr>
      <w:r w:rsidRPr="004249F2">
        <w:t>El proyecto asume este contexto y se diseña como:</w:t>
      </w:r>
    </w:p>
    <w:p w14:paraId="3E91812F" w14:textId="77777777" w:rsidR="00C71F8D" w:rsidRPr="004249F2" w:rsidRDefault="00C71F8D" w:rsidP="006D4DEF">
      <w:pPr>
        <w:jc w:val="both"/>
      </w:pPr>
    </w:p>
    <w:p w14:paraId="19D51EFC" w14:textId="2900570F" w:rsidR="004249F2" w:rsidRPr="004249F2" w:rsidRDefault="00430EA1" w:rsidP="006D4DEF">
      <w:pPr>
        <w:numPr>
          <w:ilvl w:val="0"/>
          <w:numId w:val="65"/>
        </w:numPr>
        <w:jc w:val="both"/>
      </w:pPr>
      <w:r>
        <w:t>a</w:t>
      </w:r>
      <w:r w:rsidR="004249F2" w:rsidRPr="004249F2">
        <w:t>plicación privada</w:t>
      </w:r>
      <w:r>
        <w:t>,</w:t>
      </w:r>
    </w:p>
    <w:p w14:paraId="20126139" w14:textId="5FF98752" w:rsidR="004249F2" w:rsidRPr="004249F2" w:rsidRDefault="00430EA1" w:rsidP="006D4DEF">
      <w:pPr>
        <w:numPr>
          <w:ilvl w:val="0"/>
          <w:numId w:val="65"/>
        </w:numPr>
        <w:jc w:val="both"/>
      </w:pPr>
      <w:r>
        <w:t>sólo y exclusivamente para u</w:t>
      </w:r>
      <w:r w:rsidR="004249F2" w:rsidRPr="004249F2">
        <w:t>so personal</w:t>
      </w:r>
      <w:r>
        <w:t>,</w:t>
      </w:r>
    </w:p>
    <w:p w14:paraId="7C28799B" w14:textId="28EEAA96" w:rsidR="004249F2" w:rsidRDefault="00430EA1" w:rsidP="006D4DEF">
      <w:pPr>
        <w:numPr>
          <w:ilvl w:val="0"/>
          <w:numId w:val="65"/>
        </w:numPr>
        <w:jc w:val="both"/>
      </w:pPr>
      <w:r>
        <w:t>s</w:t>
      </w:r>
      <w:r w:rsidR="004249F2" w:rsidRPr="004249F2">
        <w:t>in distribución</w:t>
      </w:r>
      <w:r>
        <w:t xml:space="preserve"> actual</w:t>
      </w:r>
      <w:r w:rsidR="004249F2" w:rsidRPr="004249F2">
        <w:t xml:space="preserve"> en </w:t>
      </w:r>
      <w:r>
        <w:t>tiendas oficiales</w:t>
      </w:r>
      <w:r w:rsidR="00C71F8D">
        <w:t>.</w:t>
      </w:r>
    </w:p>
    <w:p w14:paraId="7132C43E" w14:textId="77777777" w:rsidR="00C71F8D" w:rsidRPr="004249F2" w:rsidRDefault="00C71F8D" w:rsidP="006D4DEF">
      <w:pPr>
        <w:jc w:val="both"/>
      </w:pPr>
    </w:p>
    <w:p w14:paraId="37CE2E76" w14:textId="3710B993" w:rsidR="004249F2" w:rsidRPr="004249F2" w:rsidRDefault="00430EA1" w:rsidP="006D4DEF">
      <w:pPr>
        <w:jc w:val="both"/>
      </w:pPr>
      <w:r>
        <w:t>P</w:t>
      </w:r>
      <w:r w:rsidR="004249F2" w:rsidRPr="004249F2">
        <w:t xml:space="preserve">ermite </w:t>
      </w:r>
      <w:r>
        <w:t xml:space="preserve">así </w:t>
      </w:r>
      <w:r w:rsidR="004249F2" w:rsidRPr="004249F2">
        <w:t>al usuario mantener control total sin delegar responsabilidades en terceros</w:t>
      </w:r>
      <w:r>
        <w:t xml:space="preserve">, es decir, usar </w:t>
      </w:r>
      <w:r w:rsidR="00284BBA">
        <w:t xml:space="preserve">otras </w:t>
      </w:r>
      <w:r>
        <w:t>aplicaciones</w:t>
      </w:r>
      <w:r w:rsidR="00284BBA">
        <w:t xml:space="preserve"> de las que no se tiene conocimiento que de hace los datos almacenados.</w:t>
      </w:r>
    </w:p>
    <w:p w14:paraId="66D7EF03" w14:textId="77777777" w:rsidR="00EE5B68" w:rsidRDefault="00EE5B68" w:rsidP="006D4DEF">
      <w:pPr>
        <w:jc w:val="both"/>
      </w:pPr>
    </w:p>
    <w:p w14:paraId="1F11999A" w14:textId="71280784" w:rsidR="00EE5B68" w:rsidRDefault="00EE5B68" w:rsidP="006D4DEF">
      <w:pPr>
        <w:pStyle w:val="Ttulo2"/>
        <w:jc w:val="both"/>
      </w:pPr>
      <w:bookmarkStart w:id="20" w:name="_Beneficios_esperados"/>
      <w:bookmarkEnd w:id="20"/>
      <w:r>
        <w:t>Beneficios esperados</w:t>
      </w:r>
    </w:p>
    <w:p w14:paraId="013E6365" w14:textId="77777777" w:rsidR="00EE5B68" w:rsidRDefault="00EE5B68" w:rsidP="006D4DEF">
      <w:pPr>
        <w:pStyle w:val="Prrafodelista"/>
        <w:numPr>
          <w:ilvl w:val="0"/>
          <w:numId w:val="67"/>
        </w:numPr>
        <w:jc w:val="both"/>
      </w:pPr>
      <w:r>
        <w:t>Control total sobre el comportamiento de la aplicación y el tratamiento de las grabaciones.</w:t>
      </w:r>
    </w:p>
    <w:p w14:paraId="5177C0E1" w14:textId="77777777" w:rsidR="00EE5B68" w:rsidRDefault="00EE5B68" w:rsidP="006D4DEF">
      <w:pPr>
        <w:pStyle w:val="Prrafodelista"/>
        <w:numPr>
          <w:ilvl w:val="0"/>
          <w:numId w:val="67"/>
        </w:numPr>
        <w:jc w:val="both"/>
      </w:pPr>
      <w:r>
        <w:t xml:space="preserve">Eliminación de dependencias de </w:t>
      </w:r>
      <w:proofErr w:type="gramStart"/>
      <w:r>
        <w:t>apps</w:t>
      </w:r>
      <w:proofErr w:type="gramEnd"/>
      <w:r>
        <w:t xml:space="preserve"> comerciales o de terceros.</w:t>
      </w:r>
    </w:p>
    <w:p w14:paraId="7A2F5180" w14:textId="12462E13" w:rsidR="00EE5B68" w:rsidRDefault="00EE5B68" w:rsidP="006D4DEF">
      <w:pPr>
        <w:pStyle w:val="Prrafodelista"/>
        <w:numPr>
          <w:ilvl w:val="0"/>
          <w:numId w:val="67"/>
        </w:numPr>
        <w:jc w:val="both"/>
      </w:pPr>
      <w:r>
        <w:t xml:space="preserve">Oportunidad de aplicar </w:t>
      </w:r>
      <w:r w:rsidR="00D21042">
        <w:t>para</w:t>
      </w:r>
      <w:r>
        <w:t xml:space="preserve"> consolidar</w:t>
      </w:r>
      <w:r w:rsidR="00D21042">
        <w:t xml:space="preserve"> y demostrar</w:t>
      </w:r>
      <w:r>
        <w:t xml:space="preserve"> conocimientos</w:t>
      </w:r>
      <w:r w:rsidR="00D21042">
        <w:t xml:space="preserve"> avanzados, o pilotaje,</w:t>
      </w:r>
      <w:r>
        <w:t xml:space="preserve"> </w:t>
      </w:r>
      <w:r w:rsidR="009C523B">
        <w:t>ejecutivo</w:t>
      </w:r>
      <w:r w:rsidR="00D21042">
        <w:t>s</w:t>
      </w:r>
      <w:r w:rsidR="009C523B">
        <w:t xml:space="preserve"> y </w:t>
      </w:r>
      <w:r w:rsidR="008C768C">
        <w:t xml:space="preserve">técnicos </w:t>
      </w:r>
      <w:r>
        <w:t>en:</w:t>
      </w:r>
    </w:p>
    <w:p w14:paraId="0FDD0C60" w14:textId="77777777" w:rsidR="008C768C" w:rsidRDefault="008C768C" w:rsidP="006D4DEF">
      <w:pPr>
        <w:pStyle w:val="Prrafodelista"/>
        <w:jc w:val="both"/>
      </w:pPr>
    </w:p>
    <w:p w14:paraId="04569809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desarrollo móvil (</w:t>
      </w:r>
      <w:proofErr w:type="spellStart"/>
      <w:r>
        <w:t>Ionic</w:t>
      </w:r>
      <w:proofErr w:type="spellEnd"/>
      <w:r>
        <w:t>, Angular, Capacitor, Java),</w:t>
      </w:r>
    </w:p>
    <w:p w14:paraId="0913408E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gestión de proyectos (PM),</w:t>
      </w:r>
    </w:p>
    <w:p w14:paraId="42A02C4D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gestión de producto (PO),</w:t>
      </w:r>
    </w:p>
    <w:p w14:paraId="15D05FF7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arquitectura de software,</w:t>
      </w:r>
    </w:p>
    <w:p w14:paraId="75FE3FF9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metodologías ágiles (Scrum/Kanban).</w:t>
      </w:r>
    </w:p>
    <w:p w14:paraId="15ACB622" w14:textId="77777777" w:rsidR="00EE5B68" w:rsidRDefault="00EE5B68" w:rsidP="006D4DEF">
      <w:pPr>
        <w:jc w:val="both"/>
      </w:pPr>
    </w:p>
    <w:p w14:paraId="35E92AF8" w14:textId="35C4CE3D" w:rsidR="00EE5B68" w:rsidRDefault="00284BBA" w:rsidP="006D4DEF">
      <w:pPr>
        <w:pStyle w:val="Ttulo1"/>
        <w:jc w:val="both"/>
      </w:pPr>
      <w:bookmarkStart w:id="21" w:name="_ALTERNATIVAS_CONSIDERADAS"/>
      <w:bookmarkEnd w:id="21"/>
      <w:r>
        <w:t>ALTERNATIVAS CONSIDERADAS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757116C2" w14:textId="77777777" w:rsidR="004A656F" w:rsidRDefault="004A656F" w:rsidP="006D4DEF">
      <w:pPr>
        <w:jc w:val="both"/>
      </w:pPr>
    </w:p>
    <w:p w14:paraId="4D223B25" w14:textId="18C5C05B" w:rsidR="00EE5B68" w:rsidRDefault="00EE5B68" w:rsidP="006D4DEF">
      <w:pPr>
        <w:jc w:val="both"/>
      </w:pPr>
      <w:r>
        <w:t>Usar aplicaciones de terceros de grabación de llamadas: descartado por falta de control sobre datos, posibles costes, publicidad y cambios de política.</w:t>
      </w:r>
    </w:p>
    <w:p w14:paraId="3543C61F" w14:textId="77777777" w:rsidR="00EE5B68" w:rsidRDefault="00EE5B68" w:rsidP="006D4DEF">
      <w:pPr>
        <w:jc w:val="both"/>
      </w:pPr>
      <w:r>
        <w:t>No desarrollar la aplicación: descartado porque se perdería la oportunidad de aprendizaje y de disponer de una herramienta a medida.</w:t>
      </w:r>
    </w:p>
    <w:p w14:paraId="78607B23" w14:textId="77777777" w:rsidR="00284BBA" w:rsidRDefault="00284BBA" w:rsidP="006D4DEF">
      <w:pPr>
        <w:jc w:val="both"/>
      </w:pPr>
    </w:p>
    <w:p w14:paraId="757370BA" w14:textId="1C68573C" w:rsidR="00284BBA" w:rsidRPr="00284BBA" w:rsidRDefault="00284BBA" w:rsidP="006D4DEF">
      <w:pPr>
        <w:pStyle w:val="Ttulo2"/>
        <w:jc w:val="both"/>
      </w:pPr>
      <w:bookmarkStart w:id="22" w:name="_Seguir_usando_aplicaciones"/>
      <w:bookmarkEnd w:id="22"/>
      <w:r w:rsidRPr="00284BBA">
        <w:lastRenderedPageBreak/>
        <w:t>Seguir usando aplicaciones de terceros</w:t>
      </w:r>
    </w:p>
    <w:p w14:paraId="12E4291F" w14:textId="77777777" w:rsidR="00284BBA" w:rsidRPr="0099531D" w:rsidRDefault="00284BBA" w:rsidP="006D4DEF">
      <w:pPr>
        <w:pStyle w:val="Ttulo3"/>
        <w:jc w:val="both"/>
      </w:pPr>
      <w:r w:rsidRPr="0099531D">
        <w:t>Ventajas</w:t>
      </w:r>
    </w:p>
    <w:p w14:paraId="085DD1D7" w14:textId="77777777" w:rsidR="00284BBA" w:rsidRPr="00284BBA" w:rsidRDefault="00284BBA" w:rsidP="006D4DEF">
      <w:pPr>
        <w:jc w:val="both"/>
      </w:pPr>
    </w:p>
    <w:p w14:paraId="237D2D6B" w14:textId="6CB6AA64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>coste inicial nulo</w:t>
      </w:r>
      <w:r>
        <w:t>,</w:t>
      </w:r>
    </w:p>
    <w:p w14:paraId="68B89025" w14:textId="1086EEA0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>disponibilidad inmediata.</w:t>
      </w:r>
    </w:p>
    <w:p w14:paraId="6B4F26A6" w14:textId="77777777" w:rsidR="00284BBA" w:rsidRPr="00284BBA" w:rsidRDefault="00284BBA" w:rsidP="006D4DEF">
      <w:pPr>
        <w:pStyle w:val="Prrafodelista"/>
        <w:jc w:val="both"/>
      </w:pPr>
    </w:p>
    <w:p w14:paraId="075F8AC4" w14:textId="77777777" w:rsidR="00284BBA" w:rsidRDefault="00284BBA" w:rsidP="006D4DEF">
      <w:pPr>
        <w:pStyle w:val="Ttulo3"/>
        <w:jc w:val="both"/>
      </w:pPr>
      <w:r w:rsidRPr="00284BBA">
        <w:t>Inconvenientes</w:t>
      </w:r>
    </w:p>
    <w:p w14:paraId="1FF3F2CF" w14:textId="77777777" w:rsidR="00284BBA" w:rsidRPr="00284BBA" w:rsidRDefault="00284BBA" w:rsidP="006D4DEF">
      <w:pPr>
        <w:jc w:val="both"/>
      </w:pPr>
    </w:p>
    <w:p w14:paraId="0298F686" w14:textId="77777777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 xml:space="preserve">falta de control sobre </w:t>
      </w:r>
      <w:r>
        <w:t xml:space="preserve">los </w:t>
      </w:r>
      <w:r w:rsidRPr="00284BBA">
        <w:t>datos</w:t>
      </w:r>
      <w:r>
        <w:t xml:space="preserve"> almacenados</w:t>
      </w:r>
      <w:r w:rsidRPr="00284BBA">
        <w:t xml:space="preserve"> y evolución del producto, </w:t>
      </w:r>
    </w:p>
    <w:p w14:paraId="53DBAFCB" w14:textId="77777777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 xml:space="preserve">dependencia de terceros, </w:t>
      </w:r>
    </w:p>
    <w:p w14:paraId="0B7ECFF5" w14:textId="41361BF7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>posibles cambios</w:t>
      </w:r>
      <w:r>
        <w:t xml:space="preserve"> no deseados</w:t>
      </w:r>
      <w:r w:rsidRPr="00284BBA">
        <w:t xml:space="preserve"> en funcionalidades y políticas.</w:t>
      </w:r>
    </w:p>
    <w:p w14:paraId="793A1BB0" w14:textId="77777777" w:rsidR="00284BBA" w:rsidRPr="00284BBA" w:rsidRDefault="00284BBA" w:rsidP="006D4DEF">
      <w:pPr>
        <w:ind w:left="360"/>
        <w:jc w:val="both"/>
      </w:pPr>
    </w:p>
    <w:p w14:paraId="1AFCAECA" w14:textId="1830EBC1" w:rsidR="00284BBA" w:rsidRPr="00284BBA" w:rsidRDefault="00284BBA" w:rsidP="006D4DEF">
      <w:pPr>
        <w:pStyle w:val="Ttulo2"/>
        <w:jc w:val="both"/>
      </w:pPr>
      <w:bookmarkStart w:id="23" w:name="_No_disponer_de"/>
      <w:bookmarkEnd w:id="23"/>
      <w:r w:rsidRPr="00284BBA">
        <w:t>No disponer de solución de grabación</w:t>
      </w:r>
    </w:p>
    <w:p w14:paraId="79629D27" w14:textId="77777777" w:rsidR="0031333F" w:rsidRDefault="00284BBA" w:rsidP="006D4DEF">
      <w:pPr>
        <w:pStyle w:val="Ttulo3"/>
        <w:jc w:val="both"/>
      </w:pPr>
      <w:r w:rsidRPr="0031333F">
        <w:t>Inconvenientes</w:t>
      </w:r>
    </w:p>
    <w:p w14:paraId="09FC2690" w14:textId="77777777" w:rsidR="0099531D" w:rsidRPr="0099531D" w:rsidRDefault="0099531D" w:rsidP="006D4DEF">
      <w:pPr>
        <w:jc w:val="both"/>
      </w:pPr>
    </w:p>
    <w:p w14:paraId="7D0363B3" w14:textId="77777777" w:rsidR="0031333F" w:rsidRPr="0099531D" w:rsidRDefault="00284BBA" w:rsidP="006D4DEF">
      <w:pPr>
        <w:pStyle w:val="Prrafodelista"/>
        <w:numPr>
          <w:ilvl w:val="0"/>
          <w:numId w:val="81"/>
        </w:numPr>
        <w:jc w:val="both"/>
        <w:rPr>
          <w:b/>
          <w:bCs/>
        </w:rPr>
      </w:pPr>
      <w:r w:rsidRPr="0099531D">
        <w:rPr>
          <w:b/>
          <w:bCs/>
        </w:rPr>
        <w:t xml:space="preserve">pérdida de capacidad para registrar información relevante de llamadas, </w:t>
      </w:r>
    </w:p>
    <w:p w14:paraId="026C892E" w14:textId="77777777" w:rsidR="0031333F" w:rsidRPr="0099531D" w:rsidRDefault="00284BBA" w:rsidP="006D4DEF">
      <w:pPr>
        <w:pStyle w:val="Prrafodelista"/>
        <w:numPr>
          <w:ilvl w:val="0"/>
          <w:numId w:val="81"/>
        </w:numPr>
        <w:jc w:val="both"/>
        <w:rPr>
          <w:b/>
          <w:bCs/>
        </w:rPr>
      </w:pPr>
      <w:r w:rsidRPr="0099531D">
        <w:rPr>
          <w:b/>
          <w:bCs/>
        </w:rPr>
        <w:t xml:space="preserve">necesidad de tomar notas manuales, </w:t>
      </w:r>
    </w:p>
    <w:p w14:paraId="6ACA4B7B" w14:textId="1C464CF0" w:rsidR="00284BBA" w:rsidRDefault="00284BBA" w:rsidP="006D4DEF">
      <w:pPr>
        <w:pStyle w:val="Prrafodelista"/>
        <w:numPr>
          <w:ilvl w:val="0"/>
          <w:numId w:val="81"/>
        </w:numPr>
        <w:jc w:val="both"/>
      </w:pPr>
      <w:r w:rsidRPr="0099531D">
        <w:rPr>
          <w:b/>
          <w:bCs/>
        </w:rPr>
        <w:t xml:space="preserve">riesgo de </w:t>
      </w:r>
      <w:r w:rsidR="0099531D" w:rsidRPr="0099531D">
        <w:rPr>
          <w:b/>
          <w:bCs/>
        </w:rPr>
        <w:t>omitir</w:t>
      </w:r>
      <w:r w:rsidRPr="0099531D">
        <w:rPr>
          <w:b/>
          <w:bCs/>
        </w:rPr>
        <w:t xml:space="preserve"> detalles</w:t>
      </w:r>
      <w:r w:rsidR="0099531D" w:rsidRPr="0099531D">
        <w:rPr>
          <w:b/>
          <w:bCs/>
        </w:rPr>
        <w:t xml:space="preserve"> importantes.</w:t>
      </w:r>
    </w:p>
    <w:p w14:paraId="6C156925" w14:textId="77777777" w:rsidR="00284BBA" w:rsidRPr="00284BBA" w:rsidRDefault="00284BBA" w:rsidP="006D4DEF">
      <w:pPr>
        <w:pStyle w:val="Prrafodelista"/>
        <w:jc w:val="both"/>
      </w:pPr>
    </w:p>
    <w:p w14:paraId="6DBE8E30" w14:textId="6E5CA40B" w:rsidR="00284BBA" w:rsidRPr="00284BBA" w:rsidRDefault="00284BBA" w:rsidP="006D4DEF">
      <w:pPr>
        <w:pStyle w:val="Ttulo2"/>
        <w:jc w:val="both"/>
      </w:pPr>
      <w:bookmarkStart w:id="24" w:name="_Desarrollar_Mexus_como"/>
      <w:bookmarkEnd w:id="24"/>
      <w:r w:rsidRPr="00284BBA">
        <w:t xml:space="preserve">Desarrollar </w:t>
      </w:r>
      <w:proofErr w:type="spellStart"/>
      <w:r w:rsidRPr="00284BBA">
        <w:t>Mexus</w:t>
      </w:r>
      <w:proofErr w:type="spellEnd"/>
      <w:r w:rsidRPr="00284BBA">
        <w:t xml:space="preserve"> como solución propia</w:t>
      </w:r>
    </w:p>
    <w:p w14:paraId="66532D2C" w14:textId="77777777" w:rsidR="0099531D" w:rsidRDefault="00284BBA" w:rsidP="006D4DEF">
      <w:pPr>
        <w:pStyle w:val="Ttulo3"/>
        <w:jc w:val="both"/>
      </w:pPr>
      <w:r w:rsidRPr="00284BBA">
        <w:t>Ventajas</w:t>
      </w:r>
    </w:p>
    <w:p w14:paraId="6C681D02" w14:textId="77777777" w:rsidR="002F1B39" w:rsidRDefault="002F1B39" w:rsidP="006D4DEF">
      <w:pPr>
        <w:jc w:val="both"/>
      </w:pPr>
    </w:p>
    <w:p w14:paraId="698399DC" w14:textId="77777777" w:rsidR="0099531D" w:rsidRDefault="00284BBA" w:rsidP="006D4DEF">
      <w:pPr>
        <w:pStyle w:val="Prrafodelista"/>
        <w:numPr>
          <w:ilvl w:val="0"/>
          <w:numId w:val="82"/>
        </w:numPr>
        <w:jc w:val="both"/>
        <w:rPr>
          <w:b/>
          <w:bCs/>
        </w:rPr>
      </w:pPr>
      <w:r w:rsidRPr="002F1B39">
        <w:rPr>
          <w:b/>
          <w:bCs/>
        </w:rPr>
        <w:t xml:space="preserve">control total, </w:t>
      </w:r>
    </w:p>
    <w:p w14:paraId="4554EB10" w14:textId="2C1ABD3E" w:rsidR="00C625C3" w:rsidRPr="002F1B39" w:rsidRDefault="00C625C3" w:rsidP="006D4DEF">
      <w:pPr>
        <w:pStyle w:val="Prrafodelista"/>
        <w:numPr>
          <w:ilvl w:val="0"/>
          <w:numId w:val="82"/>
        </w:numPr>
        <w:jc w:val="both"/>
        <w:rPr>
          <w:b/>
          <w:bCs/>
        </w:rPr>
      </w:pPr>
      <w:r>
        <w:rPr>
          <w:b/>
          <w:bCs/>
        </w:rPr>
        <w:t>proveer de la responsabilidad del usuario sobre sus datos almacenados,</w:t>
      </w:r>
    </w:p>
    <w:p w14:paraId="2604EB31" w14:textId="7B290A14" w:rsidR="00284BBA" w:rsidRPr="002F1B39" w:rsidRDefault="00284BBA" w:rsidP="006D4DEF">
      <w:pPr>
        <w:pStyle w:val="Prrafodelista"/>
        <w:numPr>
          <w:ilvl w:val="0"/>
          <w:numId w:val="82"/>
        </w:numPr>
        <w:jc w:val="both"/>
        <w:rPr>
          <w:b/>
          <w:bCs/>
        </w:rPr>
      </w:pPr>
      <w:r w:rsidRPr="002F1B39">
        <w:rPr>
          <w:b/>
          <w:bCs/>
        </w:rPr>
        <w:t xml:space="preserve">alineación de </w:t>
      </w:r>
      <w:r w:rsidR="00C625C3">
        <w:rPr>
          <w:b/>
          <w:bCs/>
        </w:rPr>
        <w:t xml:space="preserve">la lógica de la </w:t>
      </w:r>
      <w:r w:rsidRPr="002F1B39">
        <w:rPr>
          <w:b/>
          <w:bCs/>
        </w:rPr>
        <w:t>privacidad</w:t>
      </w:r>
      <w:r w:rsidR="00C625C3">
        <w:rPr>
          <w:b/>
          <w:bCs/>
        </w:rPr>
        <w:t xml:space="preserve"> personal</w:t>
      </w:r>
      <w:r w:rsidR="00777F82" w:rsidRPr="002F1B39">
        <w:rPr>
          <w:b/>
          <w:bCs/>
        </w:rPr>
        <w:t>,</w:t>
      </w:r>
    </w:p>
    <w:p w14:paraId="71324AB6" w14:textId="4F48C218" w:rsidR="00777F82" w:rsidRPr="002F1B39" w:rsidRDefault="00777F82" w:rsidP="006D4DEF">
      <w:pPr>
        <w:pStyle w:val="Prrafodelista"/>
        <w:numPr>
          <w:ilvl w:val="0"/>
          <w:numId w:val="82"/>
        </w:numPr>
        <w:jc w:val="both"/>
        <w:rPr>
          <w:b/>
          <w:bCs/>
        </w:rPr>
      </w:pPr>
      <w:r w:rsidRPr="002F1B39">
        <w:rPr>
          <w:b/>
          <w:bCs/>
          <w:lang w:eastAsia="es-ES"/>
        </w:rPr>
        <w:t>registro de tareas, acuerdos verbales, entrevistas, instrucciones, etc</w:t>
      </w:r>
      <w:r w:rsidR="002F1B39" w:rsidRPr="002F1B39">
        <w:rPr>
          <w:b/>
          <w:bCs/>
          <w:lang w:eastAsia="es-ES"/>
        </w:rPr>
        <w:t>.</w:t>
      </w:r>
    </w:p>
    <w:p w14:paraId="45303993" w14:textId="77777777" w:rsidR="00EE5B68" w:rsidRDefault="00EE5B68" w:rsidP="006D4DEF">
      <w:pPr>
        <w:jc w:val="both"/>
      </w:pPr>
    </w:p>
    <w:p w14:paraId="7C7EFFEA" w14:textId="77777777" w:rsidR="00EE5B68" w:rsidRDefault="00EE5B68" w:rsidP="006D4DEF">
      <w:pPr>
        <w:jc w:val="both"/>
      </w:pPr>
    </w:p>
    <w:p w14:paraId="5567B614" w14:textId="6F7D701D" w:rsidR="00EE5B68" w:rsidRDefault="00662BFE" w:rsidP="006D4DEF">
      <w:pPr>
        <w:pStyle w:val="Ttulo1"/>
        <w:jc w:val="both"/>
      </w:pPr>
      <w:bookmarkStart w:id="25" w:name="_ANÁLISIS_ECONÓMICO_(INVERSIÓN)"/>
      <w:bookmarkEnd w:id="25"/>
      <w:r>
        <w:t>ANÁLISIS ECONÓMICO (INVERSIÓN)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12B756E0" w14:textId="77777777" w:rsidR="006D4DEF" w:rsidRDefault="006D4DEF" w:rsidP="006D4DEF">
      <w:pPr>
        <w:jc w:val="both"/>
      </w:pPr>
    </w:p>
    <w:p w14:paraId="30207D15" w14:textId="0F9643E5" w:rsidR="006D4DEF" w:rsidRDefault="006D4DEF" w:rsidP="006D4DEF">
      <w:pPr>
        <w:jc w:val="both"/>
      </w:pPr>
      <w:hyperlink r:id="rId17" w:history="1">
        <w:r w:rsidRPr="006D4DEF">
          <w:rPr>
            <w:rStyle w:val="Hipervnculo"/>
          </w:rPr>
          <w:t>dcueli.com</w:t>
        </w:r>
      </w:hyperlink>
      <w:r w:rsidRPr="006D4DEF">
        <w:t xml:space="preserve"> considera el esfuerzo dedicado a </w:t>
      </w:r>
      <w:proofErr w:type="spellStart"/>
      <w:r w:rsidRPr="006D4DEF">
        <w:rPr>
          <w:b/>
          <w:bCs/>
        </w:rPr>
        <w:t>Mexus</w:t>
      </w:r>
      <w:proofErr w:type="spellEnd"/>
      <w:r w:rsidRPr="006D4DEF">
        <w:t xml:space="preserve"> como una </w:t>
      </w:r>
      <w:r w:rsidRPr="006D4DEF">
        <w:rPr>
          <w:bCs/>
        </w:rPr>
        <w:t>inversión a fondo perdido</w:t>
      </w:r>
      <w:r w:rsidRPr="006D4DEF">
        <w:t> en:</w:t>
      </w:r>
    </w:p>
    <w:p w14:paraId="017C114F" w14:textId="77777777" w:rsidR="006D4DEF" w:rsidRPr="006D4DEF" w:rsidRDefault="006D4DEF" w:rsidP="006D4DEF">
      <w:pPr>
        <w:jc w:val="both"/>
      </w:pPr>
    </w:p>
    <w:p w14:paraId="696B6877" w14:textId="77777777" w:rsidR="006D4DEF" w:rsidRPr="006D4DEF" w:rsidRDefault="006D4DEF" w:rsidP="006D4DEF">
      <w:pPr>
        <w:pStyle w:val="Prrafodelista"/>
        <w:numPr>
          <w:ilvl w:val="0"/>
          <w:numId w:val="84"/>
        </w:numPr>
        <w:jc w:val="both"/>
      </w:pPr>
      <w:r w:rsidRPr="006D4DEF">
        <w:t>tiempo de ingeniería y gestión,</w:t>
      </w:r>
    </w:p>
    <w:p w14:paraId="58939544" w14:textId="77777777" w:rsidR="006D4DEF" w:rsidRPr="006D4DEF" w:rsidRDefault="006D4DEF" w:rsidP="006D4DEF">
      <w:pPr>
        <w:pStyle w:val="Prrafodelista"/>
        <w:numPr>
          <w:ilvl w:val="0"/>
          <w:numId w:val="84"/>
        </w:numPr>
        <w:jc w:val="both"/>
      </w:pPr>
      <w:r w:rsidRPr="006D4DEF">
        <w:t>mejora de procesos internos,</w:t>
      </w:r>
    </w:p>
    <w:p w14:paraId="30D22B18" w14:textId="016D50DD" w:rsidR="006D4DEF" w:rsidRPr="006D4DEF" w:rsidRDefault="006D4DEF" w:rsidP="006D4DEF">
      <w:pPr>
        <w:pStyle w:val="Prrafodelista"/>
        <w:numPr>
          <w:ilvl w:val="0"/>
          <w:numId w:val="84"/>
        </w:numPr>
        <w:jc w:val="both"/>
      </w:pPr>
      <w:r w:rsidRPr="006D4DEF">
        <w:t xml:space="preserve">capitalización de conocimiento </w:t>
      </w:r>
      <w:r>
        <w:t xml:space="preserve">ejecutivo y </w:t>
      </w:r>
      <w:r w:rsidRPr="006D4DEF">
        <w:t>técnico.</w:t>
      </w:r>
    </w:p>
    <w:p w14:paraId="077A89FF" w14:textId="77777777" w:rsidR="006D4DEF" w:rsidRDefault="006D4DEF" w:rsidP="006D4DEF">
      <w:pPr>
        <w:pStyle w:val="Ttulo2"/>
        <w:jc w:val="both"/>
      </w:pPr>
    </w:p>
    <w:p w14:paraId="0FF91E4A" w14:textId="37E5D71F" w:rsidR="006D4DEF" w:rsidRPr="00284BBA" w:rsidRDefault="006D4DEF" w:rsidP="006D4DEF">
      <w:pPr>
        <w:pStyle w:val="Ttulo2"/>
        <w:jc w:val="both"/>
      </w:pPr>
      <w:bookmarkStart w:id="26" w:name="_Hipótesis_de_coste"/>
      <w:bookmarkEnd w:id="26"/>
      <w:r>
        <w:t>Hipótesis de coste</w:t>
      </w:r>
    </w:p>
    <w:p w14:paraId="31E29E41" w14:textId="332912A6" w:rsidR="006D4DEF" w:rsidRPr="006D4DEF" w:rsidRDefault="006D4DEF" w:rsidP="006D4DEF">
      <w:pPr>
        <w:numPr>
          <w:ilvl w:val="0"/>
          <w:numId w:val="85"/>
        </w:numPr>
        <w:jc w:val="both"/>
      </w:pPr>
      <w:r w:rsidRPr="006D4DEF">
        <w:rPr>
          <w:i/>
          <w:iCs/>
        </w:rPr>
        <w:t>Recurso principal</w:t>
      </w:r>
      <w:r w:rsidRPr="006D4DEF">
        <w:t xml:space="preserve">: profesional de </w:t>
      </w:r>
      <w:hyperlink r:id="rId18" w:history="1">
        <w:r w:rsidRPr="006D4DEF">
          <w:rPr>
            <w:rStyle w:val="Hipervnculo"/>
          </w:rPr>
          <w:t>dcueli.com</w:t>
        </w:r>
      </w:hyperlink>
      <w:r w:rsidRPr="006D4DEF">
        <w:t xml:space="preserve"> actuando como </w:t>
      </w:r>
      <w:r>
        <w:t>PM/</w:t>
      </w:r>
      <w:r w:rsidRPr="006D4DEF">
        <w:t>PO/SA/Dev/QA.</w:t>
      </w:r>
    </w:p>
    <w:p w14:paraId="5DDDFA9B" w14:textId="7C3F98DF" w:rsidR="006D4DEF" w:rsidRPr="006D4DEF" w:rsidRDefault="006D4DEF" w:rsidP="006D4DEF">
      <w:pPr>
        <w:numPr>
          <w:ilvl w:val="0"/>
          <w:numId w:val="85"/>
        </w:numPr>
        <w:jc w:val="both"/>
      </w:pPr>
      <w:r w:rsidRPr="006D4DEF">
        <w:rPr>
          <w:i/>
          <w:iCs/>
        </w:rPr>
        <w:t>Tarifa de referencia (interna) para valoración del tiempo</w:t>
      </w:r>
      <w:r w:rsidRPr="006D4DEF">
        <w:t xml:space="preserve">: p.ej., </w:t>
      </w:r>
      <w:r w:rsidRPr="006D4DEF">
        <w:rPr>
          <w:b/>
          <w:bCs/>
        </w:rPr>
        <w:t>80 €/h</w:t>
      </w:r>
      <w:r w:rsidRPr="006D4DEF">
        <w:t>.</w:t>
      </w:r>
    </w:p>
    <w:p w14:paraId="27E3E1BB" w14:textId="60420AF5" w:rsidR="006D4DEF" w:rsidRDefault="006D4DEF" w:rsidP="006D4DEF">
      <w:pPr>
        <w:numPr>
          <w:ilvl w:val="0"/>
          <w:numId w:val="85"/>
        </w:numPr>
        <w:jc w:val="both"/>
      </w:pPr>
      <w:r w:rsidRPr="006D4DEF">
        <w:rPr>
          <w:i/>
          <w:iCs/>
        </w:rPr>
        <w:t xml:space="preserve">Esfuerzo estimado para </w:t>
      </w:r>
      <w:proofErr w:type="spellStart"/>
      <w:r w:rsidRPr="006D4DEF">
        <w:rPr>
          <w:b/>
          <w:bCs/>
          <w:i/>
          <w:iCs/>
        </w:rPr>
        <w:t>Mexus</w:t>
      </w:r>
      <w:proofErr w:type="spellEnd"/>
      <w:r w:rsidRPr="006D4DEF">
        <w:rPr>
          <w:i/>
          <w:iCs/>
        </w:rPr>
        <w:t xml:space="preserve"> en su versión inicial v0.1.0</w:t>
      </w:r>
      <w:r w:rsidRPr="006D4DEF">
        <w:t xml:space="preserve">: </w:t>
      </w:r>
      <w:r w:rsidRPr="006D4DEF">
        <w:rPr>
          <w:b/>
          <w:bCs/>
        </w:rPr>
        <w:t>55 puntos</w:t>
      </w:r>
      <w:r w:rsidRPr="006D4DEF">
        <w:t xml:space="preserve"> ≈ </w:t>
      </w:r>
      <w:r w:rsidRPr="006D4DEF">
        <w:rPr>
          <w:b/>
          <w:bCs/>
        </w:rPr>
        <w:t>110 horas (2 h/punto)</w:t>
      </w:r>
      <w:r w:rsidRPr="006D4DEF">
        <w:t>.</w:t>
      </w:r>
    </w:p>
    <w:p w14:paraId="13551385" w14:textId="77777777" w:rsidR="006D4DEF" w:rsidRDefault="006D4DEF" w:rsidP="006D4DEF">
      <w:pPr>
        <w:jc w:val="both"/>
      </w:pPr>
    </w:p>
    <w:p w14:paraId="0418E906" w14:textId="32192255" w:rsidR="006D4DEF" w:rsidRDefault="006D4DEF" w:rsidP="0097214D">
      <w:pPr>
        <w:pStyle w:val="Ttulo3"/>
      </w:pPr>
      <w:r w:rsidRPr="006D4DEF">
        <w:lastRenderedPageBreak/>
        <w:t xml:space="preserve">Coste teórico de la </w:t>
      </w:r>
      <w:r w:rsidRPr="00B754DA">
        <w:rPr>
          <w:b/>
          <w:bCs w:val="0"/>
          <w:i/>
          <w:iCs/>
        </w:rPr>
        <w:t>v0.1.0</w:t>
      </w:r>
    </w:p>
    <w:p w14:paraId="3D67F03B" w14:textId="77777777" w:rsidR="006D4DEF" w:rsidRPr="006D4DEF" w:rsidRDefault="006D4DEF" w:rsidP="006D4DEF">
      <w:pPr>
        <w:jc w:val="both"/>
      </w:pPr>
    </w:p>
    <w:p w14:paraId="09B15B6C" w14:textId="0AC16394" w:rsidR="0097214D" w:rsidRDefault="0097214D" w:rsidP="006D4DEF">
      <w:pPr>
        <w:numPr>
          <w:ilvl w:val="0"/>
          <w:numId w:val="86"/>
        </w:numPr>
        <w:jc w:val="both"/>
      </w:pPr>
      <w:r>
        <w:rPr>
          <w:b/>
          <w:bCs/>
        </w:rPr>
        <w:t>I</w:t>
      </w:r>
      <w:r w:rsidR="006D4DEF" w:rsidRPr="006D4DEF">
        <w:rPr>
          <w:b/>
          <w:bCs/>
        </w:rPr>
        <w:t>nversión interna</w:t>
      </w:r>
      <w:r w:rsidR="006D4DEF" w:rsidRPr="006D4DEF">
        <w:t xml:space="preserve"> </w:t>
      </w:r>
      <w:r>
        <w:t xml:space="preserve">de </w:t>
      </w:r>
      <w:r w:rsidRPr="006D4DEF">
        <w:t xml:space="preserve">110 h × </w:t>
      </w:r>
      <w:r>
        <w:t>8</w:t>
      </w:r>
      <w:r w:rsidRPr="006D4DEF">
        <w:t>0 €/h = </w:t>
      </w:r>
      <w:r w:rsidRPr="006D4DEF">
        <w:rPr>
          <w:b/>
          <w:bCs/>
        </w:rPr>
        <w:t>8.800 €</w:t>
      </w:r>
      <w:r>
        <w:rPr>
          <w:b/>
          <w:bCs/>
        </w:rPr>
        <w:t xml:space="preserve"> </w:t>
      </w:r>
      <w:r w:rsidR="006D4DEF">
        <w:t>a fondo perdido o</w:t>
      </w:r>
      <w:r>
        <w:t>,</w:t>
      </w:r>
    </w:p>
    <w:p w14:paraId="48525F66" w14:textId="77777777" w:rsidR="0097214D" w:rsidRDefault="0097214D" w:rsidP="0097214D">
      <w:pPr>
        <w:jc w:val="both"/>
      </w:pPr>
    </w:p>
    <w:p w14:paraId="242854D4" w14:textId="77777777" w:rsidR="009B39EC" w:rsidRDefault="009B39EC" w:rsidP="0097214D">
      <w:pPr>
        <w:pStyle w:val="Ttulo3"/>
      </w:pPr>
      <w:r>
        <w:t>Distribución por fases</w:t>
      </w:r>
    </w:p>
    <w:p w14:paraId="5B1BDCCF" w14:textId="77777777" w:rsidR="009B39EC" w:rsidRDefault="009B39EC" w:rsidP="009B39EC"/>
    <w:p w14:paraId="6F222303" w14:textId="2B3CEB4E" w:rsidR="0097214D" w:rsidRDefault="0097214D" w:rsidP="009B39EC">
      <w:r>
        <w:t>Tomando como referencia las proporciones de esfuerzo</w:t>
      </w:r>
    </w:p>
    <w:p w14:paraId="6CD2A086" w14:textId="77777777" w:rsidR="0097214D" w:rsidRPr="0097214D" w:rsidRDefault="0097214D" w:rsidP="0097214D"/>
    <w:p w14:paraId="0BA62A5F" w14:textId="77777777" w:rsidR="0097214D" w:rsidRDefault="0097214D" w:rsidP="0097214D">
      <w:pPr>
        <w:pStyle w:val="Prrafodelista"/>
        <w:numPr>
          <w:ilvl w:val="0"/>
          <w:numId w:val="89"/>
        </w:numPr>
        <w:jc w:val="both"/>
      </w:pPr>
      <w:r w:rsidRPr="0097214D">
        <w:rPr>
          <w:rFonts w:hint="eastAsia"/>
          <w:i/>
          <w:iCs/>
        </w:rPr>
        <w:t>Análisis y diseño (20–25%)</w:t>
      </w:r>
      <w:r>
        <w:rPr>
          <w:rFonts w:hint="eastAsia"/>
        </w:rPr>
        <w:t>:</w:t>
      </w:r>
      <w:r w:rsidRPr="0097214D">
        <w:rPr>
          <w:rFonts w:hint="eastAsia"/>
          <w:b/>
          <w:bCs/>
        </w:rPr>
        <w:t xml:space="preserve"> ~22–28 h</w:t>
      </w:r>
      <w:r>
        <w:rPr>
          <w:rFonts w:hint="eastAsia"/>
        </w:rPr>
        <w:t xml:space="preserve"> </w:t>
      </w:r>
      <w:r w:rsidRPr="0097214D">
        <w:rPr>
          <w:rFonts w:hint="eastAsia"/>
        </w:rPr>
        <w:t>→</w:t>
      </w:r>
      <w:r>
        <w:rPr>
          <w:rFonts w:hint="eastAsia"/>
        </w:rPr>
        <w:t xml:space="preserve"> </w:t>
      </w:r>
      <w:r w:rsidRPr="0097214D">
        <w:rPr>
          <w:rFonts w:hint="eastAsia"/>
          <w:b/>
          <w:bCs/>
        </w:rPr>
        <w:t>880–1.120 €.</w:t>
      </w:r>
    </w:p>
    <w:p w14:paraId="00B430CB" w14:textId="03F27BF3" w:rsidR="0097214D" w:rsidRDefault="0097214D" w:rsidP="0097214D">
      <w:pPr>
        <w:pStyle w:val="Prrafodelista"/>
        <w:numPr>
          <w:ilvl w:val="0"/>
          <w:numId w:val="89"/>
        </w:numPr>
        <w:jc w:val="both"/>
      </w:pPr>
      <w:r w:rsidRPr="0097214D">
        <w:rPr>
          <w:rFonts w:hint="eastAsia"/>
          <w:i/>
          <w:iCs/>
        </w:rPr>
        <w:t>Desarrollo</w:t>
      </w:r>
      <w:r>
        <w:rPr>
          <w:i/>
          <w:iCs/>
        </w:rPr>
        <w:t xml:space="preserve"> técnico</w:t>
      </w:r>
      <w:r w:rsidRPr="0097214D">
        <w:rPr>
          <w:rFonts w:hint="eastAsia"/>
          <w:i/>
          <w:iCs/>
        </w:rPr>
        <w:t xml:space="preserve"> (50–60%)</w:t>
      </w:r>
      <w:r>
        <w:rPr>
          <w:rFonts w:hint="eastAsia"/>
        </w:rPr>
        <w:t xml:space="preserve">: </w:t>
      </w:r>
      <w:r w:rsidRPr="0097214D">
        <w:rPr>
          <w:rFonts w:hint="eastAsia"/>
          <w:b/>
          <w:bCs/>
        </w:rPr>
        <w:t>~55–66 h</w:t>
      </w:r>
      <w:r>
        <w:rPr>
          <w:rFonts w:hint="eastAsia"/>
        </w:rPr>
        <w:t xml:space="preserve"> → </w:t>
      </w:r>
      <w:r w:rsidRPr="0097214D">
        <w:rPr>
          <w:rFonts w:hint="eastAsia"/>
          <w:b/>
          <w:bCs/>
        </w:rPr>
        <w:t>2.200–2.640 €</w:t>
      </w:r>
      <w:r>
        <w:rPr>
          <w:rFonts w:hint="eastAsia"/>
        </w:rPr>
        <w:t>.</w:t>
      </w:r>
    </w:p>
    <w:p w14:paraId="1BC08AA7" w14:textId="77777777" w:rsidR="0097214D" w:rsidRDefault="0097214D" w:rsidP="0097214D">
      <w:pPr>
        <w:pStyle w:val="Prrafodelista"/>
        <w:numPr>
          <w:ilvl w:val="0"/>
          <w:numId w:val="89"/>
        </w:numPr>
        <w:jc w:val="both"/>
      </w:pPr>
      <w:r w:rsidRPr="0097214D">
        <w:rPr>
          <w:rFonts w:hint="eastAsia"/>
          <w:i/>
          <w:iCs/>
        </w:rPr>
        <w:t>Pruebas, documentación y “operación” (20–30%)</w:t>
      </w:r>
      <w:r>
        <w:rPr>
          <w:rFonts w:hint="eastAsia"/>
        </w:rPr>
        <w:t>: ~22–33 h → 880–1.320 €.</w:t>
      </w:r>
    </w:p>
    <w:p w14:paraId="4493F745" w14:textId="0DA0F7EF" w:rsidR="0097214D" w:rsidRDefault="0097214D" w:rsidP="00B754DA">
      <w:pPr>
        <w:pStyle w:val="NormalWeb"/>
      </w:pPr>
      <w:r w:rsidRPr="00B754DA">
        <w:t xml:space="preserve">En el Plan de Proyecto </w:t>
      </w:r>
      <w:r w:rsidR="009B39EC" w:rsidRPr="00B754DA">
        <w:t>entra</w:t>
      </w:r>
      <w:r w:rsidRPr="00B754DA">
        <w:t xml:space="preserve"> más al detalle reparti</w:t>
      </w:r>
      <w:r w:rsidR="009B39EC" w:rsidRPr="00B754DA">
        <w:t>endo</w:t>
      </w:r>
      <w:r w:rsidRPr="00B754DA">
        <w:t xml:space="preserve"> por departamentos: </w:t>
      </w:r>
      <w:r w:rsidR="009B39EC" w:rsidRPr="00B754DA">
        <w:t>PM /</w:t>
      </w:r>
      <w:r w:rsidRPr="00B754DA">
        <w:t>PO, Dev, QA, etc</w:t>
      </w:r>
      <w:r>
        <w:t>.</w:t>
      </w:r>
    </w:p>
    <w:p w14:paraId="7181C38A" w14:textId="77777777" w:rsidR="004A656F" w:rsidRPr="009B39EC" w:rsidRDefault="004A656F" w:rsidP="00B754DA">
      <w:pPr>
        <w:pStyle w:val="NormalWeb"/>
        <w:rPr>
          <w:u w:val="single"/>
        </w:rPr>
      </w:pPr>
    </w:p>
    <w:p w14:paraId="6A48FE27" w14:textId="77777777" w:rsidR="0097214D" w:rsidRDefault="0097214D" w:rsidP="0097214D">
      <w:pPr>
        <w:pStyle w:val="Ttulo2"/>
      </w:pPr>
      <w:bookmarkStart w:id="27" w:name="_Beneficios_esperados_1"/>
      <w:bookmarkEnd w:id="27"/>
      <w:r w:rsidRPr="0097214D">
        <w:t>Beneficios esperados</w:t>
      </w:r>
    </w:p>
    <w:p w14:paraId="5FA08AEC" w14:textId="6AE02DBA" w:rsidR="00C40852" w:rsidRDefault="00C40852" w:rsidP="00C40852">
      <w:r>
        <w:t>Desde un punto más trascendental y educativo:</w:t>
      </w:r>
    </w:p>
    <w:p w14:paraId="3FD677BB" w14:textId="77777777" w:rsidR="00CF4C88" w:rsidRDefault="00CF4C88" w:rsidP="00C40852"/>
    <w:p w14:paraId="1D2F33AF" w14:textId="74443484" w:rsidR="00CF4C88" w:rsidRDefault="00CF4C88" w:rsidP="00C40852">
      <w:pPr>
        <w:pStyle w:val="Prrafodelista"/>
        <w:numPr>
          <w:ilvl w:val="0"/>
          <w:numId w:val="90"/>
        </w:numPr>
      </w:pPr>
      <w:r>
        <w:t>beneficio directo por “enseñar para aprender”,</w:t>
      </w:r>
    </w:p>
    <w:p w14:paraId="37966D5B" w14:textId="74CDFB50" w:rsidR="00C40852" w:rsidRDefault="00C40852" w:rsidP="00C40852">
      <w:pPr>
        <w:pStyle w:val="Prrafodelista"/>
        <w:numPr>
          <w:ilvl w:val="0"/>
          <w:numId w:val="90"/>
        </w:numPr>
      </w:pPr>
      <w:r>
        <w:t>conocimiento,</w:t>
      </w:r>
    </w:p>
    <w:p w14:paraId="0978DBF0" w14:textId="5A1876DA" w:rsidR="00C40852" w:rsidRDefault="00C40852" w:rsidP="00C40852">
      <w:pPr>
        <w:pStyle w:val="Prrafodelista"/>
        <w:numPr>
          <w:ilvl w:val="0"/>
          <w:numId w:val="90"/>
        </w:numPr>
      </w:pPr>
      <w:r>
        <w:t>salario emocional</w:t>
      </w:r>
      <w:r w:rsidR="00CF4C88">
        <w:t>,</w:t>
      </w:r>
    </w:p>
    <w:p w14:paraId="6CFA5193" w14:textId="77946C2C" w:rsidR="00CF4C88" w:rsidRDefault="00CF4C88" w:rsidP="00CF4C88">
      <w:pPr>
        <w:pStyle w:val="Prrafodelista"/>
        <w:numPr>
          <w:ilvl w:val="0"/>
          <w:numId w:val="90"/>
        </w:numPr>
      </w:pPr>
      <w:r>
        <w:t>contribución a algo mayor,</w:t>
      </w:r>
    </w:p>
    <w:p w14:paraId="255FBA3D" w14:textId="2C091DEE" w:rsidR="00C40852" w:rsidRDefault="00CF4C88" w:rsidP="00C40852">
      <w:pPr>
        <w:pStyle w:val="Prrafodelista"/>
        <w:numPr>
          <w:ilvl w:val="0"/>
          <w:numId w:val="90"/>
        </w:numPr>
      </w:pPr>
      <w:r>
        <w:t>trascender</w:t>
      </w:r>
      <w:r w:rsidR="00C40852">
        <w:t xml:space="preserve"> al generar un entorno social mejor al hacer consciente al usuario sobre la responsabilidad social, ética y legal acerca de los datos almacenados.</w:t>
      </w:r>
    </w:p>
    <w:p w14:paraId="683180FD" w14:textId="77777777" w:rsidR="00C40852" w:rsidRDefault="00C40852" w:rsidP="00C40852"/>
    <w:p w14:paraId="49E2DE03" w14:textId="3DBA3732" w:rsidR="00CF4C88" w:rsidRDefault="00CF4C88" w:rsidP="00C40852">
      <w:r>
        <w:t>Desde un punto de vista corporativo:</w:t>
      </w:r>
    </w:p>
    <w:p w14:paraId="7014ED42" w14:textId="77777777" w:rsidR="00CF4C88" w:rsidRPr="00C40852" w:rsidRDefault="00CF4C88" w:rsidP="00C40852"/>
    <w:p w14:paraId="7FF720E3" w14:textId="544E8262" w:rsidR="002209AB" w:rsidRDefault="002209AB" w:rsidP="002209AB">
      <w:pPr>
        <w:numPr>
          <w:ilvl w:val="0"/>
          <w:numId w:val="88"/>
        </w:numPr>
        <w:jc w:val="both"/>
      </w:pPr>
      <w:r>
        <w:t>el coste económico es prácticamente nulo,</w:t>
      </w:r>
    </w:p>
    <w:p w14:paraId="3F4A7F03" w14:textId="62ECD619" w:rsidR="002209AB" w:rsidRDefault="002209AB" w:rsidP="002209AB">
      <w:pPr>
        <w:numPr>
          <w:ilvl w:val="0"/>
          <w:numId w:val="88"/>
        </w:numPr>
        <w:jc w:val="both"/>
      </w:pPr>
      <w:r>
        <w:t>el beneficio técnico y funcional es alto,</w:t>
      </w:r>
    </w:p>
    <w:p w14:paraId="37B6D3B1" w14:textId="77777777" w:rsidR="002209AB" w:rsidRPr="0097214D" w:rsidRDefault="002209AB" w:rsidP="002209AB">
      <w:pPr>
        <w:numPr>
          <w:ilvl w:val="0"/>
          <w:numId w:val="88"/>
        </w:numPr>
        <w:jc w:val="both"/>
      </w:pPr>
      <w:r>
        <w:t>m</w:t>
      </w:r>
      <w:r w:rsidRPr="0097214D">
        <w:t xml:space="preserve">ejora del ecosistema interno de </w:t>
      </w:r>
      <w:r>
        <w:t xml:space="preserve">las </w:t>
      </w:r>
      <w:r w:rsidRPr="0097214D">
        <w:t xml:space="preserve">herramientas de </w:t>
      </w:r>
      <w:hyperlink r:id="rId19" w:history="1">
        <w:r w:rsidRPr="006D4DEF">
          <w:rPr>
            <w:rStyle w:val="Hipervnculo"/>
          </w:rPr>
          <w:t>dcueli.com</w:t>
        </w:r>
      </w:hyperlink>
      <w:r>
        <w:t>,</w:t>
      </w:r>
    </w:p>
    <w:p w14:paraId="13A4271A" w14:textId="78A279AA" w:rsidR="0097214D" w:rsidRPr="0097214D" w:rsidRDefault="00CF4C88" w:rsidP="0097214D">
      <w:pPr>
        <w:numPr>
          <w:ilvl w:val="0"/>
          <w:numId w:val="88"/>
        </w:numPr>
        <w:jc w:val="both"/>
      </w:pPr>
      <w:r>
        <w:t>e</w:t>
      </w:r>
      <w:r w:rsidR="0097214D" w:rsidRPr="0097214D">
        <w:t>standarización de la documenta</w:t>
      </w:r>
      <w:r>
        <w:t>ción y</w:t>
      </w:r>
      <w:r w:rsidR="0097214D" w:rsidRPr="0097214D">
        <w:t xml:space="preserve"> gesti</w:t>
      </w:r>
      <w:r>
        <w:t xml:space="preserve">ón de </w:t>
      </w:r>
      <w:r w:rsidR="0097214D" w:rsidRPr="0097214D">
        <w:t>proyectos</w:t>
      </w:r>
      <w:r>
        <w:t xml:space="preserve"> TI y </w:t>
      </w:r>
    </w:p>
    <w:p w14:paraId="3C5A9D44" w14:textId="20160465" w:rsidR="0097214D" w:rsidRDefault="00CF4C88" w:rsidP="0097214D">
      <w:pPr>
        <w:numPr>
          <w:ilvl w:val="0"/>
          <w:numId w:val="87"/>
        </w:numPr>
        <w:jc w:val="both"/>
      </w:pPr>
      <w:r>
        <w:t>e</w:t>
      </w:r>
      <w:r w:rsidR="0097214D" w:rsidRPr="0097214D">
        <w:t>xperiencia reusable para futuros proyectos móviles o internos de la organización.</w:t>
      </w:r>
    </w:p>
    <w:p w14:paraId="2C58B52C" w14:textId="5A283A39" w:rsidR="002209AB" w:rsidRDefault="002209AB" w:rsidP="002209AB">
      <w:pPr>
        <w:numPr>
          <w:ilvl w:val="0"/>
          <w:numId w:val="87"/>
        </w:numPr>
        <w:jc w:val="both"/>
      </w:pPr>
      <w:r>
        <w:t>el riesgo está acotado mediante alcance reducido</w:t>
      </w:r>
    </w:p>
    <w:p w14:paraId="6DFA1460" w14:textId="77777777" w:rsidR="00CF4C88" w:rsidRDefault="00CF4C88" w:rsidP="00CF4C88">
      <w:pPr>
        <w:jc w:val="both"/>
      </w:pPr>
    </w:p>
    <w:p w14:paraId="44094406" w14:textId="438CC26E" w:rsidR="0074484E" w:rsidRDefault="0074484E" w:rsidP="0074484E">
      <w:pPr>
        <w:pStyle w:val="Ttulo1"/>
      </w:pPr>
      <w:bookmarkStart w:id="28" w:name="_RIESGOS_PRINCIPALES_-"/>
      <w:bookmarkEnd w:id="28"/>
      <w:r>
        <w:t>RIESGOS PRINCIPALES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3283840E" w14:textId="77777777" w:rsidR="0074484E" w:rsidRDefault="0074484E" w:rsidP="0074484E">
      <w:pPr>
        <w:jc w:val="both"/>
      </w:pPr>
    </w:p>
    <w:p w14:paraId="70B28D39" w14:textId="4BFBE0C5" w:rsidR="0074484E" w:rsidRDefault="0074484E" w:rsidP="0074484E">
      <w:pPr>
        <w:pStyle w:val="Prrafodelista"/>
        <w:numPr>
          <w:ilvl w:val="0"/>
          <w:numId w:val="102"/>
        </w:numPr>
        <w:jc w:val="both"/>
      </w:pPr>
      <w:r>
        <w:t>Complejidad técnica del acceso a llamadas,</w:t>
      </w:r>
    </w:p>
    <w:p w14:paraId="46EAF29E" w14:textId="06F9826C" w:rsidR="0074484E" w:rsidRDefault="0074484E" w:rsidP="0074484E">
      <w:pPr>
        <w:pStyle w:val="Prrafodelista"/>
        <w:numPr>
          <w:ilvl w:val="0"/>
          <w:numId w:val="102"/>
        </w:numPr>
        <w:jc w:val="both"/>
      </w:pPr>
      <w:r>
        <w:t xml:space="preserve">cambios en </w:t>
      </w:r>
      <w:proofErr w:type="spellStart"/>
      <w:r>
        <w:t>APIs</w:t>
      </w:r>
      <w:proofErr w:type="spellEnd"/>
      <w:r>
        <w:t xml:space="preserve"> de Android y</w:t>
      </w:r>
    </w:p>
    <w:p w14:paraId="3E6A6181" w14:textId="6DC8049E" w:rsidR="0074484E" w:rsidRDefault="0074484E" w:rsidP="0074484E">
      <w:pPr>
        <w:pStyle w:val="Prrafodelista"/>
        <w:numPr>
          <w:ilvl w:val="0"/>
          <w:numId w:val="102"/>
        </w:numPr>
        <w:jc w:val="both"/>
      </w:pPr>
      <w:r>
        <w:t>falta de continuidad en el desarrollo</w:t>
      </w:r>
    </w:p>
    <w:p w14:paraId="122B5DFE" w14:textId="77777777" w:rsidR="0074484E" w:rsidRDefault="0074484E" w:rsidP="0074484E">
      <w:pPr>
        <w:jc w:val="both"/>
      </w:pPr>
    </w:p>
    <w:p w14:paraId="24C1A1BB" w14:textId="77777777" w:rsidR="0074484E" w:rsidRDefault="0074484E" w:rsidP="0074484E">
      <w:pPr>
        <w:jc w:val="both"/>
      </w:pPr>
      <w:r>
        <w:t>Estos riesgos se mitigarán mediante:</w:t>
      </w:r>
    </w:p>
    <w:p w14:paraId="33664F36" w14:textId="77777777" w:rsidR="0074484E" w:rsidRDefault="0074484E" w:rsidP="0074484E">
      <w:pPr>
        <w:jc w:val="both"/>
      </w:pPr>
    </w:p>
    <w:p w14:paraId="76F9A102" w14:textId="49092581" w:rsidR="0074484E" w:rsidRDefault="0074484E" w:rsidP="0074484E">
      <w:pPr>
        <w:pStyle w:val="Prrafodelista"/>
        <w:numPr>
          <w:ilvl w:val="0"/>
          <w:numId w:val="103"/>
        </w:numPr>
        <w:jc w:val="both"/>
      </w:pPr>
      <w:r>
        <w:t>diseño modular,</w:t>
      </w:r>
    </w:p>
    <w:p w14:paraId="39E506C4" w14:textId="7EF0A937" w:rsidR="0074484E" w:rsidRDefault="0074484E" w:rsidP="0074484E">
      <w:pPr>
        <w:pStyle w:val="Prrafodelista"/>
        <w:numPr>
          <w:ilvl w:val="0"/>
          <w:numId w:val="103"/>
        </w:numPr>
        <w:jc w:val="both"/>
      </w:pPr>
      <w:r>
        <w:t>versionado incremental,</w:t>
      </w:r>
    </w:p>
    <w:p w14:paraId="4387F23E" w14:textId="34D8A08F" w:rsidR="0074484E" w:rsidRDefault="0074484E" w:rsidP="0074484E">
      <w:pPr>
        <w:pStyle w:val="Prrafodelista"/>
        <w:numPr>
          <w:ilvl w:val="0"/>
          <w:numId w:val="103"/>
        </w:numPr>
        <w:jc w:val="both"/>
      </w:pPr>
      <w:r>
        <w:t>documentación clara</w:t>
      </w:r>
    </w:p>
    <w:p w14:paraId="51651BA0" w14:textId="77777777" w:rsidR="0074484E" w:rsidRDefault="0074484E" w:rsidP="0074484E">
      <w:pPr>
        <w:jc w:val="both"/>
      </w:pPr>
    </w:p>
    <w:p w14:paraId="5F39A39B" w14:textId="77777777" w:rsidR="004A656F" w:rsidRDefault="004A656F">
      <w:pPr>
        <w:spacing w:after="200" w:line="276" w:lineRule="auto"/>
        <w:contextualSpacing w:val="0"/>
        <w:rPr>
          <w:rFonts w:ascii="Calibri Light" w:eastAsiaTheme="majorEastAsia" w:hAnsi="Calibri Light" w:cstheme="majorBidi"/>
          <w:color w:val="FFFFFF" w:themeColor="background1"/>
          <w:kern w:val="28"/>
          <w:sz w:val="44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  <w:bookmarkStart w:id="29" w:name="_RECOMENDACIÓN_-_ir"/>
      <w:bookmarkEnd w:id="29"/>
      <w:r>
        <w:rPr>
          <w:caps/>
        </w:rPr>
        <w:br w:type="page"/>
      </w:r>
    </w:p>
    <w:p w14:paraId="2EE1A091" w14:textId="1A3786C3" w:rsidR="0074484E" w:rsidRDefault="0074484E" w:rsidP="0074484E">
      <w:pPr>
        <w:pStyle w:val="Ttulo1"/>
      </w:pPr>
      <w:r>
        <w:rPr>
          <w:caps w:val="0"/>
        </w:rPr>
        <w:lastRenderedPageBreak/>
        <w:t>RECOMENDACIÓN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20D9B38B" w14:textId="77777777" w:rsidR="0074484E" w:rsidRDefault="0074484E" w:rsidP="0074484E">
      <w:pPr>
        <w:jc w:val="both"/>
      </w:pPr>
    </w:p>
    <w:p w14:paraId="22D8198F" w14:textId="65B7ED97" w:rsidR="0074484E" w:rsidRDefault="0074484E" w:rsidP="0074484E">
      <w:pPr>
        <w:jc w:val="both"/>
      </w:pPr>
      <w:r>
        <w:t>Continuar con el proyecto bajo las condiciones establecidas, aceptando explícitamente sus limitaciones y priorizando aprendizaje, control y estabilidad.</w:t>
      </w:r>
    </w:p>
    <w:p w14:paraId="189496B7" w14:textId="77777777" w:rsidR="0074484E" w:rsidRDefault="0074484E" w:rsidP="00CF4C88">
      <w:pPr>
        <w:jc w:val="both"/>
      </w:pPr>
    </w:p>
    <w:p w14:paraId="13DA3C79" w14:textId="48C39C6A" w:rsidR="002270F4" w:rsidRPr="002270F4" w:rsidRDefault="00D901B4" w:rsidP="002270F4">
      <w:pPr>
        <w:pStyle w:val="Ttulo1"/>
      </w:pPr>
      <w:bookmarkStart w:id="30" w:name="_CONCLUSIÓN_DEL_CASO"/>
      <w:bookmarkEnd w:id="30"/>
      <w:r w:rsidRPr="002270F4">
        <w:t>CONCLUSIÓN DEL CASO DE NEGOCIO</w:t>
      </w:r>
      <w:r w:rsidR="00571613"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087681BC" w14:textId="77777777" w:rsidR="002270F4" w:rsidRDefault="002270F4" w:rsidP="002270F4">
      <w:pPr>
        <w:jc w:val="both"/>
      </w:pPr>
    </w:p>
    <w:p w14:paraId="364EBA76" w14:textId="411CC9CD" w:rsidR="002270F4" w:rsidRDefault="002270F4" w:rsidP="002270F4">
      <w:pPr>
        <w:jc w:val="both"/>
      </w:pPr>
      <w:hyperlink r:id="rId20" w:history="1">
        <w:r w:rsidRPr="00207043">
          <w:rPr>
            <w:rStyle w:val="Hipervnculo"/>
            <w:b/>
            <w:bCs/>
          </w:rPr>
          <w:t>dcueli.com</w:t>
        </w:r>
      </w:hyperlink>
      <w:r w:rsidRPr="002270F4">
        <w:t xml:space="preserve"> decide </w:t>
      </w:r>
      <w:r w:rsidRPr="002270F4">
        <w:rPr>
          <w:b/>
          <w:bCs/>
        </w:rPr>
        <w:t xml:space="preserve">aprobar </w:t>
      </w:r>
      <w:proofErr w:type="spellStart"/>
      <w:r w:rsidRPr="002270F4">
        <w:rPr>
          <w:b/>
          <w:bCs/>
        </w:rPr>
        <w:t>Mexus</w:t>
      </w:r>
      <w:proofErr w:type="spellEnd"/>
      <w:r w:rsidRPr="002270F4">
        <w:rPr>
          <w:b/>
          <w:bCs/>
        </w:rPr>
        <w:t xml:space="preserve"> como proyecto interno</w:t>
      </w:r>
      <w:r w:rsidRPr="002270F4">
        <w:t>, justificado por:</w:t>
      </w:r>
    </w:p>
    <w:p w14:paraId="6E204A2C" w14:textId="77777777" w:rsidR="002270F4" w:rsidRPr="002270F4" w:rsidRDefault="002270F4" w:rsidP="002270F4">
      <w:pPr>
        <w:jc w:val="both"/>
      </w:pPr>
    </w:p>
    <w:p w14:paraId="7F998502" w14:textId="3F90A293" w:rsidR="002270F4" w:rsidRPr="002270F4" w:rsidRDefault="002270F4" w:rsidP="002270F4">
      <w:pPr>
        <w:numPr>
          <w:ilvl w:val="0"/>
          <w:numId w:val="91"/>
        </w:numPr>
        <w:jc w:val="both"/>
        <w:rPr>
          <w:b/>
          <w:bCs/>
        </w:rPr>
      </w:pPr>
      <w:r w:rsidRPr="002270F4">
        <w:rPr>
          <w:b/>
          <w:bCs/>
        </w:rPr>
        <w:t>los beneficios en términos de capacidades y procesos,</w:t>
      </w:r>
    </w:p>
    <w:p w14:paraId="055405CE" w14:textId="77777777" w:rsidR="002270F4" w:rsidRPr="002270F4" w:rsidRDefault="002270F4" w:rsidP="002270F4">
      <w:pPr>
        <w:numPr>
          <w:ilvl w:val="0"/>
          <w:numId w:val="91"/>
        </w:numPr>
        <w:jc w:val="both"/>
        <w:rPr>
          <w:b/>
          <w:bCs/>
        </w:rPr>
      </w:pPr>
      <w:r w:rsidRPr="002270F4">
        <w:rPr>
          <w:b/>
          <w:bCs/>
        </w:rPr>
        <w:t>la necesidad de control sobre la herramienta,</w:t>
      </w:r>
    </w:p>
    <w:p w14:paraId="63E2BE7D" w14:textId="6E5F8D8E" w:rsidR="002270F4" w:rsidRPr="002270F4" w:rsidRDefault="002270F4" w:rsidP="002270F4">
      <w:pPr>
        <w:numPr>
          <w:ilvl w:val="0"/>
          <w:numId w:val="91"/>
        </w:numPr>
        <w:jc w:val="both"/>
      </w:pPr>
      <w:r w:rsidRPr="002270F4">
        <w:rPr>
          <w:b/>
          <w:bCs/>
        </w:rPr>
        <w:t>y la voluntad explícita de asumir el esfuerzo como inversión a fondo perdido sin retorno monetario directo y/o indirecto.</w:t>
      </w:r>
    </w:p>
    <w:p w14:paraId="3E2246DB" w14:textId="77777777" w:rsidR="002270F4" w:rsidRDefault="002270F4" w:rsidP="00CF4C88">
      <w:pPr>
        <w:jc w:val="both"/>
      </w:pPr>
    </w:p>
    <w:p w14:paraId="36C33AC6" w14:textId="7F63FD58" w:rsidR="00571613" w:rsidRDefault="00571613" w:rsidP="00571613">
      <w:pPr>
        <w:pStyle w:val="Ttulo1"/>
      </w:pPr>
      <w:bookmarkStart w:id="31" w:name="_ESTADO_DEL_DOCUMENTO"/>
      <w:bookmarkEnd w:id="31"/>
      <w:r>
        <w:t>ESTADO DEL DOCUMENTO</w:t>
      </w:r>
      <w:r w:rsidR="00207043">
        <w:rPr>
          <w:caps w:val="0"/>
        </w:rPr>
        <w:t xml:space="preserve"> </w:t>
      </w:r>
      <w:hyperlink w:anchor="_ÍNDICE" w:history="1">
        <w:r w:rsidR="00207043" w:rsidRPr="008715CD">
          <w:rPr>
            <w:rStyle w:val="HipervnculoalndiceCar"/>
            <w:caps w:val="0"/>
          </w:rPr>
          <w:t>- ir al índice -</w:t>
        </w:r>
      </w:hyperlink>
    </w:p>
    <w:p w14:paraId="7AB29B49" w14:textId="77777777" w:rsidR="00571613" w:rsidRDefault="00571613" w:rsidP="00571613"/>
    <w:p w14:paraId="30FC4C29" w14:textId="34ECF5B0" w:rsidR="00571613" w:rsidRPr="00E46D49" w:rsidRDefault="00E46D49" w:rsidP="00571613">
      <w:pPr>
        <w:pStyle w:val="Prrafodelista"/>
        <w:numPr>
          <w:ilvl w:val="0"/>
          <w:numId w:val="54"/>
        </w:numPr>
        <w:rPr>
          <w:rStyle w:val="Hipervnculo"/>
        </w:rPr>
      </w:pPr>
      <w:r>
        <w:fldChar w:fldCharType="begin"/>
      </w:r>
      <w:r>
        <w:instrText>HYPERLINK  \l "Version_1_0_0_de_documento"</w:instrText>
      </w:r>
      <w:r>
        <w:fldChar w:fldCharType="separate"/>
      </w:r>
      <w:r w:rsidR="00571613" w:rsidRPr="00E46D49">
        <w:rPr>
          <w:rStyle w:val="Hipervnculo"/>
        </w:rPr>
        <w:t>Versión: 1.0</w:t>
      </w:r>
      <w:r w:rsidRPr="00E46D49">
        <w:rPr>
          <w:rStyle w:val="Hipervnculo"/>
        </w:rPr>
        <w:t>.</w:t>
      </w:r>
      <w:r w:rsidRPr="00E46D49">
        <w:rPr>
          <w:rStyle w:val="Hipervnculo"/>
        </w:rPr>
        <w:t>0</w:t>
      </w:r>
    </w:p>
    <w:p w14:paraId="5A02987C" w14:textId="43A3EDFF" w:rsidR="00571613" w:rsidRPr="005F6272" w:rsidRDefault="00E46D49" w:rsidP="00571613">
      <w:pPr>
        <w:pStyle w:val="Prrafodelista"/>
        <w:numPr>
          <w:ilvl w:val="0"/>
          <w:numId w:val="54"/>
        </w:numPr>
      </w:pPr>
      <w:r>
        <w:fldChar w:fldCharType="end"/>
      </w:r>
      <w:r w:rsidR="00571613">
        <w:t xml:space="preserve">Estado: </w:t>
      </w:r>
      <w:r w:rsidRPr="00E46D49">
        <w:rPr>
          <w:b/>
          <w:bCs/>
        </w:rPr>
        <w:t>FINALIZADO</w:t>
      </w:r>
    </w:p>
    <w:sectPr w:rsidR="00571613" w:rsidRPr="005F6272" w:rsidSect="00BD0942">
      <w:headerReference w:type="default" r:id="rId21"/>
      <w:footerReference w:type="default" r:id="rId22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1AC13" w14:textId="77777777" w:rsidR="00D053FC" w:rsidRDefault="00D053FC">
      <w:r>
        <w:separator/>
      </w:r>
    </w:p>
    <w:p w14:paraId="3AE2F546" w14:textId="77777777" w:rsidR="00D053FC" w:rsidRDefault="00D053FC"/>
  </w:endnote>
  <w:endnote w:type="continuationSeparator" w:id="0">
    <w:p w14:paraId="7C8143E9" w14:textId="77777777" w:rsidR="00D053FC" w:rsidRDefault="00D053FC">
      <w:r>
        <w:continuationSeparator/>
      </w:r>
    </w:p>
    <w:p w14:paraId="061749CB" w14:textId="77777777" w:rsidR="00D053FC" w:rsidRDefault="00D053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37E6C" w14:textId="77777777" w:rsidR="00D053FC" w:rsidRDefault="00D053FC">
      <w:r>
        <w:separator/>
      </w:r>
    </w:p>
    <w:p w14:paraId="39B5D119" w14:textId="77777777" w:rsidR="00D053FC" w:rsidRDefault="00D053FC"/>
  </w:footnote>
  <w:footnote w:type="continuationSeparator" w:id="0">
    <w:p w14:paraId="5F0F54D7" w14:textId="77777777" w:rsidR="00D053FC" w:rsidRDefault="00D053FC">
      <w:r>
        <w:continuationSeparator/>
      </w:r>
    </w:p>
    <w:p w14:paraId="6A369472" w14:textId="77777777" w:rsidR="00D053FC" w:rsidRDefault="00D053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252A371D" w:rsidR="00BD0942" w:rsidRDefault="00BE5ADD" w:rsidP="00BD0942">
          <w:pPr>
            <w:pStyle w:val="Piedepgina"/>
            <w:jc w:val="right"/>
          </w:pPr>
          <w:r>
            <w:rPr>
              <w:color w:val="767171" w:themeColor="background2" w:themeShade="80"/>
              <w:sz w:val="20"/>
            </w:rPr>
            <w:t>Caso de Negocio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7777777" w:rsidR="00BD0942" w:rsidRPr="00DF0462" w:rsidRDefault="00BD0942" w:rsidP="00BD0942">
          <w:pPr>
            <w:rPr>
              <w:b/>
              <w:bCs/>
              <w:i/>
            </w:rPr>
          </w:pPr>
          <w:r w:rsidRPr="00DF0462">
            <w:rPr>
              <w:b/>
              <w:bCs/>
              <w:i/>
            </w:rPr>
            <w:t>DAVID CUELI CHAVARRÍA</w:t>
          </w:r>
        </w:p>
      </w:tc>
      <w:tc>
        <w:tcPr>
          <w:tcW w:w="5012" w:type="dxa"/>
        </w:tcPr>
        <w:p w14:paraId="08193D9F" w14:textId="1C3402B6" w:rsidR="00BD0942" w:rsidRPr="00DF0462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DF0462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60.2pt;height:662.75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B5750"/>
    <w:multiLevelType w:val="hybridMultilevel"/>
    <w:tmpl w:val="C95448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A1F4C"/>
    <w:multiLevelType w:val="multilevel"/>
    <w:tmpl w:val="C34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B26FD7"/>
    <w:multiLevelType w:val="hybridMultilevel"/>
    <w:tmpl w:val="CCCEB6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D615D3"/>
    <w:multiLevelType w:val="hybridMultilevel"/>
    <w:tmpl w:val="D6F4FB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B32BA"/>
    <w:multiLevelType w:val="multilevel"/>
    <w:tmpl w:val="8768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6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145A99"/>
    <w:multiLevelType w:val="hybridMultilevel"/>
    <w:tmpl w:val="E7B0EE0E"/>
    <w:lvl w:ilvl="0" w:tplc="5750ED9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056153"/>
    <w:multiLevelType w:val="multilevel"/>
    <w:tmpl w:val="D58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2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0D92A16"/>
    <w:multiLevelType w:val="hybridMultilevel"/>
    <w:tmpl w:val="8E2EE194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4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4343AA"/>
    <w:multiLevelType w:val="hybridMultilevel"/>
    <w:tmpl w:val="E356EEB2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D55274"/>
    <w:multiLevelType w:val="hybridMultilevel"/>
    <w:tmpl w:val="E8D004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2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9987DFD"/>
    <w:multiLevelType w:val="multilevel"/>
    <w:tmpl w:val="35CA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BFD6407"/>
    <w:multiLevelType w:val="hybridMultilevel"/>
    <w:tmpl w:val="6A26A0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67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5206D43"/>
    <w:multiLevelType w:val="multilevel"/>
    <w:tmpl w:val="D7B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6E551AC"/>
    <w:multiLevelType w:val="multilevel"/>
    <w:tmpl w:val="F982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E8D1EB2"/>
    <w:multiLevelType w:val="hybridMultilevel"/>
    <w:tmpl w:val="B5C616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FD23A81"/>
    <w:multiLevelType w:val="hybridMultilevel"/>
    <w:tmpl w:val="3A2E83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E66FD4"/>
    <w:multiLevelType w:val="multilevel"/>
    <w:tmpl w:val="B702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AD40F07"/>
    <w:multiLevelType w:val="hybridMultilevel"/>
    <w:tmpl w:val="434C44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89" w15:restartNumberingAfterBreak="0">
    <w:nsid w:val="725E427D"/>
    <w:multiLevelType w:val="multilevel"/>
    <w:tmpl w:val="E25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93" w15:restartNumberingAfterBreak="0">
    <w:nsid w:val="75644E5E"/>
    <w:multiLevelType w:val="hybridMultilevel"/>
    <w:tmpl w:val="513AB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D237F3D"/>
    <w:multiLevelType w:val="hybridMultilevel"/>
    <w:tmpl w:val="18FCD452"/>
    <w:lvl w:ilvl="0" w:tplc="30DCB2E6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D352976"/>
    <w:multiLevelType w:val="hybridMultilevel"/>
    <w:tmpl w:val="6E6A3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D8A699C"/>
    <w:multiLevelType w:val="hybridMultilevel"/>
    <w:tmpl w:val="A1ACD3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E251304"/>
    <w:multiLevelType w:val="hybridMultilevel"/>
    <w:tmpl w:val="4B9E66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F48522C"/>
    <w:multiLevelType w:val="multilevel"/>
    <w:tmpl w:val="59F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66"/>
  </w:num>
  <w:num w:numId="2" w16cid:durableId="902325847">
    <w:abstractNumId w:val="33"/>
  </w:num>
  <w:num w:numId="3" w16cid:durableId="988821880">
    <w:abstractNumId w:val="15"/>
  </w:num>
  <w:num w:numId="4" w16cid:durableId="1096286354">
    <w:abstractNumId w:val="88"/>
  </w:num>
  <w:num w:numId="5" w16cid:durableId="1564828212">
    <w:abstractNumId w:val="92"/>
  </w:num>
  <w:num w:numId="6" w16cid:durableId="408036902">
    <w:abstractNumId w:val="51"/>
  </w:num>
  <w:num w:numId="7" w16cid:durableId="552619947">
    <w:abstractNumId w:val="1"/>
  </w:num>
  <w:num w:numId="8" w16cid:durableId="1162701328">
    <w:abstractNumId w:val="82"/>
  </w:num>
  <w:num w:numId="9" w16cid:durableId="814100682">
    <w:abstractNumId w:val="46"/>
  </w:num>
  <w:num w:numId="10" w16cid:durableId="180318813">
    <w:abstractNumId w:val="22"/>
  </w:num>
  <w:num w:numId="11" w16cid:durableId="1079794263">
    <w:abstractNumId w:val="0"/>
  </w:num>
  <w:num w:numId="12" w16cid:durableId="730806067">
    <w:abstractNumId w:val="18"/>
  </w:num>
  <w:num w:numId="13" w16cid:durableId="1002659298">
    <w:abstractNumId w:val="35"/>
  </w:num>
  <w:num w:numId="14" w16cid:durableId="2095736121">
    <w:abstractNumId w:val="5"/>
  </w:num>
  <w:num w:numId="15" w16cid:durableId="1001929712">
    <w:abstractNumId w:val="68"/>
  </w:num>
  <w:num w:numId="16" w16cid:durableId="219025717">
    <w:abstractNumId w:val="52"/>
  </w:num>
  <w:num w:numId="17" w16cid:durableId="492066569">
    <w:abstractNumId w:val="29"/>
  </w:num>
  <w:num w:numId="18" w16cid:durableId="638078303">
    <w:abstractNumId w:val="13"/>
  </w:num>
  <w:num w:numId="19" w16cid:durableId="43650790">
    <w:abstractNumId w:val="14"/>
  </w:num>
  <w:num w:numId="20" w16cid:durableId="549732192">
    <w:abstractNumId w:val="21"/>
  </w:num>
  <w:num w:numId="21" w16cid:durableId="1468738966">
    <w:abstractNumId w:val="44"/>
  </w:num>
  <w:num w:numId="22" w16cid:durableId="2062630928">
    <w:abstractNumId w:val="58"/>
  </w:num>
  <w:num w:numId="23" w16cid:durableId="1364210148">
    <w:abstractNumId w:val="65"/>
  </w:num>
  <w:num w:numId="24" w16cid:durableId="1382941373">
    <w:abstractNumId w:val="37"/>
  </w:num>
  <w:num w:numId="25" w16cid:durableId="1110663902">
    <w:abstractNumId w:val="27"/>
  </w:num>
  <w:num w:numId="26" w16cid:durableId="312684505">
    <w:abstractNumId w:val="53"/>
  </w:num>
  <w:num w:numId="27" w16cid:durableId="623192434">
    <w:abstractNumId w:val="31"/>
  </w:num>
  <w:num w:numId="28" w16cid:durableId="716857032">
    <w:abstractNumId w:val="91"/>
  </w:num>
  <w:num w:numId="29" w16cid:durableId="1258443407">
    <w:abstractNumId w:val="54"/>
  </w:num>
  <w:num w:numId="30" w16cid:durableId="880946462">
    <w:abstractNumId w:val="8"/>
  </w:num>
  <w:num w:numId="31" w16cid:durableId="925918693">
    <w:abstractNumId w:val="74"/>
  </w:num>
  <w:num w:numId="32" w16cid:durableId="2097970418">
    <w:abstractNumId w:val="34"/>
  </w:num>
  <w:num w:numId="33" w16cid:durableId="741099369">
    <w:abstractNumId w:val="61"/>
  </w:num>
  <w:num w:numId="34" w16cid:durableId="1128352080">
    <w:abstractNumId w:val="43"/>
  </w:num>
  <w:num w:numId="35" w16cid:durableId="1528062044">
    <w:abstractNumId w:val="94"/>
  </w:num>
  <w:num w:numId="36" w16cid:durableId="2066830880">
    <w:abstractNumId w:val="50"/>
  </w:num>
  <w:num w:numId="37" w16cid:durableId="1429545440">
    <w:abstractNumId w:val="85"/>
  </w:num>
  <w:num w:numId="38" w16cid:durableId="1947735070">
    <w:abstractNumId w:val="2"/>
  </w:num>
  <w:num w:numId="39" w16cid:durableId="1521819505">
    <w:abstractNumId w:val="78"/>
  </w:num>
  <w:num w:numId="40" w16cid:durableId="166024332">
    <w:abstractNumId w:val="63"/>
  </w:num>
  <w:num w:numId="41" w16cid:durableId="2101676064">
    <w:abstractNumId w:val="55"/>
  </w:num>
  <w:num w:numId="42" w16cid:durableId="1359696986">
    <w:abstractNumId w:val="69"/>
  </w:num>
  <w:num w:numId="43" w16cid:durableId="1531143192">
    <w:abstractNumId w:val="56"/>
  </w:num>
  <w:num w:numId="44" w16cid:durableId="1686201787">
    <w:abstractNumId w:val="16"/>
  </w:num>
  <w:num w:numId="45" w16cid:durableId="1416904238">
    <w:abstractNumId w:val="36"/>
  </w:num>
  <w:num w:numId="46" w16cid:durableId="2026319050">
    <w:abstractNumId w:val="10"/>
  </w:num>
  <w:num w:numId="47" w16cid:durableId="514225857">
    <w:abstractNumId w:val="25"/>
  </w:num>
  <w:num w:numId="48" w16cid:durableId="545068969">
    <w:abstractNumId w:val="81"/>
  </w:num>
  <w:num w:numId="49" w16cid:durableId="1824933259">
    <w:abstractNumId w:val="26"/>
  </w:num>
  <w:num w:numId="50" w16cid:durableId="1069352379">
    <w:abstractNumId w:val="62"/>
  </w:num>
  <w:num w:numId="51" w16cid:durableId="461309903">
    <w:abstractNumId w:val="40"/>
  </w:num>
  <w:num w:numId="52" w16cid:durableId="445545886">
    <w:abstractNumId w:val="77"/>
  </w:num>
  <w:num w:numId="53" w16cid:durableId="967781129">
    <w:abstractNumId w:val="24"/>
  </w:num>
  <w:num w:numId="54" w16cid:durableId="1982688472">
    <w:abstractNumId w:val="73"/>
  </w:num>
  <w:num w:numId="55" w16cid:durableId="1291209225">
    <w:abstractNumId w:val="9"/>
  </w:num>
  <w:num w:numId="56" w16cid:durableId="389694142">
    <w:abstractNumId w:val="42"/>
  </w:num>
  <w:num w:numId="57" w16cid:durableId="490948039">
    <w:abstractNumId w:val="38"/>
  </w:num>
  <w:num w:numId="58" w16cid:durableId="809830526">
    <w:abstractNumId w:val="45"/>
  </w:num>
  <w:num w:numId="59" w16cid:durableId="185488541">
    <w:abstractNumId w:val="59"/>
  </w:num>
  <w:num w:numId="60" w16cid:durableId="442458979">
    <w:abstractNumId w:val="23"/>
  </w:num>
  <w:num w:numId="61" w16cid:durableId="1954898027">
    <w:abstractNumId w:val="39"/>
  </w:num>
  <w:num w:numId="62" w16cid:durableId="1716350385">
    <w:abstractNumId w:val="17"/>
  </w:num>
  <w:num w:numId="63" w16cid:durableId="1954944771">
    <w:abstractNumId w:val="90"/>
  </w:num>
  <w:num w:numId="64" w16cid:durableId="766269299">
    <w:abstractNumId w:val="83"/>
  </w:num>
  <w:num w:numId="65" w16cid:durableId="1663241880">
    <w:abstractNumId w:val="28"/>
  </w:num>
  <w:num w:numId="66" w16cid:durableId="1369791328">
    <w:abstractNumId w:val="30"/>
  </w:num>
  <w:num w:numId="67" w16cid:durableId="1550267102">
    <w:abstractNumId w:val="95"/>
  </w:num>
  <w:num w:numId="68" w16cid:durableId="274137233">
    <w:abstractNumId w:val="75"/>
  </w:num>
  <w:num w:numId="69" w16cid:durableId="624893425">
    <w:abstractNumId w:val="64"/>
  </w:num>
  <w:num w:numId="70" w16cid:durableId="1079519190">
    <w:abstractNumId w:val="60"/>
  </w:num>
  <w:num w:numId="71" w16cid:durableId="1946570062">
    <w:abstractNumId w:val="76"/>
  </w:num>
  <w:num w:numId="72" w16cid:durableId="1559974642">
    <w:abstractNumId w:val="79"/>
  </w:num>
  <w:num w:numId="73" w16cid:durableId="688524901">
    <w:abstractNumId w:val="12"/>
  </w:num>
  <w:num w:numId="74" w16cid:durableId="1860583317">
    <w:abstractNumId w:val="84"/>
  </w:num>
  <w:num w:numId="75" w16cid:durableId="1332098694">
    <w:abstractNumId w:val="101"/>
  </w:num>
  <w:num w:numId="76" w16cid:durableId="1906840733">
    <w:abstractNumId w:val="99"/>
  </w:num>
  <w:num w:numId="77" w16cid:durableId="1531645281">
    <w:abstractNumId w:val="98"/>
  </w:num>
  <w:num w:numId="78" w16cid:durableId="1456560849">
    <w:abstractNumId w:val="47"/>
  </w:num>
  <w:num w:numId="79" w16cid:durableId="758526646">
    <w:abstractNumId w:val="19"/>
  </w:num>
  <w:num w:numId="80" w16cid:durableId="325983809">
    <w:abstractNumId w:val="57"/>
  </w:num>
  <w:num w:numId="81" w16cid:durableId="2099520737">
    <w:abstractNumId w:val="3"/>
  </w:num>
  <w:num w:numId="82" w16cid:durableId="1951666015">
    <w:abstractNumId w:val="93"/>
  </w:num>
  <w:num w:numId="83" w16cid:durableId="786587633">
    <w:abstractNumId w:val="72"/>
  </w:num>
  <w:num w:numId="84" w16cid:durableId="1350327722">
    <w:abstractNumId w:val="7"/>
  </w:num>
  <w:num w:numId="85" w16cid:durableId="355888813">
    <w:abstractNumId w:val="4"/>
  </w:num>
  <w:num w:numId="86" w16cid:durableId="1517034244">
    <w:abstractNumId w:val="20"/>
  </w:num>
  <w:num w:numId="87" w16cid:durableId="1745565120">
    <w:abstractNumId w:val="102"/>
  </w:num>
  <w:num w:numId="88" w16cid:durableId="571698455">
    <w:abstractNumId w:val="89"/>
  </w:num>
  <w:num w:numId="89" w16cid:durableId="157112739">
    <w:abstractNumId w:val="11"/>
  </w:num>
  <w:num w:numId="90" w16cid:durableId="44063474">
    <w:abstractNumId w:val="41"/>
  </w:num>
  <w:num w:numId="91" w16cid:durableId="931938966">
    <w:abstractNumId w:val="71"/>
  </w:num>
  <w:num w:numId="92" w16cid:durableId="1014771685">
    <w:abstractNumId w:val="32"/>
  </w:num>
  <w:num w:numId="93" w16cid:durableId="106506998">
    <w:abstractNumId w:val="87"/>
  </w:num>
  <w:num w:numId="94" w16cid:durableId="281228336">
    <w:abstractNumId w:val="48"/>
  </w:num>
  <w:num w:numId="95" w16cid:durableId="500581696">
    <w:abstractNumId w:val="49"/>
  </w:num>
  <w:num w:numId="96" w16cid:durableId="247151471">
    <w:abstractNumId w:val="96"/>
  </w:num>
  <w:num w:numId="97" w16cid:durableId="442306129">
    <w:abstractNumId w:val="67"/>
  </w:num>
  <w:num w:numId="98" w16cid:durableId="98259902">
    <w:abstractNumId w:val="97"/>
  </w:num>
  <w:num w:numId="99" w16cid:durableId="1656950022">
    <w:abstractNumId w:val="80"/>
  </w:num>
  <w:num w:numId="100" w16cid:durableId="21976109">
    <w:abstractNumId w:val="70"/>
  </w:num>
  <w:num w:numId="101" w16cid:durableId="1893611530">
    <w:abstractNumId w:val="6"/>
  </w:num>
  <w:num w:numId="102" w16cid:durableId="1365791335">
    <w:abstractNumId w:val="100"/>
  </w:num>
  <w:num w:numId="103" w16cid:durableId="1004549752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482E"/>
    <w:rsid w:val="00050324"/>
    <w:rsid w:val="000635DF"/>
    <w:rsid w:val="00066CDA"/>
    <w:rsid w:val="000712D1"/>
    <w:rsid w:val="000735A2"/>
    <w:rsid w:val="000747A0"/>
    <w:rsid w:val="0007585D"/>
    <w:rsid w:val="00076F56"/>
    <w:rsid w:val="00093535"/>
    <w:rsid w:val="000A0150"/>
    <w:rsid w:val="000A1478"/>
    <w:rsid w:val="000B28BB"/>
    <w:rsid w:val="000D54F6"/>
    <w:rsid w:val="000E63C9"/>
    <w:rsid w:val="001100E9"/>
    <w:rsid w:val="001129FE"/>
    <w:rsid w:val="00113423"/>
    <w:rsid w:val="00125114"/>
    <w:rsid w:val="001272FE"/>
    <w:rsid w:val="00130E9D"/>
    <w:rsid w:val="00133405"/>
    <w:rsid w:val="00137DC7"/>
    <w:rsid w:val="00147F24"/>
    <w:rsid w:val="00150A6D"/>
    <w:rsid w:val="001610B0"/>
    <w:rsid w:val="00185B35"/>
    <w:rsid w:val="001D6532"/>
    <w:rsid w:val="001F2BC8"/>
    <w:rsid w:val="001F5F6B"/>
    <w:rsid w:val="00204B26"/>
    <w:rsid w:val="002068B1"/>
    <w:rsid w:val="00207043"/>
    <w:rsid w:val="002209AB"/>
    <w:rsid w:val="00223098"/>
    <w:rsid w:val="00224885"/>
    <w:rsid w:val="002270F4"/>
    <w:rsid w:val="00230360"/>
    <w:rsid w:val="00243EBC"/>
    <w:rsid w:val="00245178"/>
    <w:rsid w:val="00246A35"/>
    <w:rsid w:val="00247A1E"/>
    <w:rsid w:val="00274067"/>
    <w:rsid w:val="00274379"/>
    <w:rsid w:val="00284348"/>
    <w:rsid w:val="00284BBA"/>
    <w:rsid w:val="002B6DC2"/>
    <w:rsid w:val="002C5662"/>
    <w:rsid w:val="002F0AEC"/>
    <w:rsid w:val="002F1B39"/>
    <w:rsid w:val="002F51F5"/>
    <w:rsid w:val="00305AB6"/>
    <w:rsid w:val="00312137"/>
    <w:rsid w:val="0031333F"/>
    <w:rsid w:val="003176A2"/>
    <w:rsid w:val="00330359"/>
    <w:rsid w:val="0033762F"/>
    <w:rsid w:val="003601BB"/>
    <w:rsid w:val="00360494"/>
    <w:rsid w:val="003658E9"/>
    <w:rsid w:val="00366C7E"/>
    <w:rsid w:val="00384EA3"/>
    <w:rsid w:val="003A39A1"/>
    <w:rsid w:val="003B0D1F"/>
    <w:rsid w:val="003B2086"/>
    <w:rsid w:val="003B2B8D"/>
    <w:rsid w:val="003B6D27"/>
    <w:rsid w:val="003C2191"/>
    <w:rsid w:val="003D3863"/>
    <w:rsid w:val="004110DE"/>
    <w:rsid w:val="004249F2"/>
    <w:rsid w:val="00430EA1"/>
    <w:rsid w:val="00434D62"/>
    <w:rsid w:val="00437026"/>
    <w:rsid w:val="0044085A"/>
    <w:rsid w:val="00444CAE"/>
    <w:rsid w:val="00446746"/>
    <w:rsid w:val="004570B4"/>
    <w:rsid w:val="00473596"/>
    <w:rsid w:val="00484ABF"/>
    <w:rsid w:val="00491E1D"/>
    <w:rsid w:val="0049251D"/>
    <w:rsid w:val="00495DF8"/>
    <w:rsid w:val="004A5E19"/>
    <w:rsid w:val="004A656F"/>
    <w:rsid w:val="004B21A5"/>
    <w:rsid w:val="004C0349"/>
    <w:rsid w:val="004C10B6"/>
    <w:rsid w:val="004E30E7"/>
    <w:rsid w:val="004E5FEE"/>
    <w:rsid w:val="004F6C01"/>
    <w:rsid w:val="005037F0"/>
    <w:rsid w:val="005144B8"/>
    <w:rsid w:val="00516A86"/>
    <w:rsid w:val="005275F6"/>
    <w:rsid w:val="00544F27"/>
    <w:rsid w:val="00571613"/>
    <w:rsid w:val="00572102"/>
    <w:rsid w:val="00594731"/>
    <w:rsid w:val="00597D65"/>
    <w:rsid w:val="005A154D"/>
    <w:rsid w:val="005A6822"/>
    <w:rsid w:val="005B1EDB"/>
    <w:rsid w:val="005B625B"/>
    <w:rsid w:val="005C571E"/>
    <w:rsid w:val="005F00B2"/>
    <w:rsid w:val="005F1BB0"/>
    <w:rsid w:val="005F6272"/>
    <w:rsid w:val="005F77B7"/>
    <w:rsid w:val="0060094C"/>
    <w:rsid w:val="006036AA"/>
    <w:rsid w:val="00611B9E"/>
    <w:rsid w:val="00623B4C"/>
    <w:rsid w:val="00636BFE"/>
    <w:rsid w:val="00645531"/>
    <w:rsid w:val="0064713C"/>
    <w:rsid w:val="0065205D"/>
    <w:rsid w:val="00652763"/>
    <w:rsid w:val="00656C4D"/>
    <w:rsid w:val="00662BFE"/>
    <w:rsid w:val="006750DB"/>
    <w:rsid w:val="006A76E3"/>
    <w:rsid w:val="006D4DEF"/>
    <w:rsid w:val="006E5716"/>
    <w:rsid w:val="006F3F2C"/>
    <w:rsid w:val="0070527E"/>
    <w:rsid w:val="0071195C"/>
    <w:rsid w:val="007302B3"/>
    <w:rsid w:val="00730733"/>
    <w:rsid w:val="007309A6"/>
    <w:rsid w:val="00730E3A"/>
    <w:rsid w:val="00736AAF"/>
    <w:rsid w:val="00742301"/>
    <w:rsid w:val="0074484E"/>
    <w:rsid w:val="00765B2A"/>
    <w:rsid w:val="00772137"/>
    <w:rsid w:val="00777B38"/>
    <w:rsid w:val="00777F82"/>
    <w:rsid w:val="00783A34"/>
    <w:rsid w:val="00791D15"/>
    <w:rsid w:val="00797A89"/>
    <w:rsid w:val="007B29F3"/>
    <w:rsid w:val="007C1EAD"/>
    <w:rsid w:val="007C6B52"/>
    <w:rsid w:val="007D16C5"/>
    <w:rsid w:val="00802E6C"/>
    <w:rsid w:val="008139EF"/>
    <w:rsid w:val="00815D96"/>
    <w:rsid w:val="008352C1"/>
    <w:rsid w:val="00844ECB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73D7"/>
    <w:rsid w:val="008C768C"/>
    <w:rsid w:val="008D740E"/>
    <w:rsid w:val="008E4171"/>
    <w:rsid w:val="008E4F35"/>
    <w:rsid w:val="00900262"/>
    <w:rsid w:val="00902178"/>
    <w:rsid w:val="00903C32"/>
    <w:rsid w:val="00903EA7"/>
    <w:rsid w:val="00916B16"/>
    <w:rsid w:val="009173B9"/>
    <w:rsid w:val="00932A05"/>
    <w:rsid w:val="0093335D"/>
    <w:rsid w:val="0093613E"/>
    <w:rsid w:val="00941979"/>
    <w:rsid w:val="00943026"/>
    <w:rsid w:val="009533F2"/>
    <w:rsid w:val="00966B81"/>
    <w:rsid w:val="0097214D"/>
    <w:rsid w:val="00977F79"/>
    <w:rsid w:val="00983300"/>
    <w:rsid w:val="00991155"/>
    <w:rsid w:val="0099531D"/>
    <w:rsid w:val="009A49E8"/>
    <w:rsid w:val="009B39EC"/>
    <w:rsid w:val="009C0A3E"/>
    <w:rsid w:val="009C523B"/>
    <w:rsid w:val="009C5959"/>
    <w:rsid w:val="009C7720"/>
    <w:rsid w:val="009D6391"/>
    <w:rsid w:val="00A00090"/>
    <w:rsid w:val="00A0511B"/>
    <w:rsid w:val="00A20CE1"/>
    <w:rsid w:val="00A23AFA"/>
    <w:rsid w:val="00A31B3E"/>
    <w:rsid w:val="00A342BC"/>
    <w:rsid w:val="00A46DBC"/>
    <w:rsid w:val="00A532F3"/>
    <w:rsid w:val="00A61FEE"/>
    <w:rsid w:val="00A72D20"/>
    <w:rsid w:val="00A81019"/>
    <w:rsid w:val="00A8489E"/>
    <w:rsid w:val="00A93661"/>
    <w:rsid w:val="00AB02A7"/>
    <w:rsid w:val="00AC29F3"/>
    <w:rsid w:val="00AE3A77"/>
    <w:rsid w:val="00AE7197"/>
    <w:rsid w:val="00AF679F"/>
    <w:rsid w:val="00B14FAD"/>
    <w:rsid w:val="00B231E5"/>
    <w:rsid w:val="00B47A1E"/>
    <w:rsid w:val="00B5142F"/>
    <w:rsid w:val="00B754DA"/>
    <w:rsid w:val="00B801D7"/>
    <w:rsid w:val="00B83977"/>
    <w:rsid w:val="00BA056C"/>
    <w:rsid w:val="00BA1013"/>
    <w:rsid w:val="00BA4CE3"/>
    <w:rsid w:val="00BC62A9"/>
    <w:rsid w:val="00BD0942"/>
    <w:rsid w:val="00BD5941"/>
    <w:rsid w:val="00BE5ADD"/>
    <w:rsid w:val="00BF3671"/>
    <w:rsid w:val="00C02B87"/>
    <w:rsid w:val="00C23529"/>
    <w:rsid w:val="00C40852"/>
    <w:rsid w:val="00C4086D"/>
    <w:rsid w:val="00C4177A"/>
    <w:rsid w:val="00C56AFC"/>
    <w:rsid w:val="00C625C3"/>
    <w:rsid w:val="00C63CEA"/>
    <w:rsid w:val="00C71F8D"/>
    <w:rsid w:val="00C7699F"/>
    <w:rsid w:val="00C937FE"/>
    <w:rsid w:val="00CA1896"/>
    <w:rsid w:val="00CA475D"/>
    <w:rsid w:val="00CB536C"/>
    <w:rsid w:val="00CB5B28"/>
    <w:rsid w:val="00CC6752"/>
    <w:rsid w:val="00CD3A5D"/>
    <w:rsid w:val="00CE31F0"/>
    <w:rsid w:val="00CF4C88"/>
    <w:rsid w:val="00CF5371"/>
    <w:rsid w:val="00D0323A"/>
    <w:rsid w:val="00D053FC"/>
    <w:rsid w:val="00D0559F"/>
    <w:rsid w:val="00D064B5"/>
    <w:rsid w:val="00D077E9"/>
    <w:rsid w:val="00D21042"/>
    <w:rsid w:val="00D3091E"/>
    <w:rsid w:val="00D42CB7"/>
    <w:rsid w:val="00D43A78"/>
    <w:rsid w:val="00D51CA5"/>
    <w:rsid w:val="00D5413D"/>
    <w:rsid w:val="00D570A9"/>
    <w:rsid w:val="00D70D02"/>
    <w:rsid w:val="00D70E7A"/>
    <w:rsid w:val="00D71399"/>
    <w:rsid w:val="00D76649"/>
    <w:rsid w:val="00D770C7"/>
    <w:rsid w:val="00D86945"/>
    <w:rsid w:val="00D901B4"/>
    <w:rsid w:val="00D90290"/>
    <w:rsid w:val="00DC706A"/>
    <w:rsid w:val="00DD152F"/>
    <w:rsid w:val="00DE213F"/>
    <w:rsid w:val="00DF027C"/>
    <w:rsid w:val="00DF0462"/>
    <w:rsid w:val="00DF5E90"/>
    <w:rsid w:val="00E00A32"/>
    <w:rsid w:val="00E22ACD"/>
    <w:rsid w:val="00E26D86"/>
    <w:rsid w:val="00E42776"/>
    <w:rsid w:val="00E46D49"/>
    <w:rsid w:val="00E470B7"/>
    <w:rsid w:val="00E620B0"/>
    <w:rsid w:val="00E62476"/>
    <w:rsid w:val="00E702C3"/>
    <w:rsid w:val="00E81B40"/>
    <w:rsid w:val="00E873B5"/>
    <w:rsid w:val="00EB1B54"/>
    <w:rsid w:val="00EC3088"/>
    <w:rsid w:val="00ED3549"/>
    <w:rsid w:val="00EE5B68"/>
    <w:rsid w:val="00EF555B"/>
    <w:rsid w:val="00F027BB"/>
    <w:rsid w:val="00F0307A"/>
    <w:rsid w:val="00F11DCF"/>
    <w:rsid w:val="00F14C3F"/>
    <w:rsid w:val="00F15841"/>
    <w:rsid w:val="00F162EA"/>
    <w:rsid w:val="00F46DA1"/>
    <w:rsid w:val="00F47CC9"/>
    <w:rsid w:val="00F52D27"/>
    <w:rsid w:val="00F54B60"/>
    <w:rsid w:val="00F83527"/>
    <w:rsid w:val="00FA2C51"/>
    <w:rsid w:val="00FD583F"/>
    <w:rsid w:val="00FD7488"/>
    <w:rsid w:val="00FF16B4"/>
    <w:rsid w:val="00FF2E90"/>
    <w:rsid w:val="00FF4F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FF4F90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autoRedefine/>
    <w:uiPriority w:val="5"/>
    <w:unhideWhenUsed/>
    <w:qFormat/>
    <w:rsid w:val="0099531D"/>
    <w:pPr>
      <w:keepNext/>
      <w:keepLines/>
      <w:spacing w:before="40"/>
      <w:outlineLvl w:val="2"/>
    </w:pPr>
    <w:rPr>
      <w:rFonts w:ascii="Calibri Light" w:eastAsiaTheme="majorEastAsia" w:hAnsi="Calibri Light" w:cstheme="majorBidi"/>
      <w:bCs/>
      <w:color w:val="242D5B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FF4F90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FF4F90"/>
    <w:rPr>
      <w:rFonts w:ascii="Calibri Light" w:hAnsi="Calibri Light"/>
      <w:color w:val="808080"/>
      <w:sz w:val="22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99531D"/>
    <w:rPr>
      <w:rFonts w:ascii="Calibri Light" w:eastAsiaTheme="majorEastAsia" w:hAnsi="Calibri Light" w:cstheme="majorBidi"/>
      <w:bCs/>
      <w:color w:val="242D5B"/>
      <w:sz w:val="28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FF4F90"/>
    <w:pPr>
      <w:spacing w:before="120" w:after="60" w:line="240" w:lineRule="auto"/>
    </w:pPr>
    <w:rPr>
      <w:rFonts w:ascii="Calibri Light" w:eastAsia="Times New Roman" w:hAnsi="Calibri Light" w:cs="Times New Roman"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E46D49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dcueli.com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dcueli.co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cueli.com" TargetMode="External"/><Relationship Id="rId20" Type="http://schemas.openxmlformats.org/officeDocument/2006/relationships/hyperlink" Target="https://dcueli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cueli.com" TargetMode="External"/><Relationship Id="rId19" Type="http://schemas.openxmlformats.org/officeDocument/2006/relationships/hyperlink" Target="https://dcueli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054E9"/>
    <w:rsid w:val="00115480"/>
    <w:rsid w:val="00130F2A"/>
    <w:rsid w:val="00204B26"/>
    <w:rsid w:val="0023140F"/>
    <w:rsid w:val="002C5662"/>
    <w:rsid w:val="003C50C0"/>
    <w:rsid w:val="003D050C"/>
    <w:rsid w:val="004010E7"/>
    <w:rsid w:val="00484ABF"/>
    <w:rsid w:val="00491E1D"/>
    <w:rsid w:val="0053443C"/>
    <w:rsid w:val="005B625B"/>
    <w:rsid w:val="006B176B"/>
    <w:rsid w:val="00815D96"/>
    <w:rsid w:val="0084525B"/>
    <w:rsid w:val="00960C1A"/>
    <w:rsid w:val="00AC7492"/>
    <w:rsid w:val="00C94860"/>
    <w:rsid w:val="00C974A8"/>
    <w:rsid w:val="00D57EE5"/>
    <w:rsid w:val="00D6343F"/>
    <w:rsid w:val="00E62476"/>
    <w:rsid w:val="00EF27E6"/>
    <w:rsid w:val="00F0119E"/>
    <w:rsid w:val="00FE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3837</TotalTime>
  <Pages>8</Pages>
  <Words>1305</Words>
  <Characters>8342</Characters>
  <Application>Microsoft Office Word</Application>
  <DocSecurity>0</DocSecurity>
  <Lines>556</Lines>
  <Paragraphs>419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183</cp:revision>
  <cp:lastPrinted>2025-01-27T10:08:00Z</cp:lastPrinted>
  <dcterms:created xsi:type="dcterms:W3CDTF">2024-12-23T16:16:00Z</dcterms:created>
  <dcterms:modified xsi:type="dcterms:W3CDTF">2026-02-12T12:40:00Z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