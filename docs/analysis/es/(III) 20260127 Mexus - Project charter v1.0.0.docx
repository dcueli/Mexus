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0ABE2DE1" w14:textId="3926E736" w:rsidR="00B77577" w:rsidRPr="00FE143C" w:rsidRDefault="00EE5B68" w:rsidP="00AE7197">
            <w:pPr>
              <w:rPr>
                <w:noProof/>
                <w:color w:val="808080" w:themeColor="background1" w:themeShade="80"/>
                <w:sz w:val="40"/>
                <w:szCs w:val="40"/>
              </w:rPr>
            </w:pPr>
            <w:r w:rsidRPr="00FE143C">
              <w:rPr>
                <w:noProof/>
                <w:color w:val="808080" w:themeColor="background1" w:themeShade="80"/>
                <w:sz w:val="56"/>
                <w:szCs w:val="56"/>
              </w:rPr>
              <w:t>Acta de Constitución</w:t>
            </w:r>
          </w:p>
          <w:p w14:paraId="1EBE45E5" w14:textId="3CF2C962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33411FC9" w14:textId="3D6267B3" w:rsidR="00E64677" w:rsidRDefault="00E64677" w:rsidP="00E64677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acta de constitución</w:t>
      </w:r>
    </w:p>
    <w:p w14:paraId="646D27ED" w14:textId="77777777" w:rsidR="00E64677" w:rsidRDefault="00E64677" w:rsidP="00E64677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E64677" w:rsidRPr="00B40F4B" w14:paraId="5C1BF0F6" w14:textId="77777777" w:rsidTr="00DA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4AA19AFE" w14:textId="77777777" w:rsidR="00E64677" w:rsidRPr="00090481" w:rsidRDefault="00E64677" w:rsidP="00DA2214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4C3F1B1" w14:textId="77777777" w:rsidR="00E64677" w:rsidRPr="00090481" w:rsidRDefault="00E64677" w:rsidP="00DA22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E64677" w:rsidRPr="00B40F4B" w14:paraId="40DCF7A5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6F7E928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5FB86A90" w14:textId="5AA67E7B" w:rsidR="00E64677" w:rsidRPr="00090481" w:rsidRDefault="00E64677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r>
              <w:rPr>
                <w:color w:val="FFFFFF" w:themeColor="background1"/>
              </w:rPr>
              <w:t>Acta de Constitución</w:t>
            </w:r>
          </w:p>
        </w:tc>
      </w:tr>
      <w:tr w:rsidR="00E64677" w:rsidRPr="00B40F4B" w14:paraId="4410B8B7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8154CE7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6434438F" w14:textId="7DD46264" w:rsidR="00E64677" w:rsidRPr="00090481" w:rsidRDefault="00E64677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>
              <w:rPr>
                <w:color w:val="auto"/>
              </w:rPr>
              <w:t>.0</w:t>
            </w:r>
          </w:p>
        </w:tc>
      </w:tr>
      <w:tr w:rsidR="00E64677" w:rsidRPr="00B40F4B" w14:paraId="74308BB3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08B104F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01FD79A6" w14:textId="62936ADE" w:rsidR="00E64677" w:rsidRPr="00E64677" w:rsidRDefault="00E64677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4677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E64677" w:rsidRPr="00B40F4B" w14:paraId="26E6D7B7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56C4D4A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6DDD2A5" w14:textId="77777777" w:rsidR="00E64677" w:rsidRPr="00090481" w:rsidRDefault="00E64677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</w:t>
            </w:r>
            <w:r>
              <w:rPr>
                <w:color w:val="auto"/>
              </w:rPr>
              <w:t>9</w:t>
            </w:r>
            <w:r w:rsidRPr="00090481">
              <w:rPr>
                <w:color w:val="auto"/>
              </w:rPr>
              <w:t>/feb/2026</w:t>
            </w:r>
          </w:p>
        </w:tc>
      </w:tr>
      <w:tr w:rsidR="00E64677" w:rsidRPr="00B40F4B" w14:paraId="16A67016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0EE3DCF" w14:textId="77777777" w:rsidR="00E64677" w:rsidRPr="00090481" w:rsidRDefault="00E64677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4EC5D5C3" w14:textId="77777777" w:rsidR="00E64677" w:rsidRPr="00090481" w:rsidRDefault="00E64677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0A26BD8F" w14:textId="77777777" w:rsidR="00E64677" w:rsidRDefault="00E64677" w:rsidP="00E64677"/>
    <w:p w14:paraId="54A09778" w14:textId="3320F3B1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5C861B82" w14:textId="39A6AA98" w:rsidR="00B77577" w:rsidRPr="006A14D6" w:rsidRDefault="006A14D6" w:rsidP="00B77577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IDENTIFICACIÓN_DEL_PROYECTO" w:history="1">
        <w:r w:rsidRPr="006A14D6">
          <w:rPr>
            <w:rStyle w:val="Hipervnculo"/>
            <w:rFonts w:cstheme="minorHAnsi"/>
            <w:i/>
            <w:iCs/>
          </w:rPr>
          <w:t>I</w:t>
        </w:r>
        <w:r w:rsidR="000F13EE" w:rsidRPr="006A14D6">
          <w:rPr>
            <w:rStyle w:val="Hipervnculo"/>
            <w:rFonts w:cstheme="minorHAnsi"/>
            <w:i/>
            <w:iCs/>
          </w:rPr>
          <w:t>dentificación</w:t>
        </w:r>
        <w:r w:rsidR="00B77577" w:rsidRPr="006A14D6">
          <w:rPr>
            <w:rStyle w:val="Hipervnculo"/>
            <w:rFonts w:cstheme="minorHAnsi"/>
            <w:i/>
            <w:iCs/>
          </w:rPr>
          <w:t xml:space="preserve"> del proyect</w:t>
        </w:r>
        <w:r w:rsidR="000F13EE" w:rsidRPr="006A14D6">
          <w:rPr>
            <w:rStyle w:val="Hipervnculo"/>
            <w:rFonts w:cstheme="minorHAnsi"/>
            <w:i/>
            <w:iCs/>
          </w:rPr>
          <w:t>o</w:t>
        </w:r>
      </w:hyperlink>
    </w:p>
    <w:p w14:paraId="26DF04B9" w14:textId="2CBACBB9" w:rsidR="006A14D6" w:rsidRPr="00331157" w:rsidRDefault="006A14D6" w:rsidP="00B77577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Propósito_Y_JUSTIFICACIÓN" w:history="1">
        <w:r w:rsidRPr="006A14D6">
          <w:rPr>
            <w:rStyle w:val="Hipervnculo"/>
            <w:rFonts w:cstheme="minorHAnsi"/>
            <w:i/>
            <w:iCs/>
          </w:rPr>
          <w:t>Propósito y justificación</w:t>
        </w:r>
      </w:hyperlink>
    </w:p>
    <w:p w14:paraId="45EF0CAF" w14:textId="66A5A8BA" w:rsidR="00331157" w:rsidRDefault="0033115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OBJETIVOS_DEL_PROYECTO" w:history="1">
        <w:r w:rsidRPr="00331157">
          <w:rPr>
            <w:rStyle w:val="Hipervnculo"/>
            <w:rFonts w:cstheme="minorHAnsi"/>
            <w:i/>
            <w:iCs/>
          </w:rPr>
          <w:t>Objetivos del proyecto</w:t>
        </w:r>
      </w:hyperlink>
    </w:p>
    <w:p w14:paraId="2FE5701A" w14:textId="3B711A94" w:rsidR="00C573F8" w:rsidRPr="00C573F8" w:rsidRDefault="00C573F8" w:rsidP="00C573F8">
      <w:pPr>
        <w:pStyle w:val="Prrafodelista"/>
        <w:numPr>
          <w:ilvl w:val="1"/>
          <w:numId w:val="24"/>
        </w:numPr>
        <w:jc w:val="both"/>
      </w:pPr>
      <w:hyperlink w:anchor="_Objetivo_general" w:history="1">
        <w:r w:rsidRPr="00E15127">
          <w:rPr>
            <w:rStyle w:val="Hipervnculo"/>
          </w:rPr>
          <w:t>Objetivo general</w:t>
        </w:r>
      </w:hyperlink>
    </w:p>
    <w:p w14:paraId="100A6206" w14:textId="2FD48F27" w:rsidR="00C573F8" w:rsidRPr="00C573F8" w:rsidRDefault="00C573F8" w:rsidP="00C573F8">
      <w:pPr>
        <w:pStyle w:val="Prrafodelista"/>
        <w:numPr>
          <w:ilvl w:val="1"/>
          <w:numId w:val="24"/>
        </w:numPr>
        <w:jc w:val="both"/>
      </w:pPr>
      <w:hyperlink w:anchor="_Objetivos_específicos" w:history="1">
        <w:r w:rsidRPr="00E15127">
          <w:rPr>
            <w:rStyle w:val="Hipervnculo"/>
          </w:rPr>
          <w:t>Objetivos específicos</w:t>
        </w:r>
      </w:hyperlink>
    </w:p>
    <w:p w14:paraId="795F4C14" w14:textId="2B0EFDC3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ALCANCE_ALTO_NIVEL" w:history="1">
        <w:r w:rsidRPr="00E15127">
          <w:rPr>
            <w:rStyle w:val="Hipervnculo"/>
          </w:rPr>
          <w:t>Alcance alto nivel</w:t>
        </w:r>
      </w:hyperlink>
    </w:p>
    <w:p w14:paraId="57F69B8B" w14:textId="575B4F8B" w:rsidR="00C573F8" w:rsidRPr="00C573F8" w:rsidRDefault="00C573F8" w:rsidP="00E15127">
      <w:pPr>
        <w:pStyle w:val="Prrafodelista"/>
        <w:numPr>
          <w:ilvl w:val="0"/>
          <w:numId w:val="88"/>
        </w:numPr>
        <w:jc w:val="both"/>
      </w:pPr>
      <w:hyperlink w:anchor="_Incluido" w:history="1">
        <w:r w:rsidRPr="00E15127">
          <w:rPr>
            <w:rStyle w:val="Hipervnculo"/>
          </w:rPr>
          <w:t>Incluido</w:t>
        </w:r>
      </w:hyperlink>
    </w:p>
    <w:p w14:paraId="2AB9FC23" w14:textId="1D932073" w:rsidR="00C573F8" w:rsidRPr="00C573F8" w:rsidRDefault="00C573F8" w:rsidP="00E15127">
      <w:pPr>
        <w:pStyle w:val="Prrafodelista"/>
        <w:numPr>
          <w:ilvl w:val="0"/>
          <w:numId w:val="88"/>
        </w:numPr>
        <w:jc w:val="both"/>
      </w:pPr>
      <w:hyperlink w:anchor="_Excluido" w:history="1">
        <w:r w:rsidRPr="00E15127">
          <w:rPr>
            <w:rStyle w:val="Hipervnculo"/>
          </w:rPr>
          <w:t>Excluido</w:t>
        </w:r>
      </w:hyperlink>
    </w:p>
    <w:p w14:paraId="3C0A9FFC" w14:textId="510FA263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STAKEHOLDERS,_ROLES_Y" w:history="1">
        <w:proofErr w:type="spellStart"/>
        <w:r w:rsidRPr="00E15127">
          <w:rPr>
            <w:rStyle w:val="Hipervnculo"/>
          </w:rPr>
          <w:t>Stakeholders</w:t>
        </w:r>
        <w:proofErr w:type="spellEnd"/>
        <w:r w:rsidRPr="00E15127">
          <w:rPr>
            <w:rStyle w:val="Hipervnculo"/>
          </w:rPr>
          <w:t>, roles y responsabilidades</w:t>
        </w:r>
      </w:hyperlink>
    </w:p>
    <w:p w14:paraId="7EA85525" w14:textId="7E45C108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RIESGOS_PRINCIPALES_-" w:history="1">
        <w:r w:rsidRPr="00E15127">
          <w:rPr>
            <w:rStyle w:val="Hipervnculo"/>
          </w:rPr>
          <w:t>Riesgos principales</w:t>
        </w:r>
      </w:hyperlink>
    </w:p>
    <w:p w14:paraId="1AD75B0A" w14:textId="7105EC02" w:rsidR="00C573F8" w:rsidRPr="00C573F8" w:rsidRDefault="00C573F8" w:rsidP="00E15127">
      <w:pPr>
        <w:pStyle w:val="Prrafodelista"/>
        <w:numPr>
          <w:ilvl w:val="0"/>
          <w:numId w:val="89"/>
        </w:numPr>
        <w:jc w:val="both"/>
      </w:pPr>
      <w:hyperlink w:anchor="_Técnicos" w:history="1">
        <w:r w:rsidRPr="00E15127">
          <w:rPr>
            <w:rStyle w:val="Hipervnculo"/>
          </w:rPr>
          <w:t>Técnicos</w:t>
        </w:r>
      </w:hyperlink>
    </w:p>
    <w:p w14:paraId="52CC4601" w14:textId="14EF0E8E" w:rsidR="00C573F8" w:rsidRPr="00C573F8" w:rsidRDefault="00C573F8" w:rsidP="00E15127">
      <w:pPr>
        <w:pStyle w:val="Prrafodelista"/>
        <w:numPr>
          <w:ilvl w:val="0"/>
          <w:numId w:val="89"/>
        </w:numPr>
        <w:jc w:val="both"/>
      </w:pPr>
      <w:hyperlink w:anchor="_Legales" w:history="1">
        <w:r w:rsidRPr="00E15127">
          <w:rPr>
            <w:rStyle w:val="Hipervnculo"/>
          </w:rPr>
          <w:t>Legales</w:t>
        </w:r>
      </w:hyperlink>
    </w:p>
    <w:p w14:paraId="01A6771F" w14:textId="04F134E3" w:rsidR="00C573F8" w:rsidRPr="00C573F8" w:rsidRDefault="00C573F8" w:rsidP="00E15127">
      <w:pPr>
        <w:pStyle w:val="Prrafodelista"/>
        <w:numPr>
          <w:ilvl w:val="0"/>
          <w:numId w:val="89"/>
        </w:numPr>
        <w:jc w:val="both"/>
      </w:pPr>
      <w:hyperlink w:anchor="_1De_capacidad" w:history="1">
        <w:r w:rsidRPr="009E3770">
          <w:rPr>
            <w:rStyle w:val="Hipervnculo"/>
          </w:rPr>
          <w:t>De capacidad</w:t>
        </w:r>
      </w:hyperlink>
    </w:p>
    <w:p w14:paraId="6A34A32C" w14:textId="65B30747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PRESUPUESTO_Y_RECURSOS" w:history="1">
        <w:r w:rsidRPr="009E3770">
          <w:rPr>
            <w:rStyle w:val="Hipervnculo"/>
          </w:rPr>
          <w:t>Presupuesto y recursos</w:t>
        </w:r>
      </w:hyperlink>
    </w:p>
    <w:p w14:paraId="0064B0B2" w14:textId="02419A0D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Autoridad_y_toma" w:history="1">
        <w:r w:rsidRPr="009E3770">
          <w:rPr>
            <w:rStyle w:val="Hipervnculo"/>
          </w:rPr>
          <w:t>Autoridad y toma de decisiones</w:t>
        </w:r>
      </w:hyperlink>
    </w:p>
    <w:p w14:paraId="31DB5636" w14:textId="403D8F2A" w:rsidR="00C573F8" w:rsidRPr="00C573F8" w:rsidRDefault="00E15127" w:rsidP="00E15127">
      <w:pPr>
        <w:pStyle w:val="Prrafodelista"/>
        <w:numPr>
          <w:ilvl w:val="0"/>
          <w:numId w:val="24"/>
        </w:numPr>
        <w:jc w:val="both"/>
      </w:pPr>
      <w:hyperlink w:anchor="_CRITERIOS_DE_ÉXITO" w:history="1">
        <w:r w:rsidRPr="009E3770">
          <w:rPr>
            <w:rStyle w:val="Hipervnculo"/>
          </w:rPr>
          <w:t>Criterios de éxito</w:t>
        </w:r>
      </w:hyperlink>
    </w:p>
    <w:p w14:paraId="0023746E" w14:textId="5EEB0758" w:rsidR="00B77577" w:rsidRDefault="00E15127" w:rsidP="00E15127">
      <w:pPr>
        <w:pStyle w:val="Prrafodelista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1" w:name="_Prólogo"/>
      <w:bookmarkEnd w:id="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E73704B" w:rsidR="004570B4" w:rsidRDefault="004570B4" w:rsidP="004570B4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4"/>
        <w:gridCol w:w="2095"/>
        <w:gridCol w:w="5645"/>
        <w:gridCol w:w="1230"/>
      </w:tblGrid>
      <w:tr w:rsidR="004570B4" w:rsidRPr="006F063E" w14:paraId="4AEAB2A5" w14:textId="77777777" w:rsidTr="0057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4570B4" w:rsidRPr="006F063E" w14:paraId="465CDE0C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2F718FC8" w:rsidR="004570B4" w:rsidRPr="00CA475D" w:rsidRDefault="00E64677" w:rsidP="00E64677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F720B">
              <w:rPr>
                <w:rStyle w:val="Hipervnculo"/>
                <w:i w:val="0"/>
                <w:iCs w:val="0"/>
              </w:rPr>
              <w:t>0</w:t>
            </w:r>
            <w:r w:rsidR="004F720B">
              <w:rPr>
                <w:rStyle w:val="Hipervnculo"/>
              </w:rPr>
              <w:t>.1</w:t>
            </w:r>
            <w:r w:rsidR="004570B4" w:rsidRPr="00E64677">
              <w:rPr>
                <w:rStyle w:val="Hipervnculo"/>
                <w:i w:val="0"/>
                <w:iCs w:val="0"/>
              </w:rPr>
              <w:t>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71195C">
              <w:rPr>
                <w:i/>
                <w:color w:val="FFFFFF" w:themeColor="background1"/>
              </w:rPr>
              <w:t>9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47BBD359" w14:textId="7F7B4FD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C74A97">
              <w:rPr>
                <w:color w:val="FFFFFF" w:themeColor="background1"/>
                <w:sz w:val="18"/>
                <w:szCs w:val="18"/>
              </w:rPr>
              <w:t>Identificación del proyecto</w:t>
            </w:r>
          </w:p>
          <w:p w14:paraId="47ACB11B" w14:textId="476792F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C74A97">
              <w:rPr>
                <w:color w:val="FFFFFF" w:themeColor="background1"/>
                <w:sz w:val="18"/>
                <w:szCs w:val="18"/>
              </w:rPr>
              <w:t>Propósito y justificación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4570B4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570B4">
              <w:rPr>
                <w:color w:val="FFFFFF" w:themeColor="background1"/>
              </w:rPr>
              <w:t>dcueli</w:t>
            </w:r>
          </w:p>
        </w:tc>
      </w:tr>
      <w:tr w:rsidR="005757AF" w:rsidRPr="006F063E" w14:paraId="1CCBD7FD" w14:textId="77777777" w:rsidTr="0057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0EBA3A30" w:rsidR="005757AF" w:rsidRPr="006F063E" w:rsidRDefault="005757AF" w:rsidP="00E64677">
            <w:pPr>
              <w:pStyle w:val="Contenido"/>
              <w:jc w:val="center"/>
            </w:pPr>
          </w:p>
        </w:tc>
        <w:tc>
          <w:tcPr>
            <w:tcW w:w="0" w:type="auto"/>
          </w:tcPr>
          <w:p w14:paraId="0B2BE59A" w14:textId="3FB9F2DB" w:rsidR="005757AF" w:rsidRPr="006F063E" w:rsidRDefault="006A14D6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02</w:t>
            </w:r>
            <w:r w:rsidR="005757AF" w:rsidRPr="00BC62A9">
              <w:rPr>
                <w:i/>
                <w:iCs/>
              </w:rPr>
              <w:t>/0</w:t>
            </w:r>
            <w:r>
              <w:rPr>
                <w:i/>
                <w:iCs/>
              </w:rPr>
              <w:t>2</w:t>
            </w:r>
            <w:r w:rsidR="005757AF" w:rsidRPr="00BC62A9">
              <w:rPr>
                <w:i/>
                <w:iCs/>
              </w:rPr>
              <w:t>/2026</w:t>
            </w:r>
          </w:p>
        </w:tc>
        <w:tc>
          <w:tcPr>
            <w:tcW w:w="0" w:type="auto"/>
          </w:tcPr>
          <w:p w14:paraId="50E5A93B" w14:textId="57465784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Objetivos del proyecto</w:t>
            </w:r>
          </w:p>
          <w:p w14:paraId="1B89C1AB" w14:textId="2DA8588B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Alcance alto nivel</w:t>
            </w:r>
          </w:p>
          <w:p w14:paraId="7626FB66" w14:textId="3EF6126F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proofErr w:type="spellStart"/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Stakeholders</w:t>
            </w:r>
            <w:proofErr w:type="spellEnd"/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, roles y responsabilidades</w:t>
            </w:r>
          </w:p>
          <w:p w14:paraId="5087745C" w14:textId="5CFD12F2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Riesgos principales</w:t>
            </w:r>
          </w:p>
          <w:p w14:paraId="64365B56" w14:textId="1106C951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Presupuesto y recursos</w:t>
            </w:r>
          </w:p>
          <w:p w14:paraId="145AD620" w14:textId="7B5E76D4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Autoridad y toma de decisiones</w:t>
            </w:r>
          </w:p>
          <w:p w14:paraId="7BD541F8" w14:textId="413ECB5A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Criterios de éxito</w:t>
            </w:r>
          </w:p>
          <w:p w14:paraId="3F50B7B6" w14:textId="69692601" w:rsidR="00C74A97" w:rsidRPr="00C74A97" w:rsidRDefault="00C74A97" w:rsidP="00C74A97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Aprobación</w:t>
            </w:r>
          </w:p>
          <w:p w14:paraId="2E13FC52" w14:textId="6D1A0DAF" w:rsidR="005757AF" w:rsidRPr="00F41ECD" w:rsidRDefault="00C74A97" w:rsidP="005757AF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74A97">
              <w:rPr>
                <w:rStyle w:val="nfasis"/>
                <w:i w:val="0"/>
                <w:iCs w:val="0"/>
                <w:sz w:val="18"/>
                <w:szCs w:val="18"/>
              </w:rPr>
              <w:t>Estado del documento</w:t>
            </w:r>
          </w:p>
        </w:tc>
        <w:tc>
          <w:tcPr>
            <w:tcW w:w="0" w:type="auto"/>
          </w:tcPr>
          <w:p w14:paraId="4FC3922E" w14:textId="2946A8BC" w:rsidR="005757AF" w:rsidRPr="006F063E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dcueli</w:t>
            </w:r>
          </w:p>
        </w:tc>
      </w:tr>
      <w:bookmarkStart w:id="4" w:name="Version_1_0_0_de_documento"/>
      <w:tr w:rsidR="005757AF" w:rsidRPr="006F063E" w14:paraId="0C6C0245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5329C041" w14:textId="1957018E" w:rsidR="005757AF" w:rsidRPr="006F063E" w:rsidRDefault="00F41ECD" w:rsidP="00E64677">
            <w:pPr>
              <w:pStyle w:val="Contenido"/>
              <w:jc w:val="center"/>
            </w:pPr>
            <w:r>
              <w:fldChar w:fldCharType="begin"/>
            </w:r>
            <w:r>
              <w:instrText>HYPERLINK  \l "Version_1_0_0_de_documento"</w:instrText>
            </w:r>
            <w:r>
              <w:fldChar w:fldCharType="separate"/>
            </w:r>
            <w:r w:rsidRPr="00E64677">
              <w:rPr>
                <w:rStyle w:val="Hipervnculo"/>
                <w:i w:val="0"/>
                <w:iCs w:val="0"/>
              </w:rPr>
              <w:t>1.0.0</w:t>
            </w:r>
            <w:bookmarkEnd w:id="4"/>
            <w:r>
              <w:fldChar w:fldCharType="end"/>
            </w:r>
          </w:p>
        </w:tc>
        <w:tc>
          <w:tcPr>
            <w:tcW w:w="0" w:type="auto"/>
            <w:shd w:val="clear" w:color="auto" w:fill="4E91CD"/>
          </w:tcPr>
          <w:p w14:paraId="03C15210" w14:textId="42AF3447" w:rsidR="005757AF" w:rsidRPr="004C10B6" w:rsidRDefault="00F41ECD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10/02/2026</w:t>
            </w:r>
          </w:p>
        </w:tc>
        <w:tc>
          <w:tcPr>
            <w:tcW w:w="0" w:type="auto"/>
            <w:shd w:val="clear" w:color="auto" w:fill="4E91CD"/>
          </w:tcPr>
          <w:p w14:paraId="2A75D820" w14:textId="786FE040" w:rsidR="005757AF" w:rsidRPr="004C10B6" w:rsidRDefault="00F41ECD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F41ECD">
              <w:rPr>
                <w:b/>
                <w:bCs/>
                <w:color w:val="FFFFFF" w:themeColor="background1"/>
              </w:rPr>
              <w:t>Documento finalizado</w:t>
            </w:r>
          </w:p>
        </w:tc>
        <w:tc>
          <w:tcPr>
            <w:tcW w:w="0" w:type="auto"/>
            <w:shd w:val="clear" w:color="auto" w:fill="4E91CD"/>
          </w:tcPr>
          <w:p w14:paraId="05F112D4" w14:textId="1994FDC2" w:rsidR="005757AF" w:rsidRPr="004C10B6" w:rsidRDefault="00F41ECD" w:rsidP="005757A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15E27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62B19688" w14:textId="1CFF5988" w:rsidR="00EE5B68" w:rsidRDefault="000F13EE" w:rsidP="00EE5B68">
      <w:pPr>
        <w:pStyle w:val="Ttulo1"/>
      </w:pPr>
      <w:bookmarkStart w:id="5" w:name="_Investigación_y_Aprendizaje"/>
      <w:bookmarkStart w:id="6" w:name="_Desarrollo"/>
      <w:bookmarkStart w:id="7" w:name="_VISIÓN_DEL_PRODUCTO"/>
      <w:bookmarkStart w:id="8" w:name="_Estructura_de_carpetas"/>
      <w:bookmarkStart w:id="9" w:name="_Mecánicas_implementadas"/>
      <w:bookmarkStart w:id="10" w:name="_Dificultades_encontradas"/>
      <w:bookmarkStart w:id="11" w:name="_Problemas_que_resuelve"/>
      <w:bookmarkStart w:id="12" w:name="_IDENTIFICACIÓN_DEL_PROYECTO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t>IDENTIFICACIÓN DEL PROYECTO</w:t>
      </w:r>
      <w:r w:rsidR="00FE14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FE14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32020C15" w14:textId="26E24AA8" w:rsidR="0070527E" w:rsidRDefault="008F2D67" w:rsidP="008F2D67">
      <w:pPr>
        <w:pStyle w:val="NormalWeb"/>
      </w:pPr>
      <w:r w:rsidRPr="008F2D67">
        <w:t xml:space="preserve">La gestión del proyecto se basará en principios de </w:t>
      </w:r>
      <w:r w:rsidRPr="008F2D67">
        <w:rPr>
          <w:b/>
          <w:bCs/>
        </w:rPr>
        <w:t>PMBOK</w:t>
      </w:r>
      <w:r w:rsidRPr="008F2D67">
        <w:t xml:space="preserve"> y </w:t>
      </w:r>
      <w:r w:rsidRPr="008F2D67">
        <w:rPr>
          <w:b/>
          <w:bCs/>
        </w:rPr>
        <w:t>PRINCE2</w:t>
      </w:r>
      <w:r w:rsidRPr="008F2D67">
        <w:t xml:space="preserve"> para la gobernanza y control, combinados con un enfoque de ejecución ágil híbrido (Scrum/Kanban) adaptado a un equipo reducido y a un desarrollo iterativo.</w:t>
      </w:r>
    </w:p>
    <w:p w14:paraId="491A8731" w14:textId="77777777" w:rsidR="008F2D67" w:rsidRDefault="008F2D67" w:rsidP="000C1ED6">
      <w:pPr>
        <w:rPr>
          <w:i/>
          <w:iCs/>
        </w:rPr>
      </w:pPr>
    </w:p>
    <w:p w14:paraId="24584B60" w14:textId="7189A8B8" w:rsidR="000F13EE" w:rsidRDefault="000F13EE" w:rsidP="000C1ED6">
      <w:pPr>
        <w:rPr>
          <w:i/>
          <w:iCs/>
        </w:rPr>
      </w:pPr>
      <w:r>
        <w:rPr>
          <w:i/>
          <w:iCs/>
        </w:rPr>
        <w:t>Nombre del Proyecto</w:t>
      </w:r>
      <w:r>
        <w:t xml:space="preserve">: </w:t>
      </w:r>
      <w:proofErr w:type="spellStart"/>
      <w:r w:rsidRPr="00652763">
        <w:rPr>
          <w:b/>
          <w:bCs/>
        </w:rPr>
        <w:t>Mexus</w:t>
      </w:r>
      <w:proofErr w:type="spellEnd"/>
      <w:r>
        <w:rPr>
          <w:i/>
          <w:iCs/>
        </w:rPr>
        <w:t xml:space="preserve"> </w:t>
      </w:r>
    </w:p>
    <w:p w14:paraId="0841219A" w14:textId="403AA1A7" w:rsidR="000C1ED6" w:rsidRDefault="000C1ED6" w:rsidP="000C1ED6">
      <w:r>
        <w:rPr>
          <w:i/>
          <w:iCs/>
        </w:rPr>
        <w:t>Organización</w:t>
      </w:r>
      <w:r>
        <w:t xml:space="preserve">: </w:t>
      </w:r>
      <w:hyperlink r:id="rId14" w:history="1">
        <w:r w:rsidRPr="00DF7D96">
          <w:rPr>
            <w:rStyle w:val="Hipervnculo"/>
            <w:b/>
            <w:bCs/>
          </w:rPr>
          <w:t>dcueli.com</w:t>
        </w:r>
      </w:hyperlink>
    </w:p>
    <w:p w14:paraId="78578D98" w14:textId="5DB043EF" w:rsidR="000C1ED6" w:rsidRDefault="000C1ED6" w:rsidP="000C1ED6">
      <w:r w:rsidRPr="00652763">
        <w:rPr>
          <w:i/>
          <w:iCs/>
        </w:rPr>
        <w:t>Patroci</w:t>
      </w:r>
      <w:r w:rsidR="00D46238">
        <w:rPr>
          <w:i/>
          <w:iCs/>
        </w:rPr>
        <w:t>ni</w:t>
      </w:r>
      <w:r w:rsidRPr="00652763">
        <w:rPr>
          <w:i/>
          <w:iCs/>
        </w:rPr>
        <w:t>o</w:t>
      </w:r>
      <w:r>
        <w:t xml:space="preserve">: </w:t>
      </w:r>
      <w:hyperlink r:id="rId15" w:history="1">
        <w:r w:rsidRPr="00DF7D96">
          <w:rPr>
            <w:rStyle w:val="Hipervnculo"/>
            <w:b/>
            <w:bCs/>
          </w:rPr>
          <w:t>dcueli.com</w:t>
        </w:r>
      </w:hyperlink>
    </w:p>
    <w:p w14:paraId="65965EE9" w14:textId="713ECAF4" w:rsidR="00525323" w:rsidRDefault="00525323" w:rsidP="00525323">
      <w:r w:rsidRPr="00652763">
        <w:rPr>
          <w:i/>
          <w:iCs/>
        </w:rPr>
        <w:t>Fecha de inicio</w:t>
      </w:r>
      <w:r>
        <w:t xml:space="preserve">: </w:t>
      </w:r>
      <w:r w:rsidRPr="00652763">
        <w:rPr>
          <w:b/>
          <w:bCs/>
        </w:rPr>
        <w:t>27/ene/2026</w:t>
      </w:r>
      <w:r>
        <w:t>.</w:t>
      </w:r>
    </w:p>
    <w:p w14:paraId="39E9025F" w14:textId="77777777" w:rsidR="001461BC" w:rsidRDefault="001461BC" w:rsidP="001461BC">
      <w:r w:rsidRPr="001461BC">
        <w:rPr>
          <w:i/>
          <w:iCs/>
        </w:rPr>
        <w:t>Tipo</w:t>
      </w:r>
      <w:r>
        <w:t xml:space="preserve">: </w:t>
      </w:r>
      <w:r w:rsidRPr="001461BC">
        <w:rPr>
          <w:b/>
          <w:bCs/>
        </w:rPr>
        <w:t>Aplicación móvil privada (uso personal)</w:t>
      </w:r>
    </w:p>
    <w:p w14:paraId="0BE6E665" w14:textId="76AEE57E" w:rsidR="001461BC" w:rsidRDefault="001461BC" w:rsidP="001461BC">
      <w:r w:rsidRPr="001461BC">
        <w:rPr>
          <w:i/>
          <w:iCs/>
        </w:rPr>
        <w:t>Modelo de despliegue</w:t>
      </w:r>
      <w:r>
        <w:t xml:space="preserve">: </w:t>
      </w:r>
      <w:r w:rsidRPr="001461BC">
        <w:rPr>
          <w:b/>
          <w:bCs/>
        </w:rPr>
        <w:t xml:space="preserve">Local / fuera de </w:t>
      </w:r>
      <w:r>
        <w:rPr>
          <w:b/>
          <w:bCs/>
        </w:rPr>
        <w:t>tiendas</w:t>
      </w:r>
      <w:r w:rsidRPr="001461BC">
        <w:rPr>
          <w:b/>
          <w:bCs/>
        </w:rPr>
        <w:t xml:space="preserve"> oficiales</w:t>
      </w:r>
    </w:p>
    <w:p w14:paraId="59287A24" w14:textId="10FCDF37" w:rsidR="00EE5B68" w:rsidRDefault="00525323" w:rsidP="00EE5B68">
      <w:r>
        <w:rPr>
          <w:i/>
          <w:iCs/>
        </w:rPr>
        <w:t>Versión de referencia</w:t>
      </w:r>
      <w:r w:rsidR="00EE5B68">
        <w:t xml:space="preserve">: </w:t>
      </w:r>
      <w:proofErr w:type="spellStart"/>
      <w:r w:rsidRPr="00525323">
        <w:rPr>
          <w:b/>
          <w:bCs/>
        </w:rPr>
        <w:t>Mexus</w:t>
      </w:r>
      <w:proofErr w:type="spellEnd"/>
      <w:r w:rsidRPr="00525323">
        <w:rPr>
          <w:b/>
          <w:bCs/>
        </w:rPr>
        <w:t xml:space="preserve"> 0.1.0 (MVP interno)</w:t>
      </w:r>
    </w:p>
    <w:p w14:paraId="4139CBD4" w14:textId="77777777" w:rsidR="000C1ED6" w:rsidRDefault="000C1ED6" w:rsidP="00FE143C"/>
    <w:p w14:paraId="74D2EBFA" w14:textId="4441177E" w:rsidR="000C1ED6" w:rsidRPr="00FE143C" w:rsidRDefault="006A14D6" w:rsidP="001461BC">
      <w:pPr>
        <w:pStyle w:val="Ttulo1"/>
      </w:pPr>
      <w:bookmarkStart w:id="13" w:name="_Propósito_Y_JUSTIFICACIÓN"/>
      <w:bookmarkEnd w:id="13"/>
      <w:r>
        <w:t>PROPÓSITO Y JUSTIFICACIÓN</w:t>
      </w:r>
      <w:r w:rsidR="001461B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1461B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3508A13C" w14:textId="77777777" w:rsidR="001461BC" w:rsidRDefault="001461BC" w:rsidP="00FE143C">
      <w:pPr>
        <w:pStyle w:val="-iralndice-"/>
        <w:rPr>
          <w:color w:val="auto"/>
          <w:sz w:val="22"/>
          <w:szCs w:val="28"/>
        </w:rPr>
      </w:pPr>
    </w:p>
    <w:p w14:paraId="743F8D0D" w14:textId="31963140" w:rsidR="007F5AEA" w:rsidRPr="007F5AEA" w:rsidRDefault="000C1ED6" w:rsidP="007F5AEA">
      <w:pPr>
        <w:pStyle w:val="-iralndice-"/>
        <w:rPr>
          <w:color w:val="auto"/>
          <w:sz w:val="22"/>
          <w:szCs w:val="28"/>
        </w:rPr>
      </w:pPr>
      <w:r w:rsidRPr="00FE143C">
        <w:rPr>
          <w:color w:val="auto"/>
          <w:sz w:val="22"/>
          <w:szCs w:val="28"/>
        </w:rPr>
        <w:t xml:space="preserve">Establecer formalmente el inicio del proyecto </w:t>
      </w:r>
      <w:proofErr w:type="spellStart"/>
      <w:r w:rsidRPr="00FE143C">
        <w:rPr>
          <w:color w:val="auto"/>
          <w:sz w:val="22"/>
          <w:szCs w:val="28"/>
        </w:rPr>
        <w:t>Mexus</w:t>
      </w:r>
      <w:proofErr w:type="spellEnd"/>
      <w:r w:rsidRPr="00FE143C">
        <w:rPr>
          <w:color w:val="auto"/>
          <w:sz w:val="22"/>
          <w:szCs w:val="28"/>
        </w:rPr>
        <w:t xml:space="preserve"> dentro de </w:t>
      </w:r>
      <w:hyperlink r:id="rId16" w:history="1">
        <w:r w:rsidRPr="001461BC">
          <w:rPr>
            <w:rStyle w:val="Hipervnculo"/>
            <w:b/>
            <w:bCs/>
            <w:sz w:val="22"/>
            <w:szCs w:val="28"/>
          </w:rPr>
          <w:t>dcueli.com</w:t>
        </w:r>
      </w:hyperlink>
      <w:r w:rsidRPr="00FE143C">
        <w:rPr>
          <w:color w:val="auto"/>
          <w:sz w:val="22"/>
          <w:szCs w:val="28"/>
        </w:rPr>
        <w:t>, definiendo objetivos, alcance alto nivel, roles, riesgos principales y el compromiso de dedicar los recursos necesarios para completar la versión 0.1.0 según los requisitos definidos</w:t>
      </w:r>
      <w:r w:rsidR="007F5AEA">
        <w:rPr>
          <w:color w:val="auto"/>
          <w:sz w:val="22"/>
          <w:szCs w:val="28"/>
        </w:rPr>
        <w:t xml:space="preserve"> </w:t>
      </w:r>
      <w:r w:rsidR="007F5AEA" w:rsidRPr="007F5AEA">
        <w:rPr>
          <w:color w:val="auto"/>
          <w:sz w:val="22"/>
          <w:szCs w:val="28"/>
        </w:rPr>
        <w:t>evitando dependencias de terceros y limitaciones impuestas por plataformas comerciales.</w:t>
      </w:r>
    </w:p>
    <w:p w14:paraId="0CC80691" w14:textId="2DB37D65" w:rsidR="007F5AEA" w:rsidRPr="007F5AEA" w:rsidRDefault="007F5AEA" w:rsidP="007F5AEA">
      <w:pPr>
        <w:pStyle w:val="-iralndice-"/>
        <w:rPr>
          <w:color w:val="auto"/>
          <w:sz w:val="22"/>
          <w:szCs w:val="28"/>
        </w:rPr>
      </w:pPr>
      <w:r w:rsidRPr="007F5AEA">
        <w:rPr>
          <w:color w:val="auto"/>
          <w:sz w:val="22"/>
          <w:szCs w:val="28"/>
        </w:rPr>
        <w:t>El proyecto no persigue fines comerciales ni distribución pública, y se justifica por:</w:t>
      </w:r>
    </w:p>
    <w:p w14:paraId="70B0AC8F" w14:textId="77777777" w:rsidR="007F5AEA" w:rsidRPr="007F5AEA" w:rsidRDefault="007F5AEA" w:rsidP="007F5AEA">
      <w:pPr>
        <w:pStyle w:val="-iralndice-"/>
        <w:rPr>
          <w:color w:val="auto"/>
          <w:sz w:val="22"/>
          <w:szCs w:val="28"/>
        </w:rPr>
      </w:pPr>
    </w:p>
    <w:p w14:paraId="44D8D984" w14:textId="291D2500" w:rsidR="007F5AEA" w:rsidRPr="007F5AEA" w:rsidRDefault="007F5AEA" w:rsidP="007F5AEA">
      <w:pPr>
        <w:pStyle w:val="-iralndice-"/>
        <w:numPr>
          <w:ilvl w:val="0"/>
          <w:numId w:val="80"/>
        </w:numPr>
        <w:rPr>
          <w:color w:val="auto"/>
          <w:sz w:val="22"/>
          <w:szCs w:val="28"/>
        </w:rPr>
      </w:pPr>
      <w:r>
        <w:rPr>
          <w:color w:val="auto"/>
          <w:sz w:val="22"/>
          <w:szCs w:val="28"/>
        </w:rPr>
        <w:lastRenderedPageBreak/>
        <w:t>n</w:t>
      </w:r>
      <w:r w:rsidRPr="007F5AEA">
        <w:rPr>
          <w:color w:val="auto"/>
          <w:sz w:val="22"/>
          <w:szCs w:val="28"/>
        </w:rPr>
        <w:t>ecesidad de control total sobre la solución.</w:t>
      </w:r>
    </w:p>
    <w:p w14:paraId="398037C5" w14:textId="77777777" w:rsidR="007F5AEA" w:rsidRDefault="007F5AEA" w:rsidP="007F5AEA">
      <w:pPr>
        <w:pStyle w:val="-iralndice-"/>
        <w:numPr>
          <w:ilvl w:val="0"/>
          <w:numId w:val="80"/>
        </w:numPr>
        <w:rPr>
          <w:color w:val="auto"/>
          <w:sz w:val="22"/>
          <w:szCs w:val="28"/>
        </w:rPr>
      </w:pPr>
      <w:r>
        <w:rPr>
          <w:color w:val="auto"/>
          <w:sz w:val="22"/>
          <w:szCs w:val="28"/>
        </w:rPr>
        <w:t>e</w:t>
      </w:r>
      <w:r w:rsidRPr="007F5AEA">
        <w:rPr>
          <w:color w:val="auto"/>
          <w:sz w:val="22"/>
          <w:szCs w:val="28"/>
        </w:rPr>
        <w:t>vitar restricciones legales</w:t>
      </w:r>
      <w:r>
        <w:rPr>
          <w:color w:val="auto"/>
          <w:sz w:val="22"/>
          <w:szCs w:val="28"/>
        </w:rPr>
        <w:t xml:space="preserve"> y</w:t>
      </w:r>
      <w:r w:rsidRPr="007F5AEA">
        <w:rPr>
          <w:color w:val="auto"/>
          <w:sz w:val="22"/>
          <w:szCs w:val="28"/>
        </w:rPr>
        <w:t xml:space="preserve"> técnicas</w:t>
      </w:r>
      <w:r>
        <w:rPr>
          <w:color w:val="auto"/>
          <w:sz w:val="22"/>
          <w:szCs w:val="28"/>
        </w:rPr>
        <w:t>,</w:t>
      </w:r>
      <w:r w:rsidRPr="007F5AEA">
        <w:rPr>
          <w:color w:val="auto"/>
          <w:sz w:val="22"/>
          <w:szCs w:val="28"/>
        </w:rPr>
        <w:t xml:space="preserve"> y</w:t>
      </w:r>
    </w:p>
    <w:p w14:paraId="5AB3D14D" w14:textId="72D62EB4" w:rsidR="000C1ED6" w:rsidRDefault="007F5AEA" w:rsidP="007F5AEA">
      <w:pPr>
        <w:pStyle w:val="-iralndice-"/>
        <w:numPr>
          <w:ilvl w:val="0"/>
          <w:numId w:val="80"/>
        </w:numPr>
        <w:rPr>
          <w:color w:val="auto"/>
          <w:sz w:val="22"/>
          <w:szCs w:val="28"/>
        </w:rPr>
      </w:pPr>
      <w:r>
        <w:rPr>
          <w:color w:val="auto"/>
          <w:sz w:val="22"/>
          <w:szCs w:val="28"/>
        </w:rPr>
        <w:t>monopolio de las tiendas oficiales como son</w:t>
      </w:r>
      <w:r w:rsidRPr="007F5AEA">
        <w:rPr>
          <w:color w:val="auto"/>
          <w:sz w:val="22"/>
          <w:szCs w:val="28"/>
        </w:rPr>
        <w:t xml:space="preserve"> Google Play y Apple Store.</w:t>
      </w:r>
    </w:p>
    <w:p w14:paraId="4E99A5CE" w14:textId="77777777" w:rsidR="001461BC" w:rsidRPr="00FE143C" w:rsidRDefault="001461BC" w:rsidP="00FE143C">
      <w:pPr>
        <w:pStyle w:val="-iralndice-"/>
        <w:rPr>
          <w:color w:val="auto"/>
          <w:sz w:val="22"/>
          <w:szCs w:val="28"/>
        </w:rPr>
      </w:pPr>
    </w:p>
    <w:p w14:paraId="3F715E00" w14:textId="6693356A" w:rsidR="000C1ED6" w:rsidRPr="00FE143C" w:rsidRDefault="00331157" w:rsidP="00331157">
      <w:pPr>
        <w:pStyle w:val="Ttulo1"/>
        <w:rPr>
          <w:color w:val="auto"/>
        </w:rPr>
      </w:pPr>
      <w:bookmarkStart w:id="14" w:name="_OBJETIVOS_DEL_PROYECTO"/>
      <w:bookmarkEnd w:id="14"/>
      <w:r w:rsidRPr="00FE143C">
        <w:t>OBJETIVOS DEL PROYECTO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0C6BEE30" w14:textId="77777777" w:rsidR="00553FFF" w:rsidRDefault="00553FFF" w:rsidP="00553FFF">
      <w:pPr>
        <w:jc w:val="both"/>
      </w:pPr>
    </w:p>
    <w:p w14:paraId="66DDD2DE" w14:textId="0A92C0E2" w:rsidR="00553FFF" w:rsidRDefault="00553FFF" w:rsidP="00553FFF">
      <w:pPr>
        <w:pStyle w:val="Ttulo2"/>
      </w:pPr>
      <w:bookmarkStart w:id="15" w:name="_Objetivo_general"/>
      <w:bookmarkEnd w:id="15"/>
      <w:r>
        <w:t>Objetivo general</w:t>
      </w:r>
    </w:p>
    <w:p w14:paraId="17ECD8E5" w14:textId="7863E25C" w:rsidR="00553FFF" w:rsidRDefault="00553FFF" w:rsidP="00553FFF">
      <w:r w:rsidRPr="00553FFF">
        <w:t>Diseñar y desarrollar una aplicación móvil funcional, privada y mantenible, que cumpla los requisitos definidos por el propio usuario-cliente.</w:t>
      </w:r>
    </w:p>
    <w:p w14:paraId="4E0AF952" w14:textId="77777777" w:rsidR="00553FFF" w:rsidRPr="00553FFF" w:rsidRDefault="00553FFF" w:rsidP="00553FFF"/>
    <w:p w14:paraId="49922CA1" w14:textId="77777777" w:rsidR="00307A32" w:rsidRDefault="00307A32" w:rsidP="00307A32">
      <w:pPr>
        <w:pStyle w:val="Ttulo2"/>
      </w:pPr>
      <w:bookmarkStart w:id="16" w:name="_Objetivos_específicos"/>
      <w:bookmarkEnd w:id="16"/>
      <w:r>
        <w:t>Objetivos específicos</w:t>
      </w:r>
    </w:p>
    <w:p w14:paraId="7B2FF678" w14:textId="255BE1BD" w:rsidR="000C1ED6" w:rsidRDefault="000C1ED6" w:rsidP="00307A32">
      <w:pPr>
        <w:jc w:val="both"/>
      </w:pPr>
      <w:r w:rsidRPr="00076F56">
        <w:t>Entregar una versión 0.1.0 funcional con:</w:t>
      </w:r>
    </w:p>
    <w:p w14:paraId="02A999E5" w14:textId="77777777" w:rsidR="00553FFF" w:rsidRPr="00076F56" w:rsidRDefault="00553FFF" w:rsidP="00553FFF">
      <w:pPr>
        <w:jc w:val="both"/>
      </w:pPr>
    </w:p>
    <w:p w14:paraId="7A0F5CF1" w14:textId="77777777" w:rsidR="000C1ED6" w:rsidRPr="00076F56" w:rsidRDefault="000C1ED6" w:rsidP="00553FFF">
      <w:pPr>
        <w:numPr>
          <w:ilvl w:val="0"/>
          <w:numId w:val="73"/>
        </w:numPr>
        <w:jc w:val="both"/>
      </w:pPr>
      <w:r w:rsidRPr="00076F56">
        <w:t>grabación manual de llamadas en Android 10+,</w:t>
      </w:r>
    </w:p>
    <w:p w14:paraId="3A6D736D" w14:textId="77777777" w:rsidR="000C1ED6" w:rsidRPr="00076F56" w:rsidRDefault="000C1ED6" w:rsidP="00553FFF">
      <w:pPr>
        <w:numPr>
          <w:ilvl w:val="0"/>
          <w:numId w:val="73"/>
        </w:numPr>
        <w:jc w:val="both"/>
      </w:pPr>
      <w:r w:rsidRPr="00076F56">
        <w:t>listado y reproducción de grabaciones con metadatos básicos,</w:t>
      </w:r>
    </w:p>
    <w:p w14:paraId="7CEB2067" w14:textId="4337C5C4" w:rsidR="00307A32" w:rsidRDefault="00307A32" w:rsidP="00307A32">
      <w:pPr>
        <w:pStyle w:val="Prrafodelista"/>
        <w:numPr>
          <w:ilvl w:val="0"/>
          <w:numId w:val="73"/>
        </w:numPr>
        <w:jc w:val="both"/>
      </w:pPr>
      <w:r>
        <w:t>definir correctamente requisitos funcionales y no funcionales.</w:t>
      </w:r>
    </w:p>
    <w:p w14:paraId="364C2E3C" w14:textId="08212AA1" w:rsidR="00307A32" w:rsidRDefault="00307A32" w:rsidP="00307A32">
      <w:pPr>
        <w:pStyle w:val="Prrafodelista"/>
        <w:numPr>
          <w:ilvl w:val="0"/>
          <w:numId w:val="73"/>
        </w:numPr>
        <w:jc w:val="both"/>
      </w:pPr>
      <w:r>
        <w:t>mantener el proyecto alineado con buenas prácticas de gestión y desarrollo</w:t>
      </w:r>
    </w:p>
    <w:p w14:paraId="4A8A714C" w14:textId="5B534FE5" w:rsidR="00307A32" w:rsidRPr="00076F56" w:rsidRDefault="00307A32" w:rsidP="00307A32">
      <w:pPr>
        <w:numPr>
          <w:ilvl w:val="0"/>
          <w:numId w:val="73"/>
        </w:numPr>
        <w:jc w:val="both"/>
      </w:pPr>
      <w:r>
        <w:t>implementar una arquitectura comprensible y trazable</w:t>
      </w:r>
      <w:r w:rsidRPr="00076F56">
        <w:t xml:space="preserve"> </w:t>
      </w:r>
      <w:r w:rsidR="000C1ED6" w:rsidRPr="00076F56">
        <w:t xml:space="preserve">en </w:t>
      </w:r>
      <w:proofErr w:type="spellStart"/>
      <w:r w:rsidR="000C1ED6" w:rsidRPr="00076F56">
        <w:t>Ionic</w:t>
      </w:r>
      <w:proofErr w:type="spellEnd"/>
      <w:r>
        <w:t>(</w:t>
      </w:r>
      <w:r w:rsidR="000C1ED6" w:rsidRPr="00076F56">
        <w:t>Angular</w:t>
      </w:r>
      <w:r>
        <w:t xml:space="preserve">), </w:t>
      </w:r>
      <w:r w:rsidR="000C1ED6" w:rsidRPr="00076F56">
        <w:t>Capacitor</w:t>
      </w:r>
      <w:r>
        <w:t xml:space="preserve">, con </w:t>
      </w:r>
      <w:proofErr w:type="spellStart"/>
      <w:r w:rsidR="000C1ED6" w:rsidRPr="00076F56">
        <w:t>plugins</w:t>
      </w:r>
      <w:proofErr w:type="spellEnd"/>
      <w:r>
        <w:t xml:space="preserve"> </w:t>
      </w:r>
      <w:r w:rsidR="000C1ED6" w:rsidRPr="00076F56">
        <w:t>Java.</w:t>
      </w:r>
    </w:p>
    <w:p w14:paraId="4293CEDD" w14:textId="262CDE8F" w:rsidR="000C1ED6" w:rsidRDefault="00553FFF" w:rsidP="000C1ED6">
      <w:pPr>
        <w:numPr>
          <w:ilvl w:val="0"/>
          <w:numId w:val="73"/>
        </w:numPr>
        <w:jc w:val="both"/>
      </w:pPr>
      <w:r>
        <w:t>d</w:t>
      </w:r>
      <w:r w:rsidR="000C1ED6" w:rsidRPr="00076F56">
        <w:t xml:space="preserve">ocumentar </w:t>
      </w:r>
      <w:r w:rsidR="00307A32">
        <w:t>las decisiones técnicas y de producto</w:t>
      </w:r>
      <w:r w:rsidR="00307A32" w:rsidRPr="00076F56">
        <w:t xml:space="preserve"> </w:t>
      </w:r>
      <w:r w:rsidR="000C1ED6" w:rsidRPr="00076F56">
        <w:t>(visión, requisitos, arquitectura, planificación, pruebas, riesgos).</w:t>
      </w:r>
    </w:p>
    <w:p w14:paraId="7C62732A" w14:textId="77777777" w:rsidR="00553FFF" w:rsidRPr="00076F56" w:rsidRDefault="00553FFF" w:rsidP="00553FFF">
      <w:pPr>
        <w:jc w:val="both"/>
      </w:pPr>
    </w:p>
    <w:p w14:paraId="3B73C1D6" w14:textId="1479D310" w:rsidR="000C1ED6" w:rsidRPr="00453C79" w:rsidRDefault="00453C79" w:rsidP="00453C79">
      <w:pPr>
        <w:pStyle w:val="Ttulo1"/>
      </w:pPr>
      <w:bookmarkStart w:id="17" w:name="_ALCANCE_ALTO_NIVEL"/>
      <w:bookmarkEnd w:id="17"/>
      <w:r w:rsidRPr="00453C79">
        <w:t>ALCANCE ALTO NIVEL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1DDA5284" w14:textId="77777777" w:rsidR="00453C79" w:rsidRDefault="00453C79" w:rsidP="00453C79">
      <w:pPr>
        <w:jc w:val="both"/>
      </w:pPr>
    </w:p>
    <w:p w14:paraId="2C2F289C" w14:textId="313D8FF8" w:rsidR="0081408A" w:rsidRDefault="0081408A" w:rsidP="0081408A">
      <w:pPr>
        <w:pStyle w:val="Ttulo2"/>
      </w:pPr>
      <w:bookmarkStart w:id="18" w:name="_Incluido"/>
      <w:bookmarkEnd w:id="18"/>
      <w:r>
        <w:t>Incluido</w:t>
      </w:r>
    </w:p>
    <w:p w14:paraId="27239419" w14:textId="2CFC30B7" w:rsidR="00453C79" w:rsidRPr="00453C79" w:rsidRDefault="00453C79" w:rsidP="0081408A">
      <w:pPr>
        <w:pStyle w:val="Prrafodelista"/>
        <w:numPr>
          <w:ilvl w:val="0"/>
          <w:numId w:val="81"/>
        </w:numPr>
        <w:jc w:val="both"/>
      </w:pPr>
      <w:r w:rsidRPr="00453C79">
        <w:t>Análisis y documentación del proyecto</w:t>
      </w:r>
      <w:r w:rsidR="0081408A">
        <w:t>.</w:t>
      </w:r>
    </w:p>
    <w:p w14:paraId="1AF5579B" w14:textId="355BD6FA" w:rsidR="00453C79" w:rsidRDefault="00453C79" w:rsidP="0081408A">
      <w:pPr>
        <w:pStyle w:val="Prrafodelista"/>
        <w:numPr>
          <w:ilvl w:val="0"/>
          <w:numId w:val="81"/>
        </w:numPr>
        <w:jc w:val="both"/>
      </w:pPr>
      <w:r w:rsidRPr="00453C79">
        <w:t>Desarrollo de la aplicación móvil</w:t>
      </w:r>
      <w:r w:rsidR="0081408A">
        <w:t>:</w:t>
      </w:r>
    </w:p>
    <w:p w14:paraId="66F34E24" w14:textId="3DDAE5AC" w:rsidR="0081408A" w:rsidRPr="00076F56" w:rsidRDefault="0081408A" w:rsidP="0081408A">
      <w:pPr>
        <w:numPr>
          <w:ilvl w:val="1"/>
          <w:numId w:val="81"/>
        </w:numPr>
        <w:jc w:val="both"/>
      </w:pPr>
      <w:r>
        <w:t>P</w:t>
      </w:r>
      <w:r w:rsidRPr="00076F56">
        <w:t>lataforma</w:t>
      </w:r>
      <w:r>
        <w:t xml:space="preserve"> inicial</w:t>
      </w:r>
      <w:r w:rsidRPr="00076F56">
        <w:t>: Android 10</w:t>
      </w:r>
      <w:r>
        <w:t>+,</w:t>
      </w:r>
    </w:p>
    <w:p w14:paraId="2E706365" w14:textId="573A7655" w:rsidR="0081408A" w:rsidRDefault="0081408A" w:rsidP="0081408A">
      <w:pPr>
        <w:numPr>
          <w:ilvl w:val="1"/>
          <w:numId w:val="81"/>
        </w:numPr>
        <w:jc w:val="both"/>
      </w:pPr>
      <w:r>
        <w:t>s</w:t>
      </w:r>
      <w:r w:rsidRPr="00076F56">
        <w:t xml:space="preserve">in </w:t>
      </w:r>
      <w:proofErr w:type="spellStart"/>
      <w:r>
        <w:t>B</w:t>
      </w:r>
      <w:r w:rsidRPr="00076F56">
        <w:t>ack</w:t>
      </w:r>
      <w:r>
        <w:t>E</w:t>
      </w:r>
      <w:r w:rsidRPr="00076F56">
        <w:t>nd</w:t>
      </w:r>
      <w:proofErr w:type="spellEnd"/>
      <w:r w:rsidRPr="00076F56">
        <w:t xml:space="preserve">, </w:t>
      </w:r>
    </w:p>
    <w:p w14:paraId="1F09A34E" w14:textId="3EEF9AEB" w:rsidR="0081408A" w:rsidRPr="00076F56" w:rsidRDefault="0081408A" w:rsidP="0081408A">
      <w:pPr>
        <w:numPr>
          <w:ilvl w:val="1"/>
          <w:numId w:val="81"/>
        </w:numPr>
        <w:jc w:val="both"/>
      </w:pPr>
      <w:r w:rsidRPr="00076F56">
        <w:t>sin servicios externos</w:t>
      </w:r>
      <w:r>
        <w:t>.</w:t>
      </w:r>
    </w:p>
    <w:p w14:paraId="512E9B97" w14:textId="3691CBDD" w:rsidR="00453C79" w:rsidRPr="00453C79" w:rsidRDefault="00453C79" w:rsidP="0081408A">
      <w:pPr>
        <w:pStyle w:val="Prrafodelista"/>
        <w:numPr>
          <w:ilvl w:val="0"/>
          <w:numId w:val="81"/>
        </w:numPr>
        <w:jc w:val="both"/>
      </w:pPr>
      <w:r w:rsidRPr="00453C79">
        <w:t>Pruebas básicas y validación funcional.</w:t>
      </w:r>
    </w:p>
    <w:p w14:paraId="0413D83C" w14:textId="4B1E570E" w:rsidR="00453C79" w:rsidRPr="00453C79" w:rsidRDefault="0081408A" w:rsidP="0081408A">
      <w:pPr>
        <w:pStyle w:val="Prrafodelista"/>
        <w:numPr>
          <w:ilvl w:val="0"/>
          <w:numId w:val="81"/>
        </w:numPr>
        <w:jc w:val="both"/>
      </w:pPr>
      <w:r>
        <w:t>Con d</w:t>
      </w:r>
      <w:r w:rsidR="00453C79" w:rsidRPr="00453C79">
        <w:t>ocumentación técnica esencial.</w:t>
      </w:r>
    </w:p>
    <w:p w14:paraId="50A0144C" w14:textId="283776F6" w:rsidR="0081408A" w:rsidRDefault="0081408A" w:rsidP="000C1ED6">
      <w:pPr>
        <w:numPr>
          <w:ilvl w:val="0"/>
          <w:numId w:val="74"/>
        </w:numPr>
        <w:jc w:val="both"/>
      </w:pPr>
      <w:r w:rsidRPr="00076F56">
        <w:t>Foco en uso interno / personal y en calidad técnica/documental.</w:t>
      </w:r>
    </w:p>
    <w:p w14:paraId="3FF5E0F9" w14:textId="45E764BB" w:rsidR="000C1ED6" w:rsidRDefault="000C1ED6" w:rsidP="000C1ED6">
      <w:pPr>
        <w:numPr>
          <w:ilvl w:val="0"/>
          <w:numId w:val="74"/>
        </w:numPr>
        <w:jc w:val="both"/>
      </w:pPr>
      <w:r w:rsidRPr="00076F56">
        <w:t>Sin modelo de negocio ni objetivos de ingreso asociados</w:t>
      </w:r>
      <w:r w:rsidR="003A12F7">
        <w:t>.</w:t>
      </w:r>
    </w:p>
    <w:p w14:paraId="71BFCCF5" w14:textId="77777777" w:rsidR="0081408A" w:rsidRDefault="0081408A" w:rsidP="0081408A">
      <w:pPr>
        <w:jc w:val="both"/>
      </w:pPr>
    </w:p>
    <w:p w14:paraId="2AD51C36" w14:textId="51BA7F20" w:rsidR="003A12F7" w:rsidRDefault="003A12F7" w:rsidP="003A12F7">
      <w:pPr>
        <w:pStyle w:val="Ttulo2"/>
      </w:pPr>
      <w:bookmarkStart w:id="19" w:name="_Excluido"/>
      <w:bookmarkEnd w:id="19"/>
      <w:r>
        <w:t>Excluido</w:t>
      </w:r>
    </w:p>
    <w:p w14:paraId="4A7F3069" w14:textId="42653B0B" w:rsidR="003A12F7" w:rsidRPr="003A12F7" w:rsidRDefault="003A12F7" w:rsidP="003A12F7">
      <w:pPr>
        <w:pStyle w:val="Prrafodelista"/>
        <w:numPr>
          <w:ilvl w:val="0"/>
          <w:numId w:val="82"/>
        </w:numPr>
        <w:jc w:val="both"/>
      </w:pPr>
      <w:r w:rsidRPr="003A12F7">
        <w:t xml:space="preserve">Publicación en </w:t>
      </w:r>
      <w:r>
        <w:t xml:space="preserve">tiendas oficial es como </w:t>
      </w:r>
      <w:r w:rsidRPr="003A12F7">
        <w:t>Google Play o Apple Store.</w:t>
      </w:r>
    </w:p>
    <w:p w14:paraId="0C7116D9" w14:textId="3C503A21" w:rsidR="003A12F7" w:rsidRPr="003A12F7" w:rsidRDefault="003A12F7" w:rsidP="003A12F7">
      <w:pPr>
        <w:pStyle w:val="Prrafodelista"/>
        <w:numPr>
          <w:ilvl w:val="0"/>
          <w:numId w:val="82"/>
        </w:numPr>
        <w:jc w:val="both"/>
      </w:pPr>
      <w:r w:rsidRPr="003A12F7">
        <w:t>Soporte a terceros.</w:t>
      </w:r>
    </w:p>
    <w:p w14:paraId="6986291E" w14:textId="5EF85974" w:rsidR="003A12F7" w:rsidRPr="003A12F7" w:rsidRDefault="003A12F7" w:rsidP="003A12F7">
      <w:pPr>
        <w:pStyle w:val="Prrafodelista"/>
        <w:numPr>
          <w:ilvl w:val="0"/>
          <w:numId w:val="82"/>
        </w:numPr>
        <w:jc w:val="both"/>
      </w:pPr>
      <w:r w:rsidRPr="003A12F7">
        <w:t>Cumplimiento normativo para distribución comercial.</w:t>
      </w:r>
    </w:p>
    <w:p w14:paraId="00EA74B2" w14:textId="77777777" w:rsidR="003A12F7" w:rsidRPr="00076F56" w:rsidRDefault="003A12F7" w:rsidP="0081408A">
      <w:pPr>
        <w:jc w:val="both"/>
      </w:pPr>
    </w:p>
    <w:p w14:paraId="4B2E6BF9" w14:textId="50168AA2" w:rsidR="000C1ED6" w:rsidRPr="003A12F7" w:rsidRDefault="003A12F7" w:rsidP="003A12F7">
      <w:pPr>
        <w:pStyle w:val="Ttulo1"/>
      </w:pPr>
      <w:bookmarkStart w:id="20" w:name="_STAKEHOLDERS,_ROLES_Y"/>
      <w:bookmarkEnd w:id="20"/>
      <w:r>
        <w:t xml:space="preserve">STAKEHOLDERS, </w:t>
      </w:r>
      <w:r w:rsidRPr="003A12F7">
        <w:t>ROLES Y RESPONSABILIDADES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75DE7322" w14:textId="77777777" w:rsidR="003A12F7" w:rsidRDefault="003A12F7" w:rsidP="000C1ED6">
      <w:pPr>
        <w:jc w:val="both"/>
      </w:pPr>
    </w:p>
    <w:p w14:paraId="4EF1100A" w14:textId="6DBA9A5C" w:rsidR="000C1ED6" w:rsidRDefault="003A12F7" w:rsidP="000C1ED6">
      <w:pPr>
        <w:jc w:val="both"/>
      </w:pPr>
      <w:r>
        <w:t>S</w:t>
      </w:r>
      <w:r w:rsidR="000C1ED6" w:rsidRPr="00076F56">
        <w:t>e distinguen los siguientes roles dentro</w:t>
      </w:r>
      <w:r w:rsidR="00903501" w:rsidRPr="00903501">
        <w:rPr>
          <w:vertAlign w:val="superscript"/>
        </w:rPr>
        <w:t>1</w:t>
      </w:r>
      <w:r w:rsidR="000C1ED6" w:rsidRPr="00076F56">
        <w:t xml:space="preserve"> de </w:t>
      </w:r>
      <w:hyperlink r:id="rId17" w:history="1">
        <w:r w:rsidR="000C1ED6" w:rsidRPr="003A12F7">
          <w:rPr>
            <w:rStyle w:val="Hipervnculo"/>
            <w:b/>
            <w:bCs/>
          </w:rPr>
          <w:t>dcueli.com</w:t>
        </w:r>
      </w:hyperlink>
      <w:r w:rsidR="000C1ED6" w:rsidRPr="00076F56">
        <w:t>:</w:t>
      </w:r>
    </w:p>
    <w:p w14:paraId="04A4CDEA" w14:textId="77777777" w:rsidR="003A12F7" w:rsidRPr="00076F56" w:rsidRDefault="003A12F7" w:rsidP="000C1ED6">
      <w:pPr>
        <w:jc w:val="both"/>
      </w:pPr>
    </w:p>
    <w:p w14:paraId="34C93495" w14:textId="4E338F6D" w:rsidR="003A12F7" w:rsidRPr="003A12F7" w:rsidRDefault="003A12F7" w:rsidP="000C1ED6">
      <w:pPr>
        <w:numPr>
          <w:ilvl w:val="0"/>
          <w:numId w:val="75"/>
        </w:numPr>
        <w:jc w:val="both"/>
      </w:pPr>
      <w:proofErr w:type="gramStart"/>
      <w:r w:rsidRPr="003A12F7">
        <w:rPr>
          <w:b/>
          <w:bCs/>
        </w:rPr>
        <w:t>Sponsor</w:t>
      </w:r>
      <w:proofErr w:type="gramEnd"/>
      <w:r>
        <w:t>: Usuario/Cliente</w:t>
      </w:r>
    </w:p>
    <w:p w14:paraId="094B6C0B" w14:textId="77777777" w:rsidR="00F8365F" w:rsidRPr="00076F56" w:rsidRDefault="00F8365F" w:rsidP="00F8365F">
      <w:pPr>
        <w:numPr>
          <w:ilvl w:val="0"/>
          <w:numId w:val="75"/>
        </w:numPr>
        <w:jc w:val="both"/>
      </w:pPr>
      <w:r w:rsidRPr="00076F56">
        <w:rPr>
          <w:b/>
          <w:bCs/>
        </w:rPr>
        <w:t>Project Manager (PM)</w:t>
      </w:r>
      <w:r w:rsidRPr="00076F56">
        <w:t>: Planifica, hace seguimiento, gestiona riesgos y documentación.</w:t>
      </w:r>
    </w:p>
    <w:p w14:paraId="11012EA5" w14:textId="02F965F6" w:rsidR="000C1ED6" w:rsidRPr="00076F56" w:rsidRDefault="000C1ED6" w:rsidP="000C1ED6">
      <w:pPr>
        <w:numPr>
          <w:ilvl w:val="0"/>
          <w:numId w:val="75"/>
        </w:numPr>
        <w:jc w:val="both"/>
      </w:pPr>
      <w:proofErr w:type="spellStart"/>
      <w:r w:rsidRPr="00076F56">
        <w:rPr>
          <w:b/>
          <w:bCs/>
        </w:rPr>
        <w:t>Product</w:t>
      </w:r>
      <w:proofErr w:type="spellEnd"/>
      <w:r w:rsidRPr="00076F56">
        <w:rPr>
          <w:b/>
          <w:bCs/>
        </w:rPr>
        <w:t xml:space="preserve"> Owner (PO)</w:t>
      </w:r>
      <w:r w:rsidRPr="00076F56">
        <w:t>: Define visión del producto y prioriza el backlog.</w:t>
      </w:r>
    </w:p>
    <w:p w14:paraId="129DFC56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 xml:space="preserve">Software </w:t>
      </w:r>
      <w:proofErr w:type="spellStart"/>
      <w:r w:rsidRPr="00076F56">
        <w:rPr>
          <w:b/>
          <w:bCs/>
        </w:rPr>
        <w:t>Architect</w:t>
      </w:r>
      <w:proofErr w:type="spellEnd"/>
      <w:r w:rsidRPr="00076F56">
        <w:rPr>
          <w:b/>
          <w:bCs/>
        </w:rPr>
        <w:t xml:space="preserve"> (SA)</w:t>
      </w:r>
      <w:r w:rsidRPr="00076F56">
        <w:t>: Diseña arquitectura técnica y toma decisiones de diseño.</w:t>
      </w:r>
    </w:p>
    <w:p w14:paraId="51E6311A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Desarrollador</w:t>
      </w:r>
      <w:r w:rsidRPr="00076F56">
        <w:t xml:space="preserve">: Implementa </w:t>
      </w:r>
      <w:proofErr w:type="spellStart"/>
      <w:r w:rsidRPr="00076F56">
        <w:t>frontend</w:t>
      </w:r>
      <w:proofErr w:type="spellEnd"/>
      <w:r w:rsidRPr="00076F56">
        <w:t xml:space="preserve">, </w:t>
      </w:r>
      <w:proofErr w:type="spellStart"/>
      <w:r w:rsidRPr="00076F56">
        <w:t>plugins</w:t>
      </w:r>
      <w:proofErr w:type="spellEnd"/>
      <w:r w:rsidRPr="00076F56">
        <w:t xml:space="preserve"> nativos y lógica de negocio.</w:t>
      </w:r>
    </w:p>
    <w:p w14:paraId="06F6A5B0" w14:textId="77777777" w:rsidR="000C1ED6" w:rsidRPr="00076F5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>QA / Tester</w:t>
      </w:r>
      <w:r w:rsidRPr="00076F56">
        <w:t>: Diseña y ejecuta pruebas funcionales y de calidad.</w:t>
      </w:r>
    </w:p>
    <w:p w14:paraId="3F3F125A" w14:textId="7DC5712C" w:rsidR="000C1ED6" w:rsidRDefault="000C1ED6" w:rsidP="000C1ED6">
      <w:pPr>
        <w:numPr>
          <w:ilvl w:val="0"/>
          <w:numId w:val="75"/>
        </w:numPr>
        <w:jc w:val="both"/>
      </w:pPr>
      <w:r w:rsidRPr="00076F56">
        <w:rPr>
          <w:b/>
          <w:bCs/>
        </w:rPr>
        <w:t xml:space="preserve">Scrum </w:t>
      </w:r>
      <w:proofErr w:type="gramStart"/>
      <w:r w:rsidRPr="00076F56">
        <w:rPr>
          <w:b/>
          <w:bCs/>
        </w:rPr>
        <w:t>Master</w:t>
      </w:r>
      <w:proofErr w:type="gramEnd"/>
      <w:r w:rsidRPr="00076F56">
        <w:t>: Vela por la aplicación de prácticas ágiles.</w:t>
      </w:r>
    </w:p>
    <w:p w14:paraId="37B1493E" w14:textId="77777777" w:rsidR="003A12F7" w:rsidRDefault="003A12F7" w:rsidP="003A12F7">
      <w:pPr>
        <w:jc w:val="both"/>
      </w:pPr>
    </w:p>
    <w:p w14:paraId="4DC09B89" w14:textId="1121E9E5" w:rsidR="003A12F7" w:rsidRPr="00F8365F" w:rsidRDefault="00903501" w:rsidP="003A12F7">
      <w:pPr>
        <w:jc w:val="both"/>
        <w:rPr>
          <w:rStyle w:val="Textodelmarcadordeposicin"/>
        </w:rPr>
      </w:pPr>
      <w:r>
        <w:rPr>
          <w:rStyle w:val="Textodelmarcadordeposicin"/>
        </w:rPr>
        <w:t>1.</w:t>
      </w:r>
      <w:r w:rsidR="003A12F7" w:rsidRPr="003A12F7">
        <w:rPr>
          <w:rStyle w:val="Textodelmarcadordeposicin"/>
        </w:rPr>
        <w:t xml:space="preserve"> Aunque todas las funciones recaen sobre una misma persona, a nivel formal</w:t>
      </w:r>
      <w:r w:rsidR="00F8365F">
        <w:rPr>
          <w:rStyle w:val="Textodelmarcadordeposicin"/>
        </w:rPr>
        <w:t xml:space="preserve"> dcueli.com se divide en los roles mencionados</w:t>
      </w:r>
    </w:p>
    <w:p w14:paraId="5130215D" w14:textId="77777777" w:rsidR="003A12F7" w:rsidRPr="00076F56" w:rsidRDefault="003A12F7" w:rsidP="003A12F7">
      <w:pPr>
        <w:jc w:val="both"/>
      </w:pPr>
    </w:p>
    <w:p w14:paraId="71AFD01F" w14:textId="34E811AB" w:rsidR="000C1ED6" w:rsidRPr="00076F56" w:rsidRDefault="00F8365F" w:rsidP="00F8365F">
      <w:pPr>
        <w:pStyle w:val="Ttulo1"/>
        <w:rPr>
          <w:b/>
          <w:bCs/>
        </w:rPr>
      </w:pPr>
      <w:bookmarkStart w:id="21" w:name="_RIESGOS_PRINCIPALES_-"/>
      <w:bookmarkEnd w:id="21"/>
      <w:r w:rsidRPr="00F8365F">
        <w:rPr>
          <w:rStyle w:val="Ttulo1Car"/>
        </w:rPr>
        <w:t>RIESGOS PRINCIPALES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23D3D372" w14:textId="77777777" w:rsidR="00F8365F" w:rsidRDefault="00F8365F" w:rsidP="00F8365F">
      <w:pPr>
        <w:jc w:val="both"/>
      </w:pPr>
    </w:p>
    <w:p w14:paraId="00D035C5" w14:textId="7F4F649D" w:rsidR="000C1ED6" w:rsidRPr="00076F56" w:rsidRDefault="000C1ED6" w:rsidP="00F8365F">
      <w:pPr>
        <w:pStyle w:val="Ttulo2"/>
      </w:pPr>
      <w:bookmarkStart w:id="22" w:name="_Técnicos"/>
      <w:bookmarkEnd w:id="22"/>
      <w:r w:rsidRPr="00076F56">
        <w:t>Técnicos</w:t>
      </w:r>
    </w:p>
    <w:p w14:paraId="32291E7D" w14:textId="77777777" w:rsidR="00F8365F" w:rsidRPr="00F8365F" w:rsidRDefault="00F8365F" w:rsidP="00F8365F">
      <w:pPr>
        <w:pStyle w:val="Prrafodelista"/>
        <w:numPr>
          <w:ilvl w:val="0"/>
          <w:numId w:val="83"/>
        </w:numPr>
        <w:jc w:val="both"/>
      </w:pPr>
      <w:r w:rsidRPr="00F8365F">
        <w:t>Introducción innecesaria de complejidad técnica.</w:t>
      </w:r>
    </w:p>
    <w:p w14:paraId="4EAB6776" w14:textId="198B380B" w:rsidR="000C1ED6" w:rsidRDefault="000C1ED6" w:rsidP="00F8365F">
      <w:pPr>
        <w:pStyle w:val="Prrafodelista"/>
        <w:numPr>
          <w:ilvl w:val="0"/>
          <w:numId w:val="83"/>
        </w:numPr>
        <w:jc w:val="both"/>
      </w:pPr>
      <w:r w:rsidRPr="00076F56">
        <w:t xml:space="preserve">Limitaciones de </w:t>
      </w:r>
      <w:proofErr w:type="spellStart"/>
      <w:r w:rsidRPr="00076F56">
        <w:t>APIs</w:t>
      </w:r>
      <w:proofErr w:type="spellEnd"/>
      <w:r w:rsidRPr="00076F56">
        <w:t xml:space="preserve"> de Android para grabación de llamadas en ciertas versiones/dispositivos.</w:t>
      </w:r>
    </w:p>
    <w:p w14:paraId="42F9F07E" w14:textId="77777777" w:rsidR="00F8365F" w:rsidRPr="00076F56" w:rsidRDefault="00F8365F" w:rsidP="00F8365F">
      <w:pPr>
        <w:jc w:val="both"/>
      </w:pPr>
    </w:p>
    <w:p w14:paraId="20ACE9BF" w14:textId="38B0C1E6" w:rsidR="000C1ED6" w:rsidRPr="00076F56" w:rsidRDefault="000C1ED6" w:rsidP="00F8365F">
      <w:pPr>
        <w:pStyle w:val="Ttulo2"/>
      </w:pPr>
      <w:bookmarkStart w:id="23" w:name="_Legales"/>
      <w:bookmarkEnd w:id="23"/>
      <w:r w:rsidRPr="00076F56">
        <w:t>Legales</w:t>
      </w:r>
    </w:p>
    <w:p w14:paraId="2A8D7F25" w14:textId="0447748B" w:rsidR="00185932" w:rsidRDefault="00185932" w:rsidP="00F8365F">
      <w:pPr>
        <w:pStyle w:val="Prrafodelista"/>
        <w:numPr>
          <w:ilvl w:val="0"/>
          <w:numId w:val="84"/>
        </w:numPr>
        <w:jc w:val="both"/>
      </w:pPr>
      <w:r w:rsidRPr="00185932">
        <w:t>El proyecto se desarrolla sin presión comercial.</w:t>
      </w:r>
    </w:p>
    <w:p w14:paraId="634DBD87" w14:textId="159260AD" w:rsidR="00185932" w:rsidRDefault="00185932" w:rsidP="00F8365F">
      <w:pPr>
        <w:pStyle w:val="Prrafodelista"/>
        <w:numPr>
          <w:ilvl w:val="0"/>
          <w:numId w:val="84"/>
        </w:numPr>
        <w:jc w:val="both"/>
      </w:pPr>
      <w:r w:rsidRPr="00185932">
        <w:t>Limitaciones para distribución pública</w:t>
      </w:r>
      <w:r>
        <w:t>.</w:t>
      </w:r>
    </w:p>
    <w:p w14:paraId="248FF518" w14:textId="46078BDD" w:rsidR="000C1ED6" w:rsidRDefault="000C1ED6" w:rsidP="00F8365F">
      <w:pPr>
        <w:pStyle w:val="Prrafodelista"/>
        <w:numPr>
          <w:ilvl w:val="0"/>
          <w:numId w:val="84"/>
        </w:numPr>
        <w:jc w:val="both"/>
      </w:pPr>
      <w:r w:rsidRPr="00076F56">
        <w:t>Requisitos de privacidad y consentimiento para la grabación de comunicaciones, tanto a nivel local como internacional.</w:t>
      </w:r>
    </w:p>
    <w:p w14:paraId="5A251D53" w14:textId="77777777" w:rsidR="00F8365F" w:rsidRPr="00076F56" w:rsidRDefault="00F8365F" w:rsidP="00F8365F">
      <w:pPr>
        <w:jc w:val="both"/>
      </w:pPr>
    </w:p>
    <w:p w14:paraId="41BA4FBE" w14:textId="5A41B78B" w:rsidR="000C1ED6" w:rsidRPr="00076F56" w:rsidRDefault="00903501" w:rsidP="00F8365F">
      <w:pPr>
        <w:pStyle w:val="Ttulo2"/>
      </w:pPr>
      <w:bookmarkStart w:id="24" w:name="_1De_capacidad"/>
      <w:bookmarkEnd w:id="24"/>
      <w:r>
        <w:rPr>
          <w:vertAlign w:val="superscript"/>
        </w:rPr>
        <w:t>1</w:t>
      </w:r>
      <w:r w:rsidR="000C1ED6" w:rsidRPr="00076F56">
        <w:t>De capacidad</w:t>
      </w:r>
    </w:p>
    <w:p w14:paraId="23920471" w14:textId="6D1A602B" w:rsidR="000C1ED6" w:rsidRPr="00076F56" w:rsidRDefault="000C1ED6" w:rsidP="00F8365F">
      <w:pPr>
        <w:pStyle w:val="Prrafodelista"/>
        <w:numPr>
          <w:ilvl w:val="0"/>
          <w:numId w:val="84"/>
        </w:numPr>
        <w:jc w:val="both"/>
      </w:pPr>
      <w:r w:rsidRPr="00076F56">
        <w:t>Proyecto sostenido por un único recurso</w:t>
      </w:r>
      <w:r w:rsidR="00F8365F">
        <w:t>:</w:t>
      </w:r>
      <w:r w:rsidRPr="00076F56">
        <w:t xml:space="preserve"> </w:t>
      </w:r>
      <w:hyperlink r:id="rId18" w:history="1">
        <w:r w:rsidRPr="00F8365F">
          <w:rPr>
            <w:rStyle w:val="Hipervnculo"/>
            <w:b/>
            <w:bCs/>
          </w:rPr>
          <w:t>dcueli.com</w:t>
        </w:r>
      </w:hyperlink>
      <w:r w:rsidRPr="00076F56">
        <w:t>, con dedicación parcial.</w:t>
      </w:r>
    </w:p>
    <w:p w14:paraId="1ABE960A" w14:textId="77777777" w:rsidR="00F8365F" w:rsidRPr="00F8365F" w:rsidRDefault="00F8365F" w:rsidP="00F8365F">
      <w:pPr>
        <w:pStyle w:val="Prrafodelista"/>
        <w:numPr>
          <w:ilvl w:val="0"/>
          <w:numId w:val="84"/>
        </w:numPr>
        <w:jc w:val="both"/>
      </w:pPr>
      <w:r w:rsidRPr="00F8365F">
        <w:t>Sobredimensionamiento del alcance.</w:t>
      </w:r>
    </w:p>
    <w:p w14:paraId="298F0C73" w14:textId="77777777" w:rsidR="00F8365F" w:rsidRPr="00F8365F" w:rsidRDefault="00F8365F" w:rsidP="00F8365F">
      <w:pPr>
        <w:pStyle w:val="Prrafodelista"/>
        <w:numPr>
          <w:ilvl w:val="0"/>
          <w:numId w:val="84"/>
        </w:numPr>
        <w:jc w:val="both"/>
      </w:pPr>
      <w:r w:rsidRPr="00F8365F">
        <w:t>Falta de continuidad temporal.</w:t>
      </w:r>
    </w:p>
    <w:p w14:paraId="17BFA227" w14:textId="77777777" w:rsidR="00F8365F" w:rsidRDefault="00F8365F" w:rsidP="000C1ED6">
      <w:pPr>
        <w:jc w:val="both"/>
        <w:rPr>
          <w:i/>
          <w:iCs/>
        </w:rPr>
      </w:pPr>
    </w:p>
    <w:p w14:paraId="33C1236A" w14:textId="7A7F0E6D" w:rsidR="000C1ED6" w:rsidRPr="00F8365F" w:rsidRDefault="00903501" w:rsidP="000C1ED6">
      <w:pPr>
        <w:jc w:val="both"/>
        <w:rPr>
          <w:rStyle w:val="Textodelmarcadordeposicin"/>
        </w:rPr>
      </w:pPr>
      <w:r>
        <w:rPr>
          <w:rStyle w:val="Textodelmarcadordeposicin"/>
        </w:rPr>
        <w:t>1.</w:t>
      </w:r>
      <w:r w:rsidR="00F8365F" w:rsidRPr="00F8365F">
        <w:rPr>
          <w:rStyle w:val="Textodelmarcadordeposicin"/>
        </w:rPr>
        <w:t xml:space="preserve"> </w:t>
      </w:r>
      <w:r w:rsidR="000C1ED6" w:rsidRPr="00F8365F">
        <w:rPr>
          <w:rStyle w:val="Textodelmarcadordeposicin"/>
        </w:rPr>
        <w:t>El detalle se desarrollará en el Registro de Riesgos.</w:t>
      </w:r>
    </w:p>
    <w:p w14:paraId="3168C789" w14:textId="77777777" w:rsidR="00F8365F" w:rsidRPr="00076F56" w:rsidRDefault="00F8365F" w:rsidP="000C1ED6">
      <w:pPr>
        <w:jc w:val="both"/>
      </w:pPr>
    </w:p>
    <w:p w14:paraId="13787479" w14:textId="626D7B7D" w:rsidR="000C1ED6" w:rsidRPr="00352735" w:rsidRDefault="00352735" w:rsidP="00352735">
      <w:pPr>
        <w:pStyle w:val="Ttulo1"/>
      </w:pPr>
      <w:bookmarkStart w:id="25" w:name="_PRESUPUESTO_Y_RECURSOS"/>
      <w:bookmarkEnd w:id="25"/>
      <w:r w:rsidRPr="00352735">
        <w:t>PRESUPUESTO Y RECURSOS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94D9ADB" w14:textId="77777777" w:rsidR="00352735" w:rsidRDefault="00352735" w:rsidP="00352735">
      <w:pPr>
        <w:jc w:val="both"/>
      </w:pPr>
    </w:p>
    <w:p w14:paraId="0F190D11" w14:textId="32679FED" w:rsidR="000C1ED6" w:rsidRPr="00076F56" w:rsidRDefault="00352735" w:rsidP="00352735">
      <w:pPr>
        <w:jc w:val="both"/>
      </w:pPr>
      <w:r>
        <w:t xml:space="preserve">El </w:t>
      </w:r>
      <w:r w:rsidR="000C1ED6" w:rsidRPr="00352735">
        <w:rPr>
          <w:i/>
          <w:iCs/>
        </w:rPr>
        <w:t>Presupuesto interno teórico</w:t>
      </w:r>
      <w:r w:rsidR="000C1ED6" w:rsidRPr="00076F56">
        <w:t xml:space="preserve"> para </w:t>
      </w:r>
      <w:proofErr w:type="spellStart"/>
      <w:r w:rsidR="000C1ED6" w:rsidRPr="00352735">
        <w:rPr>
          <w:b/>
          <w:bCs/>
        </w:rPr>
        <w:t>Mexus</w:t>
      </w:r>
      <w:proofErr w:type="spellEnd"/>
      <w:r>
        <w:t xml:space="preserve">, versión inicial </w:t>
      </w:r>
      <w:r w:rsidR="000C1ED6" w:rsidRPr="00352735">
        <w:rPr>
          <w:i/>
          <w:iCs/>
        </w:rPr>
        <w:t>0.1.0</w:t>
      </w:r>
      <w:r w:rsidR="000C1ED6" w:rsidRPr="00076F56">
        <w:t>: </w:t>
      </w:r>
      <w:r>
        <w:rPr>
          <w:b/>
          <w:bCs/>
        </w:rPr>
        <w:t>8</w:t>
      </w:r>
      <w:r w:rsidR="000C1ED6" w:rsidRPr="00076F56">
        <w:rPr>
          <w:b/>
          <w:bCs/>
        </w:rPr>
        <w:t>.</w:t>
      </w:r>
      <w:r>
        <w:rPr>
          <w:b/>
          <w:bCs/>
        </w:rPr>
        <w:t>8</w:t>
      </w:r>
      <w:r w:rsidR="000C1ED6" w:rsidRPr="00076F56">
        <w:rPr>
          <w:b/>
          <w:bCs/>
        </w:rPr>
        <w:t>00 €</w:t>
      </w:r>
      <w:r w:rsidR="00903501" w:rsidRPr="00903501">
        <w:rPr>
          <w:b/>
          <w:bCs/>
          <w:vertAlign w:val="superscript"/>
        </w:rPr>
        <w:t>1</w:t>
      </w:r>
      <w:r w:rsidR="000C1ED6" w:rsidRPr="00076F56">
        <w:t>, correspondiente a unas 110 horas de trabajo estimadas.</w:t>
      </w:r>
    </w:p>
    <w:p w14:paraId="1E04415D" w14:textId="77777777" w:rsidR="00352735" w:rsidRDefault="00352735" w:rsidP="00352735">
      <w:pPr>
        <w:jc w:val="both"/>
      </w:pPr>
    </w:p>
    <w:p w14:paraId="4178B761" w14:textId="038292DE" w:rsidR="000C1ED6" w:rsidRDefault="000C1ED6" w:rsidP="00352735">
      <w:pPr>
        <w:jc w:val="both"/>
      </w:pPr>
      <w:r w:rsidRPr="00076F56">
        <w:t>Recursos</w:t>
      </w:r>
      <w:r w:rsidR="00352735">
        <w:t xml:space="preserve"> asignados de </w:t>
      </w:r>
      <w:r w:rsidRPr="0013274F">
        <w:rPr>
          <w:i/>
          <w:iCs/>
        </w:rPr>
        <w:t>1 FTE</w:t>
      </w:r>
      <w:r w:rsidR="00903501" w:rsidRPr="00903501">
        <w:rPr>
          <w:vertAlign w:val="superscript"/>
        </w:rPr>
        <w:t>2</w:t>
      </w:r>
      <w:r w:rsidRPr="00076F56">
        <w:t xml:space="preserve"> equivalente.</w:t>
      </w:r>
    </w:p>
    <w:p w14:paraId="07E8E874" w14:textId="77777777" w:rsidR="00352735" w:rsidRDefault="00352735" w:rsidP="00352735">
      <w:pPr>
        <w:jc w:val="both"/>
      </w:pPr>
    </w:p>
    <w:p w14:paraId="6ADF4C55" w14:textId="77777777" w:rsidR="00903501" w:rsidRPr="00352735" w:rsidRDefault="00903501" w:rsidP="00903501">
      <w:pPr>
        <w:jc w:val="both"/>
        <w:rPr>
          <w:rStyle w:val="Textodelmarcadordeposicin"/>
        </w:rPr>
      </w:pPr>
      <w:r>
        <w:rPr>
          <w:rStyle w:val="Textodelmarcadordeposicin"/>
        </w:rPr>
        <w:t>1.</w:t>
      </w:r>
      <w:r w:rsidRPr="00352735">
        <w:rPr>
          <w:rStyle w:val="Textodelmarcadordeposicin"/>
        </w:rPr>
        <w:t xml:space="preserve"> Los valores monetarios indicados en el documento son orientativos y ficticios.</w:t>
      </w:r>
    </w:p>
    <w:p w14:paraId="161C9A57" w14:textId="692C62CB" w:rsidR="00903501" w:rsidRPr="00903501" w:rsidRDefault="00903501" w:rsidP="00903501">
      <w:pPr>
        <w:jc w:val="both"/>
        <w:rPr>
          <w:rStyle w:val="Textodelmarcadordeposicin"/>
        </w:rPr>
      </w:pPr>
      <w:r w:rsidRPr="00903501">
        <w:rPr>
          <w:rStyle w:val="Textodelmarcadordeposicin"/>
        </w:rPr>
        <w:t xml:space="preserve">2. </w:t>
      </w:r>
      <w:hyperlink r:id="rId19" w:history="1">
        <w:r w:rsidRPr="00903501">
          <w:rPr>
            <w:rStyle w:val="Hipervnculo"/>
            <w:rFonts w:ascii="Calibri Light" w:hAnsi="Calibri Light"/>
            <w:b/>
            <w:bCs/>
            <w:sz w:val="18"/>
          </w:rPr>
          <w:t>dcueli.com</w:t>
        </w:r>
      </w:hyperlink>
      <w:r w:rsidRPr="00903501">
        <w:rPr>
          <w:rStyle w:val="Textodelmarcadordeposicin"/>
        </w:rPr>
        <w:t xml:space="preserve"> aporta el equivalente a una persona a tiempo completo para realizar todas las funciones del proyecto </w:t>
      </w:r>
      <w:proofErr w:type="spellStart"/>
      <w:r w:rsidRPr="00903501">
        <w:rPr>
          <w:rStyle w:val="Textodelmarcadordeposicin"/>
          <w:b/>
          <w:bCs/>
        </w:rPr>
        <w:t>Mexus</w:t>
      </w:r>
      <w:proofErr w:type="spellEnd"/>
      <w:r w:rsidRPr="00903501">
        <w:rPr>
          <w:rStyle w:val="Textodelmarcadordeposicin"/>
        </w:rPr>
        <w:t xml:space="preserve"> durante el periodo considerado</w:t>
      </w:r>
    </w:p>
    <w:p w14:paraId="138041A2" w14:textId="6259CAA7" w:rsidR="00903501" w:rsidRPr="00352735" w:rsidRDefault="00903501" w:rsidP="00903501">
      <w:pPr>
        <w:jc w:val="both"/>
        <w:rPr>
          <w:rStyle w:val="Textodelmarcadordeposicin"/>
        </w:rPr>
      </w:pPr>
    </w:p>
    <w:p w14:paraId="12EA95C1" w14:textId="27ED2164" w:rsidR="00352735" w:rsidRDefault="00B1190B" w:rsidP="00352735">
      <w:pPr>
        <w:pStyle w:val="Ttulo1"/>
        <w:rPr>
          <w:rFonts w:eastAsia="Times New Roman"/>
          <w:sz w:val="36"/>
          <w:szCs w:val="36"/>
        </w:rPr>
      </w:pPr>
      <w:bookmarkStart w:id="26" w:name="_Autoridad_y_toma"/>
      <w:bookmarkEnd w:id="26"/>
      <w:r>
        <w:rPr>
          <w:caps w:val="0"/>
        </w:rPr>
        <w:t>AUTORIDAD Y TOMA DE DECISIONES</w:t>
      </w:r>
      <w:r w:rsidR="00352735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352735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3864F910" w14:textId="77777777" w:rsidR="006A1A49" w:rsidRDefault="006A1A49" w:rsidP="006A1A49"/>
    <w:p w14:paraId="14235D96" w14:textId="77777777" w:rsidR="006A1A49" w:rsidRDefault="00352735" w:rsidP="006A1A49">
      <w:r>
        <w:t>El usuario actúa como autoridad final en todas las decisiones de alcance, producto y técnica.</w:t>
      </w:r>
    </w:p>
    <w:p w14:paraId="4C7FB9FF" w14:textId="1C8F1978" w:rsidR="00352735" w:rsidRDefault="00352735" w:rsidP="006A1A49">
      <w:r>
        <w:lastRenderedPageBreak/>
        <w:t>El Project Manager propone, documenta y estructura, pero no impone decisiones</w:t>
      </w:r>
      <w:r w:rsidR="006A1A49">
        <w:t>, ningún rol impone decisiones.</w:t>
      </w:r>
    </w:p>
    <w:p w14:paraId="77E800F7" w14:textId="77777777" w:rsidR="00352735" w:rsidRPr="00076F56" w:rsidRDefault="00352735" w:rsidP="00352735">
      <w:pPr>
        <w:jc w:val="both"/>
      </w:pPr>
    </w:p>
    <w:p w14:paraId="4F1FE7E4" w14:textId="515809AC" w:rsidR="000C1ED6" w:rsidRPr="00076F56" w:rsidRDefault="0013274F" w:rsidP="0013274F">
      <w:pPr>
        <w:pStyle w:val="Ttulo1"/>
      </w:pPr>
      <w:bookmarkStart w:id="27" w:name="_CRITERIOS_DE_ÉXITO"/>
      <w:bookmarkEnd w:id="27"/>
      <w:r w:rsidRPr="00076F56">
        <w:t>CRITERIOS DE ÉXITO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A06D768" w14:textId="77777777" w:rsidR="0013274F" w:rsidRDefault="0013274F" w:rsidP="000C1ED6">
      <w:pPr>
        <w:jc w:val="both"/>
      </w:pPr>
    </w:p>
    <w:p w14:paraId="16100600" w14:textId="7BC54829" w:rsidR="000C1ED6" w:rsidRDefault="000C1ED6" w:rsidP="000C1ED6">
      <w:pPr>
        <w:jc w:val="both"/>
      </w:pPr>
      <w:r w:rsidRPr="00076F56">
        <w:t xml:space="preserve">El proyecto </w:t>
      </w:r>
      <w:proofErr w:type="spellStart"/>
      <w:r w:rsidRPr="0013274F">
        <w:rPr>
          <w:b/>
          <w:bCs/>
        </w:rPr>
        <w:t>Mexus</w:t>
      </w:r>
      <w:proofErr w:type="spellEnd"/>
      <w:r w:rsidRPr="0013274F">
        <w:rPr>
          <w:b/>
          <w:bCs/>
        </w:rPr>
        <w:t xml:space="preserve"> </w:t>
      </w:r>
      <w:r w:rsidR="0013274F">
        <w:rPr>
          <w:b/>
          <w:bCs/>
        </w:rPr>
        <w:t>v</w:t>
      </w:r>
      <w:r w:rsidRPr="0013274F">
        <w:rPr>
          <w:b/>
          <w:bCs/>
        </w:rPr>
        <w:t>0.1.0</w:t>
      </w:r>
      <w:r w:rsidRPr="00076F56">
        <w:t xml:space="preserve"> se considerará exitoso si:</w:t>
      </w:r>
    </w:p>
    <w:p w14:paraId="71FFC213" w14:textId="77777777" w:rsidR="0013274F" w:rsidRDefault="0013274F" w:rsidP="000C1ED6">
      <w:pPr>
        <w:jc w:val="both"/>
      </w:pPr>
    </w:p>
    <w:p w14:paraId="796C8BE7" w14:textId="54400EBC" w:rsidR="0013274F" w:rsidRDefault="0013274F" w:rsidP="00185932">
      <w:pPr>
        <w:pStyle w:val="Prrafodelista"/>
        <w:numPr>
          <w:ilvl w:val="0"/>
          <w:numId w:val="85"/>
        </w:numPr>
        <w:jc w:val="both"/>
      </w:pPr>
      <w:hyperlink r:id="rId20" w:history="1">
        <w:r w:rsidRPr="0013274F">
          <w:rPr>
            <w:rStyle w:val="Hipervnculo"/>
            <w:b/>
            <w:bCs/>
          </w:rPr>
          <w:t>dcueli.com</w:t>
        </w:r>
      </w:hyperlink>
      <w:r w:rsidRPr="00076F56">
        <w:t xml:space="preserve"> dispone de una base sólida para futuras versiones de </w:t>
      </w:r>
      <w:proofErr w:type="spellStart"/>
      <w:r w:rsidRPr="00076F56">
        <w:t>Mexus</w:t>
      </w:r>
      <w:proofErr w:type="spellEnd"/>
      <w:r w:rsidRPr="00076F56">
        <w:t>.</w:t>
      </w:r>
    </w:p>
    <w:p w14:paraId="51DCF053" w14:textId="0BA5F9CB" w:rsidR="00185932" w:rsidRPr="00185932" w:rsidRDefault="00185932" w:rsidP="00185932">
      <w:pPr>
        <w:pStyle w:val="Prrafodelista"/>
        <w:numPr>
          <w:ilvl w:val="0"/>
          <w:numId w:val="85"/>
        </w:numPr>
        <w:jc w:val="both"/>
      </w:pPr>
      <w:r w:rsidRPr="00185932">
        <w:t xml:space="preserve">La aplicación cumple los requisitos </w:t>
      </w:r>
      <w:r w:rsidR="0013274F">
        <w:t xml:space="preserve">definidos (en el </w:t>
      </w:r>
      <w:proofErr w:type="spellStart"/>
      <w:r w:rsidR="0013274F">
        <w:t>codumento</w:t>
      </w:r>
      <w:proofErr w:type="spellEnd"/>
      <w:r w:rsidR="0013274F">
        <w:t xml:space="preserve"> SRS) según</w:t>
      </w:r>
      <w:r w:rsidR="0013274F" w:rsidRPr="00076F56">
        <w:t xml:space="preserve"> las funcionalidades </w:t>
      </w:r>
      <w:r w:rsidR="0013274F">
        <w:t xml:space="preserve">establecidas </w:t>
      </w:r>
      <w:r w:rsidR="0013274F" w:rsidRPr="00076F56">
        <w:t xml:space="preserve">como </w:t>
      </w:r>
      <w:r w:rsidR="0013274F" w:rsidRPr="0013274F">
        <w:rPr>
          <w:b/>
          <w:bCs/>
        </w:rPr>
        <w:t>Must</w:t>
      </w:r>
      <w:r w:rsidR="0013274F" w:rsidRPr="0013274F">
        <w:t xml:space="preserve"> en</w:t>
      </w:r>
      <w:r w:rsidR="0013274F">
        <w:t xml:space="preserve"> </w:t>
      </w:r>
      <w:r w:rsidR="0013274F" w:rsidRPr="0013274F">
        <w:rPr>
          <w:b/>
          <w:bCs/>
        </w:rPr>
        <w:t>M</w:t>
      </w:r>
      <w:r w:rsidR="0013274F">
        <w:t>oSCoW</w:t>
      </w:r>
      <w:r w:rsidRPr="00185932">
        <w:t>.</w:t>
      </w:r>
    </w:p>
    <w:p w14:paraId="1C80DE71" w14:textId="5B20DBF9" w:rsidR="000C1ED6" w:rsidRDefault="0013274F" w:rsidP="000C1ED6">
      <w:pPr>
        <w:numPr>
          <w:ilvl w:val="0"/>
          <w:numId w:val="78"/>
        </w:numPr>
        <w:jc w:val="both"/>
      </w:pPr>
      <w:r>
        <w:t>L</w:t>
      </w:r>
      <w:r w:rsidR="000C1ED6" w:rsidRPr="00076F56">
        <w:t>a documentación clave (Visión, Caso de Negocio, Acta, SRS, Arquitectura, Plan de Pruebas) está completa y coherente</w:t>
      </w:r>
      <w:r>
        <w:t>, y</w:t>
      </w:r>
    </w:p>
    <w:p w14:paraId="01C670E3" w14:textId="7A0EBC4A" w:rsidR="0013274F" w:rsidRPr="00185932" w:rsidRDefault="0013274F" w:rsidP="0013274F">
      <w:pPr>
        <w:pStyle w:val="Prrafodelista"/>
        <w:numPr>
          <w:ilvl w:val="0"/>
          <w:numId w:val="78"/>
        </w:numPr>
        <w:jc w:val="both"/>
      </w:pPr>
      <w:r w:rsidRPr="00185932">
        <w:t>permite retomar el proyecto en cualquier momento.</w:t>
      </w:r>
    </w:p>
    <w:p w14:paraId="3ACFB7FC" w14:textId="77777777" w:rsidR="0013274F" w:rsidRPr="00076F56" w:rsidRDefault="0013274F" w:rsidP="0013274F">
      <w:pPr>
        <w:numPr>
          <w:ilvl w:val="0"/>
          <w:numId w:val="78"/>
        </w:numPr>
        <w:jc w:val="both"/>
      </w:pPr>
      <w:r>
        <w:t>L</w:t>
      </w:r>
      <w:r w:rsidRPr="00076F56">
        <w:t xml:space="preserve">a </w:t>
      </w:r>
      <w:r>
        <w:t xml:space="preserve">aplicación </w:t>
      </w:r>
      <w:r w:rsidRPr="00076F56">
        <w:t>funciona de forma estable en al menos un dispositivo Android objetivo,</w:t>
      </w:r>
    </w:p>
    <w:p w14:paraId="3394EAF6" w14:textId="77777777" w:rsidR="0013274F" w:rsidRPr="00185932" w:rsidRDefault="0013274F" w:rsidP="0013274F">
      <w:pPr>
        <w:pStyle w:val="Prrafodelista"/>
        <w:numPr>
          <w:ilvl w:val="0"/>
          <w:numId w:val="78"/>
        </w:numPr>
        <w:jc w:val="both"/>
      </w:pPr>
      <w:r w:rsidRPr="00185932">
        <w:t>El usuario comprende plenamente el funcionamiento del sistema.</w:t>
      </w:r>
    </w:p>
    <w:p w14:paraId="16E25A36" w14:textId="0A5F78B2" w:rsidR="000C1ED6" w:rsidRPr="00076F56" w:rsidRDefault="000C1ED6" w:rsidP="0013274F">
      <w:pPr>
        <w:jc w:val="both"/>
      </w:pPr>
    </w:p>
    <w:p w14:paraId="04AB9633" w14:textId="5AD62F65" w:rsidR="000C1ED6" w:rsidRPr="0013274F" w:rsidRDefault="0013274F" w:rsidP="0013274F">
      <w:pPr>
        <w:pStyle w:val="Ttulo1"/>
      </w:pPr>
      <w:bookmarkStart w:id="28" w:name="_APROBACIÓN_-_ir"/>
      <w:bookmarkEnd w:id="28"/>
      <w:r w:rsidRPr="0013274F"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1FB2B4A1" w14:textId="77777777" w:rsidR="0013274F" w:rsidRDefault="0013274F" w:rsidP="0013274F">
      <w:pPr>
        <w:jc w:val="both"/>
      </w:pPr>
    </w:p>
    <w:p w14:paraId="45ADC811" w14:textId="65E51064" w:rsidR="000C1ED6" w:rsidRDefault="000C1ED6" w:rsidP="0013274F">
      <w:pPr>
        <w:jc w:val="both"/>
      </w:pPr>
      <w:r w:rsidRPr="00076F56">
        <w:t>Aprobado por:</w:t>
      </w:r>
    </w:p>
    <w:p w14:paraId="18AC2A1B" w14:textId="77777777" w:rsidR="0013274F" w:rsidRPr="00076F56" w:rsidRDefault="0013274F" w:rsidP="0013274F">
      <w:pPr>
        <w:jc w:val="both"/>
      </w:pPr>
    </w:p>
    <w:p w14:paraId="36E10E17" w14:textId="24FC19AA" w:rsidR="000C1ED6" w:rsidRPr="00076F56" w:rsidRDefault="000C1ED6" w:rsidP="0013274F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="0013274F" w:rsidRPr="00352BFC">
        <w:rPr>
          <w:b/>
          <w:bCs/>
        </w:rPr>
        <w:t>D</w:t>
      </w:r>
      <w:r w:rsidR="0013274F" w:rsidRPr="00352BFC">
        <w:rPr>
          <w:b/>
          <w:bCs/>
          <w:i/>
          <w:iCs/>
        </w:rPr>
        <w:t>avid Cueli Chavarría</w:t>
      </w:r>
    </w:p>
    <w:p w14:paraId="72E660FE" w14:textId="4B1829C6" w:rsidR="000C1ED6" w:rsidRPr="00076F56" w:rsidRDefault="000C1ED6" w:rsidP="0013274F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 w:rsidR="0013274F">
        <w:t>en</w:t>
      </w:r>
      <w:r w:rsidRPr="00076F56">
        <w:t xml:space="preserve"> </w:t>
      </w:r>
      <w:hyperlink r:id="rId21" w:history="1">
        <w:r w:rsidRPr="0013274F">
          <w:rPr>
            <w:rStyle w:val="Hipervnculo"/>
            <w:b/>
            <w:bCs/>
          </w:rPr>
          <w:t>dcueli.com</w:t>
        </w:r>
      </w:hyperlink>
    </w:p>
    <w:p w14:paraId="0B23EBE9" w14:textId="605556A7" w:rsidR="000C1ED6" w:rsidRPr="00903501" w:rsidRDefault="000C1ED6" w:rsidP="0013274F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2BFC" w:rsidRPr="00352BFC">
        <w:rPr>
          <w:b/>
          <w:bCs/>
          <w:i/>
          <w:iCs/>
        </w:rPr>
        <w:t>02/feb/2026</w:t>
      </w:r>
    </w:p>
    <w:p w14:paraId="4605C3BC" w14:textId="77777777" w:rsidR="00903501" w:rsidRDefault="00903501" w:rsidP="00903501">
      <w:pPr>
        <w:jc w:val="both"/>
        <w:rPr>
          <w:i/>
          <w:iCs/>
        </w:rPr>
      </w:pPr>
    </w:p>
    <w:p w14:paraId="499D46FF" w14:textId="77777777" w:rsidR="00C74A97" w:rsidRDefault="00C74A97" w:rsidP="00C74A97">
      <w:pPr>
        <w:pStyle w:val="Ttulo1"/>
      </w:pPr>
      <w:bookmarkStart w:id="29" w:name="_ESTADO_DEL_DOCUMENTO"/>
      <w:bookmarkEnd w:id="29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31B98080" w14:textId="77777777" w:rsidR="00C74A97" w:rsidRDefault="00C74A97" w:rsidP="00C74A97"/>
    <w:p w14:paraId="34837C80" w14:textId="51452BCF" w:rsidR="00C74A97" w:rsidRDefault="00C74A97" w:rsidP="00C74A97">
      <w:pPr>
        <w:pStyle w:val="Prrafodelista"/>
        <w:numPr>
          <w:ilvl w:val="0"/>
          <w:numId w:val="54"/>
        </w:numPr>
      </w:pPr>
      <w:hyperlink w:anchor="Version_1_0_0_de_documento" w:history="1">
        <w:r w:rsidRPr="00E64677">
          <w:rPr>
            <w:rStyle w:val="Hipervnculo"/>
          </w:rPr>
          <w:t>Versión: 1.</w:t>
        </w:r>
        <w:r w:rsidRPr="00E64677">
          <w:rPr>
            <w:rStyle w:val="Hipervnculo"/>
          </w:rPr>
          <w:t>0</w:t>
        </w:r>
        <w:r w:rsidR="00E64677" w:rsidRPr="00E64677">
          <w:rPr>
            <w:rStyle w:val="Hipervnculo"/>
          </w:rPr>
          <w:t>.0</w:t>
        </w:r>
      </w:hyperlink>
    </w:p>
    <w:p w14:paraId="334C17B6" w14:textId="1C708B46" w:rsidR="00C74A97" w:rsidRPr="005F6272" w:rsidRDefault="00C74A97" w:rsidP="00C74A97">
      <w:pPr>
        <w:pStyle w:val="Prrafodelista"/>
        <w:numPr>
          <w:ilvl w:val="0"/>
          <w:numId w:val="54"/>
        </w:numPr>
      </w:pPr>
      <w:r>
        <w:t xml:space="preserve">Estado: </w:t>
      </w:r>
      <w:r w:rsidR="00E64677" w:rsidRPr="00E64677">
        <w:rPr>
          <w:b/>
          <w:bCs/>
        </w:rPr>
        <w:t>FINALIZADO</w:t>
      </w:r>
    </w:p>
    <w:p w14:paraId="0284F1B8" w14:textId="77777777" w:rsidR="000C1ED6" w:rsidRPr="000C1ED6" w:rsidRDefault="000C1ED6" w:rsidP="00C74A97">
      <w:pPr>
        <w:jc w:val="both"/>
      </w:pPr>
    </w:p>
    <w:sectPr w:rsidR="000C1ED6" w:rsidRPr="000C1ED6" w:rsidSect="00BD0942">
      <w:headerReference w:type="default" r:id="rId22"/>
      <w:footerReference w:type="default" r:id="rId23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82C18" w14:textId="77777777" w:rsidR="00345193" w:rsidRDefault="00345193">
      <w:r>
        <w:separator/>
      </w:r>
    </w:p>
    <w:p w14:paraId="59008EB3" w14:textId="77777777" w:rsidR="00345193" w:rsidRDefault="00345193"/>
  </w:endnote>
  <w:endnote w:type="continuationSeparator" w:id="0">
    <w:p w14:paraId="1C7B6140" w14:textId="77777777" w:rsidR="00345193" w:rsidRDefault="00345193">
      <w:r>
        <w:continuationSeparator/>
      </w:r>
    </w:p>
    <w:p w14:paraId="444E8361" w14:textId="77777777" w:rsidR="00345193" w:rsidRDefault="003451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9AA1" w14:textId="77777777" w:rsidR="00345193" w:rsidRDefault="00345193">
      <w:r>
        <w:separator/>
      </w:r>
    </w:p>
    <w:p w14:paraId="2D6DE5A9" w14:textId="77777777" w:rsidR="00345193" w:rsidRDefault="00345193"/>
  </w:footnote>
  <w:footnote w:type="continuationSeparator" w:id="0">
    <w:p w14:paraId="48CE4E8F" w14:textId="77777777" w:rsidR="00345193" w:rsidRDefault="00345193">
      <w:r>
        <w:continuationSeparator/>
      </w:r>
    </w:p>
    <w:p w14:paraId="2DA89732" w14:textId="77777777" w:rsidR="00345193" w:rsidRDefault="003451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7E7B3454" w:rsidR="00331157" w:rsidRPr="00331157" w:rsidRDefault="00B77577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>
            <w:rPr>
              <w:color w:val="767171" w:themeColor="background2" w:themeShade="80"/>
              <w:sz w:val="20"/>
            </w:rPr>
            <w:t>Acta de constituci</w:t>
          </w:r>
          <w:r w:rsidR="00331157">
            <w:rPr>
              <w:color w:val="767171" w:themeColor="background2" w:themeShade="80"/>
              <w:sz w:val="20"/>
            </w:rPr>
            <w:t>ón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45pt;height:305.1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2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8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9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2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1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4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61"/>
  </w:num>
  <w:num w:numId="2" w16cid:durableId="902325847">
    <w:abstractNumId w:val="27"/>
  </w:num>
  <w:num w:numId="3" w16cid:durableId="988821880">
    <w:abstractNumId w:val="11"/>
  </w:num>
  <w:num w:numId="4" w16cid:durableId="1096286354">
    <w:abstractNumId w:val="80"/>
  </w:num>
  <w:num w:numId="5" w16cid:durableId="1564828212">
    <w:abstractNumId w:val="83"/>
  </w:num>
  <w:num w:numId="6" w16cid:durableId="408036902">
    <w:abstractNumId w:val="48"/>
  </w:num>
  <w:num w:numId="7" w16cid:durableId="552619947">
    <w:abstractNumId w:val="1"/>
  </w:num>
  <w:num w:numId="8" w16cid:durableId="1162701328">
    <w:abstractNumId w:val="74"/>
  </w:num>
  <w:num w:numId="9" w16cid:durableId="814100682">
    <w:abstractNumId w:val="42"/>
  </w:num>
  <w:num w:numId="10" w16cid:durableId="180318813">
    <w:abstractNumId w:val="16"/>
  </w:num>
  <w:num w:numId="11" w16cid:durableId="1079794263">
    <w:abstractNumId w:val="0"/>
  </w:num>
  <w:num w:numId="12" w16cid:durableId="730806067">
    <w:abstractNumId w:val="14"/>
  </w:num>
  <w:num w:numId="13" w16cid:durableId="1002659298">
    <w:abstractNumId w:val="30"/>
  </w:num>
  <w:num w:numId="14" w16cid:durableId="2095736121">
    <w:abstractNumId w:val="4"/>
  </w:num>
  <w:num w:numId="15" w16cid:durableId="1001929712">
    <w:abstractNumId w:val="63"/>
  </w:num>
  <w:num w:numId="16" w16cid:durableId="219025717">
    <w:abstractNumId w:val="49"/>
  </w:num>
  <w:num w:numId="17" w16cid:durableId="492066569">
    <w:abstractNumId w:val="24"/>
  </w:num>
  <w:num w:numId="18" w16cid:durableId="638078303">
    <w:abstractNumId w:val="9"/>
  </w:num>
  <w:num w:numId="19" w16cid:durableId="43650790">
    <w:abstractNumId w:val="10"/>
  </w:num>
  <w:num w:numId="20" w16cid:durableId="549732192">
    <w:abstractNumId w:val="15"/>
  </w:num>
  <w:num w:numId="21" w16cid:durableId="1468738966">
    <w:abstractNumId w:val="39"/>
  </w:num>
  <w:num w:numId="22" w16cid:durableId="2062630928">
    <w:abstractNumId w:val="55"/>
  </w:num>
  <w:num w:numId="23" w16cid:durableId="1364210148">
    <w:abstractNumId w:val="60"/>
  </w:num>
  <w:num w:numId="24" w16cid:durableId="1382941373">
    <w:abstractNumId w:val="32"/>
  </w:num>
  <w:num w:numId="25" w16cid:durableId="1110663902">
    <w:abstractNumId w:val="21"/>
  </w:num>
  <w:num w:numId="26" w16cid:durableId="312684505">
    <w:abstractNumId w:val="50"/>
  </w:num>
  <w:num w:numId="27" w16cid:durableId="623192434">
    <w:abstractNumId w:val="26"/>
  </w:num>
  <w:num w:numId="28" w16cid:durableId="716857032">
    <w:abstractNumId w:val="82"/>
  </w:num>
  <w:num w:numId="29" w16cid:durableId="1258443407">
    <w:abstractNumId w:val="51"/>
  </w:num>
  <w:num w:numId="30" w16cid:durableId="880946462">
    <w:abstractNumId w:val="6"/>
  </w:num>
  <w:num w:numId="31" w16cid:durableId="925918693">
    <w:abstractNumId w:val="68"/>
  </w:num>
  <w:num w:numId="32" w16cid:durableId="2097970418">
    <w:abstractNumId w:val="28"/>
  </w:num>
  <w:num w:numId="33" w16cid:durableId="741099369">
    <w:abstractNumId w:val="57"/>
  </w:num>
  <w:num w:numId="34" w16cid:durableId="1128352080">
    <w:abstractNumId w:val="37"/>
  </w:num>
  <w:num w:numId="35" w16cid:durableId="1528062044">
    <w:abstractNumId w:val="84"/>
  </w:num>
  <w:num w:numId="36" w16cid:durableId="2066830880">
    <w:abstractNumId w:val="47"/>
  </w:num>
  <w:num w:numId="37" w16cid:durableId="1429545440">
    <w:abstractNumId w:val="76"/>
  </w:num>
  <w:num w:numId="38" w16cid:durableId="1947735070">
    <w:abstractNumId w:val="2"/>
  </w:num>
  <w:num w:numId="39" w16cid:durableId="1521819505">
    <w:abstractNumId w:val="71"/>
  </w:num>
  <w:num w:numId="40" w16cid:durableId="166024332">
    <w:abstractNumId w:val="59"/>
  </w:num>
  <w:num w:numId="41" w16cid:durableId="2101676064">
    <w:abstractNumId w:val="52"/>
  </w:num>
  <w:num w:numId="42" w16cid:durableId="1359696986">
    <w:abstractNumId w:val="64"/>
  </w:num>
  <w:num w:numId="43" w16cid:durableId="1531143192">
    <w:abstractNumId w:val="53"/>
  </w:num>
  <w:num w:numId="44" w16cid:durableId="1686201787">
    <w:abstractNumId w:val="12"/>
  </w:num>
  <w:num w:numId="45" w16cid:durableId="1416904238">
    <w:abstractNumId w:val="31"/>
  </w:num>
  <w:num w:numId="46" w16cid:durableId="2026319050">
    <w:abstractNumId w:val="8"/>
  </w:num>
  <w:num w:numId="47" w16cid:durableId="514225857">
    <w:abstractNumId w:val="19"/>
  </w:num>
  <w:num w:numId="48" w16cid:durableId="545068969">
    <w:abstractNumId w:val="73"/>
  </w:num>
  <w:num w:numId="49" w16cid:durableId="1824933259">
    <w:abstractNumId w:val="20"/>
  </w:num>
  <w:num w:numId="50" w16cid:durableId="1069352379">
    <w:abstractNumId w:val="58"/>
  </w:num>
  <w:num w:numId="51" w16cid:durableId="461309903">
    <w:abstractNumId w:val="35"/>
  </w:num>
  <w:num w:numId="52" w16cid:durableId="445545886">
    <w:abstractNumId w:val="70"/>
  </w:num>
  <w:num w:numId="53" w16cid:durableId="967781129">
    <w:abstractNumId w:val="18"/>
  </w:num>
  <w:num w:numId="54" w16cid:durableId="1982688472">
    <w:abstractNumId w:val="66"/>
  </w:num>
  <w:num w:numId="55" w16cid:durableId="1291209225">
    <w:abstractNumId w:val="7"/>
  </w:num>
  <w:num w:numId="56" w16cid:durableId="389694142">
    <w:abstractNumId w:val="36"/>
  </w:num>
  <w:num w:numId="57" w16cid:durableId="490948039">
    <w:abstractNumId w:val="33"/>
  </w:num>
  <w:num w:numId="58" w16cid:durableId="809830526">
    <w:abstractNumId w:val="41"/>
  </w:num>
  <w:num w:numId="59" w16cid:durableId="185488541">
    <w:abstractNumId w:val="56"/>
  </w:num>
  <w:num w:numId="60" w16cid:durableId="442458979">
    <w:abstractNumId w:val="17"/>
  </w:num>
  <w:num w:numId="61" w16cid:durableId="1954898027">
    <w:abstractNumId w:val="34"/>
  </w:num>
  <w:num w:numId="62" w16cid:durableId="1716350385">
    <w:abstractNumId w:val="13"/>
  </w:num>
  <w:num w:numId="63" w16cid:durableId="1954944771">
    <w:abstractNumId w:val="81"/>
  </w:num>
  <w:num w:numId="64" w16cid:durableId="766269299">
    <w:abstractNumId w:val="75"/>
  </w:num>
  <w:num w:numId="65" w16cid:durableId="1663241880">
    <w:abstractNumId w:val="23"/>
  </w:num>
  <w:num w:numId="66" w16cid:durableId="1369791328">
    <w:abstractNumId w:val="25"/>
  </w:num>
  <w:num w:numId="67" w16cid:durableId="1550267102">
    <w:abstractNumId w:val="85"/>
  </w:num>
  <w:num w:numId="68" w16cid:durableId="274137233">
    <w:abstractNumId w:val="69"/>
  </w:num>
  <w:num w:numId="69" w16cid:durableId="1456560849">
    <w:abstractNumId w:val="43"/>
  </w:num>
  <w:num w:numId="70" w16cid:durableId="325983809">
    <w:abstractNumId w:val="54"/>
  </w:num>
  <w:num w:numId="71" w16cid:durableId="106506998">
    <w:abstractNumId w:val="79"/>
  </w:num>
  <w:num w:numId="72" w16cid:durableId="281228336">
    <w:abstractNumId w:val="44"/>
  </w:num>
  <w:num w:numId="73" w16cid:durableId="500581696">
    <w:abstractNumId w:val="46"/>
  </w:num>
  <w:num w:numId="74" w16cid:durableId="247151471">
    <w:abstractNumId w:val="87"/>
  </w:num>
  <w:num w:numId="75" w16cid:durableId="442306129">
    <w:abstractNumId w:val="62"/>
  </w:num>
  <w:num w:numId="76" w16cid:durableId="98259902">
    <w:abstractNumId w:val="88"/>
  </w:num>
  <w:num w:numId="77" w16cid:durableId="1656950022">
    <w:abstractNumId w:val="72"/>
  </w:num>
  <w:num w:numId="78" w16cid:durableId="21976109">
    <w:abstractNumId w:val="65"/>
  </w:num>
  <w:num w:numId="79" w16cid:durableId="1893611530">
    <w:abstractNumId w:val="5"/>
  </w:num>
  <w:num w:numId="80" w16cid:durableId="370810510">
    <w:abstractNumId w:val="67"/>
  </w:num>
  <w:num w:numId="81" w16cid:durableId="551188305">
    <w:abstractNumId w:val="29"/>
  </w:num>
  <w:num w:numId="82" w16cid:durableId="673995121">
    <w:abstractNumId w:val="3"/>
  </w:num>
  <w:num w:numId="83" w16cid:durableId="2103600809">
    <w:abstractNumId w:val="38"/>
  </w:num>
  <w:num w:numId="84" w16cid:durableId="1714842425">
    <w:abstractNumId w:val="22"/>
  </w:num>
  <w:num w:numId="85" w16cid:durableId="1027684073">
    <w:abstractNumId w:val="40"/>
  </w:num>
  <w:num w:numId="86" w16cid:durableId="1668902865">
    <w:abstractNumId w:val="78"/>
  </w:num>
  <w:num w:numId="87" w16cid:durableId="1048528031">
    <w:abstractNumId w:val="45"/>
  </w:num>
  <w:num w:numId="88" w16cid:durableId="936787894">
    <w:abstractNumId w:val="86"/>
  </w:num>
  <w:num w:numId="89" w16cid:durableId="1551916320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DEC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B094B"/>
    <w:rsid w:val="000C1ED6"/>
    <w:rsid w:val="000D54F6"/>
    <w:rsid w:val="000E63C9"/>
    <w:rsid w:val="000F13EE"/>
    <w:rsid w:val="001100E9"/>
    <w:rsid w:val="001129FE"/>
    <w:rsid w:val="00113423"/>
    <w:rsid w:val="00125114"/>
    <w:rsid w:val="001272FE"/>
    <w:rsid w:val="00130E9D"/>
    <w:rsid w:val="0013274F"/>
    <w:rsid w:val="00133405"/>
    <w:rsid w:val="001461BC"/>
    <w:rsid w:val="00147F24"/>
    <w:rsid w:val="00150A6D"/>
    <w:rsid w:val="001610B0"/>
    <w:rsid w:val="00185932"/>
    <w:rsid w:val="00185B35"/>
    <w:rsid w:val="001D6532"/>
    <w:rsid w:val="001F2BC8"/>
    <w:rsid w:val="001F5F6B"/>
    <w:rsid w:val="00204B26"/>
    <w:rsid w:val="00205B8B"/>
    <w:rsid w:val="002068B1"/>
    <w:rsid w:val="00224885"/>
    <w:rsid w:val="00230360"/>
    <w:rsid w:val="00243EBC"/>
    <w:rsid w:val="00246A35"/>
    <w:rsid w:val="002709FF"/>
    <w:rsid w:val="00284348"/>
    <w:rsid w:val="002B6DC2"/>
    <w:rsid w:val="002C5662"/>
    <w:rsid w:val="002F0AEC"/>
    <w:rsid w:val="002F51F5"/>
    <w:rsid w:val="00305AB6"/>
    <w:rsid w:val="00307A32"/>
    <w:rsid w:val="00312137"/>
    <w:rsid w:val="003176A2"/>
    <w:rsid w:val="00330359"/>
    <w:rsid w:val="00331157"/>
    <w:rsid w:val="0033762F"/>
    <w:rsid w:val="00345193"/>
    <w:rsid w:val="00352735"/>
    <w:rsid w:val="00352BFC"/>
    <w:rsid w:val="00360494"/>
    <w:rsid w:val="003658E9"/>
    <w:rsid w:val="00366C7E"/>
    <w:rsid w:val="00384EA3"/>
    <w:rsid w:val="003A12F7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4D62"/>
    <w:rsid w:val="00437026"/>
    <w:rsid w:val="0044085A"/>
    <w:rsid w:val="00444CAE"/>
    <w:rsid w:val="00453C79"/>
    <w:rsid w:val="004570B4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4F720B"/>
    <w:rsid w:val="005037F0"/>
    <w:rsid w:val="005144B8"/>
    <w:rsid w:val="00516A86"/>
    <w:rsid w:val="00525323"/>
    <w:rsid w:val="005275F6"/>
    <w:rsid w:val="00544F27"/>
    <w:rsid w:val="00553FFF"/>
    <w:rsid w:val="00572102"/>
    <w:rsid w:val="005757AF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07647"/>
    <w:rsid w:val="00611B9E"/>
    <w:rsid w:val="00623B4C"/>
    <w:rsid w:val="00632613"/>
    <w:rsid w:val="00636BFE"/>
    <w:rsid w:val="00645531"/>
    <w:rsid w:val="0064713C"/>
    <w:rsid w:val="0065205D"/>
    <w:rsid w:val="00652763"/>
    <w:rsid w:val="00656C4D"/>
    <w:rsid w:val="006650B5"/>
    <w:rsid w:val="006750DB"/>
    <w:rsid w:val="006A14D6"/>
    <w:rsid w:val="006A1A49"/>
    <w:rsid w:val="006A76E3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7F5AEA"/>
    <w:rsid w:val="00802E6C"/>
    <w:rsid w:val="008139EF"/>
    <w:rsid w:val="0081408A"/>
    <w:rsid w:val="00815D96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740E"/>
    <w:rsid w:val="008E4171"/>
    <w:rsid w:val="008E4F35"/>
    <w:rsid w:val="008F2D67"/>
    <w:rsid w:val="00902178"/>
    <w:rsid w:val="00903501"/>
    <w:rsid w:val="00903C32"/>
    <w:rsid w:val="00903EA7"/>
    <w:rsid w:val="0091533A"/>
    <w:rsid w:val="00916B16"/>
    <w:rsid w:val="009173B9"/>
    <w:rsid w:val="00932A05"/>
    <w:rsid w:val="0093335D"/>
    <w:rsid w:val="0093613E"/>
    <w:rsid w:val="00943026"/>
    <w:rsid w:val="00966B81"/>
    <w:rsid w:val="00977F79"/>
    <w:rsid w:val="00983300"/>
    <w:rsid w:val="009A49E8"/>
    <w:rsid w:val="009C0A3E"/>
    <w:rsid w:val="009C523B"/>
    <w:rsid w:val="009C5959"/>
    <w:rsid w:val="009C7720"/>
    <w:rsid w:val="009D6391"/>
    <w:rsid w:val="009E377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A56A5"/>
    <w:rsid w:val="00AB02A7"/>
    <w:rsid w:val="00AC29F3"/>
    <w:rsid w:val="00AE3A77"/>
    <w:rsid w:val="00AE7197"/>
    <w:rsid w:val="00B1190B"/>
    <w:rsid w:val="00B231E5"/>
    <w:rsid w:val="00B47A1E"/>
    <w:rsid w:val="00B5142F"/>
    <w:rsid w:val="00B77577"/>
    <w:rsid w:val="00B801D7"/>
    <w:rsid w:val="00B83977"/>
    <w:rsid w:val="00B878FF"/>
    <w:rsid w:val="00BA1013"/>
    <w:rsid w:val="00BA4CE3"/>
    <w:rsid w:val="00BD0942"/>
    <w:rsid w:val="00BD5941"/>
    <w:rsid w:val="00BF3671"/>
    <w:rsid w:val="00C02B87"/>
    <w:rsid w:val="00C15E27"/>
    <w:rsid w:val="00C23529"/>
    <w:rsid w:val="00C4086D"/>
    <w:rsid w:val="00C4177A"/>
    <w:rsid w:val="00C56AFC"/>
    <w:rsid w:val="00C573F8"/>
    <w:rsid w:val="00C60F61"/>
    <w:rsid w:val="00C63CEA"/>
    <w:rsid w:val="00C71F8D"/>
    <w:rsid w:val="00C74A97"/>
    <w:rsid w:val="00C7699F"/>
    <w:rsid w:val="00C937FE"/>
    <w:rsid w:val="00CA1896"/>
    <w:rsid w:val="00CA475D"/>
    <w:rsid w:val="00CB536C"/>
    <w:rsid w:val="00CB5B28"/>
    <w:rsid w:val="00CB6EE7"/>
    <w:rsid w:val="00CC6752"/>
    <w:rsid w:val="00CD3A5D"/>
    <w:rsid w:val="00CE31F0"/>
    <w:rsid w:val="00CF5371"/>
    <w:rsid w:val="00D0323A"/>
    <w:rsid w:val="00D0559F"/>
    <w:rsid w:val="00D064B5"/>
    <w:rsid w:val="00D077E9"/>
    <w:rsid w:val="00D21042"/>
    <w:rsid w:val="00D3091E"/>
    <w:rsid w:val="00D42CB7"/>
    <w:rsid w:val="00D43A78"/>
    <w:rsid w:val="00D4623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B7116"/>
    <w:rsid w:val="00DC706A"/>
    <w:rsid w:val="00DD152F"/>
    <w:rsid w:val="00DE213F"/>
    <w:rsid w:val="00DF027C"/>
    <w:rsid w:val="00DF5E90"/>
    <w:rsid w:val="00DF7D96"/>
    <w:rsid w:val="00E00A32"/>
    <w:rsid w:val="00E15127"/>
    <w:rsid w:val="00E22ACD"/>
    <w:rsid w:val="00E42776"/>
    <w:rsid w:val="00E470B7"/>
    <w:rsid w:val="00E620B0"/>
    <w:rsid w:val="00E62476"/>
    <w:rsid w:val="00E64677"/>
    <w:rsid w:val="00E702C3"/>
    <w:rsid w:val="00E81B40"/>
    <w:rsid w:val="00E873B5"/>
    <w:rsid w:val="00EC3088"/>
    <w:rsid w:val="00EE5B68"/>
    <w:rsid w:val="00EF555B"/>
    <w:rsid w:val="00F027BB"/>
    <w:rsid w:val="00F0307A"/>
    <w:rsid w:val="00F11DCF"/>
    <w:rsid w:val="00F14C3F"/>
    <w:rsid w:val="00F15841"/>
    <w:rsid w:val="00F162EA"/>
    <w:rsid w:val="00F41ECD"/>
    <w:rsid w:val="00F46DA1"/>
    <w:rsid w:val="00F47CC9"/>
    <w:rsid w:val="00F52D27"/>
    <w:rsid w:val="00F54B60"/>
    <w:rsid w:val="00F83527"/>
    <w:rsid w:val="00F8365F"/>
    <w:rsid w:val="00FA024F"/>
    <w:rsid w:val="00FA2C51"/>
    <w:rsid w:val="00FD583F"/>
    <w:rsid w:val="00FD7488"/>
    <w:rsid w:val="00FE143C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E143C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E143C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8F2D67"/>
    <w:pPr>
      <w:spacing w:before="120" w:after="60" w:line="240" w:lineRule="auto"/>
    </w:pPr>
    <w:rPr>
      <w:rFonts w:ascii="Calibri Light" w:eastAsia="Times New Roman" w:hAnsi="Calibri Light" w:cs="Times New Roman"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concuadrcula7concolores-nfasis1">
    <w:name w:val="Grid Table 7 Colorful Accent 1"/>
    <w:basedOn w:val="Tablanormal"/>
    <w:uiPriority w:val="52"/>
    <w:rsid w:val="00E64677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cueli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yperlink" Target="https://dcuel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04B26"/>
    <w:rsid w:val="0023140F"/>
    <w:rsid w:val="002447CA"/>
    <w:rsid w:val="002C5662"/>
    <w:rsid w:val="004010E7"/>
    <w:rsid w:val="00491E1D"/>
    <w:rsid w:val="005B625B"/>
    <w:rsid w:val="006B176B"/>
    <w:rsid w:val="00815D96"/>
    <w:rsid w:val="00960C1A"/>
    <w:rsid w:val="00B255B5"/>
    <w:rsid w:val="00C94860"/>
    <w:rsid w:val="00C974A8"/>
    <w:rsid w:val="00D203DB"/>
    <w:rsid w:val="00D6343F"/>
    <w:rsid w:val="00E62476"/>
    <w:rsid w:val="00EF27E6"/>
    <w:rsid w:val="00F010AA"/>
    <w:rsid w:val="00F658D2"/>
    <w:rsid w:val="00FB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3726</TotalTime>
  <Pages>6</Pages>
  <Words>1056</Words>
  <Characters>6751</Characters>
  <Application>Microsoft Office Word</Application>
  <DocSecurity>0</DocSecurity>
  <Lines>450</Lines>
  <Paragraphs>339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184</cp:revision>
  <cp:lastPrinted>2025-01-27T10:08:00Z</cp:lastPrinted>
  <dcterms:created xsi:type="dcterms:W3CDTF">2024-12-23T16:16:00Z</dcterms:created>
  <dcterms:modified xsi:type="dcterms:W3CDTF">2026-02-12T12:43:00Z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