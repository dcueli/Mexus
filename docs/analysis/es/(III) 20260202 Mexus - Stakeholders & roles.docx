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CD22FD">
      <w:pPr>
        <w:jc w:val="both"/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22FD">
            <w:pPr>
              <w:jc w:val="both"/>
              <w:rPr>
                <w:noProof/>
              </w:rPr>
            </w:pPr>
          </w:p>
          <w:p w14:paraId="613010EF" w14:textId="77777777" w:rsidR="00CD3A5D" w:rsidRPr="00BD0942" w:rsidRDefault="00CD3A5D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22FD">
            <w:pPr>
              <w:jc w:val="both"/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22FD">
                <w:pPr>
                  <w:jc w:val="both"/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22FD">
            <w:pPr>
              <w:jc w:val="both"/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3B3838" w:themeColor="background2" w:themeShade="40"/>
              </w:rPr>
            </w:sdtEndPr>
            <w:sdtContent>
              <w:p w14:paraId="37D29E9F" w14:textId="0D79B524" w:rsidR="00CD3A5D" w:rsidRPr="00D76649" w:rsidRDefault="00EC3088" w:rsidP="00CD22FD">
                <w:pPr>
                  <w:jc w:val="both"/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Pr="00B77577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</w:sdtContent>
          </w:sdt>
          <w:p w14:paraId="4B292414" w14:textId="77777777" w:rsidR="00CD22FD" w:rsidRPr="00CD22FD" w:rsidRDefault="00CD22FD" w:rsidP="00CD22FD">
            <w:pPr>
              <w:jc w:val="both"/>
              <w:rPr>
                <w:noProof/>
                <w:color w:val="808080" w:themeColor="background1" w:themeShade="80"/>
                <w:sz w:val="56"/>
                <w:szCs w:val="56"/>
              </w:rPr>
            </w:pPr>
            <w:r w:rsidRPr="00CD22FD">
              <w:rPr>
                <w:noProof/>
                <w:color w:val="808080" w:themeColor="background1" w:themeShade="80"/>
                <w:sz w:val="56"/>
                <w:szCs w:val="56"/>
              </w:rPr>
              <w:t>Stakeholders &amp; roles</w:t>
            </w:r>
          </w:p>
          <w:p w14:paraId="1EBE45E5" w14:textId="752FF078" w:rsidR="00CD3A5D" w:rsidRPr="00E42776" w:rsidRDefault="00CD3A5D" w:rsidP="00CD22FD">
            <w:pPr>
              <w:jc w:val="both"/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22FD">
            <w:pPr>
              <w:jc w:val="both"/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6530C9B5" w14:textId="7F048C98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1BB71A52" w14:textId="4694902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5A796F0A" w14:textId="3570B592" w:rsidR="00BD0942" w:rsidRDefault="00BD0942" w:rsidP="00CD22FD">
      <w:pPr>
        <w:spacing w:after="200"/>
        <w:jc w:val="both"/>
        <w:rPr>
          <w:noProof/>
          <w:lang w:bidi="es-ES"/>
        </w:rPr>
      </w:pPr>
    </w:p>
    <w:p w14:paraId="7FA5B5C2" w14:textId="77777777" w:rsidR="00D077E9" w:rsidRDefault="00D077E9" w:rsidP="00CD22FD">
      <w:pPr>
        <w:spacing w:after="200"/>
        <w:jc w:val="both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CD22FD">
      <w:pPr>
        <w:jc w:val="both"/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CD22FD">
      <w:pPr>
        <w:pStyle w:val="Ttulo1"/>
        <w:jc w:val="both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CD22FD">
      <w:pPr>
        <w:pStyle w:val="Subttulo"/>
        <w:ind w:firstLine="0"/>
        <w:jc w:val="both"/>
        <w:rPr>
          <w:rFonts w:asciiTheme="minorHAnsi" w:hAnsiTheme="minorHAnsi" w:cstheme="minorHAnsi"/>
        </w:rPr>
      </w:pPr>
    </w:p>
    <w:p w14:paraId="4201DCF3" w14:textId="77777777" w:rsidR="00B77577" w:rsidRPr="004570B4" w:rsidRDefault="00B77577" w:rsidP="00CD22FD">
      <w:pPr>
        <w:pStyle w:val="Encabezado"/>
        <w:numPr>
          <w:ilvl w:val="0"/>
          <w:numId w:val="24"/>
        </w:numPr>
        <w:jc w:val="both"/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3B1CB577" w14:textId="75355CE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Objetivo_del_documento" w:history="1">
        <w:r w:rsidRPr="00022545">
          <w:rPr>
            <w:rStyle w:val="Hipervnculo"/>
            <w:rFonts w:cstheme="minorHAnsi"/>
            <w:i/>
            <w:iCs/>
          </w:rPr>
          <w:t>Objetivo del documento</w:t>
        </w:r>
      </w:hyperlink>
    </w:p>
    <w:p w14:paraId="576A7CF5" w14:textId="0A15B521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Identificación_de_Stakeholders" w:history="1">
        <w:r w:rsidRPr="00022545">
          <w:rPr>
            <w:rStyle w:val="Hipervnculo"/>
            <w:rFonts w:cstheme="minorHAnsi"/>
            <w:i/>
            <w:iCs/>
          </w:rPr>
          <w:t xml:space="preserve">Identificación de </w:t>
        </w:r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</w:hyperlink>
    </w:p>
    <w:p w14:paraId="2B489DF8" w14:textId="2EB96D7A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in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internos</w:t>
        </w:r>
      </w:hyperlink>
    </w:p>
    <w:p w14:paraId="1BE0FA34" w14:textId="209D4813" w:rsidR="00022545" w:rsidRPr="00022545" w:rsidRDefault="00022545" w:rsidP="00022545">
      <w:pPr>
        <w:pStyle w:val="Encabezado"/>
        <w:numPr>
          <w:ilvl w:val="1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STAKEHOLDERS_EXTERNOS" w:history="1">
        <w:proofErr w:type="spellStart"/>
        <w:r w:rsidRPr="00022545">
          <w:rPr>
            <w:rStyle w:val="Hipervnculo"/>
            <w:rFonts w:cstheme="minorHAnsi"/>
            <w:i/>
            <w:iCs/>
          </w:rPr>
          <w:t>Stakeholders</w:t>
        </w:r>
        <w:proofErr w:type="spellEnd"/>
        <w:r w:rsidRPr="00022545">
          <w:rPr>
            <w:rStyle w:val="Hipervnculo"/>
            <w:rFonts w:cstheme="minorHAnsi"/>
            <w:i/>
            <w:iCs/>
          </w:rPr>
          <w:t xml:space="preserve"> externos</w:t>
        </w:r>
      </w:hyperlink>
    </w:p>
    <w:p w14:paraId="20EB5ED4" w14:textId="2B2744B2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MATRIZ_DE_ROLES" w:history="1">
        <w:r w:rsidRPr="00022545">
          <w:rPr>
            <w:rStyle w:val="Hipervnculo"/>
            <w:rFonts w:cstheme="minorHAnsi"/>
            <w:i/>
            <w:iCs/>
          </w:rPr>
          <w:t>Matriz de roles resumida</w:t>
        </w:r>
      </w:hyperlink>
    </w:p>
    <w:p w14:paraId="00A1BEDD" w14:textId="499844A9" w:rsidR="00022545" w:rsidRPr="00022545" w:rsidRDefault="00022545" w:rsidP="00022545">
      <w:pPr>
        <w:pStyle w:val="Encabezado"/>
        <w:numPr>
          <w:ilvl w:val="0"/>
          <w:numId w:val="24"/>
        </w:numPr>
        <w:jc w:val="both"/>
        <w:rPr>
          <w:rFonts w:cstheme="minorHAnsi"/>
          <w:i/>
          <w:iCs/>
          <w:color w:val="2C59A6"/>
          <w:u w:val="single"/>
        </w:rPr>
      </w:pPr>
      <w:hyperlink w:anchor="_Nota_final_-" w:history="1">
        <w:r w:rsidRPr="00022545">
          <w:rPr>
            <w:rStyle w:val="Hipervnculo"/>
            <w:rFonts w:cstheme="minorHAnsi"/>
            <w:i/>
            <w:iCs/>
          </w:rPr>
          <w:t>Nota final</w:t>
        </w:r>
      </w:hyperlink>
    </w:p>
    <w:p w14:paraId="0023746E" w14:textId="063B52F8" w:rsidR="00B77577" w:rsidRPr="00022545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begin"/>
      </w:r>
      <w:r>
        <w:instrText>HYPERLINK  \l "_APROBACIÓN_-_ir_1"</w:instrText>
      </w:r>
      <w:r>
        <w:fldChar w:fldCharType="separate"/>
      </w:r>
      <w:r w:rsidR="00E15127" w:rsidRPr="00022545">
        <w:rPr>
          <w:rStyle w:val="Hipervnculo"/>
        </w:rPr>
        <w:t>Aprob</w:t>
      </w:r>
      <w:r w:rsidR="00E15127" w:rsidRPr="00022545">
        <w:rPr>
          <w:rStyle w:val="Hipervnculo"/>
        </w:rPr>
        <w:t>a</w:t>
      </w:r>
      <w:r w:rsidR="00E15127" w:rsidRPr="00022545">
        <w:rPr>
          <w:rStyle w:val="Hipervnculo"/>
        </w:rPr>
        <w:t>ción</w:t>
      </w:r>
    </w:p>
    <w:p w14:paraId="37862463" w14:textId="39AE4603" w:rsidR="00B77577" w:rsidRPr="00B1190B" w:rsidRDefault="00022545" w:rsidP="00CD22FD">
      <w:pPr>
        <w:pStyle w:val="Prrafodelista"/>
        <w:numPr>
          <w:ilvl w:val="0"/>
          <w:numId w:val="24"/>
        </w:numPr>
        <w:jc w:val="both"/>
        <w:rPr>
          <w:rStyle w:val="Hipervnculo"/>
        </w:rPr>
      </w:pPr>
      <w:r>
        <w:fldChar w:fldCharType="end"/>
      </w:r>
      <w:r w:rsidR="00B1190B">
        <w:fldChar w:fldCharType="begin"/>
      </w:r>
      <w:r>
        <w:instrText>HYPERLINK  \l "_ESTADO_DEL_DOCUMENTO"</w:instrText>
      </w:r>
      <w:r w:rsidR="00B1190B">
        <w:fldChar w:fldCharType="separate"/>
      </w:r>
      <w:r w:rsidR="00B77577" w:rsidRPr="00B1190B">
        <w:rPr>
          <w:rStyle w:val="Hipervnculo"/>
        </w:rPr>
        <w:t>Estado del d</w:t>
      </w:r>
      <w:r w:rsidR="00B77577" w:rsidRPr="00B1190B">
        <w:rPr>
          <w:rStyle w:val="Hipervnculo"/>
        </w:rPr>
        <w:t>o</w:t>
      </w:r>
      <w:r w:rsidR="00B77577" w:rsidRPr="00B1190B">
        <w:rPr>
          <w:rStyle w:val="Hipervnculo"/>
        </w:rPr>
        <w:t>cumento</w:t>
      </w:r>
    </w:p>
    <w:p w14:paraId="411C2A5C" w14:textId="6E4E013D" w:rsidR="0049251D" w:rsidRDefault="00B1190B" w:rsidP="00CD22FD">
      <w:pPr>
        <w:spacing w:after="200"/>
        <w:jc w:val="both"/>
        <w:rPr>
          <w:color w:val="242D5B"/>
        </w:rPr>
      </w:pPr>
      <w:r>
        <w:rPr>
          <w:rFonts w:eastAsiaTheme="minorHAnsi"/>
        </w:rPr>
        <w:fldChar w:fldCharType="end"/>
      </w:r>
      <w:r w:rsidR="0049251D">
        <w:br w:type="page"/>
      </w:r>
    </w:p>
    <w:p w14:paraId="4CE70A6F" w14:textId="77777777" w:rsidR="00A342BC" w:rsidRPr="000D54F6" w:rsidRDefault="00A342BC" w:rsidP="00CD22FD">
      <w:pPr>
        <w:pStyle w:val="Encabezado"/>
        <w:jc w:val="both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CD22FD">
      <w:pPr>
        <w:pStyle w:val="Contenido"/>
      </w:pPr>
      <w:bookmarkStart w:id="1" w:name="_Prólogo"/>
      <w:bookmarkEnd w:id="1"/>
    </w:p>
    <w:p w14:paraId="6A46B9DF" w14:textId="77777777" w:rsidR="00932A05" w:rsidRDefault="00932A05" w:rsidP="00CD22F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4803FE3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72EF79E3" w:rsidR="004570B4" w:rsidRDefault="004570B4" w:rsidP="00CD22FD">
      <w:pPr>
        <w:pStyle w:val="Ttulo1"/>
        <w:jc w:val="both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2392"/>
        <w:gridCol w:w="5174"/>
        <w:gridCol w:w="1404"/>
      </w:tblGrid>
      <w:tr w:rsidR="004570B4" w:rsidRPr="006F063E" w14:paraId="4AEAB2A5" w14:textId="77777777" w:rsidTr="005757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CD22FD">
            <w:pPr>
              <w:pStyle w:val="Contenido"/>
              <w:rPr>
                <w:b w:val="0"/>
              </w:rPr>
            </w:pPr>
            <w:r w:rsidRPr="004C10B6">
              <w:rPr>
                <w:rStyle w:val="Fuerte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CD22FD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Fuerte"/>
                <w:b/>
              </w:rPr>
              <w:t>Autor</w:t>
            </w:r>
          </w:p>
        </w:tc>
      </w:tr>
      <w:tr w:rsidR="004570B4" w:rsidRPr="006F063E" w14:paraId="465CDE0C" w14:textId="77777777" w:rsidTr="005757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2E6BD754" w:rsidR="004570B4" w:rsidRPr="00CA475D" w:rsidRDefault="004570B4" w:rsidP="00CD22FD">
            <w:pPr>
              <w:pStyle w:val="Default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0DDAE552" w:rsidR="004570B4" w:rsidRPr="004570B4" w:rsidRDefault="001610B0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71195C">
              <w:rPr>
                <w:i/>
                <w:color w:val="FFFFFF" w:themeColor="background1"/>
              </w:rPr>
              <w:t>9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14F12A5A" w14:textId="77777777" w:rsidR="004570B4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  <w:p w14:paraId="2A4F30F1" w14:textId="77777777" w:rsidR="00C74A97" w:rsidRDefault="00C74A97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</w:p>
          <w:p w14:paraId="1ABFB9BB" w14:textId="18674FA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Objetivo del documento</w:t>
            </w:r>
          </w:p>
          <w:p w14:paraId="4844F321" w14:textId="63D24BDF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 xml:space="preserve">Identificación de </w:t>
            </w:r>
            <w:proofErr w:type="spellStart"/>
            <w:r w:rsidRPr="00AC3A3E">
              <w:rPr>
                <w:color w:val="FFFFFF" w:themeColor="background1"/>
                <w:sz w:val="18"/>
                <w:szCs w:val="18"/>
              </w:rPr>
              <w:t>stakeholders</w:t>
            </w:r>
            <w:proofErr w:type="spellEnd"/>
          </w:p>
          <w:p w14:paraId="18301BAC" w14:textId="71C37A84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Matriz de roles resumida</w:t>
            </w:r>
          </w:p>
          <w:p w14:paraId="08A2516E" w14:textId="7CD686AC" w:rsidR="00AC3A3E" w:rsidRP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Nota final</w:t>
            </w:r>
          </w:p>
          <w:p w14:paraId="47BBD359" w14:textId="17FBA154" w:rsidR="00C74A97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Aprobación</w:t>
            </w:r>
          </w:p>
          <w:p w14:paraId="40B082E1" w14:textId="6CB83AAD" w:rsidR="00AC3A3E" w:rsidRDefault="00AC3A3E" w:rsidP="00AC3A3E">
            <w:pPr>
              <w:pStyle w:val="Contenido"/>
              <w:numPr>
                <w:ilvl w:val="0"/>
                <w:numId w:val="71"/>
              </w:numPr>
              <w:ind w:left="357" w:hanging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  <w:r w:rsidRPr="00AC3A3E">
              <w:rPr>
                <w:color w:val="FFFFFF" w:themeColor="background1"/>
                <w:sz w:val="18"/>
                <w:szCs w:val="18"/>
              </w:rPr>
              <w:t>Estado del documento</w:t>
            </w:r>
          </w:p>
          <w:p w14:paraId="218AB893" w14:textId="77777777" w:rsidR="00AC3A3E" w:rsidRDefault="00AC3A3E" w:rsidP="00AC3A3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44731621" w14:textId="0E3C69D2" w:rsidR="00AC3A3E" w:rsidRDefault="00AC3A3E" w:rsidP="00AC3A3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 xml:space="preserve">Documento </w:t>
            </w:r>
            <w:r>
              <w:rPr>
                <w:b/>
                <w:bCs/>
                <w:i/>
                <w:color w:val="FFFFFF" w:themeColor="background1"/>
              </w:rPr>
              <w:t>finalizado</w:t>
            </w:r>
          </w:p>
          <w:p w14:paraId="2669D091" w14:textId="77777777" w:rsidR="00AC3A3E" w:rsidRPr="00AC3A3E" w:rsidRDefault="00AC3A3E" w:rsidP="00AC3A3E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  <w:p w14:paraId="47ACB11B" w14:textId="489773B3" w:rsidR="00C74A97" w:rsidRPr="00C74A97" w:rsidRDefault="00C74A97" w:rsidP="00AC3A3E">
            <w:pPr>
              <w:pStyle w:val="Contenido"/>
              <w:ind w:left="35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CD22FD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5757AF" w:rsidRPr="006F063E" w14:paraId="1CCBD7FD" w14:textId="77777777" w:rsidTr="005757A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08668D3" w:rsidR="005757AF" w:rsidRPr="006F063E" w:rsidRDefault="005757AF" w:rsidP="00CD22FD">
            <w:pPr>
              <w:pStyle w:val="Contenido"/>
            </w:pPr>
          </w:p>
        </w:tc>
        <w:tc>
          <w:tcPr>
            <w:tcW w:w="0" w:type="auto"/>
          </w:tcPr>
          <w:p w14:paraId="0B2BE59A" w14:textId="0BE6C7D2" w:rsidR="005757AF" w:rsidRPr="006F063E" w:rsidRDefault="005757AF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E13FC52" w14:textId="2848CCD5" w:rsidR="005757AF" w:rsidRPr="004C10B6" w:rsidRDefault="005757AF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</w:p>
        </w:tc>
        <w:tc>
          <w:tcPr>
            <w:tcW w:w="0" w:type="auto"/>
          </w:tcPr>
          <w:p w14:paraId="4FC3922E" w14:textId="3EB45C61" w:rsidR="005757AF" w:rsidRPr="006F063E" w:rsidRDefault="005757AF" w:rsidP="00CD22FD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4ED94E9" w14:textId="77777777" w:rsidR="004570B4" w:rsidRPr="008E4F35" w:rsidRDefault="004570B4" w:rsidP="00CD22FD">
      <w:pPr>
        <w:pStyle w:val="Contenido"/>
        <w:ind w:left="720" w:hanging="720"/>
      </w:pPr>
    </w:p>
    <w:p w14:paraId="7C3CBBE5" w14:textId="13DBE4A3" w:rsidR="00CD22FD" w:rsidRPr="00CD22FD" w:rsidRDefault="00022545" w:rsidP="00CD22FD">
      <w:pPr>
        <w:pStyle w:val="Ttulo1"/>
      </w:pPr>
      <w:bookmarkStart w:id="4" w:name="_Investigación_y_Aprendizaje"/>
      <w:bookmarkStart w:id="5" w:name="_Desarrollo"/>
      <w:bookmarkStart w:id="6" w:name="_VISIÓN_DEL_PRODUCTO"/>
      <w:bookmarkStart w:id="7" w:name="_Estructura_de_carpetas"/>
      <w:bookmarkStart w:id="8" w:name="_Mecánicas_implementadas"/>
      <w:bookmarkStart w:id="9" w:name="_Dificultades_encontradas"/>
      <w:bookmarkStart w:id="10" w:name="_Problemas_que_resuelve"/>
      <w:bookmarkStart w:id="11" w:name="_IDENTIFICACIÓN_DEL_PROYECTO"/>
      <w:bookmarkStart w:id="12" w:name="_Propósito_Y_JUSTIFICACIÓN"/>
      <w:bookmarkStart w:id="13" w:name="_Objetivo_del_documento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r w:rsidRPr="00CD22FD">
        <w:rPr>
          <w:caps w:val="0"/>
        </w:rPr>
        <w:t>OBJETIVO DEL DOCUMENTO</w:t>
      </w:r>
      <w:r w:rsidR="00CD22FD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CD22FD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0AE6792" w14:textId="77777777" w:rsidR="00CD22FD" w:rsidRDefault="00CD22FD" w:rsidP="00CD22FD">
      <w:pPr>
        <w:jc w:val="both"/>
      </w:pPr>
    </w:p>
    <w:p w14:paraId="41014A96" w14:textId="5E23061D" w:rsidR="00CD22FD" w:rsidRDefault="00CD22FD" w:rsidP="00CD22FD">
      <w:pPr>
        <w:jc w:val="both"/>
      </w:pPr>
      <w:r w:rsidRPr="00CD22FD">
        <w:t>Definir de forma explícita:</w:t>
      </w:r>
    </w:p>
    <w:p w14:paraId="3DECCDC1" w14:textId="77777777" w:rsidR="00CD22FD" w:rsidRPr="00CD22FD" w:rsidRDefault="00CD22FD" w:rsidP="00CD22FD">
      <w:pPr>
        <w:jc w:val="both"/>
      </w:pPr>
    </w:p>
    <w:p w14:paraId="699722D9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 xml:space="preserve">Quiénes son los </w:t>
      </w:r>
      <w:proofErr w:type="spellStart"/>
      <w:r w:rsidRPr="00CD22FD">
        <w:t>stakeholders</w:t>
      </w:r>
      <w:proofErr w:type="spellEnd"/>
      <w:r w:rsidRPr="00CD22FD">
        <w:t xml:space="preserve"> del proyecto </w:t>
      </w:r>
      <w:proofErr w:type="spellStart"/>
      <w:r w:rsidRPr="00CD22FD">
        <w:t>Mexus</w:t>
      </w:r>
      <w:proofErr w:type="spellEnd"/>
      <w:r w:rsidRPr="00CD22FD">
        <w:t>.</w:t>
      </w:r>
    </w:p>
    <w:p w14:paraId="6620CE2C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rol desempeña cada uno.</w:t>
      </w:r>
    </w:p>
    <w:p w14:paraId="13926B0B" w14:textId="77777777" w:rsidR="00CD22FD" w:rsidRPr="00CD22FD" w:rsidRDefault="00CD22FD" w:rsidP="00CD22FD">
      <w:pPr>
        <w:numPr>
          <w:ilvl w:val="0"/>
          <w:numId w:val="92"/>
        </w:numPr>
        <w:jc w:val="both"/>
      </w:pPr>
      <w:r w:rsidRPr="00CD22FD">
        <w:t>Qué responsabilidades, autoridad y límites tiene cada rol.</w:t>
      </w:r>
    </w:p>
    <w:p w14:paraId="11802CB6" w14:textId="77777777" w:rsidR="00CD22FD" w:rsidRDefault="00CD22FD" w:rsidP="00CD22FD">
      <w:pPr>
        <w:jc w:val="both"/>
      </w:pPr>
    </w:p>
    <w:p w14:paraId="73213E8A" w14:textId="409E3C68" w:rsidR="00CD22FD" w:rsidRPr="00CD22FD" w:rsidRDefault="00CD22FD" w:rsidP="00CD22FD">
      <w:pPr>
        <w:jc w:val="both"/>
      </w:pPr>
      <w:r w:rsidRPr="00CD22FD">
        <w:t xml:space="preserve">Este documento busca </w:t>
      </w:r>
      <w:r w:rsidRPr="00CD22FD">
        <w:rPr>
          <w:b/>
          <w:bCs/>
        </w:rPr>
        <w:t>evitar conflictos de decisión</w:t>
      </w:r>
      <w:r w:rsidRPr="00CD22FD">
        <w:t>, ambigüedades de responsabilidad y mezclas de sombreros durante el ciclo de vida del proyecto, incluso siendo un proyecto unipersonal.</w:t>
      </w:r>
    </w:p>
    <w:p w14:paraId="5D692127" w14:textId="066049D2" w:rsidR="00CD22FD" w:rsidRPr="00CD22FD" w:rsidRDefault="00CD22FD" w:rsidP="00CD22FD">
      <w:pPr>
        <w:jc w:val="both"/>
      </w:pPr>
    </w:p>
    <w:p w14:paraId="2529BA19" w14:textId="09464EF9" w:rsidR="00CD22FD" w:rsidRPr="00CD22FD" w:rsidRDefault="00022545" w:rsidP="00CD22FD">
      <w:pPr>
        <w:pStyle w:val="Ttulo1"/>
      </w:pPr>
      <w:bookmarkStart w:id="14" w:name="_Identificación_de_Stakeholders"/>
      <w:bookmarkEnd w:id="14"/>
      <w:r w:rsidRPr="00CD22FD">
        <w:rPr>
          <w:caps w:val="0"/>
        </w:rPr>
        <w:t>IDENTIFICACIÓN DE STAKEHOLDERS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7764BB3E" w14:textId="77777777" w:rsidR="00CD22FD" w:rsidRDefault="00CD22FD" w:rsidP="00CD22FD"/>
    <w:p w14:paraId="4CD51E42" w14:textId="56CC51A3" w:rsidR="00CD22FD" w:rsidRDefault="00CD22FD" w:rsidP="00CD22FD">
      <w:pPr>
        <w:pStyle w:val="Ttulo2"/>
      </w:pPr>
      <w:bookmarkStart w:id="15" w:name="_Stakeholders_internos"/>
      <w:bookmarkEnd w:id="15"/>
      <w:proofErr w:type="spellStart"/>
      <w:r w:rsidRPr="00CD22FD">
        <w:t>Stakeholders</w:t>
      </w:r>
      <w:proofErr w:type="spellEnd"/>
      <w:r w:rsidRPr="00CD22FD">
        <w:t xml:space="preserve"> internos</w:t>
      </w:r>
    </w:p>
    <w:p w14:paraId="23D7076B" w14:textId="21635B02" w:rsidR="00CD22FD" w:rsidRDefault="00CD22FD" w:rsidP="00CD22FD">
      <w:pPr>
        <w:pStyle w:val="Ttulo3"/>
        <w:rPr>
          <w:b w:val="0"/>
          <w:bCs/>
        </w:rPr>
      </w:pPr>
      <w:r w:rsidRPr="00CD22FD">
        <w:t>Project Manager (PM)</w:t>
      </w:r>
    </w:p>
    <w:p w14:paraId="5F7B94A6" w14:textId="7B631985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4" w:history="1">
        <w:r w:rsidRPr="00CD22FD">
          <w:rPr>
            <w:rStyle w:val="Hipervnculo"/>
            <w:b/>
            <w:bCs/>
          </w:rPr>
          <w:t>dcueli.com</w:t>
        </w:r>
      </w:hyperlink>
    </w:p>
    <w:p w14:paraId="23027FF2" w14:textId="0B44505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6C60C0AB" w14:textId="77777777" w:rsidR="00CD22FD" w:rsidRPr="00CD22FD" w:rsidRDefault="00CD22FD" w:rsidP="00CD22FD">
      <w:pPr>
        <w:jc w:val="both"/>
      </w:pPr>
    </w:p>
    <w:p w14:paraId="31F3200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Planificación del proyecto (tiempos, fases, hitos).</w:t>
      </w:r>
    </w:p>
    <w:p w14:paraId="571FD64D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Gestión del alcance y control de desviaciones.</w:t>
      </w:r>
    </w:p>
    <w:p w14:paraId="7B6D1F30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Priorización temporal (cuándo se hace, no qué se hace).</w:t>
      </w:r>
    </w:p>
    <w:p w14:paraId="24525EC3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lastRenderedPageBreak/>
        <w:t>Gestión de riesgos (técnicos, legales, organizativos).</w:t>
      </w:r>
    </w:p>
    <w:p w14:paraId="070A2F18" w14:textId="77777777" w:rsidR="00CD22FD" w:rsidRPr="00CD22FD" w:rsidRDefault="00CD22FD" w:rsidP="00CD22FD">
      <w:pPr>
        <w:numPr>
          <w:ilvl w:val="0"/>
          <w:numId w:val="93"/>
        </w:numPr>
        <w:jc w:val="both"/>
      </w:pPr>
      <w:r w:rsidRPr="00CD22FD">
        <w:t>Coordinación entre roles (aunque recaigan en la misma persona).</w:t>
      </w:r>
    </w:p>
    <w:p w14:paraId="21469DA9" w14:textId="77777777" w:rsidR="00CD22FD" w:rsidRDefault="00CD22FD" w:rsidP="00CD22FD">
      <w:pPr>
        <w:jc w:val="both"/>
        <w:rPr>
          <w:b/>
          <w:bCs/>
        </w:rPr>
      </w:pPr>
    </w:p>
    <w:p w14:paraId="2CBD4D70" w14:textId="612BBDF9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20ECA9B" w14:textId="77777777" w:rsidR="00CD22FD" w:rsidRPr="00CD22FD" w:rsidRDefault="00CD22FD" w:rsidP="00CD22FD">
      <w:pPr>
        <w:jc w:val="both"/>
      </w:pPr>
    </w:p>
    <w:p w14:paraId="7550917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Aprobar o rechazar cambios de alcance.</w:t>
      </w:r>
    </w:p>
    <w:p w14:paraId="2EEA2D0C" w14:textId="77777777" w:rsidR="00CD22FD" w:rsidRPr="00CD22FD" w:rsidRDefault="00CD22FD" w:rsidP="00CD22FD">
      <w:pPr>
        <w:numPr>
          <w:ilvl w:val="0"/>
          <w:numId w:val="94"/>
        </w:numPr>
        <w:jc w:val="both"/>
      </w:pPr>
      <w:r w:rsidRPr="00CD22FD">
        <w:t>Decidir pausas, refactorizaciones mayores o replanteamientos.</w:t>
      </w:r>
    </w:p>
    <w:p w14:paraId="0392D74D" w14:textId="77777777" w:rsidR="00CD22FD" w:rsidRDefault="00CD22FD" w:rsidP="00CD22FD">
      <w:pPr>
        <w:jc w:val="both"/>
        <w:rPr>
          <w:b/>
          <w:bCs/>
        </w:rPr>
      </w:pPr>
    </w:p>
    <w:p w14:paraId="68CEE785" w14:textId="2D1B18CA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2BD20785" w14:textId="77777777" w:rsidR="00CD22FD" w:rsidRPr="00CD22FD" w:rsidRDefault="00CD22FD" w:rsidP="00CD22FD">
      <w:pPr>
        <w:jc w:val="both"/>
      </w:pPr>
    </w:p>
    <w:p w14:paraId="6494C210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Definir el detalle funcional del producto.</w:t>
      </w:r>
    </w:p>
    <w:p w14:paraId="39E5DD78" w14:textId="77777777" w:rsidR="00CD22FD" w:rsidRPr="00CD22FD" w:rsidRDefault="00CD22FD" w:rsidP="00CD22FD">
      <w:pPr>
        <w:numPr>
          <w:ilvl w:val="0"/>
          <w:numId w:val="95"/>
        </w:numPr>
        <w:jc w:val="both"/>
      </w:pPr>
      <w:r w:rsidRPr="00CD22FD">
        <w:t>Tomar decisiones técnicas de bajo nivel.</w:t>
      </w:r>
    </w:p>
    <w:p w14:paraId="426E0F86" w14:textId="438C2C92" w:rsidR="00CD22FD" w:rsidRPr="00CD22FD" w:rsidRDefault="00CD22FD" w:rsidP="00CD22FD">
      <w:pPr>
        <w:jc w:val="both"/>
      </w:pPr>
    </w:p>
    <w:p w14:paraId="135653BC" w14:textId="7396C1D1" w:rsidR="00CD22FD" w:rsidRPr="00CD22FD" w:rsidRDefault="00CD22FD" w:rsidP="00CD22FD">
      <w:pPr>
        <w:pStyle w:val="Ttulo3"/>
      </w:pPr>
      <w:proofErr w:type="spellStart"/>
      <w:r w:rsidRPr="00CD22FD">
        <w:t>Product</w:t>
      </w:r>
      <w:proofErr w:type="spellEnd"/>
      <w:r w:rsidRPr="00CD22FD">
        <w:t xml:space="preserve"> Owner (PO)</w:t>
      </w:r>
    </w:p>
    <w:p w14:paraId="71D714C8" w14:textId="1734CC04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5" w:history="1">
        <w:r w:rsidRPr="00CD22FD">
          <w:rPr>
            <w:rStyle w:val="Hipervnculo"/>
            <w:b/>
            <w:bCs/>
          </w:rPr>
          <w:t>dcueli.com</w:t>
        </w:r>
      </w:hyperlink>
    </w:p>
    <w:p w14:paraId="6345336A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5189761" w14:textId="77777777" w:rsidR="00CD22FD" w:rsidRPr="00CD22FD" w:rsidRDefault="00CD22FD" w:rsidP="00CD22FD">
      <w:pPr>
        <w:jc w:val="both"/>
      </w:pPr>
    </w:p>
    <w:p w14:paraId="70D265F6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la visión del producto.</w:t>
      </w:r>
    </w:p>
    <w:p w14:paraId="529E8341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Mantener y priorizar el backlog.</w:t>
      </w:r>
    </w:p>
    <w:p w14:paraId="261E3C3E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Definir el valor del producto para el usuario final.</w:t>
      </w:r>
    </w:p>
    <w:p w14:paraId="70F9D204" w14:textId="77777777" w:rsidR="00CD22FD" w:rsidRPr="00CD22FD" w:rsidRDefault="00CD22FD" w:rsidP="00CD22FD">
      <w:pPr>
        <w:numPr>
          <w:ilvl w:val="0"/>
          <w:numId w:val="96"/>
        </w:numPr>
        <w:jc w:val="both"/>
      </w:pPr>
      <w:r w:rsidRPr="00CD22FD">
        <w:t>Aceptar o rechazar funcionalidades entregadas.</w:t>
      </w:r>
    </w:p>
    <w:p w14:paraId="24EE9D68" w14:textId="77777777" w:rsidR="00CD22FD" w:rsidRDefault="00CD22FD" w:rsidP="00CD22FD">
      <w:pPr>
        <w:jc w:val="both"/>
        <w:rPr>
          <w:b/>
          <w:bCs/>
        </w:rPr>
      </w:pPr>
    </w:p>
    <w:p w14:paraId="3AFAC5D6" w14:textId="2F17F1DB" w:rsidR="00CD22FD" w:rsidRPr="00CD22FD" w:rsidRDefault="00CD22FD" w:rsidP="00CD22FD">
      <w:pPr>
        <w:jc w:val="both"/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41846940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Decidir qué entra y qué no entra en cada versión.</w:t>
      </w:r>
    </w:p>
    <w:p w14:paraId="0FC6932C" w14:textId="77777777" w:rsidR="00CD22FD" w:rsidRPr="00CD22FD" w:rsidRDefault="00CD22FD" w:rsidP="00CD22FD">
      <w:pPr>
        <w:numPr>
          <w:ilvl w:val="0"/>
          <w:numId w:val="97"/>
        </w:numPr>
        <w:jc w:val="both"/>
      </w:pPr>
      <w:r w:rsidRPr="00CD22FD">
        <w:t>Priorizar requisitos mediante MoSCoW.</w:t>
      </w:r>
    </w:p>
    <w:p w14:paraId="758667D9" w14:textId="77777777" w:rsidR="00CD22FD" w:rsidRDefault="00CD22FD" w:rsidP="00CD22FD">
      <w:pPr>
        <w:jc w:val="both"/>
        <w:rPr>
          <w:b/>
          <w:bCs/>
        </w:rPr>
      </w:pPr>
    </w:p>
    <w:p w14:paraId="5008A712" w14:textId="7119600B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33D7C061" w14:textId="77777777" w:rsidR="00CD22FD" w:rsidRPr="00CD22FD" w:rsidRDefault="00CD22FD" w:rsidP="00CD22FD">
      <w:pPr>
        <w:jc w:val="both"/>
      </w:pPr>
    </w:p>
    <w:p w14:paraId="76FE3E32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Cómo se implementan técnicamente las funcionalidades.</w:t>
      </w:r>
    </w:p>
    <w:p w14:paraId="12A4EA25" w14:textId="77777777" w:rsidR="00CD22FD" w:rsidRPr="00CD22FD" w:rsidRDefault="00CD22FD" w:rsidP="00CD22FD">
      <w:pPr>
        <w:numPr>
          <w:ilvl w:val="0"/>
          <w:numId w:val="98"/>
        </w:numPr>
        <w:jc w:val="both"/>
      </w:pPr>
      <w:r w:rsidRPr="00CD22FD">
        <w:t>La planificación temporal detallada del proyecto.</w:t>
      </w:r>
    </w:p>
    <w:p w14:paraId="5BB74928" w14:textId="76FC1F8D" w:rsidR="00CD22FD" w:rsidRPr="00CD22FD" w:rsidRDefault="00CD22FD" w:rsidP="00CD22FD">
      <w:pPr>
        <w:jc w:val="both"/>
      </w:pPr>
    </w:p>
    <w:p w14:paraId="217E7AD2" w14:textId="3E28454F" w:rsidR="00CD22FD" w:rsidRPr="00CD22FD" w:rsidRDefault="00CD22FD" w:rsidP="00CD22FD">
      <w:pPr>
        <w:pStyle w:val="Ttulo3"/>
      </w:pPr>
      <w:r w:rsidRPr="00CD22FD">
        <w:t xml:space="preserve">Software </w:t>
      </w:r>
      <w:proofErr w:type="spellStart"/>
      <w:r w:rsidRPr="00CD22FD">
        <w:t>Architect</w:t>
      </w:r>
      <w:proofErr w:type="spellEnd"/>
      <w:r w:rsidRPr="00CD22FD">
        <w:t xml:space="preserve"> (SA)</w:t>
      </w:r>
    </w:p>
    <w:p w14:paraId="0C3A845D" w14:textId="1E96D90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6" w:history="1">
        <w:r w:rsidRPr="00CD22FD">
          <w:rPr>
            <w:rStyle w:val="Hipervnculo"/>
            <w:b/>
            <w:bCs/>
          </w:rPr>
          <w:t>dcueli.com</w:t>
        </w:r>
      </w:hyperlink>
    </w:p>
    <w:p w14:paraId="3BF48E7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386449BB" w14:textId="77777777" w:rsidR="00CD22FD" w:rsidRPr="00CD22FD" w:rsidRDefault="00CD22FD" w:rsidP="00CD22FD">
      <w:pPr>
        <w:jc w:val="both"/>
      </w:pPr>
    </w:p>
    <w:p w14:paraId="300B6625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Definir la arquitectura global del sistema.</w:t>
      </w:r>
    </w:p>
    <w:p w14:paraId="405A6246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Decidir tecnologías, patrones y separación de responsabilidades.</w:t>
      </w:r>
    </w:p>
    <w:p w14:paraId="6678E02F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Asegurar robustez, mantenibilidad y escalabilidad.</w:t>
      </w:r>
    </w:p>
    <w:p w14:paraId="463D5339" w14:textId="77777777" w:rsidR="00CD22FD" w:rsidRPr="00CD22FD" w:rsidRDefault="00CD22FD" w:rsidP="00CD22FD">
      <w:pPr>
        <w:numPr>
          <w:ilvl w:val="0"/>
          <w:numId w:val="99"/>
        </w:numPr>
        <w:jc w:val="both"/>
      </w:pPr>
      <w:r w:rsidRPr="00CD22FD">
        <w:t>Evaluar riesgos técnicos (</w:t>
      </w:r>
      <w:proofErr w:type="spellStart"/>
      <w:r w:rsidRPr="00CD22FD">
        <w:t>APIs</w:t>
      </w:r>
      <w:proofErr w:type="spellEnd"/>
      <w:r w:rsidRPr="00CD22FD">
        <w:t xml:space="preserve"> nativas, compatibilidad Android, etc.).</w:t>
      </w:r>
    </w:p>
    <w:p w14:paraId="1E437BD8" w14:textId="77777777" w:rsidR="00CD22FD" w:rsidRDefault="00CD22FD" w:rsidP="00CD22FD">
      <w:pPr>
        <w:jc w:val="both"/>
        <w:rPr>
          <w:b/>
          <w:bCs/>
        </w:rPr>
      </w:pPr>
    </w:p>
    <w:p w14:paraId="39AE9DFB" w14:textId="1C0F9E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Pr="00CD22FD">
        <w:rPr>
          <w:b/>
          <w:bCs/>
        </w:rPr>
        <w:t>:</w:t>
      </w:r>
    </w:p>
    <w:p w14:paraId="0698A1CE" w14:textId="77777777" w:rsidR="00CD22FD" w:rsidRPr="00CD22FD" w:rsidRDefault="00CD22FD" w:rsidP="00CD22FD">
      <w:pPr>
        <w:jc w:val="both"/>
      </w:pPr>
    </w:p>
    <w:p w14:paraId="7AEF6BB7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 xml:space="preserve">Decidir Java vs </w:t>
      </w:r>
      <w:proofErr w:type="spellStart"/>
      <w:r w:rsidRPr="00CD22FD">
        <w:t>Kotlin</w:t>
      </w:r>
      <w:proofErr w:type="spellEnd"/>
      <w:r w:rsidRPr="00CD22FD">
        <w:t>.</w:t>
      </w:r>
    </w:p>
    <w:p w14:paraId="4E043AE6" w14:textId="77777777" w:rsidR="00CD22FD" w:rsidRPr="00CD22FD" w:rsidRDefault="00CD22FD" w:rsidP="00CD22FD">
      <w:pPr>
        <w:numPr>
          <w:ilvl w:val="0"/>
          <w:numId w:val="100"/>
        </w:numPr>
        <w:jc w:val="both"/>
      </w:pPr>
      <w:r w:rsidRPr="00CD22FD">
        <w:t>Diseñar la estructura del plugin Capacitor y sus módulos.</w:t>
      </w:r>
    </w:p>
    <w:p w14:paraId="6AB9FF59" w14:textId="77777777" w:rsidR="00CD22FD" w:rsidRDefault="00CD22FD" w:rsidP="00CD22FD">
      <w:pPr>
        <w:jc w:val="both"/>
        <w:rPr>
          <w:b/>
          <w:bCs/>
        </w:rPr>
      </w:pPr>
    </w:p>
    <w:p w14:paraId="4FC5E85D" w14:textId="77777777" w:rsidR="00CD22FD" w:rsidRDefault="00CD22FD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1354674B" w14:textId="7A6D5795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No es responsable de:</w:t>
      </w:r>
    </w:p>
    <w:p w14:paraId="43CB7F86" w14:textId="77777777" w:rsidR="00CD22FD" w:rsidRPr="00CD22FD" w:rsidRDefault="00CD22FD" w:rsidP="00CD22FD">
      <w:pPr>
        <w:jc w:val="both"/>
      </w:pPr>
    </w:p>
    <w:p w14:paraId="280B64A4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Priorizar negocio.</w:t>
      </w:r>
    </w:p>
    <w:p w14:paraId="5820AA7D" w14:textId="77777777" w:rsidR="00CD22FD" w:rsidRPr="00CD22FD" w:rsidRDefault="00CD22FD" w:rsidP="00CD22FD">
      <w:pPr>
        <w:numPr>
          <w:ilvl w:val="0"/>
          <w:numId w:val="101"/>
        </w:numPr>
        <w:jc w:val="both"/>
      </w:pPr>
      <w:r w:rsidRPr="00CD22FD">
        <w:t>Gestión de tiempos y entregables.</w:t>
      </w:r>
    </w:p>
    <w:p w14:paraId="78395F1D" w14:textId="70E80155" w:rsidR="00CD22FD" w:rsidRPr="00CD22FD" w:rsidRDefault="00CD22FD" w:rsidP="00CD22FD">
      <w:pPr>
        <w:jc w:val="both"/>
      </w:pPr>
    </w:p>
    <w:p w14:paraId="4C02D658" w14:textId="30D93420" w:rsidR="00CD22FD" w:rsidRPr="00CD22FD" w:rsidRDefault="00CD22FD" w:rsidP="0046133C">
      <w:pPr>
        <w:pStyle w:val="Ttulo3"/>
      </w:pPr>
      <w:proofErr w:type="spellStart"/>
      <w:r w:rsidRPr="00CD22FD">
        <w:t>Developer</w:t>
      </w:r>
      <w:proofErr w:type="spellEnd"/>
    </w:p>
    <w:p w14:paraId="23E5BCB8" w14:textId="695A8149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</w:t>
      </w:r>
      <w:hyperlink r:id="rId17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3F85B503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492523BF" w14:textId="77777777" w:rsidR="0046133C" w:rsidRPr="00CD22FD" w:rsidRDefault="0046133C" w:rsidP="00CD22FD">
      <w:pPr>
        <w:jc w:val="both"/>
      </w:pPr>
    </w:p>
    <w:p w14:paraId="077E0996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Implementar el código conforme a la arquitectura definida.</w:t>
      </w:r>
    </w:p>
    <w:p w14:paraId="09427CA3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Escribir código robusto, mantenible y </w:t>
      </w:r>
      <w:proofErr w:type="spellStart"/>
      <w:r w:rsidRPr="00CD22FD">
        <w:t>testeable</w:t>
      </w:r>
      <w:proofErr w:type="spellEnd"/>
      <w:r w:rsidRPr="00CD22FD">
        <w:t>.</w:t>
      </w:r>
    </w:p>
    <w:p w14:paraId="56B43515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 xml:space="preserve">Implementar </w:t>
      </w:r>
      <w:proofErr w:type="spellStart"/>
      <w:r w:rsidRPr="00CD22FD">
        <w:t>logging</w:t>
      </w:r>
      <w:proofErr w:type="spellEnd"/>
      <w:r w:rsidRPr="00CD22FD">
        <w:t xml:space="preserve"> y mecanismos mínimos de diagnóstico.</w:t>
      </w:r>
    </w:p>
    <w:p w14:paraId="5A65457D" w14:textId="77777777" w:rsidR="00CD22FD" w:rsidRPr="00CD22FD" w:rsidRDefault="00CD22FD" w:rsidP="00CD22FD">
      <w:pPr>
        <w:numPr>
          <w:ilvl w:val="0"/>
          <w:numId w:val="102"/>
        </w:numPr>
        <w:jc w:val="both"/>
      </w:pPr>
      <w:r w:rsidRPr="00CD22FD">
        <w:t>Corregir bugs y realizar refactorizaciones necesarias.</w:t>
      </w:r>
    </w:p>
    <w:p w14:paraId="30524602" w14:textId="77777777" w:rsidR="0046133C" w:rsidRDefault="0046133C" w:rsidP="00CD22FD">
      <w:pPr>
        <w:jc w:val="both"/>
        <w:rPr>
          <w:b/>
          <w:bCs/>
        </w:rPr>
      </w:pPr>
    </w:p>
    <w:p w14:paraId="7A27A499" w14:textId="2AE50DE1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4B20DFBE" w14:textId="77777777" w:rsidR="0046133C" w:rsidRPr="00CD22FD" w:rsidRDefault="0046133C" w:rsidP="00CD22FD">
      <w:pPr>
        <w:jc w:val="both"/>
      </w:pPr>
    </w:p>
    <w:p w14:paraId="5DE279C4" w14:textId="77777777" w:rsidR="00CD22FD" w:rsidRPr="00CD22FD" w:rsidRDefault="00CD22FD" w:rsidP="00CD22FD">
      <w:pPr>
        <w:numPr>
          <w:ilvl w:val="0"/>
          <w:numId w:val="103"/>
        </w:numPr>
        <w:jc w:val="both"/>
      </w:pPr>
      <w:r w:rsidRPr="00CD22FD">
        <w:t>Proponer mejoras técnicas.</w:t>
      </w:r>
    </w:p>
    <w:p w14:paraId="54663B87" w14:textId="77777777" w:rsidR="00CD22FD" w:rsidRDefault="00CD22FD" w:rsidP="00CD22FD">
      <w:pPr>
        <w:numPr>
          <w:ilvl w:val="0"/>
          <w:numId w:val="103"/>
        </w:numPr>
        <w:jc w:val="both"/>
      </w:pPr>
      <w:r w:rsidRPr="00CD22FD">
        <w:t>Alertar de deuda técnica o riesgos de implementación.</w:t>
      </w:r>
    </w:p>
    <w:p w14:paraId="3FF3D842" w14:textId="77777777" w:rsidR="0046133C" w:rsidRPr="00CD22FD" w:rsidRDefault="0046133C" w:rsidP="0046133C">
      <w:pPr>
        <w:jc w:val="both"/>
      </w:pPr>
    </w:p>
    <w:p w14:paraId="71069663" w14:textId="77777777" w:rsidR="00CD22FD" w:rsidRPr="00CD22FD" w:rsidRDefault="00CD22FD" w:rsidP="00CD22FD">
      <w:pPr>
        <w:jc w:val="both"/>
      </w:pPr>
      <w:r w:rsidRPr="00CD22FD">
        <w:rPr>
          <w:b/>
          <w:bCs/>
        </w:rPr>
        <w:t>No es responsable de:</w:t>
      </w:r>
    </w:p>
    <w:p w14:paraId="24C446D5" w14:textId="77777777" w:rsidR="00CD22FD" w:rsidRPr="00CD22FD" w:rsidRDefault="00CD22FD" w:rsidP="00CD22FD">
      <w:pPr>
        <w:numPr>
          <w:ilvl w:val="0"/>
          <w:numId w:val="104"/>
        </w:numPr>
        <w:jc w:val="both"/>
      </w:pPr>
      <w:r w:rsidRPr="00CD22FD">
        <w:t>Cambiar requisitos por iniciativa propia.</w:t>
      </w:r>
    </w:p>
    <w:p w14:paraId="18DE1E64" w14:textId="08BC2184" w:rsidR="00CD22FD" w:rsidRPr="00CD22FD" w:rsidRDefault="00CD22FD" w:rsidP="00CD22FD">
      <w:pPr>
        <w:jc w:val="both"/>
      </w:pPr>
    </w:p>
    <w:p w14:paraId="1C40A0F8" w14:textId="288BAFCD" w:rsidR="00CD22FD" w:rsidRPr="00CD22FD" w:rsidRDefault="00CD22FD" w:rsidP="0046133C">
      <w:pPr>
        <w:pStyle w:val="Ttulo3"/>
      </w:pPr>
      <w:r w:rsidRPr="00CD22FD">
        <w:t xml:space="preserve">Scrum </w:t>
      </w:r>
      <w:proofErr w:type="gramStart"/>
      <w:r w:rsidRPr="00CD22FD">
        <w:t>Master</w:t>
      </w:r>
      <w:proofErr w:type="gramEnd"/>
    </w:p>
    <w:p w14:paraId="766C1E3C" w14:textId="0DE8D051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="0046133C" w:rsidRPr="00CD22FD">
        <w:t xml:space="preserve"> </w:t>
      </w:r>
      <w:hyperlink r:id="rId18" w:history="1">
        <w:r w:rsidR="0046133C" w:rsidRPr="00CD22FD">
          <w:rPr>
            <w:rStyle w:val="Hipervnculo"/>
            <w:b/>
            <w:bCs/>
          </w:rPr>
          <w:t>dcueli.com</w:t>
        </w:r>
      </w:hyperlink>
    </w:p>
    <w:p w14:paraId="2CD0E35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Responsabilidades:</w:t>
      </w:r>
    </w:p>
    <w:p w14:paraId="565F3F0D" w14:textId="77777777" w:rsidR="0046133C" w:rsidRPr="00CD22FD" w:rsidRDefault="0046133C" w:rsidP="00CD22FD">
      <w:pPr>
        <w:jc w:val="both"/>
      </w:pPr>
    </w:p>
    <w:p w14:paraId="64ADC6FC" w14:textId="21B60DAF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>Definir y velar por el marco de trabajo ágil</w:t>
      </w:r>
      <w:r w:rsidR="0046133C">
        <w:t>/</w:t>
      </w:r>
      <w:r w:rsidRPr="00CD22FD">
        <w:t>híbrido.</w:t>
      </w:r>
    </w:p>
    <w:p w14:paraId="79B79799" w14:textId="77777777" w:rsidR="00CD22FD" w:rsidRPr="00CD22FD" w:rsidRDefault="00CD22FD" w:rsidP="00CD22FD">
      <w:pPr>
        <w:numPr>
          <w:ilvl w:val="0"/>
          <w:numId w:val="105"/>
        </w:numPr>
        <w:jc w:val="both"/>
      </w:pPr>
      <w:r w:rsidRPr="00CD22FD">
        <w:t xml:space="preserve">Facilitar </w:t>
      </w:r>
      <w:proofErr w:type="spellStart"/>
      <w:r w:rsidRPr="00CD22FD">
        <w:t>sprints</w:t>
      </w:r>
      <w:proofErr w:type="spellEnd"/>
      <w:r w:rsidRPr="00CD22FD">
        <w:t>, revisiones y retrospectivas (aunque sean personales).</w:t>
      </w:r>
    </w:p>
    <w:p w14:paraId="133FB18F" w14:textId="77777777" w:rsidR="00CD22FD" w:rsidRDefault="00CD22FD" w:rsidP="00CD22FD">
      <w:pPr>
        <w:numPr>
          <w:ilvl w:val="0"/>
          <w:numId w:val="105"/>
        </w:numPr>
        <w:jc w:val="both"/>
      </w:pPr>
      <w:r w:rsidRPr="00CD22FD">
        <w:t>Detectar bloqueos y fricciones en el proceso.</w:t>
      </w:r>
    </w:p>
    <w:p w14:paraId="470D025A" w14:textId="77777777" w:rsidR="0046133C" w:rsidRPr="00CD22FD" w:rsidRDefault="0046133C" w:rsidP="0046133C">
      <w:pPr>
        <w:jc w:val="both"/>
      </w:pPr>
    </w:p>
    <w:p w14:paraId="0D8B80DC" w14:textId="7FB889F4" w:rsidR="00CD22FD" w:rsidRDefault="0046133C" w:rsidP="00CD22FD">
      <w:pPr>
        <w:jc w:val="both"/>
        <w:rPr>
          <w:b/>
          <w:bCs/>
        </w:rPr>
      </w:pPr>
      <w:r w:rsidRPr="00CD22FD">
        <w:rPr>
          <w:b/>
          <w:bCs/>
        </w:rPr>
        <w:t>Autori</w:t>
      </w:r>
      <w:r>
        <w:rPr>
          <w:b/>
          <w:bCs/>
        </w:rPr>
        <w:t>zado para</w:t>
      </w:r>
      <w:r w:rsidR="00CD22FD" w:rsidRPr="00CD22FD">
        <w:rPr>
          <w:b/>
          <w:bCs/>
        </w:rPr>
        <w:t>:</w:t>
      </w:r>
    </w:p>
    <w:p w14:paraId="3F3DFCE6" w14:textId="77777777" w:rsidR="0046133C" w:rsidRPr="00CD22FD" w:rsidRDefault="0046133C" w:rsidP="00CD22FD">
      <w:pPr>
        <w:jc w:val="both"/>
      </w:pPr>
    </w:p>
    <w:p w14:paraId="3BDB3D75" w14:textId="77777777" w:rsidR="00CD22FD" w:rsidRDefault="00CD22FD" w:rsidP="00CD22FD">
      <w:pPr>
        <w:numPr>
          <w:ilvl w:val="0"/>
          <w:numId w:val="106"/>
        </w:numPr>
        <w:jc w:val="both"/>
      </w:pPr>
      <w:r w:rsidRPr="00CD22FD">
        <w:t>Ajustar el proceso (Scrum/Kanban/Waterfall híbrido).</w:t>
      </w:r>
    </w:p>
    <w:p w14:paraId="6D8DF9F1" w14:textId="77777777" w:rsidR="0046133C" w:rsidRPr="00CD22FD" w:rsidRDefault="0046133C" w:rsidP="0046133C">
      <w:pPr>
        <w:ind w:left="360"/>
        <w:jc w:val="both"/>
      </w:pPr>
    </w:p>
    <w:p w14:paraId="64D17A8F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No es responsable de:</w:t>
      </w:r>
    </w:p>
    <w:p w14:paraId="610D39C2" w14:textId="77777777" w:rsidR="0046133C" w:rsidRPr="00CD22FD" w:rsidRDefault="0046133C" w:rsidP="00CD22FD">
      <w:pPr>
        <w:jc w:val="both"/>
      </w:pPr>
    </w:p>
    <w:p w14:paraId="53579D9C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Definir requisitos.</w:t>
      </w:r>
    </w:p>
    <w:p w14:paraId="63464575" w14:textId="77777777" w:rsidR="00CD22FD" w:rsidRPr="00CD22FD" w:rsidRDefault="00CD22FD" w:rsidP="00CD22FD">
      <w:pPr>
        <w:numPr>
          <w:ilvl w:val="0"/>
          <w:numId w:val="107"/>
        </w:numPr>
        <w:jc w:val="both"/>
      </w:pPr>
      <w:r w:rsidRPr="00CD22FD">
        <w:t>Tomar decisiones técnicas.</w:t>
      </w:r>
    </w:p>
    <w:p w14:paraId="19E386E7" w14:textId="536DC4AE" w:rsidR="00CD22FD" w:rsidRPr="00CD22FD" w:rsidRDefault="00CD22FD" w:rsidP="00CD22FD">
      <w:pPr>
        <w:jc w:val="both"/>
      </w:pPr>
    </w:p>
    <w:p w14:paraId="48BB06E3" w14:textId="51CFA048" w:rsidR="00CD22FD" w:rsidRPr="00CD22FD" w:rsidRDefault="00022545" w:rsidP="00022545">
      <w:pPr>
        <w:pStyle w:val="Ttulo2"/>
      </w:pPr>
      <w:bookmarkStart w:id="16" w:name="_STAKEHOLDERS_EXTERNOS"/>
      <w:bookmarkEnd w:id="16"/>
      <w:proofErr w:type="spellStart"/>
      <w:r w:rsidRPr="00CD22FD">
        <w:t>Stakeholders</w:t>
      </w:r>
      <w:proofErr w:type="spellEnd"/>
      <w:r w:rsidRPr="00CD22FD">
        <w:t xml:space="preserve"> externos</w:t>
      </w:r>
    </w:p>
    <w:p w14:paraId="4A040A6E" w14:textId="28158BAE" w:rsidR="00CD22FD" w:rsidRPr="00CD22FD" w:rsidRDefault="00CD22FD" w:rsidP="00022545">
      <w:pPr>
        <w:pStyle w:val="Ttulo3"/>
      </w:pPr>
      <w:r w:rsidRPr="00CD22FD">
        <w:t>Usuario final (Cliente)</w:t>
      </w:r>
    </w:p>
    <w:p w14:paraId="1811013E" w14:textId="2F4D3EF0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Usuario que instala </w:t>
      </w:r>
      <w:proofErr w:type="spellStart"/>
      <w:r w:rsidRPr="0046133C">
        <w:rPr>
          <w:b/>
          <w:bCs/>
        </w:rPr>
        <w:t>Mexus</w:t>
      </w:r>
      <w:proofErr w:type="spellEnd"/>
    </w:p>
    <w:p w14:paraId="5F6974D9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46719CF" w14:textId="77777777" w:rsidR="0046133C" w:rsidRPr="00CD22FD" w:rsidRDefault="0046133C" w:rsidP="00CD22FD">
      <w:pPr>
        <w:jc w:val="both"/>
      </w:pPr>
    </w:p>
    <w:p w14:paraId="6BB4940D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Grabación de llamadas local, comprensible y bajo su control.</w:t>
      </w:r>
    </w:p>
    <w:p w14:paraId="09A0B428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Robustez y fiabilidad.</w:t>
      </w:r>
    </w:p>
    <w:p w14:paraId="752C18B4" w14:textId="77777777" w:rsidR="00CD22FD" w:rsidRPr="00CD22FD" w:rsidRDefault="00CD22FD" w:rsidP="00CD22FD">
      <w:pPr>
        <w:numPr>
          <w:ilvl w:val="0"/>
          <w:numId w:val="108"/>
        </w:numPr>
        <w:jc w:val="both"/>
      </w:pPr>
      <w:r w:rsidRPr="00CD22FD">
        <w:t>Respeto a la privacidad y claridad legal.</w:t>
      </w:r>
    </w:p>
    <w:p w14:paraId="0F11CE11" w14:textId="77777777" w:rsidR="0046133C" w:rsidRDefault="0046133C">
      <w:pPr>
        <w:spacing w:after="200" w:line="276" w:lineRule="auto"/>
        <w:contextualSpacing w:val="0"/>
        <w:rPr>
          <w:b/>
          <w:bCs/>
        </w:rPr>
      </w:pPr>
      <w:r>
        <w:rPr>
          <w:b/>
          <w:bCs/>
        </w:rPr>
        <w:br w:type="page"/>
      </w:r>
    </w:p>
    <w:p w14:paraId="37BC97BE" w14:textId="655F2B6C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lastRenderedPageBreak/>
        <w:t>Influencia:</w:t>
      </w:r>
    </w:p>
    <w:p w14:paraId="60A032C6" w14:textId="77777777" w:rsidR="0046133C" w:rsidRPr="00CD22FD" w:rsidRDefault="0046133C" w:rsidP="00CD22FD">
      <w:pPr>
        <w:jc w:val="both"/>
      </w:pPr>
    </w:p>
    <w:p w14:paraId="591632A8" w14:textId="77777777" w:rsidR="00CD22FD" w:rsidRPr="00CD22FD" w:rsidRDefault="00CD22FD" w:rsidP="00CD22FD">
      <w:pPr>
        <w:numPr>
          <w:ilvl w:val="0"/>
          <w:numId w:val="109"/>
        </w:numPr>
        <w:jc w:val="both"/>
      </w:pPr>
      <w:r w:rsidRPr="00CD22FD">
        <w:t>Media (</w:t>
      </w:r>
      <w:proofErr w:type="spellStart"/>
      <w:r w:rsidRPr="00CD22FD">
        <w:t>feedback</w:t>
      </w:r>
      <w:proofErr w:type="spellEnd"/>
      <w:r w:rsidRPr="00CD22FD">
        <w:t xml:space="preserve"> posterior a versiones iniciales).</w:t>
      </w:r>
    </w:p>
    <w:p w14:paraId="43A240AE" w14:textId="391B1102" w:rsidR="00CD22FD" w:rsidRPr="00CD22FD" w:rsidRDefault="00CD22FD" w:rsidP="00CD22FD">
      <w:pPr>
        <w:jc w:val="both"/>
      </w:pPr>
    </w:p>
    <w:p w14:paraId="42983165" w14:textId="45CF2BD9" w:rsidR="00CD22FD" w:rsidRPr="00CD22FD" w:rsidRDefault="00CD22FD" w:rsidP="00022545">
      <w:pPr>
        <w:pStyle w:val="Ttulo3"/>
      </w:pPr>
      <w:r w:rsidRPr="00CD22FD">
        <w:t xml:space="preserve">Google (Android / Play </w:t>
      </w:r>
      <w:proofErr w:type="spellStart"/>
      <w:r w:rsidRPr="00CD22FD">
        <w:t>Services</w:t>
      </w:r>
      <w:proofErr w:type="spellEnd"/>
      <w:r w:rsidRPr="00CD22FD">
        <w:t>)</w:t>
      </w:r>
    </w:p>
    <w:p w14:paraId="63ABD5E4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Plataforma</w:t>
      </w:r>
    </w:p>
    <w:p w14:paraId="523982BD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20556CF0" w14:textId="77777777" w:rsidR="0046133C" w:rsidRPr="00CD22FD" w:rsidRDefault="0046133C" w:rsidP="00CD22FD">
      <w:pPr>
        <w:jc w:val="both"/>
      </w:pPr>
    </w:p>
    <w:p w14:paraId="0359709E" w14:textId="77777777" w:rsidR="00CD22FD" w:rsidRPr="00CD22FD" w:rsidRDefault="00CD22FD" w:rsidP="00CD22FD">
      <w:pPr>
        <w:numPr>
          <w:ilvl w:val="0"/>
          <w:numId w:val="110"/>
        </w:numPr>
        <w:jc w:val="both"/>
      </w:pPr>
      <w:r w:rsidRPr="00CD22FD">
        <w:t>Cumplimiento de políticas de privacidad.</w:t>
      </w:r>
    </w:p>
    <w:p w14:paraId="19421CB7" w14:textId="77777777" w:rsidR="00CD22FD" w:rsidRDefault="00CD22FD" w:rsidP="00CD22FD">
      <w:pPr>
        <w:numPr>
          <w:ilvl w:val="0"/>
          <w:numId w:val="110"/>
        </w:numPr>
        <w:jc w:val="both"/>
      </w:pPr>
      <w:r w:rsidRPr="00CD22FD">
        <w:t>Minimización de riesgos legales.</w:t>
      </w:r>
    </w:p>
    <w:p w14:paraId="40B4ED33" w14:textId="77777777" w:rsidR="0046133C" w:rsidRPr="00CD22FD" w:rsidRDefault="0046133C" w:rsidP="0046133C">
      <w:pPr>
        <w:jc w:val="both"/>
      </w:pPr>
    </w:p>
    <w:p w14:paraId="18545E9E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31B7B245" w14:textId="77777777" w:rsidR="0046133C" w:rsidRPr="00CD22FD" w:rsidRDefault="0046133C" w:rsidP="00CD22FD">
      <w:pPr>
        <w:jc w:val="both"/>
      </w:pPr>
    </w:p>
    <w:p w14:paraId="77BE8778" w14:textId="77777777" w:rsidR="00CD22FD" w:rsidRPr="00CD22FD" w:rsidRDefault="00CD22FD" w:rsidP="00CD22FD">
      <w:pPr>
        <w:numPr>
          <w:ilvl w:val="0"/>
          <w:numId w:val="111"/>
        </w:numPr>
        <w:jc w:val="both"/>
      </w:pPr>
      <w:r w:rsidRPr="00CD22FD">
        <w:t>Alta (limitaciones técnicas y de publicación).</w:t>
      </w:r>
    </w:p>
    <w:p w14:paraId="63601003" w14:textId="6F3EBDD5" w:rsidR="00CD22FD" w:rsidRPr="00CD22FD" w:rsidRDefault="00CD22FD" w:rsidP="00CD22FD">
      <w:pPr>
        <w:jc w:val="both"/>
      </w:pPr>
    </w:p>
    <w:p w14:paraId="77532205" w14:textId="1E7EC6B8" w:rsidR="00CD22FD" w:rsidRPr="00CD22FD" w:rsidRDefault="00CD22FD" w:rsidP="00022545">
      <w:pPr>
        <w:pStyle w:val="Ttulo3"/>
      </w:pPr>
      <w:r w:rsidRPr="00CD22FD">
        <w:t>Legisladores y organismos regulatorios</w:t>
      </w:r>
    </w:p>
    <w:p w14:paraId="4B4D1F57" w14:textId="77777777" w:rsidR="00CD22FD" w:rsidRPr="00CD22FD" w:rsidRDefault="00CD22FD" w:rsidP="00CD22FD">
      <w:pPr>
        <w:jc w:val="both"/>
      </w:pPr>
      <w:proofErr w:type="spellStart"/>
      <w:r w:rsidRPr="00CD22FD">
        <w:rPr>
          <w:b/>
          <w:bCs/>
        </w:rPr>
        <w:t>Stakeholder</w:t>
      </w:r>
      <w:proofErr w:type="spellEnd"/>
      <w:r w:rsidRPr="00CD22FD">
        <w:rPr>
          <w:b/>
          <w:bCs/>
        </w:rPr>
        <w:t>:</w:t>
      </w:r>
      <w:r w:rsidRPr="00CD22FD">
        <w:t xml:space="preserve"> GDPR, LOPDGDD, UE, etc.</w:t>
      </w:r>
    </w:p>
    <w:p w14:paraId="68B81A74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Intereses:</w:t>
      </w:r>
    </w:p>
    <w:p w14:paraId="409B4C80" w14:textId="77777777" w:rsidR="0046133C" w:rsidRPr="00CD22FD" w:rsidRDefault="0046133C" w:rsidP="00CD22FD">
      <w:pPr>
        <w:jc w:val="both"/>
      </w:pPr>
    </w:p>
    <w:p w14:paraId="79DBC9C6" w14:textId="77777777" w:rsidR="00CD22FD" w:rsidRPr="00CD22FD" w:rsidRDefault="00CD22FD" w:rsidP="00CD22FD">
      <w:pPr>
        <w:numPr>
          <w:ilvl w:val="0"/>
          <w:numId w:val="112"/>
        </w:numPr>
        <w:jc w:val="both"/>
      </w:pPr>
      <w:r w:rsidRPr="00CD22FD">
        <w:t>Protección de datos personales.</w:t>
      </w:r>
    </w:p>
    <w:p w14:paraId="7FD8B7DF" w14:textId="77777777" w:rsidR="00CD22FD" w:rsidRDefault="00CD22FD" w:rsidP="00CD22FD">
      <w:pPr>
        <w:numPr>
          <w:ilvl w:val="0"/>
          <w:numId w:val="112"/>
        </w:numPr>
        <w:jc w:val="both"/>
      </w:pPr>
      <w:r w:rsidRPr="00CD22FD">
        <w:t>Consentimiento informado.</w:t>
      </w:r>
    </w:p>
    <w:p w14:paraId="4A67E141" w14:textId="77777777" w:rsidR="0046133C" w:rsidRPr="00CD22FD" w:rsidRDefault="0046133C" w:rsidP="0046133C">
      <w:pPr>
        <w:jc w:val="both"/>
      </w:pPr>
    </w:p>
    <w:p w14:paraId="3812EB76" w14:textId="77777777" w:rsidR="00CD22FD" w:rsidRDefault="00CD22FD" w:rsidP="00CD22FD">
      <w:pPr>
        <w:jc w:val="both"/>
        <w:rPr>
          <w:b/>
          <w:bCs/>
        </w:rPr>
      </w:pPr>
      <w:r w:rsidRPr="00CD22FD">
        <w:rPr>
          <w:b/>
          <w:bCs/>
        </w:rPr>
        <w:t>Influencia:</w:t>
      </w:r>
    </w:p>
    <w:p w14:paraId="47F3DD1D" w14:textId="77777777" w:rsidR="0046133C" w:rsidRPr="00CD22FD" w:rsidRDefault="0046133C" w:rsidP="00CD22FD">
      <w:pPr>
        <w:jc w:val="both"/>
      </w:pPr>
    </w:p>
    <w:p w14:paraId="48DFD4AD" w14:textId="77777777" w:rsidR="00CD22FD" w:rsidRPr="00CD22FD" w:rsidRDefault="00CD22FD" w:rsidP="00CD22FD">
      <w:pPr>
        <w:numPr>
          <w:ilvl w:val="0"/>
          <w:numId w:val="113"/>
        </w:numPr>
        <w:jc w:val="both"/>
      </w:pPr>
      <w:r w:rsidRPr="00CD22FD">
        <w:t>Alta (condicionan diseño y alcance del producto).</w:t>
      </w:r>
    </w:p>
    <w:p w14:paraId="4DEEBD46" w14:textId="71768A6F" w:rsidR="00CD22FD" w:rsidRPr="00CD22FD" w:rsidRDefault="00CD22FD" w:rsidP="00CD22FD">
      <w:pPr>
        <w:jc w:val="both"/>
      </w:pPr>
    </w:p>
    <w:p w14:paraId="5AE00AC2" w14:textId="6B600CB6" w:rsidR="00CD22FD" w:rsidRDefault="00022545" w:rsidP="0046133C">
      <w:pPr>
        <w:pStyle w:val="Ttulo1"/>
      </w:pPr>
      <w:bookmarkStart w:id="17" w:name="_MATRIZ_DE_ROLES"/>
      <w:bookmarkEnd w:id="17"/>
      <w:r w:rsidRPr="0046133C">
        <w:rPr>
          <w:caps w:val="0"/>
        </w:rPr>
        <w:t>MATRIZ DE ROLES RESUMIDA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04D930CD" w14:textId="77777777" w:rsidR="0046133C" w:rsidRPr="0046133C" w:rsidRDefault="0046133C" w:rsidP="0046133C"/>
    <w:tbl>
      <w:tblPr>
        <w:tblStyle w:val="Tabladelista7concolores-nfasis1"/>
        <w:tblW w:w="5000" w:type="pct"/>
        <w:tblLook w:val="04A0" w:firstRow="1" w:lastRow="0" w:firstColumn="1" w:lastColumn="0" w:noHBand="0" w:noVBand="1"/>
      </w:tblPr>
      <w:tblGrid>
        <w:gridCol w:w="2409"/>
        <w:gridCol w:w="1425"/>
        <w:gridCol w:w="1518"/>
        <w:gridCol w:w="1554"/>
        <w:gridCol w:w="1425"/>
        <w:gridCol w:w="1703"/>
      </w:tblGrid>
      <w:tr w:rsidR="00CD22FD" w:rsidRPr="00CD22FD" w14:paraId="2A780F4D" w14:textId="77777777" w:rsidTr="004613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00996A2" w14:textId="77777777" w:rsidR="00CD22FD" w:rsidRPr="00CD22FD" w:rsidRDefault="00CD22FD" w:rsidP="00CD22FD">
            <w:pPr>
              <w:jc w:val="both"/>
              <w:rPr>
                <w:b/>
                <w:bCs/>
              </w:rPr>
            </w:pPr>
            <w:r w:rsidRPr="00CD22FD">
              <w:rPr>
                <w:b/>
                <w:bCs/>
              </w:rPr>
              <w:t>Rol</w:t>
            </w:r>
          </w:p>
        </w:tc>
        <w:tc>
          <w:tcPr>
            <w:tcW w:w="0" w:type="auto"/>
            <w:hideMark/>
          </w:tcPr>
          <w:p w14:paraId="6AE49CBD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Decide</w:t>
            </w:r>
          </w:p>
        </w:tc>
        <w:tc>
          <w:tcPr>
            <w:tcW w:w="0" w:type="auto"/>
            <w:hideMark/>
          </w:tcPr>
          <w:p w14:paraId="5F5E0155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Ejecuta</w:t>
            </w:r>
          </w:p>
        </w:tc>
        <w:tc>
          <w:tcPr>
            <w:tcW w:w="0" w:type="auto"/>
            <w:hideMark/>
          </w:tcPr>
          <w:p w14:paraId="346611B1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Prioriza</w:t>
            </w:r>
          </w:p>
        </w:tc>
        <w:tc>
          <w:tcPr>
            <w:tcW w:w="0" w:type="auto"/>
            <w:hideMark/>
          </w:tcPr>
          <w:p w14:paraId="4AC177C9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Diseña</w:t>
            </w:r>
          </w:p>
        </w:tc>
        <w:tc>
          <w:tcPr>
            <w:tcW w:w="0" w:type="auto"/>
            <w:hideMark/>
          </w:tcPr>
          <w:p w14:paraId="7B1D349B" w14:textId="77777777" w:rsidR="00CD22FD" w:rsidRPr="00CD22FD" w:rsidRDefault="00CD22FD" w:rsidP="00CD22FD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CD22FD">
              <w:rPr>
                <w:b/>
                <w:bCs/>
              </w:rPr>
              <w:t>Planifica</w:t>
            </w:r>
          </w:p>
        </w:tc>
      </w:tr>
      <w:tr w:rsidR="00CD22FD" w:rsidRPr="00CD22FD" w14:paraId="1E46FBEA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FD383" w14:textId="77777777" w:rsidR="00CD22FD" w:rsidRPr="00CD22FD" w:rsidRDefault="00CD22FD" w:rsidP="00CD22FD">
            <w:pPr>
              <w:jc w:val="both"/>
            </w:pPr>
            <w:r w:rsidRPr="00CD22FD">
              <w:t>PM</w:t>
            </w:r>
          </w:p>
        </w:tc>
        <w:tc>
          <w:tcPr>
            <w:tcW w:w="0" w:type="auto"/>
            <w:hideMark/>
          </w:tcPr>
          <w:p w14:paraId="3D9240E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2ED1930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0124B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BEB5A45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EF313B0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  <w:tr w:rsidR="00CD22FD" w:rsidRPr="00CD22FD" w14:paraId="4AFABCC7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B0398" w14:textId="77777777" w:rsidR="00CD22FD" w:rsidRPr="00CD22FD" w:rsidRDefault="00CD22FD" w:rsidP="00CD22FD">
            <w:pPr>
              <w:jc w:val="both"/>
            </w:pPr>
            <w:r w:rsidRPr="00CD22FD">
              <w:t>PO</w:t>
            </w:r>
          </w:p>
        </w:tc>
        <w:tc>
          <w:tcPr>
            <w:tcW w:w="0" w:type="auto"/>
            <w:hideMark/>
          </w:tcPr>
          <w:p w14:paraId="0705B1E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008733BB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5DD8389E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4B00DB4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AE8AB2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0A8F4F7D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8EE65" w14:textId="77777777" w:rsidR="00CD22FD" w:rsidRPr="00CD22FD" w:rsidRDefault="00CD22FD" w:rsidP="00CD22FD">
            <w:pPr>
              <w:jc w:val="both"/>
            </w:pPr>
            <w:r w:rsidRPr="00CD22FD">
              <w:t>SA</w:t>
            </w:r>
          </w:p>
        </w:tc>
        <w:tc>
          <w:tcPr>
            <w:tcW w:w="0" w:type="auto"/>
            <w:hideMark/>
          </w:tcPr>
          <w:p w14:paraId="0D4E52D7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0CCB3C9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819E9E8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52F327D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6EB0AAA4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391AF16D" w14:textId="77777777" w:rsidTr="004613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E93644" w14:textId="77777777" w:rsidR="00CD22FD" w:rsidRPr="00CD22FD" w:rsidRDefault="00CD22FD" w:rsidP="00CD22FD">
            <w:pPr>
              <w:jc w:val="both"/>
            </w:pPr>
            <w:proofErr w:type="spellStart"/>
            <w:r w:rsidRPr="00CD22FD">
              <w:t>Developer</w:t>
            </w:r>
            <w:proofErr w:type="spellEnd"/>
          </w:p>
        </w:tc>
        <w:tc>
          <w:tcPr>
            <w:tcW w:w="0" w:type="auto"/>
            <w:hideMark/>
          </w:tcPr>
          <w:p w14:paraId="2BD3AFF6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7312415D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Sí</w:t>
            </w:r>
          </w:p>
        </w:tc>
        <w:tc>
          <w:tcPr>
            <w:tcW w:w="0" w:type="auto"/>
            <w:hideMark/>
          </w:tcPr>
          <w:p w14:paraId="1E627430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42102264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00041EB7" w14:textId="77777777" w:rsidR="00CD22FD" w:rsidRPr="00CD22FD" w:rsidRDefault="00CD22FD" w:rsidP="00CD22F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22FD">
              <w:t>No</w:t>
            </w:r>
          </w:p>
        </w:tc>
      </w:tr>
      <w:tr w:rsidR="00CD22FD" w:rsidRPr="00CD22FD" w14:paraId="6F2A5E0B" w14:textId="77777777" w:rsidTr="004613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ACBD1C" w14:textId="77777777" w:rsidR="00CD22FD" w:rsidRPr="00CD22FD" w:rsidRDefault="00CD22FD" w:rsidP="00CD22FD">
            <w:pPr>
              <w:jc w:val="both"/>
            </w:pPr>
            <w:r w:rsidRPr="00CD22FD">
              <w:t xml:space="preserve">Scrum </w:t>
            </w:r>
            <w:proofErr w:type="gramStart"/>
            <w:r w:rsidRPr="00CD22FD">
              <w:t>Master</w:t>
            </w:r>
            <w:proofErr w:type="gramEnd"/>
          </w:p>
        </w:tc>
        <w:tc>
          <w:tcPr>
            <w:tcW w:w="0" w:type="auto"/>
            <w:hideMark/>
          </w:tcPr>
          <w:p w14:paraId="52DFD30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FB0B1E6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68A5C162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39F8BE1E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No</w:t>
            </w:r>
          </w:p>
        </w:tc>
        <w:tc>
          <w:tcPr>
            <w:tcW w:w="0" w:type="auto"/>
            <w:hideMark/>
          </w:tcPr>
          <w:p w14:paraId="16A265DC" w14:textId="77777777" w:rsidR="00CD22FD" w:rsidRPr="00CD22FD" w:rsidRDefault="00CD22FD" w:rsidP="00CD22F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22FD">
              <w:t>Sí</w:t>
            </w:r>
          </w:p>
        </w:tc>
      </w:tr>
    </w:tbl>
    <w:p w14:paraId="4766C3E2" w14:textId="3B11899F" w:rsidR="00CD22FD" w:rsidRPr="00CD22FD" w:rsidRDefault="00CD22FD" w:rsidP="00CD22FD">
      <w:pPr>
        <w:jc w:val="both"/>
      </w:pPr>
    </w:p>
    <w:p w14:paraId="7139779E" w14:textId="77777777" w:rsidR="0046133C" w:rsidRDefault="0046133C" w:rsidP="00CD22FD">
      <w:pPr>
        <w:jc w:val="both"/>
        <w:rPr>
          <w:b/>
          <w:bCs/>
        </w:rPr>
      </w:pPr>
    </w:p>
    <w:p w14:paraId="4C75808E" w14:textId="1E58760E" w:rsidR="00CD22FD" w:rsidRPr="00CD22FD" w:rsidRDefault="00022545" w:rsidP="0046133C">
      <w:pPr>
        <w:pStyle w:val="Ttulo1"/>
      </w:pPr>
      <w:bookmarkStart w:id="18" w:name="_Nota_final_-"/>
      <w:bookmarkEnd w:id="18"/>
      <w:r w:rsidRPr="00CD22FD">
        <w:rPr>
          <w:caps w:val="0"/>
        </w:rPr>
        <w:t>NOTA FINAL</w:t>
      </w:r>
      <w:r w:rsidR="0046133C"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="0046133C"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índice -</w:t>
        </w:r>
      </w:hyperlink>
    </w:p>
    <w:p w14:paraId="462F8197" w14:textId="77777777" w:rsidR="00022545" w:rsidRDefault="00022545" w:rsidP="00CD22FD">
      <w:pPr>
        <w:jc w:val="both"/>
      </w:pPr>
    </w:p>
    <w:p w14:paraId="52D19E0D" w14:textId="2CF17558" w:rsidR="00CD22FD" w:rsidRPr="00CD22FD" w:rsidRDefault="00CD22FD" w:rsidP="00CD22FD">
      <w:pPr>
        <w:jc w:val="both"/>
      </w:pPr>
      <w:r w:rsidRPr="00CD22FD">
        <w:t xml:space="preserve">Aunque todos los roles recaen en la misma persona, </w:t>
      </w:r>
      <w:r w:rsidRPr="00CD22FD">
        <w:rPr>
          <w:b/>
          <w:bCs/>
        </w:rPr>
        <w:t>se mantendrán conceptualmente separados</w:t>
      </w:r>
      <w:r w:rsidRPr="00CD22FD">
        <w:t xml:space="preserve"> durante el proyecto. En cada tarea o decisión relevante se indicará explícitamente qué rol está activo, evitando decisiones impulsivas o contradictorias.</w:t>
      </w:r>
    </w:p>
    <w:p w14:paraId="7B44F72F" w14:textId="77777777" w:rsidR="0046133C" w:rsidRDefault="0046133C">
      <w:pPr>
        <w:spacing w:after="200" w:line="276" w:lineRule="auto"/>
        <w:contextualSpacing w:val="0"/>
        <w:rPr>
          <w:rFonts w:ascii="Calibri Light" w:eastAsiaTheme="majorEastAsia" w:hAnsi="Calibri Light" w:cstheme="majorBidi"/>
          <w:caps/>
          <w:color w:val="FFFFFF" w:themeColor="background1"/>
          <w:kern w:val="28"/>
          <w:sz w:val="44"/>
          <w:szCs w:val="40"/>
          <w14:textOutline w14:w="9525" w14:cap="rnd" w14:cmpd="sng" w14:algn="ctr">
            <w14:noFill/>
            <w14:prstDash w14:val="solid"/>
            <w14:bevel/>
          </w14:textOutline>
        </w:rPr>
      </w:pPr>
      <w:bookmarkStart w:id="19" w:name="_APROBACIÓN_-_ir"/>
      <w:bookmarkEnd w:id="19"/>
      <w:r>
        <w:br w:type="page"/>
      </w:r>
    </w:p>
    <w:p w14:paraId="04AB9633" w14:textId="0B8B54E8" w:rsidR="000C1ED6" w:rsidRPr="0013274F" w:rsidRDefault="0013274F" w:rsidP="00CD22FD">
      <w:pPr>
        <w:pStyle w:val="Ttulo1"/>
        <w:jc w:val="both"/>
      </w:pPr>
      <w:bookmarkStart w:id="20" w:name="_APROBACIÓN_-_ir_1"/>
      <w:bookmarkEnd w:id="20"/>
      <w:r w:rsidRPr="0013274F">
        <w:lastRenderedPageBreak/>
        <w:t>APROBACIÓN</w:t>
      </w:r>
      <w:r w:rsidRPr="00FE143C">
        <w:rPr>
          <w:rFonts w:cs="Calibri Light"/>
          <w:caps w:val="0"/>
          <w:sz w:val="18"/>
          <w:szCs w:val="18"/>
        </w:rPr>
        <w:t xml:space="preserve"> </w:t>
      </w:r>
      <w:hyperlink w:anchor="_ÍNDICE" w:history="1"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- ir al índ</w:t>
        </w:r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i</w:t>
        </w:r>
        <w:r w:rsidRPr="00FE143C">
          <w:rPr>
            <w:rStyle w:val="HipervnculoalndiceCar"/>
            <w:rFonts w:ascii="Calibri Light" w:hAnsi="Calibri Light" w:cs="Calibri Light"/>
            <w:caps w:val="0"/>
            <w:szCs w:val="18"/>
          </w:rPr>
          <w:t>ce -</w:t>
        </w:r>
      </w:hyperlink>
    </w:p>
    <w:p w14:paraId="1FB2B4A1" w14:textId="77777777" w:rsidR="0013274F" w:rsidRDefault="0013274F" w:rsidP="00CD22FD">
      <w:pPr>
        <w:jc w:val="both"/>
      </w:pPr>
    </w:p>
    <w:p w14:paraId="45ADC811" w14:textId="65E51064" w:rsidR="000C1ED6" w:rsidRDefault="000C1ED6" w:rsidP="00CD22FD">
      <w:pPr>
        <w:jc w:val="both"/>
      </w:pPr>
      <w:r w:rsidRPr="00076F56">
        <w:t>Aprobado por:</w:t>
      </w:r>
    </w:p>
    <w:p w14:paraId="18AC2A1B" w14:textId="77777777" w:rsidR="0013274F" w:rsidRPr="00076F56" w:rsidRDefault="0013274F" w:rsidP="00CD22FD">
      <w:pPr>
        <w:jc w:val="both"/>
      </w:pPr>
    </w:p>
    <w:p w14:paraId="36E10E17" w14:textId="24FC19AA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Nombre</w:t>
      </w:r>
      <w:r w:rsidRPr="00076F56">
        <w:t>: </w:t>
      </w:r>
      <w:r w:rsidR="0013274F" w:rsidRPr="00352BFC">
        <w:rPr>
          <w:b/>
          <w:bCs/>
        </w:rPr>
        <w:t>D</w:t>
      </w:r>
      <w:r w:rsidR="0013274F" w:rsidRPr="00352BFC">
        <w:rPr>
          <w:b/>
          <w:bCs/>
          <w:i/>
          <w:iCs/>
        </w:rPr>
        <w:t>avid Cueli Chavarría</w:t>
      </w:r>
    </w:p>
    <w:p w14:paraId="72E660FE" w14:textId="4B1829C6" w:rsidR="000C1ED6" w:rsidRPr="00076F56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Rol</w:t>
      </w:r>
      <w:r w:rsidRPr="00076F56">
        <w:t xml:space="preserve">: </w:t>
      </w:r>
      <w:r w:rsidRPr="00352BFC">
        <w:rPr>
          <w:b/>
          <w:bCs/>
        </w:rPr>
        <w:t>Patrocinador / Responsable de Proyecto</w:t>
      </w:r>
      <w:r w:rsidRPr="00076F56">
        <w:t xml:space="preserve"> </w:t>
      </w:r>
      <w:r w:rsidR="0013274F">
        <w:t>en</w:t>
      </w:r>
      <w:r w:rsidRPr="00076F56">
        <w:t xml:space="preserve"> </w:t>
      </w:r>
      <w:hyperlink r:id="rId19" w:history="1">
        <w:r w:rsidRPr="0013274F">
          <w:rPr>
            <w:rStyle w:val="Hipervnculo"/>
            <w:b/>
            <w:bCs/>
          </w:rPr>
          <w:t>dcueli.com</w:t>
        </w:r>
      </w:hyperlink>
    </w:p>
    <w:p w14:paraId="0B23EBE9" w14:textId="605556A7" w:rsidR="000C1ED6" w:rsidRPr="00903501" w:rsidRDefault="000C1ED6" w:rsidP="00CD22FD">
      <w:pPr>
        <w:numPr>
          <w:ilvl w:val="0"/>
          <w:numId w:val="79"/>
        </w:numPr>
        <w:jc w:val="both"/>
      </w:pPr>
      <w:r w:rsidRPr="00352BFC">
        <w:rPr>
          <w:i/>
          <w:iCs/>
        </w:rPr>
        <w:t>Fecha</w:t>
      </w:r>
      <w:r w:rsidRPr="00076F56">
        <w:t>: </w:t>
      </w:r>
      <w:r w:rsidR="00352BFC" w:rsidRPr="00352BFC">
        <w:rPr>
          <w:b/>
          <w:bCs/>
          <w:i/>
          <w:iCs/>
        </w:rPr>
        <w:t>02/feb/2026</w:t>
      </w:r>
    </w:p>
    <w:p w14:paraId="4605C3BC" w14:textId="77777777" w:rsidR="00903501" w:rsidRDefault="00903501" w:rsidP="00CD22FD">
      <w:pPr>
        <w:jc w:val="both"/>
        <w:rPr>
          <w:i/>
          <w:iCs/>
        </w:rPr>
      </w:pPr>
    </w:p>
    <w:p w14:paraId="499D46FF" w14:textId="77777777" w:rsidR="00C74A97" w:rsidRDefault="00C74A97" w:rsidP="00CD22FD">
      <w:pPr>
        <w:pStyle w:val="Ttulo1"/>
        <w:jc w:val="both"/>
      </w:pPr>
      <w:bookmarkStart w:id="21" w:name="_ESTADO_DEL_DOCUMENTO"/>
      <w:bookmarkEnd w:id="21"/>
      <w:r>
        <w:t>ESTADO DEL DOCUMENTO</w:t>
      </w:r>
      <w:r>
        <w:rPr>
          <w:caps w:val="0"/>
        </w:rPr>
        <w:t xml:space="preserve"> </w:t>
      </w:r>
      <w:hyperlink w:anchor="_ÍNDICE" w:history="1">
        <w:r w:rsidRPr="008715CD">
          <w:rPr>
            <w:rStyle w:val="HipervnculoalndiceCar"/>
            <w:caps w:val="0"/>
          </w:rPr>
          <w:t>- ir al índice -</w:t>
        </w:r>
      </w:hyperlink>
    </w:p>
    <w:p w14:paraId="31B98080" w14:textId="77777777" w:rsidR="00C74A97" w:rsidRDefault="00C74A97" w:rsidP="00CD22FD">
      <w:pPr>
        <w:jc w:val="both"/>
      </w:pPr>
    </w:p>
    <w:p w14:paraId="34837C80" w14:textId="77777777" w:rsidR="00C74A97" w:rsidRDefault="00C74A97" w:rsidP="00CD22FD">
      <w:pPr>
        <w:pStyle w:val="Prrafodelista"/>
        <w:numPr>
          <w:ilvl w:val="0"/>
          <w:numId w:val="54"/>
        </w:numPr>
        <w:jc w:val="both"/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334C17B6" w14:textId="77777777" w:rsidR="00C74A97" w:rsidRPr="005F6272" w:rsidRDefault="00C74A97" w:rsidP="00CD22FD">
      <w:pPr>
        <w:pStyle w:val="Prrafodelista"/>
        <w:numPr>
          <w:ilvl w:val="0"/>
          <w:numId w:val="54"/>
        </w:numPr>
        <w:jc w:val="both"/>
      </w:pPr>
      <w:r>
        <w:t>Estado: Borrador validable</w:t>
      </w:r>
    </w:p>
    <w:p w14:paraId="0284F1B8" w14:textId="77777777" w:rsidR="000C1ED6" w:rsidRPr="000C1ED6" w:rsidRDefault="000C1ED6" w:rsidP="00CD22FD">
      <w:pPr>
        <w:jc w:val="both"/>
      </w:pPr>
    </w:p>
    <w:sectPr w:rsidR="000C1ED6" w:rsidRPr="000C1ED6" w:rsidSect="00BD0942">
      <w:headerReference w:type="default" r:id="rId20"/>
      <w:footerReference w:type="default" r:id="rId21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B1E7D" w14:textId="77777777" w:rsidR="008D1B83" w:rsidRDefault="008D1B83">
      <w:r>
        <w:separator/>
      </w:r>
    </w:p>
    <w:p w14:paraId="42BD7AE0" w14:textId="77777777" w:rsidR="008D1B83" w:rsidRDefault="008D1B83"/>
  </w:endnote>
  <w:endnote w:type="continuationSeparator" w:id="0">
    <w:p w14:paraId="2DF880AC" w14:textId="77777777" w:rsidR="008D1B83" w:rsidRDefault="008D1B83">
      <w:r>
        <w:continuationSeparator/>
      </w:r>
    </w:p>
    <w:p w14:paraId="316D12D6" w14:textId="77777777" w:rsidR="008D1B83" w:rsidRDefault="008D1B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F437F" w14:textId="77777777" w:rsidR="008D1B83" w:rsidRDefault="008D1B83">
      <w:r>
        <w:separator/>
      </w:r>
    </w:p>
    <w:p w14:paraId="1D0D2A98" w14:textId="77777777" w:rsidR="008D1B83" w:rsidRDefault="008D1B83"/>
  </w:footnote>
  <w:footnote w:type="continuationSeparator" w:id="0">
    <w:p w14:paraId="17FD7029" w14:textId="77777777" w:rsidR="008D1B83" w:rsidRDefault="008D1B83">
      <w:r>
        <w:continuationSeparator/>
      </w:r>
    </w:p>
    <w:p w14:paraId="70C4818D" w14:textId="77777777" w:rsidR="008D1B83" w:rsidRDefault="008D1B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41E31499" w:rsidR="00BD0942" w:rsidRPr="000712D1" w:rsidRDefault="00AC3A3E" w:rsidP="00A81019">
          <w:pPr>
            <w:pStyle w:val="Piedepgina"/>
            <w:jc w:val="center"/>
          </w:pPr>
          <w:hyperlink r:id="rId1" w:history="1">
            <w:r w:rsidR="008352C1" w:rsidRPr="00AC3A3E">
              <w:rPr>
                <w:rStyle w:val="Hipervnculo"/>
              </w:rPr>
              <w:t>dcueli.com</w:t>
            </w:r>
          </w:hyperlink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AED5C02" w:rsidR="00331157" w:rsidRPr="00331157" w:rsidRDefault="00CD22FD" w:rsidP="00331157">
          <w:pPr>
            <w:pStyle w:val="Piedepgina"/>
            <w:jc w:val="right"/>
            <w:rPr>
              <w:color w:val="767171" w:themeColor="background2" w:themeShade="80"/>
              <w:sz w:val="20"/>
            </w:rPr>
          </w:pPr>
          <w:proofErr w:type="spellStart"/>
          <w:r w:rsidRPr="00CD22FD">
            <w:rPr>
              <w:color w:val="767171" w:themeColor="background2" w:themeShade="80"/>
              <w:sz w:val="20"/>
            </w:rPr>
            <w:t>Stakeholders</w:t>
          </w:r>
          <w:proofErr w:type="spellEnd"/>
          <w:r w:rsidRPr="00CD22FD">
            <w:rPr>
              <w:color w:val="767171" w:themeColor="background2" w:themeShade="80"/>
              <w:sz w:val="20"/>
            </w:rPr>
            <w:t xml:space="preserve"> &amp; roles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9A07399" w:rsidR="00BD0942" w:rsidRPr="000B094B" w:rsidRDefault="00BD0942" w:rsidP="00BD0942">
          <w:pPr>
            <w:rPr>
              <w:b/>
              <w:bCs/>
              <w:i/>
            </w:rPr>
          </w:pPr>
          <w:r w:rsidRPr="000B094B">
            <w:rPr>
              <w:b/>
              <w:bCs/>
              <w:i/>
            </w:rPr>
            <w:t>DAVID CUELI</w:t>
          </w:r>
        </w:p>
      </w:tc>
      <w:tc>
        <w:tcPr>
          <w:tcW w:w="5012" w:type="dxa"/>
        </w:tcPr>
        <w:p w14:paraId="08193D9F" w14:textId="1C3402B6" w:rsidR="00BD0942" w:rsidRPr="00331157" w:rsidRDefault="008352C1" w:rsidP="00A342BC">
          <w:pPr>
            <w:jc w:val="right"/>
            <w:rPr>
              <w:b/>
              <w:bCs/>
              <w:i/>
            </w:rPr>
          </w:pPr>
          <w:proofErr w:type="spellStart"/>
          <w:r w:rsidRPr="00331157">
            <w:rPr>
              <w:b/>
              <w:bCs/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E4B0F"/>
    <w:multiLevelType w:val="multilevel"/>
    <w:tmpl w:val="AB5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D22F09"/>
    <w:multiLevelType w:val="multilevel"/>
    <w:tmpl w:val="51D8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C64F37"/>
    <w:multiLevelType w:val="hybridMultilevel"/>
    <w:tmpl w:val="C3D2F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0A6C2C"/>
    <w:multiLevelType w:val="multilevel"/>
    <w:tmpl w:val="2B1A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EA0C02"/>
    <w:multiLevelType w:val="multilevel"/>
    <w:tmpl w:val="9156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B09199A"/>
    <w:multiLevelType w:val="multilevel"/>
    <w:tmpl w:val="C740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F2E17"/>
    <w:multiLevelType w:val="multilevel"/>
    <w:tmpl w:val="B8E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337366"/>
    <w:multiLevelType w:val="multilevel"/>
    <w:tmpl w:val="CB42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8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88F4C77"/>
    <w:multiLevelType w:val="multilevel"/>
    <w:tmpl w:val="63A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973980"/>
    <w:multiLevelType w:val="multilevel"/>
    <w:tmpl w:val="4458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9532C2"/>
    <w:multiLevelType w:val="multilevel"/>
    <w:tmpl w:val="DF42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4" w15:restartNumberingAfterBreak="0">
    <w:nsid w:val="23331439"/>
    <w:multiLevelType w:val="multilevel"/>
    <w:tmpl w:val="0D60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045FD6"/>
    <w:multiLevelType w:val="hybridMultilevel"/>
    <w:tmpl w:val="B7CEF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EA4F9E"/>
    <w:multiLevelType w:val="multilevel"/>
    <w:tmpl w:val="7286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2A857D12"/>
    <w:multiLevelType w:val="hybridMultilevel"/>
    <w:tmpl w:val="ED3CAB4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A119EC"/>
    <w:multiLevelType w:val="multilevel"/>
    <w:tmpl w:val="561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566AEF"/>
    <w:multiLevelType w:val="hybridMultilevel"/>
    <w:tmpl w:val="33AA80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8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16A7594"/>
    <w:multiLevelType w:val="hybridMultilevel"/>
    <w:tmpl w:val="843454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6D03A9"/>
    <w:multiLevelType w:val="multilevel"/>
    <w:tmpl w:val="1E3C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5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3D7E47F3"/>
    <w:multiLevelType w:val="hybridMultilevel"/>
    <w:tmpl w:val="17D4A3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F0F674A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5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0B51113"/>
    <w:multiLevelType w:val="hybridMultilevel"/>
    <w:tmpl w:val="513E2BDA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416346D8"/>
    <w:multiLevelType w:val="multilevel"/>
    <w:tmpl w:val="FF5AB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1AB0A67"/>
    <w:multiLevelType w:val="hybridMultilevel"/>
    <w:tmpl w:val="5FEAE76A"/>
    <w:lvl w:ilvl="0" w:tplc="1A94FB3A">
      <w:numFmt w:val="decimal"/>
      <w:lvlText w:val="2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4808D2"/>
    <w:multiLevelType w:val="multilevel"/>
    <w:tmpl w:val="FCF6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713AA7"/>
    <w:multiLevelType w:val="multilevel"/>
    <w:tmpl w:val="918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1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2C2198"/>
    <w:multiLevelType w:val="multilevel"/>
    <w:tmpl w:val="EC28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47EE26C8"/>
    <w:multiLevelType w:val="hybridMultilevel"/>
    <w:tmpl w:val="B6509890"/>
    <w:lvl w:ilvl="0" w:tplc="3676C834">
      <w:start w:val="1"/>
      <w:numFmt w:val="decimal"/>
      <w:lvlText w:val="6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8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D714027"/>
    <w:multiLevelType w:val="multilevel"/>
    <w:tmpl w:val="CB1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DC001CC"/>
    <w:multiLevelType w:val="multilevel"/>
    <w:tmpl w:val="3E9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E317C04"/>
    <w:multiLevelType w:val="multilevel"/>
    <w:tmpl w:val="07DE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78" w15:restartNumberingAfterBreak="0">
    <w:nsid w:val="4EF30023"/>
    <w:multiLevelType w:val="multilevel"/>
    <w:tmpl w:val="D5DE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8268F"/>
    <w:multiLevelType w:val="multilevel"/>
    <w:tmpl w:val="F9FA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3477FDB"/>
    <w:multiLevelType w:val="multilevel"/>
    <w:tmpl w:val="ADF2A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59D20400"/>
    <w:multiLevelType w:val="hybridMultilevel"/>
    <w:tmpl w:val="68201A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C2E1E95"/>
    <w:multiLevelType w:val="multilevel"/>
    <w:tmpl w:val="D1C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5D8D418A"/>
    <w:multiLevelType w:val="hybridMultilevel"/>
    <w:tmpl w:val="237A5B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5890D6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31746C"/>
    <w:multiLevelType w:val="multilevel"/>
    <w:tmpl w:val="384E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B63C29"/>
    <w:multiLevelType w:val="multilevel"/>
    <w:tmpl w:val="5704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E77CF0"/>
    <w:multiLevelType w:val="multilevel"/>
    <w:tmpl w:val="8E84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44D2E79"/>
    <w:multiLevelType w:val="multilevel"/>
    <w:tmpl w:val="4A04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5FA6CD9"/>
    <w:multiLevelType w:val="multilevel"/>
    <w:tmpl w:val="340C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69971059"/>
    <w:multiLevelType w:val="multilevel"/>
    <w:tmpl w:val="C4AEC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BEE4E73"/>
    <w:multiLevelType w:val="hybridMultilevel"/>
    <w:tmpl w:val="0D887672"/>
    <w:lvl w:ilvl="0" w:tplc="C7907D98">
      <w:start w:val="1"/>
      <w:numFmt w:val="decimal"/>
      <w:lvlText w:val="7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CE27661"/>
    <w:multiLevelType w:val="multilevel"/>
    <w:tmpl w:val="50E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F66924"/>
    <w:multiLevelType w:val="hybridMultilevel"/>
    <w:tmpl w:val="89ECC8C4"/>
    <w:lvl w:ilvl="0" w:tplc="ADE24C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D257D12"/>
    <w:multiLevelType w:val="hybridMultilevel"/>
    <w:tmpl w:val="D2386116"/>
    <w:lvl w:ilvl="0" w:tplc="7EB0C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0391088"/>
    <w:multiLevelType w:val="multilevel"/>
    <w:tmpl w:val="DF5E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5" w15:restartNumberingAfterBreak="0">
    <w:nsid w:val="72BC7866"/>
    <w:multiLevelType w:val="multilevel"/>
    <w:tmpl w:val="6D3AC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6660959"/>
    <w:multiLevelType w:val="hybridMultilevel"/>
    <w:tmpl w:val="75D28A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84B29C5"/>
    <w:multiLevelType w:val="hybridMultilevel"/>
    <w:tmpl w:val="038213A6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1" w15:restartNumberingAfterBreak="0">
    <w:nsid w:val="797C637B"/>
    <w:multiLevelType w:val="multilevel"/>
    <w:tmpl w:val="6CE0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9F742A8"/>
    <w:multiLevelType w:val="multilevel"/>
    <w:tmpl w:val="EDC8A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264625">
    <w:abstractNumId w:val="77"/>
  </w:num>
  <w:num w:numId="2" w16cid:durableId="902325847">
    <w:abstractNumId w:val="37"/>
  </w:num>
  <w:num w:numId="3" w16cid:durableId="988821880">
    <w:abstractNumId w:val="17"/>
  </w:num>
  <w:num w:numId="4" w16cid:durableId="1096286354">
    <w:abstractNumId w:val="104"/>
  </w:num>
  <w:num w:numId="5" w16cid:durableId="1564828212">
    <w:abstractNumId w:val="107"/>
  </w:num>
  <w:num w:numId="6" w16cid:durableId="408036902">
    <w:abstractNumId w:val="60"/>
  </w:num>
  <w:num w:numId="7" w16cid:durableId="552619947">
    <w:abstractNumId w:val="2"/>
  </w:num>
  <w:num w:numId="8" w16cid:durableId="1162701328">
    <w:abstractNumId w:val="96"/>
  </w:num>
  <w:num w:numId="9" w16cid:durableId="814100682">
    <w:abstractNumId w:val="53"/>
  </w:num>
  <w:num w:numId="10" w16cid:durableId="180318813">
    <w:abstractNumId w:val="25"/>
  </w:num>
  <w:num w:numId="11" w16cid:durableId="1079794263">
    <w:abstractNumId w:val="0"/>
  </w:num>
  <w:num w:numId="12" w16cid:durableId="730806067">
    <w:abstractNumId w:val="20"/>
  </w:num>
  <w:num w:numId="13" w16cid:durableId="1002659298">
    <w:abstractNumId w:val="40"/>
  </w:num>
  <w:num w:numId="14" w16cid:durableId="2095736121">
    <w:abstractNumId w:val="7"/>
  </w:num>
  <w:num w:numId="15" w16cid:durableId="1001929712">
    <w:abstractNumId w:val="80"/>
  </w:num>
  <w:num w:numId="16" w16cid:durableId="219025717">
    <w:abstractNumId w:val="61"/>
  </w:num>
  <w:num w:numId="17" w16cid:durableId="492066569">
    <w:abstractNumId w:val="34"/>
  </w:num>
  <w:num w:numId="18" w16cid:durableId="638078303">
    <w:abstractNumId w:val="15"/>
  </w:num>
  <w:num w:numId="19" w16cid:durableId="43650790">
    <w:abstractNumId w:val="16"/>
  </w:num>
  <w:num w:numId="20" w16cid:durableId="549732192">
    <w:abstractNumId w:val="23"/>
  </w:num>
  <w:num w:numId="21" w16cid:durableId="1468738966">
    <w:abstractNumId w:val="50"/>
  </w:num>
  <w:num w:numId="22" w16cid:durableId="2062630928">
    <w:abstractNumId w:val="68"/>
  </w:num>
  <w:num w:numId="23" w16cid:durableId="1364210148">
    <w:abstractNumId w:val="73"/>
  </w:num>
  <w:num w:numId="24" w16cid:durableId="1382941373">
    <w:abstractNumId w:val="43"/>
  </w:num>
  <w:num w:numId="25" w16cid:durableId="1110663902">
    <w:abstractNumId w:val="31"/>
  </w:num>
  <w:num w:numId="26" w16cid:durableId="312684505">
    <w:abstractNumId w:val="62"/>
  </w:num>
  <w:num w:numId="27" w16cid:durableId="623192434">
    <w:abstractNumId w:val="36"/>
  </w:num>
  <w:num w:numId="28" w16cid:durableId="716857032">
    <w:abstractNumId w:val="106"/>
  </w:num>
  <w:num w:numId="29" w16cid:durableId="1258443407">
    <w:abstractNumId w:val="63"/>
  </w:num>
  <w:num w:numId="30" w16cid:durableId="880946462">
    <w:abstractNumId w:val="11"/>
  </w:num>
  <w:num w:numId="31" w16cid:durableId="925918693">
    <w:abstractNumId w:val="86"/>
  </w:num>
  <w:num w:numId="32" w16cid:durableId="2097970418">
    <w:abstractNumId w:val="38"/>
  </w:num>
  <w:num w:numId="33" w16cid:durableId="741099369">
    <w:abstractNumId w:val="70"/>
  </w:num>
  <w:num w:numId="34" w16cid:durableId="1128352080">
    <w:abstractNumId w:val="48"/>
  </w:num>
  <w:num w:numId="35" w16cid:durableId="1528062044">
    <w:abstractNumId w:val="108"/>
  </w:num>
  <w:num w:numId="36" w16cid:durableId="2066830880">
    <w:abstractNumId w:val="59"/>
  </w:num>
  <w:num w:numId="37" w16cid:durableId="1429545440">
    <w:abstractNumId w:val="98"/>
  </w:num>
  <w:num w:numId="38" w16cid:durableId="1947735070">
    <w:abstractNumId w:val="3"/>
  </w:num>
  <w:num w:numId="39" w16cid:durableId="1521819505">
    <w:abstractNumId w:val="89"/>
  </w:num>
  <w:num w:numId="40" w16cid:durableId="166024332">
    <w:abstractNumId w:val="72"/>
  </w:num>
  <w:num w:numId="41" w16cid:durableId="2101676064">
    <w:abstractNumId w:val="64"/>
  </w:num>
  <w:num w:numId="42" w16cid:durableId="1359696986">
    <w:abstractNumId w:val="81"/>
  </w:num>
  <w:num w:numId="43" w16cid:durableId="1531143192">
    <w:abstractNumId w:val="66"/>
  </w:num>
  <w:num w:numId="44" w16cid:durableId="1686201787">
    <w:abstractNumId w:val="18"/>
  </w:num>
  <w:num w:numId="45" w16cid:durableId="1416904238">
    <w:abstractNumId w:val="42"/>
  </w:num>
  <w:num w:numId="46" w16cid:durableId="2026319050">
    <w:abstractNumId w:val="14"/>
  </w:num>
  <w:num w:numId="47" w16cid:durableId="514225857">
    <w:abstractNumId w:val="29"/>
  </w:num>
  <w:num w:numId="48" w16cid:durableId="545068969">
    <w:abstractNumId w:val="94"/>
  </w:num>
  <w:num w:numId="49" w16cid:durableId="1824933259">
    <w:abstractNumId w:val="30"/>
  </w:num>
  <w:num w:numId="50" w16cid:durableId="1069352379">
    <w:abstractNumId w:val="71"/>
  </w:num>
  <w:num w:numId="51" w16cid:durableId="461309903">
    <w:abstractNumId w:val="46"/>
  </w:num>
  <w:num w:numId="52" w16cid:durableId="445545886">
    <w:abstractNumId w:val="88"/>
  </w:num>
  <w:num w:numId="53" w16cid:durableId="967781129">
    <w:abstractNumId w:val="28"/>
  </w:num>
  <w:num w:numId="54" w16cid:durableId="1982688472">
    <w:abstractNumId w:val="83"/>
  </w:num>
  <w:num w:numId="55" w16cid:durableId="1291209225">
    <w:abstractNumId w:val="13"/>
  </w:num>
  <w:num w:numId="56" w16cid:durableId="389694142">
    <w:abstractNumId w:val="47"/>
  </w:num>
  <w:num w:numId="57" w16cid:durableId="490948039">
    <w:abstractNumId w:val="44"/>
  </w:num>
  <w:num w:numId="58" w16cid:durableId="809830526">
    <w:abstractNumId w:val="52"/>
  </w:num>
  <w:num w:numId="59" w16cid:durableId="185488541">
    <w:abstractNumId w:val="69"/>
  </w:num>
  <w:num w:numId="60" w16cid:durableId="442458979">
    <w:abstractNumId w:val="26"/>
  </w:num>
  <w:num w:numId="61" w16cid:durableId="1954898027">
    <w:abstractNumId w:val="45"/>
  </w:num>
  <w:num w:numId="62" w16cid:durableId="1716350385">
    <w:abstractNumId w:val="19"/>
  </w:num>
  <w:num w:numId="63" w16cid:durableId="1954944771">
    <w:abstractNumId w:val="105"/>
  </w:num>
  <w:num w:numId="64" w16cid:durableId="766269299">
    <w:abstractNumId w:val="97"/>
  </w:num>
  <w:num w:numId="65" w16cid:durableId="1663241880">
    <w:abstractNumId w:val="33"/>
  </w:num>
  <w:num w:numId="66" w16cid:durableId="1369791328">
    <w:abstractNumId w:val="35"/>
  </w:num>
  <w:num w:numId="67" w16cid:durableId="1550267102">
    <w:abstractNumId w:val="109"/>
  </w:num>
  <w:num w:numId="68" w16cid:durableId="274137233">
    <w:abstractNumId w:val="87"/>
  </w:num>
  <w:num w:numId="69" w16cid:durableId="1456560849">
    <w:abstractNumId w:val="54"/>
  </w:num>
  <w:num w:numId="70" w16cid:durableId="325983809">
    <w:abstractNumId w:val="67"/>
  </w:num>
  <w:num w:numId="71" w16cid:durableId="106506998">
    <w:abstractNumId w:val="102"/>
  </w:num>
  <w:num w:numId="72" w16cid:durableId="281228336">
    <w:abstractNumId w:val="55"/>
  </w:num>
  <w:num w:numId="73" w16cid:durableId="500581696">
    <w:abstractNumId w:val="57"/>
  </w:num>
  <w:num w:numId="74" w16cid:durableId="247151471">
    <w:abstractNumId w:val="111"/>
  </w:num>
  <w:num w:numId="75" w16cid:durableId="442306129">
    <w:abstractNumId w:val="79"/>
  </w:num>
  <w:num w:numId="76" w16cid:durableId="98259902">
    <w:abstractNumId w:val="112"/>
  </w:num>
  <w:num w:numId="77" w16cid:durableId="1656950022">
    <w:abstractNumId w:val="93"/>
  </w:num>
  <w:num w:numId="78" w16cid:durableId="21976109">
    <w:abstractNumId w:val="82"/>
  </w:num>
  <w:num w:numId="79" w16cid:durableId="1893611530">
    <w:abstractNumId w:val="8"/>
  </w:num>
  <w:num w:numId="80" w16cid:durableId="370810510">
    <w:abstractNumId w:val="84"/>
  </w:num>
  <w:num w:numId="81" w16cid:durableId="551188305">
    <w:abstractNumId w:val="39"/>
  </w:num>
  <w:num w:numId="82" w16cid:durableId="673995121">
    <w:abstractNumId w:val="5"/>
  </w:num>
  <w:num w:numId="83" w16cid:durableId="2103600809">
    <w:abstractNumId w:val="49"/>
  </w:num>
  <w:num w:numId="84" w16cid:durableId="1714842425">
    <w:abstractNumId w:val="32"/>
  </w:num>
  <w:num w:numId="85" w16cid:durableId="1027684073">
    <w:abstractNumId w:val="51"/>
  </w:num>
  <w:num w:numId="86" w16cid:durableId="1668902865">
    <w:abstractNumId w:val="101"/>
  </w:num>
  <w:num w:numId="87" w16cid:durableId="1048528031">
    <w:abstractNumId w:val="56"/>
  </w:num>
  <w:num w:numId="88" w16cid:durableId="936787894">
    <w:abstractNumId w:val="110"/>
  </w:num>
  <w:num w:numId="89" w16cid:durableId="1551916320">
    <w:abstractNumId w:val="99"/>
  </w:num>
  <w:num w:numId="90" w16cid:durableId="315378479">
    <w:abstractNumId w:val="4"/>
  </w:num>
  <w:num w:numId="91" w16cid:durableId="150562808">
    <w:abstractNumId w:val="12"/>
  </w:num>
  <w:num w:numId="92" w16cid:durableId="153572940">
    <w:abstractNumId w:val="1"/>
  </w:num>
  <w:num w:numId="93" w16cid:durableId="1457717784">
    <w:abstractNumId w:val="91"/>
  </w:num>
  <w:num w:numId="94" w16cid:durableId="807085738">
    <w:abstractNumId w:val="103"/>
  </w:num>
  <w:num w:numId="95" w16cid:durableId="2138864519">
    <w:abstractNumId w:val="10"/>
  </w:num>
  <w:num w:numId="96" w16cid:durableId="1990743378">
    <w:abstractNumId w:val="75"/>
  </w:num>
  <w:num w:numId="97" w16cid:durableId="878053127">
    <w:abstractNumId w:val="92"/>
  </w:num>
  <w:num w:numId="98" w16cid:durableId="1983079423">
    <w:abstractNumId w:val="65"/>
  </w:num>
  <w:num w:numId="99" w16cid:durableId="892732339">
    <w:abstractNumId w:val="6"/>
  </w:num>
  <w:num w:numId="100" w16cid:durableId="367412163">
    <w:abstractNumId w:val="24"/>
  </w:num>
  <w:num w:numId="101" w16cid:durableId="772745796">
    <w:abstractNumId w:val="74"/>
  </w:num>
  <w:num w:numId="102" w16cid:durableId="2071071642">
    <w:abstractNumId w:val="27"/>
  </w:num>
  <w:num w:numId="103" w16cid:durableId="1048190756">
    <w:abstractNumId w:val="58"/>
  </w:num>
  <w:num w:numId="104" w16cid:durableId="528183936">
    <w:abstractNumId w:val="95"/>
  </w:num>
  <w:num w:numId="105" w16cid:durableId="761806140">
    <w:abstractNumId w:val="100"/>
  </w:num>
  <w:num w:numId="106" w16cid:durableId="1440636641">
    <w:abstractNumId w:val="90"/>
  </w:num>
  <w:num w:numId="107" w16cid:durableId="496728334">
    <w:abstractNumId w:val="21"/>
  </w:num>
  <w:num w:numId="108" w16cid:durableId="1141145319">
    <w:abstractNumId w:val="78"/>
  </w:num>
  <w:num w:numId="109" w16cid:durableId="1356417584">
    <w:abstractNumId w:val="41"/>
  </w:num>
  <w:num w:numId="110" w16cid:durableId="1177884550">
    <w:abstractNumId w:val="76"/>
  </w:num>
  <w:num w:numId="111" w16cid:durableId="343434996">
    <w:abstractNumId w:val="22"/>
  </w:num>
  <w:num w:numId="112" w16cid:durableId="1109928282">
    <w:abstractNumId w:val="85"/>
  </w:num>
  <w:num w:numId="113" w16cid:durableId="3098663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2545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B094B"/>
    <w:rsid w:val="000C1ED6"/>
    <w:rsid w:val="000D54F6"/>
    <w:rsid w:val="000E63C9"/>
    <w:rsid w:val="000F13EE"/>
    <w:rsid w:val="001100E9"/>
    <w:rsid w:val="001129FE"/>
    <w:rsid w:val="00113423"/>
    <w:rsid w:val="00125114"/>
    <w:rsid w:val="001272FE"/>
    <w:rsid w:val="00130E9D"/>
    <w:rsid w:val="0013274F"/>
    <w:rsid w:val="00133405"/>
    <w:rsid w:val="001461BC"/>
    <w:rsid w:val="00147F24"/>
    <w:rsid w:val="00150A6D"/>
    <w:rsid w:val="001610B0"/>
    <w:rsid w:val="00173396"/>
    <w:rsid w:val="00185932"/>
    <w:rsid w:val="00185B35"/>
    <w:rsid w:val="001D6532"/>
    <w:rsid w:val="001F2BC8"/>
    <w:rsid w:val="001F5F6B"/>
    <w:rsid w:val="002068B1"/>
    <w:rsid w:val="00224885"/>
    <w:rsid w:val="00230360"/>
    <w:rsid w:val="00243EBC"/>
    <w:rsid w:val="00246A35"/>
    <w:rsid w:val="002709FF"/>
    <w:rsid w:val="00284348"/>
    <w:rsid w:val="002B6DC2"/>
    <w:rsid w:val="002C5662"/>
    <w:rsid w:val="002F0AEC"/>
    <w:rsid w:val="002F51F5"/>
    <w:rsid w:val="00305AB6"/>
    <w:rsid w:val="00307A32"/>
    <w:rsid w:val="00312137"/>
    <w:rsid w:val="003176A2"/>
    <w:rsid w:val="00330359"/>
    <w:rsid w:val="00331157"/>
    <w:rsid w:val="0033762F"/>
    <w:rsid w:val="00352735"/>
    <w:rsid w:val="00352BFC"/>
    <w:rsid w:val="00360494"/>
    <w:rsid w:val="003658E9"/>
    <w:rsid w:val="00366C7E"/>
    <w:rsid w:val="00384EA3"/>
    <w:rsid w:val="003A12F7"/>
    <w:rsid w:val="003A39A1"/>
    <w:rsid w:val="003B0D1F"/>
    <w:rsid w:val="003B2086"/>
    <w:rsid w:val="003B2B8D"/>
    <w:rsid w:val="003B6D27"/>
    <w:rsid w:val="003C2191"/>
    <w:rsid w:val="003D3863"/>
    <w:rsid w:val="004110DE"/>
    <w:rsid w:val="004249F2"/>
    <w:rsid w:val="00434D62"/>
    <w:rsid w:val="00437026"/>
    <w:rsid w:val="0044085A"/>
    <w:rsid w:val="00444CAE"/>
    <w:rsid w:val="00453C79"/>
    <w:rsid w:val="004570B4"/>
    <w:rsid w:val="0046133C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44B8"/>
    <w:rsid w:val="00516A86"/>
    <w:rsid w:val="00525323"/>
    <w:rsid w:val="005275F6"/>
    <w:rsid w:val="00544F27"/>
    <w:rsid w:val="00553FFF"/>
    <w:rsid w:val="00572102"/>
    <w:rsid w:val="005757AF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2613"/>
    <w:rsid w:val="00636BFE"/>
    <w:rsid w:val="00645531"/>
    <w:rsid w:val="0064713C"/>
    <w:rsid w:val="0065205D"/>
    <w:rsid w:val="00652763"/>
    <w:rsid w:val="00656C4D"/>
    <w:rsid w:val="006650B5"/>
    <w:rsid w:val="006750DB"/>
    <w:rsid w:val="006A14D6"/>
    <w:rsid w:val="006A1A49"/>
    <w:rsid w:val="006A76E3"/>
    <w:rsid w:val="006E5716"/>
    <w:rsid w:val="006F3F2C"/>
    <w:rsid w:val="0070527E"/>
    <w:rsid w:val="0071195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87BBA"/>
    <w:rsid w:val="00791D15"/>
    <w:rsid w:val="00797A89"/>
    <w:rsid w:val="007B29F3"/>
    <w:rsid w:val="007C1EAD"/>
    <w:rsid w:val="007C6B52"/>
    <w:rsid w:val="007D16C5"/>
    <w:rsid w:val="007F5AEA"/>
    <w:rsid w:val="00802E6C"/>
    <w:rsid w:val="008139EF"/>
    <w:rsid w:val="0081408A"/>
    <w:rsid w:val="00815D96"/>
    <w:rsid w:val="008352C1"/>
    <w:rsid w:val="00844ECB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C768C"/>
    <w:rsid w:val="008D1B83"/>
    <w:rsid w:val="008D740E"/>
    <w:rsid w:val="008E4171"/>
    <w:rsid w:val="008E4F35"/>
    <w:rsid w:val="00902178"/>
    <w:rsid w:val="00903501"/>
    <w:rsid w:val="00903C32"/>
    <w:rsid w:val="00903EA7"/>
    <w:rsid w:val="0091533A"/>
    <w:rsid w:val="00916B16"/>
    <w:rsid w:val="009173B9"/>
    <w:rsid w:val="00932A05"/>
    <w:rsid w:val="0093335D"/>
    <w:rsid w:val="0093613E"/>
    <w:rsid w:val="00943026"/>
    <w:rsid w:val="00966B81"/>
    <w:rsid w:val="00977F79"/>
    <w:rsid w:val="00983300"/>
    <w:rsid w:val="009A49E8"/>
    <w:rsid w:val="009C0A3E"/>
    <w:rsid w:val="009C523B"/>
    <w:rsid w:val="009C5959"/>
    <w:rsid w:val="009C7720"/>
    <w:rsid w:val="009D6391"/>
    <w:rsid w:val="009E377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A56A5"/>
    <w:rsid w:val="00AB02A7"/>
    <w:rsid w:val="00AC29F3"/>
    <w:rsid w:val="00AC3A3E"/>
    <w:rsid w:val="00AE3A77"/>
    <w:rsid w:val="00AE7197"/>
    <w:rsid w:val="00B1190B"/>
    <w:rsid w:val="00B231E5"/>
    <w:rsid w:val="00B47A1E"/>
    <w:rsid w:val="00B5142F"/>
    <w:rsid w:val="00B77577"/>
    <w:rsid w:val="00B801D7"/>
    <w:rsid w:val="00B83977"/>
    <w:rsid w:val="00B878FF"/>
    <w:rsid w:val="00BA1013"/>
    <w:rsid w:val="00BA4CE3"/>
    <w:rsid w:val="00BD0942"/>
    <w:rsid w:val="00BD5941"/>
    <w:rsid w:val="00BF3671"/>
    <w:rsid w:val="00C02B87"/>
    <w:rsid w:val="00C23529"/>
    <w:rsid w:val="00C4086D"/>
    <w:rsid w:val="00C4177A"/>
    <w:rsid w:val="00C56AFC"/>
    <w:rsid w:val="00C573F8"/>
    <w:rsid w:val="00C60F61"/>
    <w:rsid w:val="00C63CEA"/>
    <w:rsid w:val="00C71F8D"/>
    <w:rsid w:val="00C74A97"/>
    <w:rsid w:val="00C7699F"/>
    <w:rsid w:val="00C937FE"/>
    <w:rsid w:val="00CA1896"/>
    <w:rsid w:val="00CA475D"/>
    <w:rsid w:val="00CB536C"/>
    <w:rsid w:val="00CB5B28"/>
    <w:rsid w:val="00CB6EE7"/>
    <w:rsid w:val="00CC6752"/>
    <w:rsid w:val="00CC7033"/>
    <w:rsid w:val="00CD22FD"/>
    <w:rsid w:val="00CD3A5D"/>
    <w:rsid w:val="00CE31F0"/>
    <w:rsid w:val="00CF5371"/>
    <w:rsid w:val="00D0323A"/>
    <w:rsid w:val="00D0559F"/>
    <w:rsid w:val="00D064B5"/>
    <w:rsid w:val="00D077E9"/>
    <w:rsid w:val="00D1032C"/>
    <w:rsid w:val="00D21042"/>
    <w:rsid w:val="00D3091E"/>
    <w:rsid w:val="00D42CB7"/>
    <w:rsid w:val="00D43A78"/>
    <w:rsid w:val="00D4623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B7116"/>
    <w:rsid w:val="00DC706A"/>
    <w:rsid w:val="00DD152F"/>
    <w:rsid w:val="00DE213F"/>
    <w:rsid w:val="00DF027C"/>
    <w:rsid w:val="00DF5E90"/>
    <w:rsid w:val="00DF7D96"/>
    <w:rsid w:val="00E00A32"/>
    <w:rsid w:val="00E15127"/>
    <w:rsid w:val="00E22ACD"/>
    <w:rsid w:val="00E42776"/>
    <w:rsid w:val="00E470B7"/>
    <w:rsid w:val="00E620B0"/>
    <w:rsid w:val="00E62476"/>
    <w:rsid w:val="00E702C3"/>
    <w:rsid w:val="00E81B40"/>
    <w:rsid w:val="00E873B5"/>
    <w:rsid w:val="00EC3088"/>
    <w:rsid w:val="00EE5B68"/>
    <w:rsid w:val="00EF555B"/>
    <w:rsid w:val="00F027BB"/>
    <w:rsid w:val="00F0307A"/>
    <w:rsid w:val="00F11DCF"/>
    <w:rsid w:val="00F14C3F"/>
    <w:rsid w:val="00F15841"/>
    <w:rsid w:val="00F162EA"/>
    <w:rsid w:val="00F46DA1"/>
    <w:rsid w:val="00F47CC9"/>
    <w:rsid w:val="00F52D27"/>
    <w:rsid w:val="00F54B60"/>
    <w:rsid w:val="00F83527"/>
    <w:rsid w:val="00F8365F"/>
    <w:rsid w:val="00FA024F"/>
    <w:rsid w:val="00FA2C51"/>
    <w:rsid w:val="00FD583F"/>
    <w:rsid w:val="00FD7488"/>
    <w:rsid w:val="00FE143C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E143C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 w:val="0"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E143C"/>
    <w:rPr>
      <w:rFonts w:ascii="Calibri Light" w:eastAsiaTheme="majorEastAsia" w:hAnsi="Calibri Light" w:cstheme="majorBidi"/>
      <w:caps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aliases w:val="Notas:"/>
    <w:basedOn w:val="Fuentedeprrafopredeter"/>
    <w:uiPriority w:val="99"/>
    <w:unhideWhenUsed/>
    <w:rsid w:val="00F8365F"/>
    <w:rPr>
      <w:rFonts w:ascii="Calibri Light" w:hAnsi="Calibri Light"/>
      <w:i/>
      <w:color w:val="808080"/>
      <w:sz w:val="18"/>
      <w:bdr w:val="none" w:sz="0" w:space="0" w:color="auto"/>
      <w:shd w:val="clear" w:color="auto" w:fill="auto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Fuerte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44ECB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844ECB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44EC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44ECB"/>
    <w:rPr>
      <w:rFonts w:ascii="Consolas" w:eastAsiaTheme="minorEastAsia" w:hAnsi="Consolas"/>
      <w:sz w:val="20"/>
      <w:szCs w:val="20"/>
    </w:rPr>
  </w:style>
  <w:style w:type="paragraph" w:customStyle="1" w:styleId="-iralndice-">
    <w:name w:val="- ir al índice -"/>
    <w:basedOn w:val="Normal"/>
    <w:rsid w:val="00FE143C"/>
    <w:pPr>
      <w:jc w:val="both"/>
    </w:pPr>
    <w:rPr>
      <w:color w:val="FFFFFF" w:themeColor="background1"/>
      <w:sz w:val="18"/>
    </w:rPr>
  </w:style>
  <w:style w:type="table" w:styleId="Tabladelista7concolores-nfasis1">
    <w:name w:val="List Table 7 Colorful Accent 1"/>
    <w:basedOn w:val="Tablanormal"/>
    <w:uiPriority w:val="52"/>
    <w:rsid w:val="0046133C"/>
    <w:pPr>
      <w:spacing w:after="0" w:line="240" w:lineRule="auto"/>
    </w:pPr>
    <w:rPr>
      <w:color w:val="013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4F7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4F7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4F7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4F7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hyperlink" Target="https://dcueli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hyperlink" Target="https://dcueli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cueli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cueli.com" TargetMode="External"/><Relationship Id="rId23" Type="http://schemas.openxmlformats.org/officeDocument/2006/relationships/glossaryDocument" Target="glossary/document.xml"/><Relationship Id="rId10" Type="http://schemas.openxmlformats.org/officeDocument/2006/relationships/hyperlink" Target="https://dcueli.com" TargetMode="External"/><Relationship Id="rId19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yperlink" Target="https://dcueli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dcueli.com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464257"/>
    <w:rsid w:val="00491E1D"/>
    <w:rsid w:val="005B625B"/>
    <w:rsid w:val="006B176B"/>
    <w:rsid w:val="00815D96"/>
    <w:rsid w:val="00960C1A"/>
    <w:rsid w:val="0097282C"/>
    <w:rsid w:val="00C94860"/>
    <w:rsid w:val="00C974A8"/>
    <w:rsid w:val="00D6343F"/>
    <w:rsid w:val="00E62476"/>
    <w:rsid w:val="00EF27E6"/>
    <w:rsid w:val="00F010AA"/>
    <w:rsid w:val="00F65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3765</TotalTime>
  <Pages>7</Pages>
  <Words>799</Words>
  <Characters>4806</Characters>
  <Application>Microsoft Office Word</Application>
  <DocSecurity>0</DocSecurity>
  <Lines>165</Lines>
  <Paragraphs>116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183</cp:revision>
  <cp:lastPrinted>2025-01-27T10:08:00Z</cp:lastPrinted>
  <dcterms:created xsi:type="dcterms:W3CDTF">2024-12-23T16:16:00Z</dcterms:created>
  <dcterms:modified xsi:type="dcterms:W3CDTF">2026-02-02T11:02:00Z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