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699A" w14:textId="3FF265C6" w:rsidR="00D077E9" w:rsidRDefault="00EC3088" w:rsidP="00CD22FD">
      <w:pPr>
        <w:jc w:val="both"/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D083173" wp14:editId="1E46084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552000" cy="177480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2274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70"/>
      </w:tblGrid>
      <w:tr w:rsidR="00CD3A5D" w14:paraId="0C068C80" w14:textId="77777777" w:rsidTr="00AE7197">
        <w:trPr>
          <w:trHeight w:val="2122"/>
        </w:trPr>
        <w:tc>
          <w:tcPr>
            <w:tcW w:w="4878" w:type="dxa"/>
          </w:tcPr>
          <w:p w14:paraId="643505E5" w14:textId="77777777" w:rsidR="00E42776" w:rsidRDefault="00E42776" w:rsidP="00CD22FD">
            <w:pPr>
              <w:jc w:val="both"/>
              <w:rPr>
                <w:noProof/>
              </w:rPr>
            </w:pPr>
          </w:p>
          <w:p w14:paraId="613010EF" w14:textId="77777777" w:rsidR="00CD3A5D" w:rsidRPr="00BD0942" w:rsidRDefault="00CD3A5D" w:rsidP="00CD22FD">
            <w:pPr>
              <w:jc w:val="both"/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48504547" wp14:editId="6077BA1F">
                      <wp:extent cx="3196743" cy="1501254"/>
                      <wp:effectExtent l="0" t="0" r="22860" b="2286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6743" cy="15012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E91CD"/>
                              </a:solidFill>
                              <a:ln w="6350">
                                <a:solidFill>
                                  <a:srgbClr val="4E91CD"/>
                                </a:solidFill>
                              </a:ln>
                            </wps:spPr>
                            <wps:txbx>
                              <w:txbxContent>
                                <w:p w14:paraId="7C69C6DA" w14:textId="0553688C" w:rsidR="00A81019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proofErr w:type="spellStart"/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Mexus</w:t>
                                  </w:r>
                                  <w:proofErr w:type="spellEnd"/>
                                </w:p>
                                <w:p w14:paraId="505A73D2" w14:textId="3DA53FB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Por tu seguridad,</w:t>
                                  </w:r>
                                </w:p>
                                <w:p w14:paraId="6E4E3AE8" w14:textId="4FDC148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Grabación de llamadas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850454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51.7pt;height:11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" fillcolor="#4e91cd" strokecolor="#4e91cd" strokeweight=".5pt">
                      <v:textbox>
                        <w:txbxContent>
                          <w:p w14:paraId="7C69C6DA" w14:textId="0553688C" w:rsidR="00A81019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proofErr w:type="spellStart"/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Mexus</w:t>
                            </w:r>
                            <w:proofErr w:type="spellEnd"/>
                          </w:p>
                          <w:p w14:paraId="505A73D2" w14:textId="3DA53FB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Por tu seguridad,</w:t>
                            </w:r>
                          </w:p>
                          <w:p w14:paraId="6E4E3AE8" w14:textId="4FDC148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Grabación de llamadas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CD3A5D" w14:paraId="6BC6D053" w14:textId="77777777" w:rsidTr="00E42776">
        <w:trPr>
          <w:trHeight w:val="6258"/>
        </w:trPr>
        <w:tc>
          <w:tcPr>
            <w:tcW w:w="4878" w:type="dxa"/>
          </w:tcPr>
          <w:p w14:paraId="7248BEA6" w14:textId="77777777" w:rsidR="00CD3A5D" w:rsidRDefault="00A342BC" w:rsidP="00CD22FD">
            <w:pPr>
              <w:jc w:val="both"/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269A315" wp14:editId="59A25F74">
                      <wp:simplePos x="0" y="0"/>
                      <wp:positionH relativeFrom="column">
                        <wp:posOffset>-129472</wp:posOffset>
                      </wp:positionH>
                      <wp:positionV relativeFrom="page">
                        <wp:posOffset>-1729155</wp:posOffset>
                      </wp:positionV>
                      <wp:extent cx="3467405" cy="7161530"/>
                      <wp:effectExtent l="0" t="0" r="0" b="1270"/>
                      <wp:wrapNone/>
                      <wp:docPr id="3" name="Rectángulo 3" descr="rectángulo blanco para texto en portad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405" cy="7161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612B0" id="Rectángulo 3" o:spid="_x0000_s1026" alt="rectángulo blanco para texto en portada" style="position:absolute;margin-left:-10.2pt;margin-top:-136.15pt;width:273pt;height:563.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" fillcolor="white [3212]" stroked="f" strokeweight="2pt">
                      <w10:wrap anchory="page"/>
                    </v:rect>
                  </w:pict>
                </mc:Fallback>
              </mc:AlternateContent>
            </w:r>
          </w:p>
        </w:tc>
      </w:tr>
      <w:tr w:rsidR="00CD3A5D" w14:paraId="0F783828" w14:textId="77777777" w:rsidTr="00AE7197">
        <w:trPr>
          <w:trHeight w:val="2562"/>
        </w:trPr>
        <w:tc>
          <w:tcPr>
            <w:tcW w:w="4878" w:type="dxa"/>
          </w:tcPr>
          <w:sdt>
            <w:sdtPr>
              <w:rPr>
                <w:noProof/>
                <w:color w:val="0070C0"/>
              </w:rPr>
              <w:id w:val="1080870105"/>
              <w:placeholder>
                <w:docPart w:val="36E75D6CF7E84EE2A75CA40855F7E90B"/>
              </w:placeholder>
              <w15:appearance w15:val="hidden"/>
            </w:sdtPr>
            <w:sdtContent>
              <w:p w14:paraId="45330141" w14:textId="77777777" w:rsidR="00CD3A5D" w:rsidRPr="00CD3A5D" w:rsidRDefault="00A342BC" w:rsidP="00CD22FD">
                <w:pPr>
                  <w:jc w:val="both"/>
                  <w:rPr>
                    <w:noProof/>
                    <w:color w:val="0070C0"/>
                  </w:rPr>
                </w:pPr>
                <w:r>
                  <w:rPr>
                    <w:noProof/>
                    <w:lang w:eastAsia="es-ES"/>
                  </w:rPr>
                  <mc:AlternateContent>
                    <mc:Choice Requires="wps">
                      <w:drawing>
                        <wp:anchor distT="0" distB="0" distL="114300" distR="114300" simplePos="0" relativeHeight="251664384" behindDoc="1" locked="0" layoutInCell="1" allowOverlap="1" wp14:anchorId="4534C4AD" wp14:editId="72D7D554">
                          <wp:simplePos x="0" y="0"/>
                          <wp:positionH relativeFrom="column">
                            <wp:posOffset>-799847</wp:posOffset>
                          </wp:positionH>
                          <wp:positionV relativeFrom="page">
                            <wp:posOffset>-1266920</wp:posOffset>
                          </wp:positionV>
                          <wp:extent cx="7760970" cy="4019550"/>
                          <wp:effectExtent l="0" t="0" r="11430" b="19050"/>
                          <wp:wrapNone/>
                          <wp:docPr id="2" name="Rectángulo 2" descr="rectángulo de color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7760970" cy="40195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42D5B"/>
                                  </a:solidFill>
                                  <a:ln>
                                    <a:solidFill>
                                      <a:srgbClr val="242D5B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BC453EC" id="Rectángulo 2" o:spid="_x0000_s1026" alt="rectángulo de color" style="position:absolute;margin-left:-63pt;margin-top:-99.75pt;width:611.1pt;height:3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" fillcolor="#242d5b" strokecolor="#242d5b" strokeweight="2pt">
                          <w10:wrap anchory="page"/>
                        </v:rect>
                      </w:pict>
                    </mc:Fallback>
                  </mc:AlternateContent>
                </w:r>
              </w:p>
            </w:sdtContent>
          </w:sdt>
          <w:p w14:paraId="50C3F341" w14:textId="77777777" w:rsidR="00CD3A5D" w:rsidRPr="00CD3A5D" w:rsidRDefault="00CD3A5D" w:rsidP="00CD22FD">
            <w:pPr>
              <w:jc w:val="both"/>
              <w:rPr>
                <w:noProof/>
                <w:color w:val="0070C0"/>
                <w:sz w:val="10"/>
                <w:szCs w:val="10"/>
              </w:rPr>
            </w:pPr>
            <w:r w:rsidRPr="00CD3A5D">
              <w:rPr>
                <w:noProof/>
                <w:color w:val="0070C0"/>
                <w:sz w:val="10"/>
                <w:szCs w:val="10"/>
                <w:lang w:eastAsia="es-ES"/>
              </w:rPr>
              <mc:AlternateContent>
                <mc:Choice Requires="wps">
                  <w:drawing>
                    <wp:inline distT="0" distB="0" distL="0" distR="0" wp14:anchorId="3E6A3EA4" wp14:editId="35C423A7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2C59A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30940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" strokecolor="#2c59a6" strokeweight="3pt">
                      <w10:anchorlock/>
                    </v:line>
                  </w:pict>
                </mc:Fallback>
              </mc:AlternateContent>
            </w:r>
          </w:p>
          <w:p w14:paraId="0857D9E3" w14:textId="77777777" w:rsidR="00CD3A5D" w:rsidRPr="00CD3A5D" w:rsidRDefault="00CD3A5D" w:rsidP="00CD22FD">
            <w:pPr>
              <w:jc w:val="both"/>
              <w:rPr>
                <w:noProof/>
                <w:color w:val="0070C0"/>
                <w:sz w:val="10"/>
                <w:szCs w:val="10"/>
              </w:rPr>
            </w:pPr>
          </w:p>
          <w:p w14:paraId="2D4E81B4" w14:textId="77777777" w:rsidR="00CD3A5D" w:rsidRPr="00CD3A5D" w:rsidRDefault="00CD3A5D" w:rsidP="00CD22FD">
            <w:pPr>
              <w:jc w:val="both"/>
              <w:rPr>
                <w:noProof/>
                <w:color w:val="0070C0"/>
                <w:sz w:val="10"/>
                <w:szCs w:val="10"/>
              </w:rPr>
            </w:pPr>
          </w:p>
          <w:sdt>
            <w:sdtPr>
              <w:rPr>
                <w:noProof/>
                <w:color w:val="0070C0"/>
              </w:rPr>
              <w:id w:val="-1740469667"/>
              <w:placeholder>
                <w:docPart w:val="6A843E35980D448D955B06F61323C155"/>
              </w:placeholder>
              <w15:appearance w15:val="hidden"/>
            </w:sdtPr>
            <w:sdtEndPr>
              <w:rPr>
                <w:color w:val="3B3838" w:themeColor="background2" w:themeShade="40"/>
              </w:rPr>
            </w:sdtEndPr>
            <w:sdtContent>
              <w:p w14:paraId="37D29E9F" w14:textId="0D79B524" w:rsidR="00CD3A5D" w:rsidRPr="00D76649" w:rsidRDefault="00EC3088" w:rsidP="00CD22FD">
                <w:pPr>
                  <w:jc w:val="both"/>
                  <w:rPr>
                    <w:noProof/>
                    <w:color w:val="3B3838" w:themeColor="background2" w:themeShade="40"/>
                  </w:rPr>
                </w:pPr>
                <w:hyperlink r:id="rId9" w:history="1">
                  <w:r w:rsidRPr="00B77577">
                    <w:rPr>
                      <w:rStyle w:val="Hipervnculo"/>
                      <w:noProof/>
                    </w:rPr>
                    <w:t>dcueli.com</w:t>
                  </w:r>
                </w:hyperlink>
              </w:p>
            </w:sdtContent>
          </w:sdt>
          <w:p w14:paraId="4B292414" w14:textId="77777777" w:rsidR="00CD22FD" w:rsidRPr="00CD22FD" w:rsidRDefault="00CD22FD" w:rsidP="00CD22FD">
            <w:pPr>
              <w:jc w:val="both"/>
              <w:rPr>
                <w:noProof/>
                <w:color w:val="808080" w:themeColor="background1" w:themeShade="80"/>
                <w:sz w:val="56"/>
                <w:szCs w:val="56"/>
              </w:rPr>
            </w:pPr>
            <w:r w:rsidRPr="00CD22FD">
              <w:rPr>
                <w:noProof/>
                <w:color w:val="808080" w:themeColor="background1" w:themeShade="80"/>
                <w:sz w:val="56"/>
                <w:szCs w:val="56"/>
              </w:rPr>
              <w:t>Stakeholders &amp; roles</w:t>
            </w:r>
          </w:p>
          <w:p w14:paraId="1EBE45E5" w14:textId="752FF078" w:rsidR="00CD3A5D" w:rsidRPr="00E42776" w:rsidRDefault="00CD3A5D" w:rsidP="00CD22FD">
            <w:pPr>
              <w:jc w:val="both"/>
              <w:rPr>
                <w:i/>
                <w:noProof/>
                <w:color w:val="808080" w:themeColor="background1" w:themeShade="80"/>
              </w:rPr>
            </w:pPr>
            <w:r w:rsidRPr="00E42776">
              <w:rPr>
                <w:i/>
                <w:noProof/>
                <w:color w:val="808080" w:themeColor="background1" w:themeShade="80"/>
                <w:lang w:bidi="es-ES"/>
              </w:rPr>
              <w:t>DAVID CUELI CHAVARRÍA</w:t>
            </w:r>
          </w:p>
          <w:p w14:paraId="048C251B" w14:textId="77777777" w:rsidR="00CD3A5D" w:rsidRPr="00D86945" w:rsidRDefault="00CD3A5D" w:rsidP="00CD22FD">
            <w:pPr>
              <w:jc w:val="both"/>
              <w:rPr>
                <w:noProof/>
                <w:sz w:val="10"/>
                <w:szCs w:val="10"/>
              </w:rPr>
            </w:pPr>
          </w:p>
        </w:tc>
      </w:tr>
    </w:tbl>
    <w:p w14:paraId="120F049E" w14:textId="5924FA8E" w:rsidR="00BD0942" w:rsidRDefault="00BD0942" w:rsidP="00CD22FD">
      <w:pPr>
        <w:spacing w:after="200"/>
        <w:jc w:val="both"/>
        <w:rPr>
          <w:noProof/>
          <w:lang w:bidi="es-ES"/>
        </w:rPr>
      </w:pPr>
    </w:p>
    <w:p w14:paraId="6530C9B5" w14:textId="7F048C98" w:rsidR="00BD0942" w:rsidRDefault="00BD0942" w:rsidP="00CD22FD">
      <w:pPr>
        <w:spacing w:after="200"/>
        <w:jc w:val="both"/>
        <w:rPr>
          <w:noProof/>
          <w:lang w:bidi="es-ES"/>
        </w:rPr>
      </w:pPr>
    </w:p>
    <w:p w14:paraId="1BB71A52" w14:textId="46949022" w:rsidR="00BD0942" w:rsidRDefault="00BD0942" w:rsidP="00CD22FD">
      <w:pPr>
        <w:spacing w:after="200"/>
        <w:jc w:val="both"/>
        <w:rPr>
          <w:noProof/>
          <w:lang w:bidi="es-ES"/>
        </w:rPr>
      </w:pPr>
    </w:p>
    <w:p w14:paraId="5A796F0A" w14:textId="3570B592" w:rsidR="00BD0942" w:rsidRDefault="00BD0942" w:rsidP="00CD22FD">
      <w:pPr>
        <w:spacing w:after="200"/>
        <w:jc w:val="both"/>
        <w:rPr>
          <w:noProof/>
          <w:lang w:bidi="es-ES"/>
        </w:rPr>
      </w:pPr>
    </w:p>
    <w:p w14:paraId="7FA5B5C2" w14:textId="77777777" w:rsidR="00D077E9" w:rsidRDefault="00D077E9" w:rsidP="00CD22FD">
      <w:pPr>
        <w:spacing w:after="200"/>
        <w:jc w:val="both"/>
        <w:rPr>
          <w:noProof/>
        </w:rPr>
      </w:pPr>
      <w:r>
        <w:rPr>
          <w:noProof/>
          <w:lang w:bidi="es-ES"/>
        </w:rPr>
        <w:br w:type="page"/>
      </w:r>
    </w:p>
    <w:p w14:paraId="133ADF98" w14:textId="77777777" w:rsidR="00E42776" w:rsidRPr="000712D1" w:rsidRDefault="00DF5E90" w:rsidP="00CD22FD">
      <w:pPr>
        <w:jc w:val="both"/>
        <w:rPr>
          <w:color w:val="FFFFFF" w:themeColor="background1"/>
          <w14:textFill>
            <w14:noFill/>
          </w14:textFill>
        </w:rPr>
      </w:pPr>
      <w:r w:rsidRPr="000712D1">
        <w:rPr>
          <w:color w:val="FFFFFF" w:themeColor="background1"/>
          <w14:textFill>
            <w14:noFill/>
          </w14:textFill>
        </w:rPr>
        <w:lastRenderedPageBreak/>
        <w:t>PRÁCTICA</w:t>
      </w:r>
    </w:p>
    <w:p w14:paraId="3311EDA3" w14:textId="2D92DD4E" w:rsidR="00F113BA" w:rsidRDefault="00F113BA" w:rsidP="00F113BA">
      <w:pPr>
        <w:pStyle w:val="Ttulo1"/>
        <w:rPr>
          <w:rFonts w:asciiTheme="minorHAnsi" w:hAnsiTheme="minorHAnsi" w:cstheme="minorHAnsi"/>
        </w:rPr>
      </w:pPr>
      <w:bookmarkStart w:id="0" w:name="_ÍNDICE"/>
      <w:bookmarkEnd w:id="0"/>
      <w:r>
        <w:rPr>
          <w:rFonts w:asciiTheme="minorHAnsi" w:hAnsiTheme="minorHAnsi" w:cstheme="minorHAnsi"/>
        </w:rPr>
        <w:t>STAKEHOLDERS &amp; ROLES</w:t>
      </w:r>
    </w:p>
    <w:p w14:paraId="51D64288" w14:textId="77777777" w:rsidR="00F113BA" w:rsidRDefault="00F113BA" w:rsidP="00F113BA"/>
    <w:tbl>
      <w:tblPr>
        <w:tblStyle w:val="Tablaconcuadrcula7concolores-nfasis1"/>
        <w:tblW w:w="0" w:type="auto"/>
        <w:tblLook w:val="04A0" w:firstRow="1" w:lastRow="0" w:firstColumn="1" w:lastColumn="0" w:noHBand="0" w:noVBand="1"/>
      </w:tblPr>
      <w:tblGrid>
        <w:gridCol w:w="2077"/>
        <w:gridCol w:w="7897"/>
      </w:tblGrid>
      <w:tr w:rsidR="00F113BA" w:rsidRPr="00B40F4B" w14:paraId="2A7E9BFC" w14:textId="77777777" w:rsidTr="00DA2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7" w:type="dxa"/>
          </w:tcPr>
          <w:p w14:paraId="23C33DB7" w14:textId="77777777" w:rsidR="00F113BA" w:rsidRPr="00090481" w:rsidRDefault="00F113BA" w:rsidP="00DA2214">
            <w:pPr>
              <w:jc w:val="both"/>
              <w:rPr>
                <w:b w:val="0"/>
                <w:bCs w:val="0"/>
                <w:color w:val="auto"/>
              </w:rPr>
            </w:pPr>
            <w:r w:rsidRPr="00090481">
              <w:rPr>
                <w:color w:val="auto"/>
              </w:rPr>
              <w:t>Proyecto</w:t>
            </w:r>
          </w:p>
        </w:tc>
        <w:tc>
          <w:tcPr>
            <w:tcW w:w="7897" w:type="dxa"/>
          </w:tcPr>
          <w:p w14:paraId="142354F3" w14:textId="77777777" w:rsidR="00F113BA" w:rsidRPr="00090481" w:rsidRDefault="00F113BA" w:rsidP="00DA221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90481">
              <w:rPr>
                <w:color w:val="auto"/>
              </w:rPr>
              <w:t>Mexus</w:t>
            </w:r>
            <w:proofErr w:type="spellEnd"/>
          </w:p>
        </w:tc>
      </w:tr>
      <w:tr w:rsidR="00F113BA" w:rsidRPr="00B40F4B" w14:paraId="79240CC1" w14:textId="77777777" w:rsidTr="00DA2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632E4BE" w14:textId="77777777" w:rsidR="00F113BA" w:rsidRPr="00090481" w:rsidRDefault="00F113BA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Tipo de documento</w:t>
            </w:r>
          </w:p>
        </w:tc>
        <w:tc>
          <w:tcPr>
            <w:tcW w:w="7897" w:type="dxa"/>
            <w:shd w:val="clear" w:color="auto" w:fill="4E91CD"/>
          </w:tcPr>
          <w:p w14:paraId="797E30D3" w14:textId="18648103" w:rsidR="00F113BA" w:rsidRPr="00090481" w:rsidRDefault="00F113BA" w:rsidP="00DA22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 xml:space="preserve">Corporativo – </w:t>
            </w:r>
            <w:proofErr w:type="spellStart"/>
            <w:r w:rsidRPr="00090481">
              <w:rPr>
                <w:color w:val="FFFFFF" w:themeColor="background1"/>
              </w:rPr>
              <w:t>S</w:t>
            </w:r>
            <w:r>
              <w:rPr>
                <w:color w:val="FFFFFF" w:themeColor="background1"/>
              </w:rPr>
              <w:t>takeholders</w:t>
            </w:r>
            <w:proofErr w:type="spellEnd"/>
            <w:r>
              <w:rPr>
                <w:color w:val="FFFFFF" w:themeColor="background1"/>
              </w:rPr>
              <w:t xml:space="preserve"> &amp; Roles</w:t>
            </w:r>
          </w:p>
        </w:tc>
      </w:tr>
      <w:tr w:rsidR="00F113BA" w:rsidRPr="00B40F4B" w14:paraId="73EE2209" w14:textId="77777777" w:rsidTr="00DA2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770A3CEC" w14:textId="77777777" w:rsidR="00F113BA" w:rsidRPr="00090481" w:rsidRDefault="00F113BA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Versión</w:t>
            </w:r>
          </w:p>
        </w:tc>
        <w:tc>
          <w:tcPr>
            <w:tcW w:w="7897" w:type="dxa"/>
          </w:tcPr>
          <w:p w14:paraId="5ED030D4" w14:textId="7A560A26" w:rsidR="00F113BA" w:rsidRPr="00090481" w:rsidRDefault="00F113BA" w:rsidP="00DA221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1.0</w:t>
            </w:r>
            <w:r>
              <w:rPr>
                <w:color w:val="auto"/>
              </w:rPr>
              <w:t>.0</w:t>
            </w:r>
          </w:p>
        </w:tc>
      </w:tr>
      <w:tr w:rsidR="00F113BA" w:rsidRPr="00B40F4B" w14:paraId="64459186" w14:textId="77777777" w:rsidTr="00DA2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119C9820" w14:textId="77777777" w:rsidR="00F113BA" w:rsidRPr="00090481" w:rsidRDefault="00F113BA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Estado</w:t>
            </w:r>
          </w:p>
        </w:tc>
        <w:tc>
          <w:tcPr>
            <w:tcW w:w="7897" w:type="dxa"/>
            <w:shd w:val="clear" w:color="auto" w:fill="4E91CD"/>
          </w:tcPr>
          <w:p w14:paraId="3F84C9FC" w14:textId="4D33E564" w:rsidR="00F113BA" w:rsidRPr="00F113BA" w:rsidRDefault="00F113BA" w:rsidP="00DA22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F113BA">
              <w:rPr>
                <w:b/>
                <w:bCs/>
                <w:color w:val="FFFFFF" w:themeColor="background1"/>
              </w:rPr>
              <w:t>FINALIZADO</w:t>
            </w:r>
          </w:p>
        </w:tc>
      </w:tr>
      <w:tr w:rsidR="00F113BA" w:rsidRPr="00B40F4B" w14:paraId="47ED41E9" w14:textId="77777777" w:rsidTr="00DA2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BECBEBC" w14:textId="77777777" w:rsidR="00F113BA" w:rsidRPr="00090481" w:rsidRDefault="00F113BA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Fecha</w:t>
            </w:r>
          </w:p>
        </w:tc>
        <w:tc>
          <w:tcPr>
            <w:tcW w:w="7897" w:type="dxa"/>
          </w:tcPr>
          <w:p w14:paraId="245E1235" w14:textId="77777777" w:rsidR="00F113BA" w:rsidRPr="00090481" w:rsidRDefault="00F113BA" w:rsidP="00DA221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0</w:t>
            </w:r>
            <w:r>
              <w:rPr>
                <w:color w:val="auto"/>
              </w:rPr>
              <w:t>9</w:t>
            </w:r>
            <w:r w:rsidRPr="00090481">
              <w:rPr>
                <w:color w:val="auto"/>
              </w:rPr>
              <w:t>/feb/2026</w:t>
            </w:r>
          </w:p>
        </w:tc>
      </w:tr>
      <w:tr w:rsidR="00F113BA" w:rsidRPr="00B40F4B" w14:paraId="1EC2713D" w14:textId="77777777" w:rsidTr="00DA2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74066C7F" w14:textId="77777777" w:rsidR="00F113BA" w:rsidRPr="00090481" w:rsidRDefault="00F113BA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Autor</w:t>
            </w:r>
          </w:p>
        </w:tc>
        <w:tc>
          <w:tcPr>
            <w:tcW w:w="7897" w:type="dxa"/>
            <w:shd w:val="clear" w:color="auto" w:fill="4E91CD"/>
          </w:tcPr>
          <w:p w14:paraId="357D30B5" w14:textId="77777777" w:rsidR="00F113BA" w:rsidRPr="00090481" w:rsidRDefault="00F113BA" w:rsidP="00DA22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>David Cueli</w:t>
            </w:r>
          </w:p>
        </w:tc>
      </w:tr>
    </w:tbl>
    <w:p w14:paraId="247EF0B4" w14:textId="77777777" w:rsidR="00F113BA" w:rsidRDefault="00F113BA" w:rsidP="00F113BA"/>
    <w:p w14:paraId="54A09778" w14:textId="3320F3B1" w:rsidR="00A342BC" w:rsidRPr="000D54F6" w:rsidRDefault="00A0511B" w:rsidP="00CD22FD">
      <w:pPr>
        <w:pStyle w:val="Ttulo1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ÍNDICE</w:t>
      </w:r>
    </w:p>
    <w:p w14:paraId="56474220" w14:textId="77777777" w:rsidR="00797A89" w:rsidRPr="000D54F6" w:rsidRDefault="00797A89" w:rsidP="00CD22FD">
      <w:pPr>
        <w:pStyle w:val="Subttulo"/>
        <w:ind w:firstLine="0"/>
        <w:jc w:val="both"/>
        <w:rPr>
          <w:rFonts w:asciiTheme="minorHAnsi" w:hAnsiTheme="minorHAnsi" w:cstheme="minorHAnsi"/>
        </w:rPr>
      </w:pPr>
    </w:p>
    <w:p w14:paraId="4201DCF3" w14:textId="77777777" w:rsidR="00B77577" w:rsidRPr="004570B4" w:rsidRDefault="00B77577" w:rsidP="00CD22FD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  <w:i/>
          <w:iCs/>
        </w:rPr>
      </w:pPr>
      <w:hyperlink w:anchor="_CONTROL_DE_VERSIONES" w:history="1">
        <w:r w:rsidRPr="004570B4">
          <w:rPr>
            <w:rStyle w:val="Hipervnculo"/>
            <w:rFonts w:cstheme="minorHAnsi"/>
            <w:i/>
            <w:iCs/>
          </w:rPr>
          <w:t>Control de versiones</w:t>
        </w:r>
      </w:hyperlink>
    </w:p>
    <w:p w14:paraId="3B1CB577" w14:textId="75355CE2" w:rsidR="00022545" w:rsidRPr="00022545" w:rsidRDefault="00022545" w:rsidP="00022545">
      <w:pPr>
        <w:pStyle w:val="Encabezado"/>
        <w:numPr>
          <w:ilvl w:val="0"/>
          <w:numId w:val="24"/>
        </w:numPr>
        <w:jc w:val="both"/>
        <w:rPr>
          <w:rFonts w:cstheme="minorHAnsi"/>
          <w:i/>
          <w:iCs/>
          <w:color w:val="2C59A6"/>
          <w:u w:val="single"/>
        </w:rPr>
      </w:pPr>
      <w:hyperlink w:anchor="_Objetivo_del_documento" w:history="1">
        <w:r w:rsidRPr="00022545">
          <w:rPr>
            <w:rStyle w:val="Hipervnculo"/>
            <w:rFonts w:cstheme="minorHAnsi"/>
            <w:i/>
            <w:iCs/>
          </w:rPr>
          <w:t>Objetivo del documento</w:t>
        </w:r>
      </w:hyperlink>
    </w:p>
    <w:p w14:paraId="576A7CF5" w14:textId="0A15B521" w:rsidR="00022545" w:rsidRPr="00022545" w:rsidRDefault="00022545" w:rsidP="00022545">
      <w:pPr>
        <w:pStyle w:val="Encabezado"/>
        <w:numPr>
          <w:ilvl w:val="0"/>
          <w:numId w:val="24"/>
        </w:numPr>
        <w:jc w:val="both"/>
        <w:rPr>
          <w:rFonts w:cstheme="minorHAnsi"/>
          <w:i/>
          <w:iCs/>
          <w:color w:val="2C59A6"/>
          <w:u w:val="single"/>
        </w:rPr>
      </w:pPr>
      <w:hyperlink w:anchor="_Identificación_de_Stakeholders" w:history="1">
        <w:r w:rsidRPr="00022545">
          <w:rPr>
            <w:rStyle w:val="Hipervnculo"/>
            <w:rFonts w:cstheme="minorHAnsi"/>
            <w:i/>
            <w:iCs/>
          </w:rPr>
          <w:t xml:space="preserve">Identificación de </w:t>
        </w:r>
        <w:proofErr w:type="spellStart"/>
        <w:r w:rsidRPr="00022545">
          <w:rPr>
            <w:rStyle w:val="Hipervnculo"/>
            <w:rFonts w:cstheme="minorHAnsi"/>
            <w:i/>
            <w:iCs/>
          </w:rPr>
          <w:t>stakeholders</w:t>
        </w:r>
        <w:proofErr w:type="spellEnd"/>
      </w:hyperlink>
    </w:p>
    <w:p w14:paraId="2B489DF8" w14:textId="2EB96D7A" w:rsidR="00022545" w:rsidRPr="00022545" w:rsidRDefault="00022545" w:rsidP="00022545">
      <w:pPr>
        <w:pStyle w:val="Encabezado"/>
        <w:numPr>
          <w:ilvl w:val="1"/>
          <w:numId w:val="24"/>
        </w:numPr>
        <w:jc w:val="both"/>
        <w:rPr>
          <w:rFonts w:cstheme="minorHAnsi"/>
          <w:i/>
          <w:iCs/>
          <w:color w:val="2C59A6"/>
          <w:u w:val="single"/>
        </w:rPr>
      </w:pPr>
      <w:hyperlink w:anchor="_Stakeholders_internos" w:history="1">
        <w:proofErr w:type="spellStart"/>
        <w:r w:rsidRPr="00022545">
          <w:rPr>
            <w:rStyle w:val="Hipervnculo"/>
            <w:rFonts w:cstheme="minorHAnsi"/>
            <w:i/>
            <w:iCs/>
          </w:rPr>
          <w:t>Stakeholders</w:t>
        </w:r>
        <w:proofErr w:type="spellEnd"/>
        <w:r w:rsidRPr="00022545">
          <w:rPr>
            <w:rStyle w:val="Hipervnculo"/>
            <w:rFonts w:cstheme="minorHAnsi"/>
            <w:i/>
            <w:iCs/>
          </w:rPr>
          <w:t xml:space="preserve"> internos</w:t>
        </w:r>
      </w:hyperlink>
    </w:p>
    <w:p w14:paraId="1BE0FA34" w14:textId="209D4813" w:rsidR="00022545" w:rsidRPr="00022545" w:rsidRDefault="00022545" w:rsidP="00022545">
      <w:pPr>
        <w:pStyle w:val="Encabezado"/>
        <w:numPr>
          <w:ilvl w:val="1"/>
          <w:numId w:val="24"/>
        </w:numPr>
        <w:jc w:val="both"/>
        <w:rPr>
          <w:rFonts w:cstheme="minorHAnsi"/>
          <w:i/>
          <w:iCs/>
          <w:color w:val="2C59A6"/>
          <w:u w:val="single"/>
        </w:rPr>
      </w:pPr>
      <w:hyperlink w:anchor="_STAKEHOLDERS_EXTERNOS" w:history="1">
        <w:proofErr w:type="spellStart"/>
        <w:r w:rsidRPr="00022545">
          <w:rPr>
            <w:rStyle w:val="Hipervnculo"/>
            <w:rFonts w:cstheme="minorHAnsi"/>
            <w:i/>
            <w:iCs/>
          </w:rPr>
          <w:t>Stakeholders</w:t>
        </w:r>
        <w:proofErr w:type="spellEnd"/>
        <w:r w:rsidRPr="00022545">
          <w:rPr>
            <w:rStyle w:val="Hipervnculo"/>
            <w:rFonts w:cstheme="minorHAnsi"/>
            <w:i/>
            <w:iCs/>
          </w:rPr>
          <w:t xml:space="preserve"> externos</w:t>
        </w:r>
      </w:hyperlink>
    </w:p>
    <w:p w14:paraId="20EB5ED4" w14:textId="2B2744B2" w:rsidR="00022545" w:rsidRPr="00022545" w:rsidRDefault="00022545" w:rsidP="00022545">
      <w:pPr>
        <w:pStyle w:val="Encabezado"/>
        <w:numPr>
          <w:ilvl w:val="0"/>
          <w:numId w:val="24"/>
        </w:numPr>
        <w:jc w:val="both"/>
        <w:rPr>
          <w:rFonts w:cstheme="minorHAnsi"/>
          <w:i/>
          <w:iCs/>
          <w:color w:val="2C59A6"/>
          <w:u w:val="single"/>
        </w:rPr>
      </w:pPr>
      <w:hyperlink w:anchor="_MATRIZ_DE_ROLES" w:history="1">
        <w:r w:rsidRPr="00022545">
          <w:rPr>
            <w:rStyle w:val="Hipervnculo"/>
            <w:rFonts w:cstheme="minorHAnsi"/>
            <w:i/>
            <w:iCs/>
          </w:rPr>
          <w:t>Matriz de roles resumida</w:t>
        </w:r>
      </w:hyperlink>
    </w:p>
    <w:p w14:paraId="00A1BEDD" w14:textId="499844A9" w:rsidR="00022545" w:rsidRPr="00022545" w:rsidRDefault="00022545" w:rsidP="00022545">
      <w:pPr>
        <w:pStyle w:val="Encabezado"/>
        <w:numPr>
          <w:ilvl w:val="0"/>
          <w:numId w:val="24"/>
        </w:numPr>
        <w:jc w:val="both"/>
        <w:rPr>
          <w:rFonts w:cstheme="minorHAnsi"/>
          <w:i/>
          <w:iCs/>
          <w:color w:val="2C59A6"/>
          <w:u w:val="single"/>
        </w:rPr>
      </w:pPr>
      <w:hyperlink w:anchor="_Nota_final_-" w:history="1">
        <w:r w:rsidRPr="00022545">
          <w:rPr>
            <w:rStyle w:val="Hipervnculo"/>
            <w:rFonts w:cstheme="minorHAnsi"/>
            <w:i/>
            <w:iCs/>
          </w:rPr>
          <w:t>Nota final</w:t>
        </w:r>
      </w:hyperlink>
    </w:p>
    <w:p w14:paraId="0023746E" w14:textId="063B52F8" w:rsidR="00B77577" w:rsidRPr="00022545" w:rsidRDefault="00022545" w:rsidP="00CD22FD">
      <w:pPr>
        <w:pStyle w:val="Prrafodelista"/>
        <w:numPr>
          <w:ilvl w:val="0"/>
          <w:numId w:val="24"/>
        </w:numPr>
        <w:jc w:val="both"/>
        <w:rPr>
          <w:rStyle w:val="Hipervnculo"/>
        </w:rPr>
      </w:pPr>
      <w:r>
        <w:fldChar w:fldCharType="begin"/>
      </w:r>
      <w:r>
        <w:instrText>HYPERLINK  \l "_APROBACIÓN_-_ir_1"</w:instrText>
      </w:r>
      <w:r>
        <w:fldChar w:fldCharType="separate"/>
      </w:r>
      <w:r w:rsidR="00E15127" w:rsidRPr="00022545">
        <w:rPr>
          <w:rStyle w:val="Hipervnculo"/>
        </w:rPr>
        <w:t>Aprobación</w:t>
      </w:r>
    </w:p>
    <w:p w14:paraId="37862463" w14:textId="39AE4603" w:rsidR="00B77577" w:rsidRPr="00B1190B" w:rsidRDefault="00022545" w:rsidP="00CD22FD">
      <w:pPr>
        <w:pStyle w:val="Prrafodelista"/>
        <w:numPr>
          <w:ilvl w:val="0"/>
          <w:numId w:val="24"/>
        </w:numPr>
        <w:jc w:val="both"/>
        <w:rPr>
          <w:rStyle w:val="Hipervnculo"/>
        </w:rPr>
      </w:pPr>
      <w:r>
        <w:fldChar w:fldCharType="end"/>
      </w:r>
      <w:r w:rsidR="00B1190B">
        <w:fldChar w:fldCharType="begin"/>
      </w:r>
      <w:r>
        <w:instrText>HYPERLINK  \l "_ESTADO_DEL_DOCUMENTO"</w:instrText>
      </w:r>
      <w:r w:rsidR="00B1190B">
        <w:fldChar w:fldCharType="separate"/>
      </w:r>
      <w:r w:rsidR="00B77577" w:rsidRPr="00B1190B">
        <w:rPr>
          <w:rStyle w:val="Hipervnculo"/>
        </w:rPr>
        <w:t>Estado del documento</w:t>
      </w:r>
    </w:p>
    <w:p w14:paraId="411C2A5C" w14:textId="6E4E013D" w:rsidR="0049251D" w:rsidRDefault="00B1190B" w:rsidP="00CD22FD">
      <w:pPr>
        <w:spacing w:after="200"/>
        <w:jc w:val="both"/>
        <w:rPr>
          <w:color w:val="242D5B"/>
        </w:rPr>
      </w:pPr>
      <w:r>
        <w:rPr>
          <w:rFonts w:eastAsiaTheme="minorHAnsi"/>
        </w:rPr>
        <w:fldChar w:fldCharType="end"/>
      </w:r>
      <w:r w:rsidR="0049251D">
        <w:br w:type="page"/>
      </w:r>
    </w:p>
    <w:p w14:paraId="4CE70A6F" w14:textId="77777777" w:rsidR="00A342BC" w:rsidRPr="000D54F6" w:rsidRDefault="00A342BC" w:rsidP="00CD22FD">
      <w:pPr>
        <w:pStyle w:val="Encabezado"/>
        <w:jc w:val="both"/>
        <w:rPr>
          <w:rFonts w:cstheme="minorHAnsi"/>
          <w:color w:val="3592CF" w:themeColor="hyperlink"/>
          <w:u w:val="single"/>
        </w:rPr>
      </w:pPr>
    </w:p>
    <w:p w14:paraId="7FAEA6EC" w14:textId="77777777" w:rsidR="00932A05" w:rsidRDefault="00932A05" w:rsidP="00CD22FD">
      <w:pPr>
        <w:pStyle w:val="Contenido"/>
      </w:pPr>
      <w:bookmarkStart w:id="1" w:name="_Prólogo"/>
      <w:bookmarkEnd w:id="1"/>
    </w:p>
    <w:p w14:paraId="6A46B9DF" w14:textId="77777777" w:rsidR="00932A05" w:rsidRDefault="00932A05" w:rsidP="00CD22FD">
      <w:pPr>
        <w:pStyle w:val="Contenido"/>
        <w:ind w:left="720" w:hanging="720"/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35DB26A9" wp14:editId="4803FE3C">
                <wp:extent cx="6378315" cy="1701383"/>
                <wp:effectExtent l="0" t="0" r="3810" b="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315" cy="170138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F95A" w14:textId="7F066075" w:rsidR="00932A05" w:rsidRPr="004570B4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</w:pPr>
                            <w:r w:rsidRPr="00932A05"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Información sobre </w:t>
                            </w:r>
                            <w:r w:rsidR="00444CAE">
                              <w:rPr>
                                <w:rFonts w:ascii="Calibri" w:hAnsi="Calibri" w:cs="Calibri"/>
                                <w:lang w:bidi="es-ES"/>
                              </w:rPr>
                              <w:t>MEXUS</w:t>
                            </w:r>
                            <w:r w:rsidR="004570B4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, </w:t>
                            </w:r>
                            <w:r w:rsidR="004570B4">
                              <w:rPr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  <w:t xml:space="preserve">de </w:t>
                            </w:r>
                            <w:hyperlink r:id="rId10" w:history="1">
                              <w:r w:rsidR="004570B4" w:rsidRPr="004570B4">
                                <w:rPr>
                                  <w:rStyle w:val="Hipervnculo"/>
                                  <w:rFonts w:ascii="Calibri" w:hAnsi="Calibri" w:cs="Calibri"/>
                                  <w:b w:val="0"/>
                                  <w:bCs/>
                                  <w:lang w:bidi="es-ES"/>
                                </w:rPr>
                                <w:t>dcueli.com</w:t>
                              </w:r>
                            </w:hyperlink>
                          </w:p>
                          <w:p w14:paraId="0BAADB0D" w14:textId="77777777" w:rsidR="00932A05" w:rsidRPr="00932A05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34A22923" w14:textId="54A05CD8" w:rsidR="00932A05" w:rsidRPr="008E4F35" w:rsidRDefault="00594731" w:rsidP="00932A05">
                            <w:pPr>
                              <w:pStyle w:val="Textodestacado"/>
                              <w:numPr>
                                <w:ilvl w:val="0"/>
                                <w:numId w:val="12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GitHub</w:t>
                            </w:r>
                          </w:p>
                          <w:p w14:paraId="4C10EC05" w14:textId="31F9737B" w:rsidR="00932A05" w:rsidRPr="00473596" w:rsidRDefault="00473596" w:rsidP="00932A05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</w:pPr>
                            <w:hyperlink r:id="rId11" w:history="1">
                              <w:r w:rsidRPr="00473596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https://github.com/dcueli/Mexus</w:t>
                              </w:r>
                            </w:hyperlink>
                          </w:p>
                          <w:p w14:paraId="49F29548" w14:textId="0B02AE47" w:rsidR="00932A05" w:rsidRDefault="00932A05" w:rsidP="00473596">
                            <w:pPr>
                              <w:pStyle w:val="NormalWeb"/>
                              <w:spacing w:before="0" w:after="0"/>
                              <w:jc w:val="left"/>
                              <w:rPr>
                                <w:rStyle w:val="Hipervnculo"/>
                                <w:rFonts w:ascii="Calibri" w:hAnsi="Calibri" w:cs="Calibri"/>
                                <w:lang w:bidi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DB26A9" id="Cuadro de texto 11" o:spid="_x0000_s1027" type="#_x0000_t202" style="width:502.25pt;height:13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" fillcolor="#f2f2f2" stroked="f" strokeweight=".5pt">
                <v:textbox>
                  <w:txbxContent>
                    <w:p w14:paraId="4440F95A" w14:textId="7F066075" w:rsidR="00932A05" w:rsidRPr="004570B4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Style w:val="Hipervnculo"/>
                          <w:rFonts w:ascii="Calibri" w:hAnsi="Calibri" w:cs="Calibri"/>
                          <w:b w:val="0"/>
                          <w:bCs/>
                          <w:lang w:bidi="es-ES"/>
                        </w:rPr>
                      </w:pPr>
                      <w:r w:rsidRPr="00932A05"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Información sobre </w:t>
                      </w:r>
                      <w:r w:rsidR="00444CAE">
                        <w:rPr>
                          <w:rFonts w:ascii="Calibri" w:hAnsi="Calibri" w:cs="Calibri"/>
                          <w:lang w:bidi="es-ES"/>
                        </w:rPr>
                        <w:t>MEXUS</w:t>
                      </w:r>
                      <w:r w:rsidR="004570B4">
                        <w:rPr>
                          <w:rFonts w:ascii="Calibri" w:hAnsi="Calibri" w:cs="Calibri"/>
                          <w:lang w:bidi="es-ES"/>
                        </w:rPr>
                        <w:t xml:space="preserve">, </w:t>
                      </w:r>
                      <w:r w:rsidR="004570B4">
                        <w:rPr>
                          <w:rFonts w:ascii="Calibri" w:hAnsi="Calibri" w:cs="Calibri"/>
                          <w:b w:val="0"/>
                          <w:bCs/>
                          <w:lang w:bidi="es-ES"/>
                        </w:rPr>
                        <w:t xml:space="preserve">de </w:t>
                      </w:r>
                      <w:hyperlink r:id="rId12" w:history="1">
                        <w:r w:rsidR="004570B4" w:rsidRPr="004570B4">
                          <w:rPr>
                            <w:rStyle w:val="Hipervnculo"/>
                            <w:rFonts w:ascii="Calibri" w:hAnsi="Calibri" w:cs="Calibri"/>
                            <w:b w:val="0"/>
                            <w:bCs/>
                            <w:lang w:bidi="es-ES"/>
                          </w:rPr>
                          <w:t>dcueli.com</w:t>
                        </w:r>
                      </w:hyperlink>
                    </w:p>
                    <w:p w14:paraId="0BAADB0D" w14:textId="77777777" w:rsidR="00932A05" w:rsidRPr="00932A05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34A22923" w14:textId="54A05CD8" w:rsidR="00932A05" w:rsidRPr="008E4F35" w:rsidRDefault="00594731" w:rsidP="00932A05">
                      <w:pPr>
                        <w:pStyle w:val="Textodestacado"/>
                        <w:numPr>
                          <w:ilvl w:val="0"/>
                          <w:numId w:val="12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GitHub</w:t>
                      </w:r>
                    </w:p>
                    <w:p w14:paraId="4C10EC05" w14:textId="31F9737B" w:rsidR="00932A05" w:rsidRPr="00473596" w:rsidRDefault="00473596" w:rsidP="00932A05">
                      <w:pPr>
                        <w:pStyle w:val="NormalWeb"/>
                        <w:spacing w:before="0" w:after="0"/>
                        <w:ind w:left="720"/>
                        <w:rPr>
                          <w:rStyle w:val="Hipervnculo"/>
                          <w:rFonts w:ascii="Calibri" w:hAnsi="Calibri"/>
                          <w:lang w:bidi="es-ES"/>
                        </w:rPr>
                      </w:pPr>
                      <w:hyperlink r:id="rId13" w:history="1">
                        <w:r w:rsidRPr="00473596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https://github.com/dcueli/Mexus</w:t>
                        </w:r>
                      </w:hyperlink>
                    </w:p>
                    <w:p w14:paraId="49F29548" w14:textId="0B02AE47" w:rsidR="00932A05" w:rsidRDefault="00932A05" w:rsidP="00473596">
                      <w:pPr>
                        <w:pStyle w:val="NormalWeb"/>
                        <w:spacing w:before="0" w:after="0"/>
                        <w:jc w:val="left"/>
                        <w:rPr>
                          <w:rStyle w:val="Hipervnculo"/>
                          <w:rFonts w:ascii="Calibri" w:hAnsi="Calibri" w:cs="Calibri"/>
                          <w:lang w:bidi="es-E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4AF0C3B" w14:textId="72EF79E3" w:rsidR="004570B4" w:rsidRDefault="004570B4" w:rsidP="00CD22FD">
      <w:pPr>
        <w:pStyle w:val="Ttulo1"/>
        <w:jc w:val="both"/>
        <w:rPr>
          <w:lang w:eastAsia="es-ES"/>
        </w:rPr>
      </w:pPr>
      <w:bookmarkStart w:id="2" w:name="_CONTROL_DE_VERSIONES"/>
      <w:bookmarkEnd w:id="2"/>
      <w:r>
        <w:rPr>
          <w:lang w:eastAsia="es-ES"/>
        </w:rPr>
        <w:t>CONTROL DE VERSIONES</w:t>
      </w:r>
      <w:r w:rsidR="0046133C"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="0046133C"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tbl>
      <w:tblPr>
        <w:tblStyle w:val="Tablaconcuadrcula3-nfasis1"/>
        <w:tblW w:w="5000" w:type="pct"/>
        <w:tblLook w:val="04A0" w:firstRow="1" w:lastRow="0" w:firstColumn="1" w:lastColumn="0" w:noHBand="0" w:noVBand="1"/>
      </w:tblPr>
      <w:tblGrid>
        <w:gridCol w:w="1063"/>
        <w:gridCol w:w="2397"/>
        <w:gridCol w:w="5185"/>
        <w:gridCol w:w="1389"/>
      </w:tblGrid>
      <w:tr w:rsidR="004570B4" w:rsidRPr="006F063E" w14:paraId="4AEAB2A5" w14:textId="77777777" w:rsidTr="00575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0" w:type="pct"/>
            <w:hideMark/>
          </w:tcPr>
          <w:p w14:paraId="797669C3" w14:textId="77777777" w:rsidR="004570B4" w:rsidRPr="004C10B6" w:rsidRDefault="004570B4" w:rsidP="00CD22FD">
            <w:pPr>
              <w:pStyle w:val="Contenido"/>
              <w:rPr>
                <w:b w:val="0"/>
              </w:rPr>
            </w:pPr>
            <w:r w:rsidRPr="004C10B6">
              <w:rPr>
                <w:rStyle w:val="Fuerte"/>
                <w:b/>
              </w:rPr>
              <w:t>Versión</w:t>
            </w:r>
          </w:p>
        </w:tc>
        <w:tc>
          <w:tcPr>
            <w:tcW w:w="0" w:type="auto"/>
            <w:hideMark/>
          </w:tcPr>
          <w:p w14:paraId="4EC443BE" w14:textId="77777777" w:rsidR="004570B4" w:rsidRPr="004C10B6" w:rsidRDefault="004570B4" w:rsidP="00CD22FD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Fecha</w:t>
            </w:r>
          </w:p>
        </w:tc>
        <w:tc>
          <w:tcPr>
            <w:tcW w:w="0" w:type="auto"/>
            <w:hideMark/>
          </w:tcPr>
          <w:p w14:paraId="5A67AB0F" w14:textId="77777777" w:rsidR="004570B4" w:rsidRPr="004C10B6" w:rsidRDefault="004570B4" w:rsidP="00CD22FD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Cambios realizados</w:t>
            </w:r>
          </w:p>
        </w:tc>
        <w:tc>
          <w:tcPr>
            <w:tcW w:w="0" w:type="auto"/>
            <w:hideMark/>
          </w:tcPr>
          <w:p w14:paraId="561A52E3" w14:textId="77777777" w:rsidR="004570B4" w:rsidRPr="004C10B6" w:rsidRDefault="004570B4" w:rsidP="00CD22FD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Autor</w:t>
            </w:r>
          </w:p>
        </w:tc>
      </w:tr>
      <w:bookmarkStart w:id="3" w:name="Version_1_0_de_documento"/>
      <w:tr w:rsidR="004570B4" w:rsidRPr="006F063E" w14:paraId="465CDE0C" w14:textId="77777777" w:rsidTr="00575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pct"/>
            <w:hideMark/>
          </w:tcPr>
          <w:p w14:paraId="28D4382A" w14:textId="6083311E" w:rsidR="004570B4" w:rsidRPr="00CA475D" w:rsidRDefault="00F113BA" w:rsidP="00F113BA">
            <w:pPr>
              <w:pStyle w:val="Default"/>
              <w:jc w:val="center"/>
              <w:rPr>
                <w:rStyle w:val="ancla"/>
                <w:u w:val="none"/>
              </w:rPr>
            </w:pPr>
            <w:r>
              <w:rPr>
                <w:rStyle w:val="ancla"/>
                <w:color w:val="242D5B"/>
                <w:u w:val="none"/>
              </w:rPr>
              <w:fldChar w:fldCharType="begin"/>
            </w:r>
            <w:r>
              <w:rPr>
                <w:rStyle w:val="ancla"/>
                <w:color w:val="242D5B"/>
                <w:u w:val="none"/>
              </w:rPr>
              <w:instrText>HYPERLINK  \l "Version_1_0_de_documento"</w:instrText>
            </w:r>
            <w:r>
              <w:rPr>
                <w:rStyle w:val="ancla"/>
                <w:color w:val="242D5B"/>
                <w:u w:val="none"/>
              </w:rPr>
            </w:r>
            <w:r>
              <w:rPr>
                <w:rStyle w:val="ancla"/>
                <w:color w:val="242D5B"/>
                <w:u w:val="none"/>
              </w:rPr>
              <w:fldChar w:fldCharType="separate"/>
            </w:r>
            <w:r w:rsidR="00F56500">
              <w:rPr>
                <w:rStyle w:val="Hipervnculo"/>
                <w:i w:val="0"/>
                <w:iCs w:val="0"/>
              </w:rPr>
              <w:t>0.1</w:t>
            </w:r>
            <w:r w:rsidR="004570B4" w:rsidRPr="00F113BA">
              <w:rPr>
                <w:rStyle w:val="Hipervnculo"/>
                <w:i w:val="0"/>
                <w:iCs w:val="0"/>
              </w:rPr>
              <w:t>.0</w:t>
            </w:r>
            <w:bookmarkEnd w:id="3"/>
            <w:r>
              <w:rPr>
                <w:rStyle w:val="ancla"/>
                <w:color w:val="242D5B"/>
                <w:u w:val="none"/>
              </w:rPr>
              <w:fldChar w:fldCharType="end"/>
            </w:r>
          </w:p>
        </w:tc>
        <w:tc>
          <w:tcPr>
            <w:tcW w:w="0" w:type="auto"/>
            <w:shd w:val="clear" w:color="auto" w:fill="4E91CD"/>
            <w:hideMark/>
          </w:tcPr>
          <w:p w14:paraId="707B5D06" w14:textId="0DDAE552" w:rsidR="004570B4" w:rsidRPr="004570B4" w:rsidRDefault="001610B0" w:rsidP="00CD22F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FFFFFF" w:themeColor="background1"/>
              </w:rPr>
            </w:pPr>
            <w:r>
              <w:rPr>
                <w:i/>
                <w:color w:val="FFFFFF" w:themeColor="background1"/>
              </w:rPr>
              <w:t>2</w:t>
            </w:r>
            <w:r w:rsidR="0071195C">
              <w:rPr>
                <w:i/>
                <w:color w:val="FFFFFF" w:themeColor="background1"/>
              </w:rPr>
              <w:t>9</w:t>
            </w:r>
            <w:r w:rsidR="004570B4" w:rsidRPr="004570B4">
              <w:rPr>
                <w:i/>
                <w:color w:val="FFFFFF" w:themeColor="background1"/>
              </w:rPr>
              <w:t>/01/202</w:t>
            </w:r>
            <w:r>
              <w:rPr>
                <w:i/>
                <w:color w:val="FFFFFF" w:themeColor="background1"/>
              </w:rPr>
              <w:t>6</w:t>
            </w:r>
          </w:p>
        </w:tc>
        <w:tc>
          <w:tcPr>
            <w:tcW w:w="0" w:type="auto"/>
            <w:shd w:val="clear" w:color="auto" w:fill="4E91CD"/>
            <w:hideMark/>
          </w:tcPr>
          <w:p w14:paraId="14F12A5A" w14:textId="77777777" w:rsidR="004570B4" w:rsidRDefault="004570B4" w:rsidP="00CD22F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  <w:r w:rsidRPr="004C10B6">
              <w:rPr>
                <w:b/>
                <w:bCs/>
                <w:i/>
                <w:color w:val="FFFFFF" w:themeColor="background1"/>
              </w:rPr>
              <w:t>Documento inicial creado</w:t>
            </w:r>
          </w:p>
          <w:p w14:paraId="2A4F30F1" w14:textId="77777777" w:rsidR="00C74A97" w:rsidRDefault="00C74A97" w:rsidP="00CD22F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</w:p>
          <w:p w14:paraId="1ABFB9BB" w14:textId="18674FA4" w:rsidR="00AC3A3E" w:rsidRPr="00AC3A3E" w:rsidRDefault="00AC3A3E" w:rsidP="00AC3A3E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C3A3E">
              <w:rPr>
                <w:color w:val="FFFFFF" w:themeColor="background1"/>
                <w:sz w:val="18"/>
                <w:szCs w:val="18"/>
              </w:rPr>
              <w:t>Objetivo del documento</w:t>
            </w:r>
          </w:p>
          <w:p w14:paraId="4844F321" w14:textId="63D24BDF" w:rsidR="00AC3A3E" w:rsidRPr="00AC3A3E" w:rsidRDefault="00AC3A3E" w:rsidP="00AC3A3E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C3A3E">
              <w:rPr>
                <w:color w:val="FFFFFF" w:themeColor="background1"/>
                <w:sz w:val="18"/>
                <w:szCs w:val="18"/>
              </w:rPr>
              <w:t xml:space="preserve">Identificación de </w:t>
            </w:r>
            <w:proofErr w:type="spellStart"/>
            <w:r w:rsidRPr="00AC3A3E">
              <w:rPr>
                <w:color w:val="FFFFFF" w:themeColor="background1"/>
                <w:sz w:val="18"/>
                <w:szCs w:val="18"/>
              </w:rPr>
              <w:t>stakeholders</w:t>
            </w:r>
            <w:proofErr w:type="spellEnd"/>
          </w:p>
          <w:p w14:paraId="18301BAC" w14:textId="71C37A84" w:rsidR="00AC3A3E" w:rsidRPr="00AC3A3E" w:rsidRDefault="00AC3A3E" w:rsidP="00AC3A3E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C3A3E">
              <w:rPr>
                <w:color w:val="FFFFFF" w:themeColor="background1"/>
                <w:sz w:val="18"/>
                <w:szCs w:val="18"/>
              </w:rPr>
              <w:t>Matriz de roles resumida</w:t>
            </w:r>
          </w:p>
          <w:p w14:paraId="08A2516E" w14:textId="7CD686AC" w:rsidR="00AC3A3E" w:rsidRPr="00AC3A3E" w:rsidRDefault="00AC3A3E" w:rsidP="00AC3A3E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C3A3E">
              <w:rPr>
                <w:color w:val="FFFFFF" w:themeColor="background1"/>
                <w:sz w:val="18"/>
                <w:szCs w:val="18"/>
              </w:rPr>
              <w:t>Nota final</w:t>
            </w:r>
          </w:p>
          <w:p w14:paraId="47BBD359" w14:textId="17FBA154" w:rsidR="00C74A97" w:rsidRDefault="00AC3A3E" w:rsidP="00AC3A3E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C3A3E">
              <w:rPr>
                <w:color w:val="FFFFFF" w:themeColor="background1"/>
                <w:sz w:val="18"/>
                <w:szCs w:val="18"/>
              </w:rPr>
              <w:t>Aprobación</w:t>
            </w:r>
          </w:p>
          <w:p w14:paraId="2669D091" w14:textId="0510323B" w:rsidR="00AC3A3E" w:rsidRPr="00F113BA" w:rsidRDefault="00AC3A3E" w:rsidP="00AD20D0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F113BA">
              <w:rPr>
                <w:color w:val="FFFFFF" w:themeColor="background1"/>
                <w:sz w:val="18"/>
                <w:szCs w:val="18"/>
              </w:rPr>
              <w:t>Estado del documento</w:t>
            </w:r>
          </w:p>
          <w:p w14:paraId="47ACB11B" w14:textId="489773B3" w:rsidR="00C74A97" w:rsidRPr="00C74A97" w:rsidRDefault="00C74A97" w:rsidP="00AC3A3E">
            <w:pPr>
              <w:pStyle w:val="Contenido"/>
              <w:ind w:left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4E91CD"/>
            <w:hideMark/>
          </w:tcPr>
          <w:p w14:paraId="47133173" w14:textId="77777777" w:rsidR="004570B4" w:rsidRPr="00F113BA" w:rsidRDefault="004570B4" w:rsidP="00CD22F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F113BA">
              <w:rPr>
                <w:i/>
                <w:iCs/>
                <w:color w:val="FFFFFF" w:themeColor="background1"/>
              </w:rPr>
              <w:t>dcueli</w:t>
            </w:r>
          </w:p>
        </w:tc>
      </w:tr>
      <w:bookmarkStart w:id="4" w:name="Version_1_0_0_de_documento"/>
      <w:tr w:rsidR="005757AF" w:rsidRPr="006F063E" w14:paraId="1CCBD7FD" w14:textId="77777777" w:rsidTr="005757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pct"/>
            <w:hideMark/>
          </w:tcPr>
          <w:p w14:paraId="73BF40F5" w14:textId="2A6A0FB6" w:rsidR="005757AF" w:rsidRPr="006F063E" w:rsidRDefault="00F113BA" w:rsidP="00F113BA">
            <w:pPr>
              <w:pStyle w:val="Contenido"/>
              <w:jc w:val="center"/>
            </w:pPr>
            <w:r>
              <w:fldChar w:fldCharType="begin"/>
            </w:r>
            <w:r>
              <w:instrText>HYPERLINK  \l "Version_1_0_0_de_documento"</w:instrText>
            </w:r>
            <w:r>
              <w:fldChar w:fldCharType="separate"/>
            </w:r>
            <w:r w:rsidRPr="00F113BA">
              <w:rPr>
                <w:rStyle w:val="Hipervnculo"/>
                <w:i w:val="0"/>
                <w:iCs w:val="0"/>
              </w:rPr>
              <w:t>1.0.0</w:t>
            </w:r>
            <w:bookmarkEnd w:id="4"/>
            <w:r>
              <w:fldChar w:fldCharType="end"/>
            </w:r>
          </w:p>
        </w:tc>
        <w:tc>
          <w:tcPr>
            <w:tcW w:w="0" w:type="auto"/>
          </w:tcPr>
          <w:p w14:paraId="0B2BE59A" w14:textId="4AAE54CE" w:rsidR="005757AF" w:rsidRPr="006F063E" w:rsidRDefault="00273299" w:rsidP="00CD22F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  <w:r w:rsidR="00F113BA">
              <w:t>/0</w:t>
            </w:r>
            <w:r>
              <w:t>2</w:t>
            </w:r>
            <w:r w:rsidR="00F113BA">
              <w:t>/2026</w:t>
            </w:r>
          </w:p>
        </w:tc>
        <w:tc>
          <w:tcPr>
            <w:tcW w:w="0" w:type="auto"/>
          </w:tcPr>
          <w:p w14:paraId="2E13FC52" w14:textId="644CA67E" w:rsidR="005757AF" w:rsidRPr="00F113BA" w:rsidRDefault="00F113BA" w:rsidP="00CD22F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F113BA">
              <w:rPr>
                <w:b/>
                <w:bCs/>
                <w:i/>
                <w:iCs/>
              </w:rPr>
              <w:t>Documento finalizado</w:t>
            </w:r>
          </w:p>
        </w:tc>
        <w:tc>
          <w:tcPr>
            <w:tcW w:w="0" w:type="auto"/>
          </w:tcPr>
          <w:p w14:paraId="4FC3922E" w14:textId="233F988F" w:rsidR="005757AF" w:rsidRPr="00F113BA" w:rsidRDefault="00F113BA" w:rsidP="00CD22F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F113BA">
              <w:rPr>
                <w:i/>
                <w:iCs/>
              </w:rPr>
              <w:t>dcueli</w:t>
            </w:r>
          </w:p>
        </w:tc>
      </w:tr>
    </w:tbl>
    <w:p w14:paraId="14ED94E9" w14:textId="77777777" w:rsidR="004570B4" w:rsidRPr="008E4F35" w:rsidRDefault="004570B4" w:rsidP="00CD22FD">
      <w:pPr>
        <w:pStyle w:val="Contenido"/>
        <w:ind w:left="720" w:hanging="720"/>
      </w:pPr>
    </w:p>
    <w:p w14:paraId="7C3CBBE5" w14:textId="13DBE4A3" w:rsidR="00CD22FD" w:rsidRPr="00CD22FD" w:rsidRDefault="00022545" w:rsidP="00CD22FD">
      <w:pPr>
        <w:pStyle w:val="Ttulo1"/>
      </w:pPr>
      <w:bookmarkStart w:id="5" w:name="_Investigación_y_Aprendizaje"/>
      <w:bookmarkStart w:id="6" w:name="_Desarrollo"/>
      <w:bookmarkStart w:id="7" w:name="_VISIÓN_DEL_PRODUCTO"/>
      <w:bookmarkStart w:id="8" w:name="_Estructura_de_carpetas"/>
      <w:bookmarkStart w:id="9" w:name="_Mecánicas_implementadas"/>
      <w:bookmarkStart w:id="10" w:name="_Dificultades_encontradas"/>
      <w:bookmarkStart w:id="11" w:name="_Problemas_que_resuelve"/>
      <w:bookmarkStart w:id="12" w:name="_IDENTIFICACIÓN_DEL_PROYECTO"/>
      <w:bookmarkStart w:id="13" w:name="_Propósito_Y_JUSTIFICACIÓN"/>
      <w:bookmarkStart w:id="14" w:name="_Objetivo_del_documento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 w:rsidRPr="00CD22FD">
        <w:rPr>
          <w:caps w:val="0"/>
        </w:rPr>
        <w:t>OBJETIVO DEL DOCUMENTO</w:t>
      </w:r>
      <w:r w:rsidR="00CD22FD"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="00CD22FD"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00AE6792" w14:textId="77777777" w:rsidR="00CD22FD" w:rsidRDefault="00CD22FD" w:rsidP="00CD22FD">
      <w:pPr>
        <w:jc w:val="both"/>
      </w:pPr>
    </w:p>
    <w:p w14:paraId="41014A96" w14:textId="5E23061D" w:rsidR="00CD22FD" w:rsidRDefault="00CD22FD" w:rsidP="00CD22FD">
      <w:pPr>
        <w:jc w:val="both"/>
      </w:pPr>
      <w:r w:rsidRPr="00CD22FD">
        <w:t>Definir de forma explícita:</w:t>
      </w:r>
    </w:p>
    <w:p w14:paraId="3DECCDC1" w14:textId="77777777" w:rsidR="00CD22FD" w:rsidRPr="00CD22FD" w:rsidRDefault="00CD22FD" w:rsidP="00CD22FD">
      <w:pPr>
        <w:jc w:val="both"/>
      </w:pPr>
    </w:p>
    <w:p w14:paraId="699722D9" w14:textId="77777777" w:rsidR="00CD22FD" w:rsidRPr="00CD22FD" w:rsidRDefault="00CD22FD" w:rsidP="00CD22FD">
      <w:pPr>
        <w:numPr>
          <w:ilvl w:val="0"/>
          <w:numId w:val="92"/>
        </w:numPr>
        <w:jc w:val="both"/>
      </w:pPr>
      <w:r w:rsidRPr="00CD22FD">
        <w:t xml:space="preserve">Quiénes son los </w:t>
      </w:r>
      <w:proofErr w:type="spellStart"/>
      <w:r w:rsidRPr="00CD22FD">
        <w:t>stakeholders</w:t>
      </w:r>
      <w:proofErr w:type="spellEnd"/>
      <w:r w:rsidRPr="00CD22FD">
        <w:t xml:space="preserve"> del proyecto </w:t>
      </w:r>
      <w:proofErr w:type="spellStart"/>
      <w:r w:rsidRPr="00CD22FD">
        <w:t>Mexus</w:t>
      </w:r>
      <w:proofErr w:type="spellEnd"/>
      <w:r w:rsidRPr="00CD22FD">
        <w:t>.</w:t>
      </w:r>
    </w:p>
    <w:p w14:paraId="6620CE2C" w14:textId="77777777" w:rsidR="00CD22FD" w:rsidRPr="00CD22FD" w:rsidRDefault="00CD22FD" w:rsidP="00CD22FD">
      <w:pPr>
        <w:numPr>
          <w:ilvl w:val="0"/>
          <w:numId w:val="92"/>
        </w:numPr>
        <w:jc w:val="both"/>
      </w:pPr>
      <w:r w:rsidRPr="00CD22FD">
        <w:t>Qué rol desempeña cada uno.</w:t>
      </w:r>
    </w:p>
    <w:p w14:paraId="13926B0B" w14:textId="77777777" w:rsidR="00CD22FD" w:rsidRPr="00CD22FD" w:rsidRDefault="00CD22FD" w:rsidP="00CD22FD">
      <w:pPr>
        <w:numPr>
          <w:ilvl w:val="0"/>
          <w:numId w:val="92"/>
        </w:numPr>
        <w:jc w:val="both"/>
      </w:pPr>
      <w:r w:rsidRPr="00CD22FD">
        <w:t>Qué responsabilidades, autoridad y límites tiene cada rol.</w:t>
      </w:r>
    </w:p>
    <w:p w14:paraId="11802CB6" w14:textId="77777777" w:rsidR="00CD22FD" w:rsidRDefault="00CD22FD" w:rsidP="00CD22FD">
      <w:pPr>
        <w:jc w:val="both"/>
      </w:pPr>
    </w:p>
    <w:p w14:paraId="73213E8A" w14:textId="409E3C68" w:rsidR="00CD22FD" w:rsidRPr="00CD22FD" w:rsidRDefault="00CD22FD" w:rsidP="00CD22FD">
      <w:pPr>
        <w:jc w:val="both"/>
      </w:pPr>
      <w:r w:rsidRPr="00CD22FD">
        <w:t xml:space="preserve">Este documento busca </w:t>
      </w:r>
      <w:r w:rsidRPr="00CD22FD">
        <w:rPr>
          <w:b/>
          <w:bCs/>
        </w:rPr>
        <w:t>evitar conflictos de decisión</w:t>
      </w:r>
      <w:r w:rsidRPr="00CD22FD">
        <w:t>, ambigüedades de responsabilidad y mezclas de sombreros durante el ciclo de vida del proyecto, incluso siendo un proyecto unipersonal.</w:t>
      </w:r>
    </w:p>
    <w:p w14:paraId="5D692127" w14:textId="066049D2" w:rsidR="00CD22FD" w:rsidRPr="00CD22FD" w:rsidRDefault="00CD22FD" w:rsidP="00CD22FD">
      <w:pPr>
        <w:jc w:val="both"/>
      </w:pPr>
    </w:p>
    <w:p w14:paraId="2529BA19" w14:textId="09464EF9" w:rsidR="00CD22FD" w:rsidRPr="00CD22FD" w:rsidRDefault="00022545" w:rsidP="00CD22FD">
      <w:pPr>
        <w:pStyle w:val="Ttulo1"/>
      </w:pPr>
      <w:bookmarkStart w:id="15" w:name="_Identificación_de_Stakeholders"/>
      <w:bookmarkEnd w:id="15"/>
      <w:r w:rsidRPr="00CD22FD">
        <w:rPr>
          <w:caps w:val="0"/>
        </w:rPr>
        <w:t>IDENTIFICACIÓN DE STAKEHOLDERS</w:t>
      </w:r>
      <w:r w:rsidR="0046133C"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="0046133C"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7764BB3E" w14:textId="77777777" w:rsidR="00CD22FD" w:rsidRDefault="00CD22FD" w:rsidP="00CD22FD"/>
    <w:p w14:paraId="4CD51E42" w14:textId="56CC51A3" w:rsidR="00CD22FD" w:rsidRDefault="00CD22FD" w:rsidP="00CD22FD">
      <w:pPr>
        <w:pStyle w:val="Ttulo2"/>
      </w:pPr>
      <w:bookmarkStart w:id="16" w:name="_Stakeholders_internos"/>
      <w:bookmarkEnd w:id="16"/>
      <w:proofErr w:type="spellStart"/>
      <w:r w:rsidRPr="00CD22FD">
        <w:t>Stakeholders</w:t>
      </w:r>
      <w:proofErr w:type="spellEnd"/>
      <w:r w:rsidRPr="00CD22FD">
        <w:t xml:space="preserve"> internos</w:t>
      </w:r>
    </w:p>
    <w:p w14:paraId="23D7076B" w14:textId="21635B02" w:rsidR="00CD22FD" w:rsidRDefault="00CD22FD" w:rsidP="00CD22FD">
      <w:pPr>
        <w:pStyle w:val="Ttulo3"/>
        <w:rPr>
          <w:b w:val="0"/>
          <w:bCs/>
        </w:rPr>
      </w:pPr>
      <w:r w:rsidRPr="00CD22FD">
        <w:t>Project Manager (PM)</w:t>
      </w:r>
    </w:p>
    <w:p w14:paraId="5F7B94A6" w14:textId="7B631985" w:rsidR="00CD22FD" w:rsidRPr="00CD22FD" w:rsidRDefault="00CD22FD" w:rsidP="00CD22FD">
      <w:pPr>
        <w:jc w:val="both"/>
      </w:pPr>
      <w:proofErr w:type="spellStart"/>
      <w:r w:rsidRPr="00CD22FD">
        <w:rPr>
          <w:b/>
          <w:bCs/>
        </w:rPr>
        <w:t>Stakeholder</w:t>
      </w:r>
      <w:proofErr w:type="spellEnd"/>
      <w:r w:rsidRPr="00CD22FD">
        <w:rPr>
          <w:b/>
          <w:bCs/>
        </w:rPr>
        <w:t>:</w:t>
      </w:r>
      <w:r w:rsidRPr="00CD22FD">
        <w:t xml:space="preserve"> </w:t>
      </w:r>
      <w:hyperlink r:id="rId14" w:history="1">
        <w:r w:rsidRPr="00CD22FD">
          <w:rPr>
            <w:rStyle w:val="Hipervnculo"/>
            <w:b/>
            <w:bCs/>
          </w:rPr>
          <w:t>dcueli.com</w:t>
        </w:r>
      </w:hyperlink>
    </w:p>
    <w:p w14:paraId="23027FF2" w14:textId="0B44505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Responsabilidades:</w:t>
      </w:r>
    </w:p>
    <w:p w14:paraId="6C60C0AB" w14:textId="77777777" w:rsidR="00CD22FD" w:rsidRPr="00CD22FD" w:rsidRDefault="00CD22FD" w:rsidP="00CD22FD">
      <w:pPr>
        <w:jc w:val="both"/>
      </w:pPr>
    </w:p>
    <w:p w14:paraId="31F32003" w14:textId="77777777" w:rsidR="00CD22FD" w:rsidRPr="00CD22FD" w:rsidRDefault="00CD22FD" w:rsidP="00CD22FD">
      <w:pPr>
        <w:numPr>
          <w:ilvl w:val="0"/>
          <w:numId w:val="93"/>
        </w:numPr>
        <w:jc w:val="both"/>
      </w:pPr>
      <w:r w:rsidRPr="00CD22FD">
        <w:t>Planificación del proyecto (tiempos, fases, hitos).</w:t>
      </w:r>
    </w:p>
    <w:p w14:paraId="571FD64D" w14:textId="77777777" w:rsidR="00CD22FD" w:rsidRPr="00CD22FD" w:rsidRDefault="00CD22FD" w:rsidP="00CD22FD">
      <w:pPr>
        <w:numPr>
          <w:ilvl w:val="0"/>
          <w:numId w:val="93"/>
        </w:numPr>
        <w:jc w:val="both"/>
      </w:pPr>
      <w:r w:rsidRPr="00CD22FD">
        <w:t>Gestión del alcance y control de desviaciones.</w:t>
      </w:r>
    </w:p>
    <w:p w14:paraId="7B6D1F30" w14:textId="77777777" w:rsidR="00CD22FD" w:rsidRPr="00CD22FD" w:rsidRDefault="00CD22FD" w:rsidP="00CD22FD">
      <w:pPr>
        <w:numPr>
          <w:ilvl w:val="0"/>
          <w:numId w:val="93"/>
        </w:numPr>
        <w:jc w:val="both"/>
      </w:pPr>
      <w:r w:rsidRPr="00CD22FD">
        <w:t>Priorización temporal (cuándo se hace, no qué se hace).</w:t>
      </w:r>
    </w:p>
    <w:p w14:paraId="24525EC3" w14:textId="77777777" w:rsidR="00CD22FD" w:rsidRPr="00CD22FD" w:rsidRDefault="00CD22FD" w:rsidP="00CD22FD">
      <w:pPr>
        <w:numPr>
          <w:ilvl w:val="0"/>
          <w:numId w:val="93"/>
        </w:numPr>
        <w:jc w:val="both"/>
      </w:pPr>
      <w:r w:rsidRPr="00CD22FD">
        <w:t>Gestión de riesgos (técnicos, legales, organizativos).</w:t>
      </w:r>
    </w:p>
    <w:p w14:paraId="070A2F18" w14:textId="77777777" w:rsidR="00CD22FD" w:rsidRPr="00CD22FD" w:rsidRDefault="00CD22FD" w:rsidP="00CD22FD">
      <w:pPr>
        <w:numPr>
          <w:ilvl w:val="0"/>
          <w:numId w:val="93"/>
        </w:numPr>
        <w:jc w:val="both"/>
      </w:pPr>
      <w:r w:rsidRPr="00CD22FD">
        <w:t>Coordinación entre roles (aunque recaigan en la misma persona).</w:t>
      </w:r>
    </w:p>
    <w:p w14:paraId="21469DA9" w14:textId="77777777" w:rsidR="00CD22FD" w:rsidRDefault="00CD22FD" w:rsidP="00CD22FD">
      <w:pPr>
        <w:jc w:val="both"/>
        <w:rPr>
          <w:b/>
          <w:bCs/>
        </w:rPr>
      </w:pPr>
    </w:p>
    <w:p w14:paraId="2CBD4D70" w14:textId="612BBDF9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Autori</w:t>
      </w:r>
      <w:r>
        <w:rPr>
          <w:b/>
          <w:bCs/>
        </w:rPr>
        <w:t>zado para</w:t>
      </w:r>
      <w:r w:rsidRPr="00CD22FD">
        <w:rPr>
          <w:b/>
          <w:bCs/>
        </w:rPr>
        <w:t>:</w:t>
      </w:r>
    </w:p>
    <w:p w14:paraId="020ECA9B" w14:textId="77777777" w:rsidR="00CD22FD" w:rsidRPr="00CD22FD" w:rsidRDefault="00CD22FD" w:rsidP="00CD22FD">
      <w:pPr>
        <w:jc w:val="both"/>
      </w:pPr>
    </w:p>
    <w:p w14:paraId="7550917C" w14:textId="77777777" w:rsidR="00CD22FD" w:rsidRPr="00CD22FD" w:rsidRDefault="00CD22FD" w:rsidP="00CD22FD">
      <w:pPr>
        <w:numPr>
          <w:ilvl w:val="0"/>
          <w:numId w:val="94"/>
        </w:numPr>
        <w:jc w:val="both"/>
      </w:pPr>
      <w:r w:rsidRPr="00CD22FD">
        <w:t>Aprobar o rechazar cambios de alcance.</w:t>
      </w:r>
    </w:p>
    <w:p w14:paraId="2EEA2D0C" w14:textId="77777777" w:rsidR="00CD22FD" w:rsidRPr="00CD22FD" w:rsidRDefault="00CD22FD" w:rsidP="00CD22FD">
      <w:pPr>
        <w:numPr>
          <w:ilvl w:val="0"/>
          <w:numId w:val="94"/>
        </w:numPr>
        <w:jc w:val="both"/>
      </w:pPr>
      <w:r w:rsidRPr="00CD22FD">
        <w:t>Decidir pausas, refactorizaciones mayores o replanteamientos.</w:t>
      </w:r>
    </w:p>
    <w:p w14:paraId="0392D74D" w14:textId="77777777" w:rsidR="00CD22FD" w:rsidRDefault="00CD22FD" w:rsidP="00CD22FD">
      <w:pPr>
        <w:jc w:val="both"/>
        <w:rPr>
          <w:b/>
          <w:bCs/>
        </w:rPr>
      </w:pPr>
    </w:p>
    <w:p w14:paraId="68CEE785" w14:textId="2D1B18CA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No es responsable de:</w:t>
      </w:r>
    </w:p>
    <w:p w14:paraId="2BD20785" w14:textId="77777777" w:rsidR="00CD22FD" w:rsidRPr="00CD22FD" w:rsidRDefault="00CD22FD" w:rsidP="00CD22FD">
      <w:pPr>
        <w:jc w:val="both"/>
      </w:pPr>
    </w:p>
    <w:p w14:paraId="6494C210" w14:textId="77777777" w:rsidR="00CD22FD" w:rsidRPr="00CD22FD" w:rsidRDefault="00CD22FD" w:rsidP="00CD22FD">
      <w:pPr>
        <w:numPr>
          <w:ilvl w:val="0"/>
          <w:numId w:val="95"/>
        </w:numPr>
        <w:jc w:val="both"/>
      </w:pPr>
      <w:r w:rsidRPr="00CD22FD">
        <w:t>Definir el detalle funcional del producto.</w:t>
      </w:r>
    </w:p>
    <w:p w14:paraId="39E5DD78" w14:textId="77777777" w:rsidR="00CD22FD" w:rsidRPr="00CD22FD" w:rsidRDefault="00CD22FD" w:rsidP="00CD22FD">
      <w:pPr>
        <w:numPr>
          <w:ilvl w:val="0"/>
          <w:numId w:val="95"/>
        </w:numPr>
        <w:jc w:val="both"/>
      </w:pPr>
      <w:r w:rsidRPr="00CD22FD">
        <w:t>Tomar decisiones técnicas de bajo nivel.</w:t>
      </w:r>
    </w:p>
    <w:p w14:paraId="426E0F86" w14:textId="438C2C92" w:rsidR="00CD22FD" w:rsidRPr="00CD22FD" w:rsidRDefault="00CD22FD" w:rsidP="00CD22FD">
      <w:pPr>
        <w:jc w:val="both"/>
      </w:pPr>
    </w:p>
    <w:p w14:paraId="135653BC" w14:textId="7396C1D1" w:rsidR="00CD22FD" w:rsidRPr="00CD22FD" w:rsidRDefault="00CD22FD" w:rsidP="00CD22FD">
      <w:pPr>
        <w:pStyle w:val="Ttulo3"/>
      </w:pPr>
      <w:proofErr w:type="spellStart"/>
      <w:r w:rsidRPr="00CD22FD">
        <w:t>Product</w:t>
      </w:r>
      <w:proofErr w:type="spellEnd"/>
      <w:r w:rsidRPr="00CD22FD">
        <w:t xml:space="preserve"> Owner (PO)</w:t>
      </w:r>
    </w:p>
    <w:p w14:paraId="71D714C8" w14:textId="1734CC04" w:rsidR="00CD22FD" w:rsidRPr="00CD22FD" w:rsidRDefault="00CD22FD" w:rsidP="00CD22FD">
      <w:pPr>
        <w:jc w:val="both"/>
      </w:pPr>
      <w:proofErr w:type="spellStart"/>
      <w:r w:rsidRPr="00CD22FD">
        <w:rPr>
          <w:b/>
          <w:bCs/>
        </w:rPr>
        <w:t>Stakeholder</w:t>
      </w:r>
      <w:proofErr w:type="spellEnd"/>
      <w:r w:rsidRPr="00CD22FD">
        <w:rPr>
          <w:b/>
          <w:bCs/>
        </w:rPr>
        <w:t>:</w:t>
      </w:r>
      <w:r w:rsidRPr="00CD22FD">
        <w:t xml:space="preserve"> </w:t>
      </w:r>
      <w:hyperlink r:id="rId15" w:history="1">
        <w:r w:rsidRPr="00CD22FD">
          <w:rPr>
            <w:rStyle w:val="Hipervnculo"/>
            <w:b/>
            <w:bCs/>
          </w:rPr>
          <w:t>dcueli.com</w:t>
        </w:r>
      </w:hyperlink>
    </w:p>
    <w:p w14:paraId="6345336A" w14:textId="7777777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Responsabilidades:</w:t>
      </w:r>
    </w:p>
    <w:p w14:paraId="55189761" w14:textId="77777777" w:rsidR="00CD22FD" w:rsidRPr="00CD22FD" w:rsidRDefault="00CD22FD" w:rsidP="00CD22FD">
      <w:pPr>
        <w:jc w:val="both"/>
      </w:pPr>
    </w:p>
    <w:p w14:paraId="70D265F6" w14:textId="77777777" w:rsidR="00CD22FD" w:rsidRPr="00CD22FD" w:rsidRDefault="00CD22FD" w:rsidP="00CD22FD">
      <w:pPr>
        <w:numPr>
          <w:ilvl w:val="0"/>
          <w:numId w:val="96"/>
        </w:numPr>
        <w:jc w:val="both"/>
      </w:pPr>
      <w:r w:rsidRPr="00CD22FD">
        <w:t>Definir la visión del producto.</w:t>
      </w:r>
    </w:p>
    <w:p w14:paraId="529E8341" w14:textId="77777777" w:rsidR="00CD22FD" w:rsidRPr="00CD22FD" w:rsidRDefault="00CD22FD" w:rsidP="00CD22FD">
      <w:pPr>
        <w:numPr>
          <w:ilvl w:val="0"/>
          <w:numId w:val="96"/>
        </w:numPr>
        <w:jc w:val="both"/>
      </w:pPr>
      <w:r w:rsidRPr="00CD22FD">
        <w:t>Mantener y priorizar el backlog.</w:t>
      </w:r>
    </w:p>
    <w:p w14:paraId="261E3C3E" w14:textId="77777777" w:rsidR="00CD22FD" w:rsidRPr="00CD22FD" w:rsidRDefault="00CD22FD" w:rsidP="00CD22FD">
      <w:pPr>
        <w:numPr>
          <w:ilvl w:val="0"/>
          <w:numId w:val="96"/>
        </w:numPr>
        <w:jc w:val="both"/>
      </w:pPr>
      <w:r w:rsidRPr="00CD22FD">
        <w:t>Definir el valor del producto para el usuario final.</w:t>
      </w:r>
    </w:p>
    <w:p w14:paraId="70F9D204" w14:textId="77777777" w:rsidR="00CD22FD" w:rsidRPr="00CD22FD" w:rsidRDefault="00CD22FD" w:rsidP="00CD22FD">
      <w:pPr>
        <w:numPr>
          <w:ilvl w:val="0"/>
          <w:numId w:val="96"/>
        </w:numPr>
        <w:jc w:val="both"/>
      </w:pPr>
      <w:r w:rsidRPr="00CD22FD">
        <w:t>Aceptar o rechazar funcionalidades entregadas.</w:t>
      </w:r>
    </w:p>
    <w:p w14:paraId="24EE9D68" w14:textId="77777777" w:rsidR="00CD22FD" w:rsidRDefault="00CD22FD" w:rsidP="00CD22FD">
      <w:pPr>
        <w:jc w:val="both"/>
        <w:rPr>
          <w:b/>
          <w:bCs/>
        </w:rPr>
      </w:pPr>
    </w:p>
    <w:p w14:paraId="3AFAC5D6" w14:textId="2F17F1DB" w:rsidR="00CD22FD" w:rsidRPr="00CD22FD" w:rsidRDefault="00CD22FD" w:rsidP="00CD22FD">
      <w:pPr>
        <w:jc w:val="both"/>
      </w:pPr>
      <w:r w:rsidRPr="00CD22FD">
        <w:rPr>
          <w:b/>
          <w:bCs/>
        </w:rPr>
        <w:t>Autori</w:t>
      </w:r>
      <w:r>
        <w:rPr>
          <w:b/>
          <w:bCs/>
        </w:rPr>
        <w:t>zado para</w:t>
      </w:r>
      <w:r w:rsidRPr="00CD22FD">
        <w:rPr>
          <w:b/>
          <w:bCs/>
        </w:rPr>
        <w:t>:</w:t>
      </w:r>
    </w:p>
    <w:p w14:paraId="41846940" w14:textId="77777777" w:rsidR="00CD22FD" w:rsidRPr="00CD22FD" w:rsidRDefault="00CD22FD" w:rsidP="00CD22FD">
      <w:pPr>
        <w:numPr>
          <w:ilvl w:val="0"/>
          <w:numId w:val="97"/>
        </w:numPr>
        <w:jc w:val="both"/>
      </w:pPr>
      <w:r w:rsidRPr="00CD22FD">
        <w:t>Decidir qué entra y qué no entra en cada versión.</w:t>
      </w:r>
    </w:p>
    <w:p w14:paraId="0FC6932C" w14:textId="77777777" w:rsidR="00CD22FD" w:rsidRPr="00CD22FD" w:rsidRDefault="00CD22FD" w:rsidP="00CD22FD">
      <w:pPr>
        <w:numPr>
          <w:ilvl w:val="0"/>
          <w:numId w:val="97"/>
        </w:numPr>
        <w:jc w:val="both"/>
      </w:pPr>
      <w:r w:rsidRPr="00CD22FD">
        <w:t>Priorizar requisitos mediante MoSCoW.</w:t>
      </w:r>
    </w:p>
    <w:p w14:paraId="758667D9" w14:textId="77777777" w:rsidR="00CD22FD" w:rsidRDefault="00CD22FD" w:rsidP="00CD22FD">
      <w:pPr>
        <w:jc w:val="both"/>
        <w:rPr>
          <w:b/>
          <w:bCs/>
        </w:rPr>
      </w:pPr>
    </w:p>
    <w:p w14:paraId="5008A712" w14:textId="7119600B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No es responsable de:</w:t>
      </w:r>
    </w:p>
    <w:p w14:paraId="33D7C061" w14:textId="77777777" w:rsidR="00CD22FD" w:rsidRPr="00CD22FD" w:rsidRDefault="00CD22FD" w:rsidP="00CD22FD">
      <w:pPr>
        <w:jc w:val="both"/>
      </w:pPr>
    </w:p>
    <w:p w14:paraId="76FE3E32" w14:textId="77777777" w:rsidR="00CD22FD" w:rsidRPr="00CD22FD" w:rsidRDefault="00CD22FD" w:rsidP="00CD22FD">
      <w:pPr>
        <w:numPr>
          <w:ilvl w:val="0"/>
          <w:numId w:val="98"/>
        </w:numPr>
        <w:jc w:val="both"/>
      </w:pPr>
      <w:r w:rsidRPr="00CD22FD">
        <w:t>Cómo se implementan técnicamente las funcionalidades.</w:t>
      </w:r>
    </w:p>
    <w:p w14:paraId="12A4EA25" w14:textId="77777777" w:rsidR="00CD22FD" w:rsidRPr="00CD22FD" w:rsidRDefault="00CD22FD" w:rsidP="00CD22FD">
      <w:pPr>
        <w:numPr>
          <w:ilvl w:val="0"/>
          <w:numId w:val="98"/>
        </w:numPr>
        <w:jc w:val="both"/>
      </w:pPr>
      <w:r w:rsidRPr="00CD22FD">
        <w:t>La planificación temporal detallada del proyecto.</w:t>
      </w:r>
    </w:p>
    <w:p w14:paraId="5BB74928" w14:textId="76FC1F8D" w:rsidR="00CD22FD" w:rsidRPr="00CD22FD" w:rsidRDefault="00CD22FD" w:rsidP="00CD22FD">
      <w:pPr>
        <w:jc w:val="both"/>
      </w:pPr>
    </w:p>
    <w:p w14:paraId="217E7AD2" w14:textId="3E28454F" w:rsidR="00CD22FD" w:rsidRPr="00CD22FD" w:rsidRDefault="00CD22FD" w:rsidP="00CD22FD">
      <w:pPr>
        <w:pStyle w:val="Ttulo3"/>
      </w:pPr>
      <w:r w:rsidRPr="00CD22FD">
        <w:t xml:space="preserve">Software </w:t>
      </w:r>
      <w:proofErr w:type="spellStart"/>
      <w:r w:rsidRPr="00CD22FD">
        <w:t>Architect</w:t>
      </w:r>
      <w:proofErr w:type="spellEnd"/>
      <w:r w:rsidRPr="00CD22FD">
        <w:t xml:space="preserve"> (SA)</w:t>
      </w:r>
    </w:p>
    <w:p w14:paraId="0C3A845D" w14:textId="1E96D900" w:rsidR="00CD22FD" w:rsidRPr="00CD22FD" w:rsidRDefault="00CD22FD" w:rsidP="00CD22FD">
      <w:pPr>
        <w:jc w:val="both"/>
      </w:pPr>
      <w:proofErr w:type="spellStart"/>
      <w:r w:rsidRPr="00CD22FD">
        <w:rPr>
          <w:b/>
          <w:bCs/>
        </w:rPr>
        <w:t>Stakeholder</w:t>
      </w:r>
      <w:proofErr w:type="spellEnd"/>
      <w:r w:rsidRPr="00CD22FD">
        <w:rPr>
          <w:b/>
          <w:bCs/>
        </w:rPr>
        <w:t>:</w:t>
      </w:r>
      <w:r w:rsidRPr="00CD22FD">
        <w:t xml:space="preserve"> </w:t>
      </w:r>
      <w:hyperlink r:id="rId16" w:history="1">
        <w:r w:rsidRPr="00CD22FD">
          <w:rPr>
            <w:rStyle w:val="Hipervnculo"/>
            <w:b/>
            <w:bCs/>
          </w:rPr>
          <w:t>dcueli.com</w:t>
        </w:r>
      </w:hyperlink>
    </w:p>
    <w:p w14:paraId="3BF48E7F" w14:textId="7777777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Responsabilidades:</w:t>
      </w:r>
    </w:p>
    <w:p w14:paraId="386449BB" w14:textId="77777777" w:rsidR="00CD22FD" w:rsidRPr="00CD22FD" w:rsidRDefault="00CD22FD" w:rsidP="00CD22FD">
      <w:pPr>
        <w:jc w:val="both"/>
      </w:pPr>
    </w:p>
    <w:p w14:paraId="300B6625" w14:textId="77777777" w:rsidR="00CD22FD" w:rsidRPr="00CD22FD" w:rsidRDefault="00CD22FD" w:rsidP="00CD22FD">
      <w:pPr>
        <w:numPr>
          <w:ilvl w:val="0"/>
          <w:numId w:val="99"/>
        </w:numPr>
        <w:jc w:val="both"/>
      </w:pPr>
      <w:r w:rsidRPr="00CD22FD">
        <w:t>Definir la arquitectura global del sistema.</w:t>
      </w:r>
    </w:p>
    <w:p w14:paraId="405A6246" w14:textId="77777777" w:rsidR="00CD22FD" w:rsidRPr="00CD22FD" w:rsidRDefault="00CD22FD" w:rsidP="00CD22FD">
      <w:pPr>
        <w:numPr>
          <w:ilvl w:val="0"/>
          <w:numId w:val="99"/>
        </w:numPr>
        <w:jc w:val="both"/>
      </w:pPr>
      <w:r w:rsidRPr="00CD22FD">
        <w:t>Decidir tecnologías, patrones y separación de responsabilidades.</w:t>
      </w:r>
    </w:p>
    <w:p w14:paraId="6678E02F" w14:textId="77777777" w:rsidR="00CD22FD" w:rsidRPr="00CD22FD" w:rsidRDefault="00CD22FD" w:rsidP="00CD22FD">
      <w:pPr>
        <w:numPr>
          <w:ilvl w:val="0"/>
          <w:numId w:val="99"/>
        </w:numPr>
        <w:jc w:val="both"/>
      </w:pPr>
      <w:r w:rsidRPr="00CD22FD">
        <w:t>Asegurar robustez, mantenibilidad y escalabilidad.</w:t>
      </w:r>
    </w:p>
    <w:p w14:paraId="463D5339" w14:textId="77777777" w:rsidR="00CD22FD" w:rsidRPr="00CD22FD" w:rsidRDefault="00CD22FD" w:rsidP="00CD22FD">
      <w:pPr>
        <w:numPr>
          <w:ilvl w:val="0"/>
          <w:numId w:val="99"/>
        </w:numPr>
        <w:jc w:val="both"/>
      </w:pPr>
      <w:r w:rsidRPr="00CD22FD">
        <w:t>Evaluar riesgos técnicos (</w:t>
      </w:r>
      <w:proofErr w:type="spellStart"/>
      <w:r w:rsidRPr="00CD22FD">
        <w:t>APIs</w:t>
      </w:r>
      <w:proofErr w:type="spellEnd"/>
      <w:r w:rsidRPr="00CD22FD">
        <w:t xml:space="preserve"> nativas, compatibilidad Android, etc.).</w:t>
      </w:r>
    </w:p>
    <w:p w14:paraId="1E437BD8" w14:textId="77777777" w:rsidR="00CD22FD" w:rsidRDefault="00CD22FD" w:rsidP="00CD22FD">
      <w:pPr>
        <w:jc w:val="both"/>
        <w:rPr>
          <w:b/>
          <w:bCs/>
        </w:rPr>
      </w:pPr>
    </w:p>
    <w:p w14:paraId="39AE9DFB" w14:textId="1C0F9E95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Autori</w:t>
      </w:r>
      <w:r>
        <w:rPr>
          <w:b/>
          <w:bCs/>
        </w:rPr>
        <w:t>zado para</w:t>
      </w:r>
      <w:r w:rsidRPr="00CD22FD">
        <w:rPr>
          <w:b/>
          <w:bCs/>
        </w:rPr>
        <w:t>:</w:t>
      </w:r>
    </w:p>
    <w:p w14:paraId="0698A1CE" w14:textId="77777777" w:rsidR="00CD22FD" w:rsidRPr="00CD22FD" w:rsidRDefault="00CD22FD" w:rsidP="00CD22FD">
      <w:pPr>
        <w:jc w:val="both"/>
      </w:pPr>
    </w:p>
    <w:p w14:paraId="7AEF6BB7" w14:textId="77777777" w:rsidR="00CD22FD" w:rsidRPr="00CD22FD" w:rsidRDefault="00CD22FD" w:rsidP="00CD22FD">
      <w:pPr>
        <w:numPr>
          <w:ilvl w:val="0"/>
          <w:numId w:val="100"/>
        </w:numPr>
        <w:jc w:val="both"/>
      </w:pPr>
      <w:r w:rsidRPr="00CD22FD">
        <w:t xml:space="preserve">Decidir Java vs </w:t>
      </w:r>
      <w:proofErr w:type="spellStart"/>
      <w:r w:rsidRPr="00CD22FD">
        <w:t>Kotlin</w:t>
      </w:r>
      <w:proofErr w:type="spellEnd"/>
      <w:r w:rsidRPr="00CD22FD">
        <w:t>.</w:t>
      </w:r>
    </w:p>
    <w:p w14:paraId="4E043AE6" w14:textId="77777777" w:rsidR="00CD22FD" w:rsidRPr="00CD22FD" w:rsidRDefault="00CD22FD" w:rsidP="00CD22FD">
      <w:pPr>
        <w:numPr>
          <w:ilvl w:val="0"/>
          <w:numId w:val="100"/>
        </w:numPr>
        <w:jc w:val="both"/>
      </w:pPr>
      <w:r w:rsidRPr="00CD22FD">
        <w:t>Diseñar la estructura del plugin Capacitor y sus módulos.</w:t>
      </w:r>
    </w:p>
    <w:p w14:paraId="6AB9FF59" w14:textId="77777777" w:rsidR="00CD22FD" w:rsidRDefault="00CD22FD" w:rsidP="00CD22FD">
      <w:pPr>
        <w:jc w:val="both"/>
        <w:rPr>
          <w:b/>
          <w:bCs/>
        </w:rPr>
      </w:pPr>
    </w:p>
    <w:p w14:paraId="4FC5E85D" w14:textId="77777777" w:rsidR="00CD22FD" w:rsidRDefault="00CD22FD">
      <w:pPr>
        <w:spacing w:after="200" w:line="276" w:lineRule="auto"/>
        <w:contextualSpacing w:val="0"/>
        <w:rPr>
          <w:b/>
          <w:bCs/>
        </w:rPr>
      </w:pPr>
      <w:r>
        <w:rPr>
          <w:b/>
          <w:bCs/>
        </w:rPr>
        <w:br w:type="page"/>
      </w:r>
    </w:p>
    <w:p w14:paraId="1354674B" w14:textId="7A6D5795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lastRenderedPageBreak/>
        <w:t>No es responsable de:</w:t>
      </w:r>
    </w:p>
    <w:p w14:paraId="43CB7F86" w14:textId="77777777" w:rsidR="00CD22FD" w:rsidRPr="00CD22FD" w:rsidRDefault="00CD22FD" w:rsidP="00CD22FD">
      <w:pPr>
        <w:jc w:val="both"/>
      </w:pPr>
    </w:p>
    <w:p w14:paraId="280B64A4" w14:textId="77777777" w:rsidR="00CD22FD" w:rsidRPr="00CD22FD" w:rsidRDefault="00CD22FD" w:rsidP="00CD22FD">
      <w:pPr>
        <w:numPr>
          <w:ilvl w:val="0"/>
          <w:numId w:val="101"/>
        </w:numPr>
        <w:jc w:val="both"/>
      </w:pPr>
      <w:r w:rsidRPr="00CD22FD">
        <w:t>Priorizar negocio.</w:t>
      </w:r>
    </w:p>
    <w:p w14:paraId="5820AA7D" w14:textId="77777777" w:rsidR="00CD22FD" w:rsidRPr="00CD22FD" w:rsidRDefault="00CD22FD" w:rsidP="00CD22FD">
      <w:pPr>
        <w:numPr>
          <w:ilvl w:val="0"/>
          <w:numId w:val="101"/>
        </w:numPr>
        <w:jc w:val="both"/>
      </w:pPr>
      <w:r w:rsidRPr="00CD22FD">
        <w:t>Gestión de tiempos y entregables.</w:t>
      </w:r>
    </w:p>
    <w:p w14:paraId="78395F1D" w14:textId="70E80155" w:rsidR="00CD22FD" w:rsidRPr="00CD22FD" w:rsidRDefault="00CD22FD" w:rsidP="00CD22FD">
      <w:pPr>
        <w:jc w:val="both"/>
      </w:pPr>
    </w:p>
    <w:p w14:paraId="4C02D658" w14:textId="30D93420" w:rsidR="00CD22FD" w:rsidRPr="00CD22FD" w:rsidRDefault="00CD22FD" w:rsidP="0046133C">
      <w:pPr>
        <w:pStyle w:val="Ttulo3"/>
      </w:pPr>
      <w:proofErr w:type="spellStart"/>
      <w:r w:rsidRPr="00CD22FD">
        <w:t>Developer</w:t>
      </w:r>
      <w:proofErr w:type="spellEnd"/>
    </w:p>
    <w:p w14:paraId="23E5BCB8" w14:textId="695A8149" w:rsidR="00CD22FD" w:rsidRPr="00CD22FD" w:rsidRDefault="00CD22FD" w:rsidP="00CD22FD">
      <w:pPr>
        <w:jc w:val="both"/>
      </w:pPr>
      <w:proofErr w:type="spellStart"/>
      <w:r w:rsidRPr="00CD22FD">
        <w:rPr>
          <w:b/>
          <w:bCs/>
        </w:rPr>
        <w:t>Stakeholder</w:t>
      </w:r>
      <w:proofErr w:type="spellEnd"/>
      <w:r w:rsidRPr="00CD22FD">
        <w:rPr>
          <w:b/>
          <w:bCs/>
        </w:rPr>
        <w:t>:</w:t>
      </w:r>
      <w:r w:rsidRPr="00CD22FD">
        <w:t xml:space="preserve"> </w:t>
      </w:r>
      <w:hyperlink r:id="rId17" w:history="1">
        <w:r w:rsidR="0046133C" w:rsidRPr="00CD22FD">
          <w:rPr>
            <w:rStyle w:val="Hipervnculo"/>
            <w:b/>
            <w:bCs/>
          </w:rPr>
          <w:t>dcueli.com</w:t>
        </w:r>
      </w:hyperlink>
    </w:p>
    <w:p w14:paraId="3F85B503" w14:textId="7777777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Responsabilidades:</w:t>
      </w:r>
    </w:p>
    <w:p w14:paraId="492523BF" w14:textId="77777777" w:rsidR="0046133C" w:rsidRPr="00CD22FD" w:rsidRDefault="0046133C" w:rsidP="00CD22FD">
      <w:pPr>
        <w:jc w:val="both"/>
      </w:pPr>
    </w:p>
    <w:p w14:paraId="077E0996" w14:textId="77777777" w:rsidR="00CD22FD" w:rsidRPr="00CD22FD" w:rsidRDefault="00CD22FD" w:rsidP="00CD22FD">
      <w:pPr>
        <w:numPr>
          <w:ilvl w:val="0"/>
          <w:numId w:val="102"/>
        </w:numPr>
        <w:jc w:val="both"/>
      </w:pPr>
      <w:r w:rsidRPr="00CD22FD">
        <w:t>Implementar el código conforme a la arquitectura definida.</w:t>
      </w:r>
    </w:p>
    <w:p w14:paraId="09427CA3" w14:textId="77777777" w:rsidR="00CD22FD" w:rsidRPr="00CD22FD" w:rsidRDefault="00CD22FD" w:rsidP="00CD22FD">
      <w:pPr>
        <w:numPr>
          <w:ilvl w:val="0"/>
          <w:numId w:val="102"/>
        </w:numPr>
        <w:jc w:val="both"/>
      </w:pPr>
      <w:r w:rsidRPr="00CD22FD">
        <w:t xml:space="preserve">Escribir código robusto, mantenible y </w:t>
      </w:r>
      <w:proofErr w:type="spellStart"/>
      <w:r w:rsidRPr="00CD22FD">
        <w:t>testeable</w:t>
      </w:r>
      <w:proofErr w:type="spellEnd"/>
      <w:r w:rsidRPr="00CD22FD">
        <w:t>.</w:t>
      </w:r>
    </w:p>
    <w:p w14:paraId="56B43515" w14:textId="77777777" w:rsidR="00CD22FD" w:rsidRPr="00CD22FD" w:rsidRDefault="00CD22FD" w:rsidP="00CD22FD">
      <w:pPr>
        <w:numPr>
          <w:ilvl w:val="0"/>
          <w:numId w:val="102"/>
        </w:numPr>
        <w:jc w:val="both"/>
      </w:pPr>
      <w:r w:rsidRPr="00CD22FD">
        <w:t xml:space="preserve">Implementar </w:t>
      </w:r>
      <w:proofErr w:type="spellStart"/>
      <w:r w:rsidRPr="00CD22FD">
        <w:t>logging</w:t>
      </w:r>
      <w:proofErr w:type="spellEnd"/>
      <w:r w:rsidRPr="00CD22FD">
        <w:t xml:space="preserve"> y mecanismos mínimos de diagnóstico.</w:t>
      </w:r>
    </w:p>
    <w:p w14:paraId="5A65457D" w14:textId="77777777" w:rsidR="00CD22FD" w:rsidRPr="00CD22FD" w:rsidRDefault="00CD22FD" w:rsidP="00CD22FD">
      <w:pPr>
        <w:numPr>
          <w:ilvl w:val="0"/>
          <w:numId w:val="102"/>
        </w:numPr>
        <w:jc w:val="both"/>
      </w:pPr>
      <w:r w:rsidRPr="00CD22FD">
        <w:t>Corregir bugs y realizar refactorizaciones necesarias.</w:t>
      </w:r>
    </w:p>
    <w:p w14:paraId="30524602" w14:textId="77777777" w:rsidR="0046133C" w:rsidRDefault="0046133C" w:rsidP="00CD22FD">
      <w:pPr>
        <w:jc w:val="both"/>
        <w:rPr>
          <w:b/>
          <w:bCs/>
        </w:rPr>
      </w:pPr>
    </w:p>
    <w:p w14:paraId="7A27A499" w14:textId="2AE50DE1" w:rsidR="00CD22FD" w:rsidRDefault="0046133C" w:rsidP="00CD22FD">
      <w:pPr>
        <w:jc w:val="both"/>
        <w:rPr>
          <w:b/>
          <w:bCs/>
        </w:rPr>
      </w:pPr>
      <w:r w:rsidRPr="00CD22FD">
        <w:rPr>
          <w:b/>
          <w:bCs/>
        </w:rPr>
        <w:t>Autori</w:t>
      </w:r>
      <w:r>
        <w:rPr>
          <w:b/>
          <w:bCs/>
        </w:rPr>
        <w:t>zado para</w:t>
      </w:r>
      <w:r w:rsidR="00CD22FD" w:rsidRPr="00CD22FD">
        <w:rPr>
          <w:b/>
          <w:bCs/>
        </w:rPr>
        <w:t>:</w:t>
      </w:r>
    </w:p>
    <w:p w14:paraId="4B20DFBE" w14:textId="77777777" w:rsidR="0046133C" w:rsidRPr="00CD22FD" w:rsidRDefault="0046133C" w:rsidP="00CD22FD">
      <w:pPr>
        <w:jc w:val="both"/>
      </w:pPr>
    </w:p>
    <w:p w14:paraId="5DE279C4" w14:textId="77777777" w:rsidR="00CD22FD" w:rsidRPr="00CD22FD" w:rsidRDefault="00CD22FD" w:rsidP="00CD22FD">
      <w:pPr>
        <w:numPr>
          <w:ilvl w:val="0"/>
          <w:numId w:val="103"/>
        </w:numPr>
        <w:jc w:val="both"/>
      </w:pPr>
      <w:r w:rsidRPr="00CD22FD">
        <w:t>Proponer mejoras técnicas.</w:t>
      </w:r>
    </w:p>
    <w:p w14:paraId="54663B87" w14:textId="77777777" w:rsidR="00CD22FD" w:rsidRDefault="00CD22FD" w:rsidP="00CD22FD">
      <w:pPr>
        <w:numPr>
          <w:ilvl w:val="0"/>
          <w:numId w:val="103"/>
        </w:numPr>
        <w:jc w:val="both"/>
      </w:pPr>
      <w:r w:rsidRPr="00CD22FD">
        <w:t>Alertar de deuda técnica o riesgos de implementación.</w:t>
      </w:r>
    </w:p>
    <w:p w14:paraId="3FF3D842" w14:textId="77777777" w:rsidR="0046133C" w:rsidRPr="00CD22FD" w:rsidRDefault="0046133C" w:rsidP="0046133C">
      <w:pPr>
        <w:jc w:val="both"/>
      </w:pPr>
    </w:p>
    <w:p w14:paraId="71069663" w14:textId="77777777" w:rsidR="00CD22FD" w:rsidRPr="00CD22FD" w:rsidRDefault="00CD22FD" w:rsidP="00CD22FD">
      <w:pPr>
        <w:jc w:val="both"/>
      </w:pPr>
      <w:r w:rsidRPr="00CD22FD">
        <w:rPr>
          <w:b/>
          <w:bCs/>
        </w:rPr>
        <w:t>No es responsable de:</w:t>
      </w:r>
    </w:p>
    <w:p w14:paraId="24C446D5" w14:textId="77777777" w:rsidR="00CD22FD" w:rsidRPr="00CD22FD" w:rsidRDefault="00CD22FD" w:rsidP="00CD22FD">
      <w:pPr>
        <w:numPr>
          <w:ilvl w:val="0"/>
          <w:numId w:val="104"/>
        </w:numPr>
        <w:jc w:val="both"/>
      </w:pPr>
      <w:r w:rsidRPr="00CD22FD">
        <w:t>Cambiar requisitos por iniciativa propia.</w:t>
      </w:r>
    </w:p>
    <w:p w14:paraId="18DE1E64" w14:textId="08BC2184" w:rsidR="00CD22FD" w:rsidRPr="00CD22FD" w:rsidRDefault="00CD22FD" w:rsidP="00CD22FD">
      <w:pPr>
        <w:jc w:val="both"/>
      </w:pPr>
    </w:p>
    <w:p w14:paraId="1C40A0F8" w14:textId="288BAFCD" w:rsidR="00CD22FD" w:rsidRPr="00CD22FD" w:rsidRDefault="00CD22FD" w:rsidP="0046133C">
      <w:pPr>
        <w:pStyle w:val="Ttulo3"/>
      </w:pPr>
      <w:r w:rsidRPr="00CD22FD">
        <w:t xml:space="preserve">Scrum </w:t>
      </w:r>
      <w:proofErr w:type="gramStart"/>
      <w:r w:rsidRPr="00CD22FD">
        <w:t>Master</w:t>
      </w:r>
      <w:proofErr w:type="gramEnd"/>
    </w:p>
    <w:p w14:paraId="766C1E3C" w14:textId="0DE8D051" w:rsidR="00CD22FD" w:rsidRPr="00CD22FD" w:rsidRDefault="00CD22FD" w:rsidP="00CD22FD">
      <w:pPr>
        <w:jc w:val="both"/>
      </w:pPr>
      <w:proofErr w:type="spellStart"/>
      <w:r w:rsidRPr="00CD22FD">
        <w:rPr>
          <w:b/>
          <w:bCs/>
        </w:rPr>
        <w:t>Stakeholder</w:t>
      </w:r>
      <w:proofErr w:type="spellEnd"/>
      <w:r w:rsidRPr="00CD22FD">
        <w:rPr>
          <w:b/>
          <w:bCs/>
        </w:rPr>
        <w:t>:</w:t>
      </w:r>
      <w:r w:rsidR="0046133C" w:rsidRPr="00CD22FD">
        <w:t xml:space="preserve"> </w:t>
      </w:r>
      <w:hyperlink r:id="rId18" w:history="1">
        <w:r w:rsidR="0046133C" w:rsidRPr="00CD22FD">
          <w:rPr>
            <w:rStyle w:val="Hipervnculo"/>
            <w:b/>
            <w:bCs/>
          </w:rPr>
          <w:t>dcueli.com</w:t>
        </w:r>
      </w:hyperlink>
    </w:p>
    <w:p w14:paraId="2CD0E354" w14:textId="7777777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Responsabilidades:</w:t>
      </w:r>
    </w:p>
    <w:p w14:paraId="565F3F0D" w14:textId="77777777" w:rsidR="0046133C" w:rsidRPr="00CD22FD" w:rsidRDefault="0046133C" w:rsidP="00CD22FD">
      <w:pPr>
        <w:jc w:val="both"/>
      </w:pPr>
    </w:p>
    <w:p w14:paraId="64ADC6FC" w14:textId="21B60DAF" w:rsidR="00CD22FD" w:rsidRPr="00CD22FD" w:rsidRDefault="00CD22FD" w:rsidP="00CD22FD">
      <w:pPr>
        <w:numPr>
          <w:ilvl w:val="0"/>
          <w:numId w:val="105"/>
        </w:numPr>
        <w:jc w:val="both"/>
      </w:pPr>
      <w:r w:rsidRPr="00CD22FD">
        <w:t>Definir y velar por el marco de trabajo ágil</w:t>
      </w:r>
      <w:r w:rsidR="0046133C">
        <w:t>/</w:t>
      </w:r>
      <w:r w:rsidRPr="00CD22FD">
        <w:t>híbrido.</w:t>
      </w:r>
    </w:p>
    <w:p w14:paraId="79B79799" w14:textId="77777777" w:rsidR="00CD22FD" w:rsidRPr="00CD22FD" w:rsidRDefault="00CD22FD" w:rsidP="00CD22FD">
      <w:pPr>
        <w:numPr>
          <w:ilvl w:val="0"/>
          <w:numId w:val="105"/>
        </w:numPr>
        <w:jc w:val="both"/>
      </w:pPr>
      <w:r w:rsidRPr="00CD22FD">
        <w:t xml:space="preserve">Facilitar </w:t>
      </w:r>
      <w:proofErr w:type="spellStart"/>
      <w:r w:rsidRPr="00CD22FD">
        <w:t>sprints</w:t>
      </w:r>
      <w:proofErr w:type="spellEnd"/>
      <w:r w:rsidRPr="00CD22FD">
        <w:t>, revisiones y retrospectivas (aunque sean personales).</w:t>
      </w:r>
    </w:p>
    <w:p w14:paraId="133FB18F" w14:textId="77777777" w:rsidR="00CD22FD" w:rsidRDefault="00CD22FD" w:rsidP="00CD22FD">
      <w:pPr>
        <w:numPr>
          <w:ilvl w:val="0"/>
          <w:numId w:val="105"/>
        </w:numPr>
        <w:jc w:val="both"/>
      </w:pPr>
      <w:r w:rsidRPr="00CD22FD">
        <w:t>Detectar bloqueos y fricciones en el proceso.</w:t>
      </w:r>
    </w:p>
    <w:p w14:paraId="470D025A" w14:textId="77777777" w:rsidR="0046133C" w:rsidRPr="00CD22FD" w:rsidRDefault="0046133C" w:rsidP="0046133C">
      <w:pPr>
        <w:jc w:val="both"/>
      </w:pPr>
    </w:p>
    <w:p w14:paraId="0D8B80DC" w14:textId="7FB889F4" w:rsidR="00CD22FD" w:rsidRDefault="0046133C" w:rsidP="00CD22FD">
      <w:pPr>
        <w:jc w:val="both"/>
        <w:rPr>
          <w:b/>
          <w:bCs/>
        </w:rPr>
      </w:pPr>
      <w:r w:rsidRPr="00CD22FD">
        <w:rPr>
          <w:b/>
          <w:bCs/>
        </w:rPr>
        <w:t>Autori</w:t>
      </w:r>
      <w:r>
        <w:rPr>
          <w:b/>
          <w:bCs/>
        </w:rPr>
        <w:t>zado para</w:t>
      </w:r>
      <w:r w:rsidR="00CD22FD" w:rsidRPr="00CD22FD">
        <w:rPr>
          <w:b/>
          <w:bCs/>
        </w:rPr>
        <w:t>:</w:t>
      </w:r>
    </w:p>
    <w:p w14:paraId="3F3DFCE6" w14:textId="77777777" w:rsidR="0046133C" w:rsidRPr="00CD22FD" w:rsidRDefault="0046133C" w:rsidP="00CD22FD">
      <w:pPr>
        <w:jc w:val="both"/>
      </w:pPr>
    </w:p>
    <w:p w14:paraId="3BDB3D75" w14:textId="77777777" w:rsidR="00CD22FD" w:rsidRDefault="00CD22FD" w:rsidP="00CD22FD">
      <w:pPr>
        <w:numPr>
          <w:ilvl w:val="0"/>
          <w:numId w:val="106"/>
        </w:numPr>
        <w:jc w:val="both"/>
      </w:pPr>
      <w:r w:rsidRPr="00CD22FD">
        <w:t>Ajustar el proceso (Scrum/Kanban/Waterfall híbrido).</w:t>
      </w:r>
    </w:p>
    <w:p w14:paraId="6D8DF9F1" w14:textId="77777777" w:rsidR="0046133C" w:rsidRPr="00CD22FD" w:rsidRDefault="0046133C" w:rsidP="0046133C">
      <w:pPr>
        <w:ind w:left="360"/>
        <w:jc w:val="both"/>
      </w:pPr>
    </w:p>
    <w:p w14:paraId="64D17A8F" w14:textId="7777777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No es responsable de:</w:t>
      </w:r>
    </w:p>
    <w:p w14:paraId="610D39C2" w14:textId="77777777" w:rsidR="0046133C" w:rsidRPr="00CD22FD" w:rsidRDefault="0046133C" w:rsidP="00CD22FD">
      <w:pPr>
        <w:jc w:val="both"/>
      </w:pPr>
    </w:p>
    <w:p w14:paraId="53579D9C" w14:textId="77777777" w:rsidR="00CD22FD" w:rsidRPr="00CD22FD" w:rsidRDefault="00CD22FD" w:rsidP="00CD22FD">
      <w:pPr>
        <w:numPr>
          <w:ilvl w:val="0"/>
          <w:numId w:val="107"/>
        </w:numPr>
        <w:jc w:val="both"/>
      </w:pPr>
      <w:r w:rsidRPr="00CD22FD">
        <w:t>Definir requisitos.</w:t>
      </w:r>
    </w:p>
    <w:p w14:paraId="63464575" w14:textId="77777777" w:rsidR="00CD22FD" w:rsidRPr="00CD22FD" w:rsidRDefault="00CD22FD" w:rsidP="00CD22FD">
      <w:pPr>
        <w:numPr>
          <w:ilvl w:val="0"/>
          <w:numId w:val="107"/>
        </w:numPr>
        <w:jc w:val="both"/>
      </w:pPr>
      <w:r w:rsidRPr="00CD22FD">
        <w:t>Tomar decisiones técnicas.</w:t>
      </w:r>
    </w:p>
    <w:p w14:paraId="19E386E7" w14:textId="536DC4AE" w:rsidR="00CD22FD" w:rsidRPr="00CD22FD" w:rsidRDefault="00CD22FD" w:rsidP="00CD22FD">
      <w:pPr>
        <w:jc w:val="both"/>
      </w:pPr>
    </w:p>
    <w:p w14:paraId="48BB06E3" w14:textId="51CFA048" w:rsidR="00CD22FD" w:rsidRPr="00CD22FD" w:rsidRDefault="00022545" w:rsidP="00022545">
      <w:pPr>
        <w:pStyle w:val="Ttulo2"/>
      </w:pPr>
      <w:bookmarkStart w:id="17" w:name="_STAKEHOLDERS_EXTERNOS"/>
      <w:bookmarkEnd w:id="17"/>
      <w:proofErr w:type="spellStart"/>
      <w:r w:rsidRPr="00CD22FD">
        <w:t>Stakeholders</w:t>
      </w:r>
      <w:proofErr w:type="spellEnd"/>
      <w:r w:rsidRPr="00CD22FD">
        <w:t xml:space="preserve"> externos</w:t>
      </w:r>
    </w:p>
    <w:p w14:paraId="4A040A6E" w14:textId="28158BAE" w:rsidR="00CD22FD" w:rsidRPr="00CD22FD" w:rsidRDefault="00CD22FD" w:rsidP="00022545">
      <w:pPr>
        <w:pStyle w:val="Ttulo3"/>
      </w:pPr>
      <w:r w:rsidRPr="00CD22FD">
        <w:t>Usuario final (Cliente)</w:t>
      </w:r>
    </w:p>
    <w:p w14:paraId="1811013E" w14:textId="2F4D3EF0" w:rsidR="00CD22FD" w:rsidRPr="00CD22FD" w:rsidRDefault="00CD22FD" w:rsidP="00CD22FD">
      <w:pPr>
        <w:jc w:val="both"/>
      </w:pPr>
      <w:proofErr w:type="spellStart"/>
      <w:r w:rsidRPr="00CD22FD">
        <w:rPr>
          <w:b/>
          <w:bCs/>
        </w:rPr>
        <w:t>Stakeholder</w:t>
      </w:r>
      <w:proofErr w:type="spellEnd"/>
      <w:r w:rsidRPr="00CD22FD">
        <w:rPr>
          <w:b/>
          <w:bCs/>
        </w:rPr>
        <w:t>:</w:t>
      </w:r>
      <w:r w:rsidRPr="00CD22FD">
        <w:t xml:space="preserve"> Usuario que instala </w:t>
      </w:r>
      <w:proofErr w:type="spellStart"/>
      <w:r w:rsidRPr="0046133C">
        <w:rPr>
          <w:b/>
          <w:bCs/>
        </w:rPr>
        <w:t>Mexus</w:t>
      </w:r>
      <w:proofErr w:type="spellEnd"/>
    </w:p>
    <w:p w14:paraId="5F6974D9" w14:textId="7777777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Intereses:</w:t>
      </w:r>
    </w:p>
    <w:p w14:paraId="246719CF" w14:textId="77777777" w:rsidR="0046133C" w:rsidRPr="00CD22FD" w:rsidRDefault="0046133C" w:rsidP="00CD22FD">
      <w:pPr>
        <w:jc w:val="both"/>
      </w:pPr>
    </w:p>
    <w:p w14:paraId="6BB4940D" w14:textId="77777777" w:rsidR="00CD22FD" w:rsidRPr="00CD22FD" w:rsidRDefault="00CD22FD" w:rsidP="00CD22FD">
      <w:pPr>
        <w:numPr>
          <w:ilvl w:val="0"/>
          <w:numId w:val="108"/>
        </w:numPr>
        <w:jc w:val="both"/>
      </w:pPr>
      <w:r w:rsidRPr="00CD22FD">
        <w:t>Grabación de llamadas local, comprensible y bajo su control.</w:t>
      </w:r>
    </w:p>
    <w:p w14:paraId="09A0B428" w14:textId="77777777" w:rsidR="00CD22FD" w:rsidRPr="00CD22FD" w:rsidRDefault="00CD22FD" w:rsidP="00CD22FD">
      <w:pPr>
        <w:numPr>
          <w:ilvl w:val="0"/>
          <w:numId w:val="108"/>
        </w:numPr>
        <w:jc w:val="both"/>
      </w:pPr>
      <w:r w:rsidRPr="00CD22FD">
        <w:t>Robustez y fiabilidad.</w:t>
      </w:r>
    </w:p>
    <w:p w14:paraId="752C18B4" w14:textId="77777777" w:rsidR="00CD22FD" w:rsidRPr="00CD22FD" w:rsidRDefault="00CD22FD" w:rsidP="00CD22FD">
      <w:pPr>
        <w:numPr>
          <w:ilvl w:val="0"/>
          <w:numId w:val="108"/>
        </w:numPr>
        <w:jc w:val="both"/>
      </w:pPr>
      <w:r w:rsidRPr="00CD22FD">
        <w:t>Respeto a la privacidad y claridad legal.</w:t>
      </w:r>
    </w:p>
    <w:p w14:paraId="0F11CE11" w14:textId="77777777" w:rsidR="0046133C" w:rsidRDefault="0046133C">
      <w:pPr>
        <w:spacing w:after="200" w:line="276" w:lineRule="auto"/>
        <w:contextualSpacing w:val="0"/>
        <w:rPr>
          <w:b/>
          <w:bCs/>
        </w:rPr>
      </w:pPr>
      <w:r>
        <w:rPr>
          <w:b/>
          <w:bCs/>
        </w:rPr>
        <w:br w:type="page"/>
      </w:r>
    </w:p>
    <w:p w14:paraId="37BC97BE" w14:textId="655F2B6C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lastRenderedPageBreak/>
        <w:t>Influencia:</w:t>
      </w:r>
    </w:p>
    <w:p w14:paraId="60A032C6" w14:textId="77777777" w:rsidR="0046133C" w:rsidRPr="00CD22FD" w:rsidRDefault="0046133C" w:rsidP="00CD22FD">
      <w:pPr>
        <w:jc w:val="both"/>
      </w:pPr>
    </w:p>
    <w:p w14:paraId="591632A8" w14:textId="77777777" w:rsidR="00CD22FD" w:rsidRPr="00CD22FD" w:rsidRDefault="00CD22FD" w:rsidP="00CD22FD">
      <w:pPr>
        <w:numPr>
          <w:ilvl w:val="0"/>
          <w:numId w:val="109"/>
        </w:numPr>
        <w:jc w:val="both"/>
      </w:pPr>
      <w:r w:rsidRPr="00CD22FD">
        <w:t>Media (</w:t>
      </w:r>
      <w:proofErr w:type="spellStart"/>
      <w:r w:rsidRPr="00CD22FD">
        <w:t>feedback</w:t>
      </w:r>
      <w:proofErr w:type="spellEnd"/>
      <w:r w:rsidRPr="00CD22FD">
        <w:t xml:space="preserve"> posterior a versiones iniciales).</w:t>
      </w:r>
    </w:p>
    <w:p w14:paraId="43A240AE" w14:textId="391B1102" w:rsidR="00CD22FD" w:rsidRPr="00CD22FD" w:rsidRDefault="00CD22FD" w:rsidP="00CD22FD">
      <w:pPr>
        <w:jc w:val="both"/>
      </w:pPr>
    </w:p>
    <w:p w14:paraId="42983165" w14:textId="45CF2BD9" w:rsidR="00CD22FD" w:rsidRPr="00CD22FD" w:rsidRDefault="00CD22FD" w:rsidP="00022545">
      <w:pPr>
        <w:pStyle w:val="Ttulo3"/>
      </w:pPr>
      <w:r w:rsidRPr="00CD22FD">
        <w:t xml:space="preserve">Google (Android / Play </w:t>
      </w:r>
      <w:proofErr w:type="spellStart"/>
      <w:r w:rsidRPr="00CD22FD">
        <w:t>Services</w:t>
      </w:r>
      <w:proofErr w:type="spellEnd"/>
      <w:r w:rsidRPr="00CD22FD">
        <w:t>)</w:t>
      </w:r>
    </w:p>
    <w:p w14:paraId="63ABD5E4" w14:textId="77777777" w:rsidR="00CD22FD" w:rsidRPr="00CD22FD" w:rsidRDefault="00CD22FD" w:rsidP="00CD22FD">
      <w:pPr>
        <w:jc w:val="both"/>
      </w:pPr>
      <w:proofErr w:type="spellStart"/>
      <w:r w:rsidRPr="00CD22FD">
        <w:rPr>
          <w:b/>
          <w:bCs/>
        </w:rPr>
        <w:t>Stakeholder</w:t>
      </w:r>
      <w:proofErr w:type="spellEnd"/>
      <w:r w:rsidRPr="00CD22FD">
        <w:rPr>
          <w:b/>
          <w:bCs/>
        </w:rPr>
        <w:t>:</w:t>
      </w:r>
      <w:r w:rsidRPr="00CD22FD">
        <w:t xml:space="preserve"> Plataforma</w:t>
      </w:r>
    </w:p>
    <w:p w14:paraId="523982BD" w14:textId="7777777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Intereses:</w:t>
      </w:r>
    </w:p>
    <w:p w14:paraId="20556CF0" w14:textId="77777777" w:rsidR="0046133C" w:rsidRPr="00CD22FD" w:rsidRDefault="0046133C" w:rsidP="00CD22FD">
      <w:pPr>
        <w:jc w:val="both"/>
      </w:pPr>
    </w:p>
    <w:p w14:paraId="0359709E" w14:textId="77777777" w:rsidR="00CD22FD" w:rsidRPr="00CD22FD" w:rsidRDefault="00CD22FD" w:rsidP="00CD22FD">
      <w:pPr>
        <w:numPr>
          <w:ilvl w:val="0"/>
          <w:numId w:val="110"/>
        </w:numPr>
        <w:jc w:val="both"/>
      </w:pPr>
      <w:r w:rsidRPr="00CD22FD">
        <w:t>Cumplimiento de políticas de privacidad.</w:t>
      </w:r>
    </w:p>
    <w:p w14:paraId="19421CB7" w14:textId="77777777" w:rsidR="00CD22FD" w:rsidRDefault="00CD22FD" w:rsidP="00CD22FD">
      <w:pPr>
        <w:numPr>
          <w:ilvl w:val="0"/>
          <w:numId w:val="110"/>
        </w:numPr>
        <w:jc w:val="both"/>
      </w:pPr>
      <w:r w:rsidRPr="00CD22FD">
        <w:t>Minimización de riesgos legales.</w:t>
      </w:r>
    </w:p>
    <w:p w14:paraId="40B4ED33" w14:textId="77777777" w:rsidR="0046133C" w:rsidRPr="00CD22FD" w:rsidRDefault="0046133C" w:rsidP="0046133C">
      <w:pPr>
        <w:jc w:val="both"/>
      </w:pPr>
    </w:p>
    <w:p w14:paraId="18545E9E" w14:textId="7777777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Influencia:</w:t>
      </w:r>
    </w:p>
    <w:p w14:paraId="31B7B245" w14:textId="77777777" w:rsidR="0046133C" w:rsidRPr="00CD22FD" w:rsidRDefault="0046133C" w:rsidP="00CD22FD">
      <w:pPr>
        <w:jc w:val="both"/>
      </w:pPr>
    </w:p>
    <w:p w14:paraId="77BE8778" w14:textId="77777777" w:rsidR="00CD22FD" w:rsidRPr="00CD22FD" w:rsidRDefault="00CD22FD" w:rsidP="00CD22FD">
      <w:pPr>
        <w:numPr>
          <w:ilvl w:val="0"/>
          <w:numId w:val="111"/>
        </w:numPr>
        <w:jc w:val="both"/>
      </w:pPr>
      <w:r w:rsidRPr="00CD22FD">
        <w:t>Alta (limitaciones técnicas y de publicación).</w:t>
      </w:r>
    </w:p>
    <w:p w14:paraId="63601003" w14:textId="6F3EBDD5" w:rsidR="00CD22FD" w:rsidRPr="00CD22FD" w:rsidRDefault="00CD22FD" w:rsidP="00CD22FD">
      <w:pPr>
        <w:jc w:val="both"/>
      </w:pPr>
    </w:p>
    <w:p w14:paraId="77532205" w14:textId="1E7EC6B8" w:rsidR="00CD22FD" w:rsidRPr="00CD22FD" w:rsidRDefault="00CD22FD" w:rsidP="00022545">
      <w:pPr>
        <w:pStyle w:val="Ttulo3"/>
      </w:pPr>
      <w:r w:rsidRPr="00CD22FD">
        <w:t>Legisladores y organismos regulatorios</w:t>
      </w:r>
    </w:p>
    <w:p w14:paraId="4B4D1F57" w14:textId="77777777" w:rsidR="00CD22FD" w:rsidRPr="00CD22FD" w:rsidRDefault="00CD22FD" w:rsidP="00CD22FD">
      <w:pPr>
        <w:jc w:val="both"/>
      </w:pPr>
      <w:proofErr w:type="spellStart"/>
      <w:r w:rsidRPr="00CD22FD">
        <w:rPr>
          <w:b/>
          <w:bCs/>
        </w:rPr>
        <w:t>Stakeholder</w:t>
      </w:r>
      <w:proofErr w:type="spellEnd"/>
      <w:r w:rsidRPr="00CD22FD">
        <w:rPr>
          <w:b/>
          <w:bCs/>
        </w:rPr>
        <w:t>:</w:t>
      </w:r>
      <w:r w:rsidRPr="00CD22FD">
        <w:t xml:space="preserve"> GDPR, LOPDGDD, UE, etc.</w:t>
      </w:r>
    </w:p>
    <w:p w14:paraId="68B81A74" w14:textId="7777777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Intereses:</w:t>
      </w:r>
    </w:p>
    <w:p w14:paraId="409B4C80" w14:textId="77777777" w:rsidR="0046133C" w:rsidRPr="00CD22FD" w:rsidRDefault="0046133C" w:rsidP="00CD22FD">
      <w:pPr>
        <w:jc w:val="both"/>
      </w:pPr>
    </w:p>
    <w:p w14:paraId="79DBC9C6" w14:textId="77777777" w:rsidR="00CD22FD" w:rsidRPr="00CD22FD" w:rsidRDefault="00CD22FD" w:rsidP="00CD22FD">
      <w:pPr>
        <w:numPr>
          <w:ilvl w:val="0"/>
          <w:numId w:val="112"/>
        </w:numPr>
        <w:jc w:val="both"/>
      </w:pPr>
      <w:r w:rsidRPr="00CD22FD">
        <w:t>Protección de datos personales.</w:t>
      </w:r>
    </w:p>
    <w:p w14:paraId="7FD8B7DF" w14:textId="77777777" w:rsidR="00CD22FD" w:rsidRDefault="00CD22FD" w:rsidP="00CD22FD">
      <w:pPr>
        <w:numPr>
          <w:ilvl w:val="0"/>
          <w:numId w:val="112"/>
        </w:numPr>
        <w:jc w:val="both"/>
      </w:pPr>
      <w:r w:rsidRPr="00CD22FD">
        <w:t>Consentimiento informado.</w:t>
      </w:r>
    </w:p>
    <w:p w14:paraId="4A67E141" w14:textId="77777777" w:rsidR="0046133C" w:rsidRPr="00CD22FD" w:rsidRDefault="0046133C" w:rsidP="0046133C">
      <w:pPr>
        <w:jc w:val="both"/>
      </w:pPr>
    </w:p>
    <w:p w14:paraId="3812EB76" w14:textId="7777777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Influencia:</w:t>
      </w:r>
    </w:p>
    <w:p w14:paraId="47F3DD1D" w14:textId="77777777" w:rsidR="0046133C" w:rsidRPr="00CD22FD" w:rsidRDefault="0046133C" w:rsidP="00CD22FD">
      <w:pPr>
        <w:jc w:val="both"/>
      </w:pPr>
    </w:p>
    <w:p w14:paraId="48DFD4AD" w14:textId="77777777" w:rsidR="00CD22FD" w:rsidRPr="00CD22FD" w:rsidRDefault="00CD22FD" w:rsidP="00CD22FD">
      <w:pPr>
        <w:numPr>
          <w:ilvl w:val="0"/>
          <w:numId w:val="113"/>
        </w:numPr>
        <w:jc w:val="both"/>
      </w:pPr>
      <w:r w:rsidRPr="00CD22FD">
        <w:t>Alta (condicionan diseño y alcance del producto).</w:t>
      </w:r>
    </w:p>
    <w:p w14:paraId="4DEEBD46" w14:textId="71768A6F" w:rsidR="00CD22FD" w:rsidRPr="00CD22FD" w:rsidRDefault="00CD22FD" w:rsidP="00CD22FD">
      <w:pPr>
        <w:jc w:val="both"/>
      </w:pPr>
    </w:p>
    <w:p w14:paraId="5AE00AC2" w14:textId="6B600CB6" w:rsidR="00CD22FD" w:rsidRDefault="00022545" w:rsidP="0046133C">
      <w:pPr>
        <w:pStyle w:val="Ttulo1"/>
      </w:pPr>
      <w:bookmarkStart w:id="18" w:name="_MATRIZ_DE_ROLES"/>
      <w:bookmarkEnd w:id="18"/>
      <w:r w:rsidRPr="0046133C">
        <w:rPr>
          <w:caps w:val="0"/>
        </w:rPr>
        <w:t>MATRIZ DE ROLES RESUMIDA</w:t>
      </w:r>
      <w:r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="0046133C"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04D930CD" w14:textId="77777777" w:rsidR="0046133C" w:rsidRPr="0046133C" w:rsidRDefault="0046133C" w:rsidP="0046133C"/>
    <w:tbl>
      <w:tblPr>
        <w:tblStyle w:val="Tabladelista7concolores-nfasis1"/>
        <w:tblW w:w="5000" w:type="pct"/>
        <w:tblLook w:val="04A0" w:firstRow="1" w:lastRow="0" w:firstColumn="1" w:lastColumn="0" w:noHBand="0" w:noVBand="1"/>
      </w:tblPr>
      <w:tblGrid>
        <w:gridCol w:w="2409"/>
        <w:gridCol w:w="1425"/>
        <w:gridCol w:w="1518"/>
        <w:gridCol w:w="1554"/>
        <w:gridCol w:w="1425"/>
        <w:gridCol w:w="1703"/>
      </w:tblGrid>
      <w:tr w:rsidR="00CD22FD" w:rsidRPr="00CD22FD" w14:paraId="2A780F4D" w14:textId="77777777" w:rsidTr="00461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00996A2" w14:textId="77777777" w:rsidR="00CD22FD" w:rsidRPr="00CD22FD" w:rsidRDefault="00CD22FD" w:rsidP="00CD22FD">
            <w:pPr>
              <w:jc w:val="both"/>
              <w:rPr>
                <w:b/>
                <w:bCs/>
              </w:rPr>
            </w:pPr>
            <w:r w:rsidRPr="00CD22FD">
              <w:rPr>
                <w:b/>
                <w:bCs/>
              </w:rPr>
              <w:t>Rol</w:t>
            </w:r>
          </w:p>
        </w:tc>
        <w:tc>
          <w:tcPr>
            <w:tcW w:w="0" w:type="auto"/>
            <w:hideMark/>
          </w:tcPr>
          <w:p w14:paraId="6AE49CBD" w14:textId="77777777" w:rsidR="00CD22FD" w:rsidRPr="00CD22FD" w:rsidRDefault="00CD22FD" w:rsidP="00CD22F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D22FD">
              <w:rPr>
                <w:b/>
                <w:bCs/>
              </w:rPr>
              <w:t>Decide</w:t>
            </w:r>
          </w:p>
        </w:tc>
        <w:tc>
          <w:tcPr>
            <w:tcW w:w="0" w:type="auto"/>
            <w:hideMark/>
          </w:tcPr>
          <w:p w14:paraId="5F5E0155" w14:textId="77777777" w:rsidR="00CD22FD" w:rsidRPr="00CD22FD" w:rsidRDefault="00CD22FD" w:rsidP="00CD22F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D22FD">
              <w:rPr>
                <w:b/>
                <w:bCs/>
              </w:rPr>
              <w:t>Ejecuta</w:t>
            </w:r>
          </w:p>
        </w:tc>
        <w:tc>
          <w:tcPr>
            <w:tcW w:w="0" w:type="auto"/>
            <w:hideMark/>
          </w:tcPr>
          <w:p w14:paraId="346611B1" w14:textId="77777777" w:rsidR="00CD22FD" w:rsidRPr="00CD22FD" w:rsidRDefault="00CD22FD" w:rsidP="00CD22F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D22FD">
              <w:rPr>
                <w:b/>
                <w:bCs/>
              </w:rPr>
              <w:t>Prioriza</w:t>
            </w:r>
          </w:p>
        </w:tc>
        <w:tc>
          <w:tcPr>
            <w:tcW w:w="0" w:type="auto"/>
            <w:hideMark/>
          </w:tcPr>
          <w:p w14:paraId="4AC177C9" w14:textId="77777777" w:rsidR="00CD22FD" w:rsidRPr="00CD22FD" w:rsidRDefault="00CD22FD" w:rsidP="00CD22F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D22FD">
              <w:rPr>
                <w:b/>
                <w:bCs/>
              </w:rPr>
              <w:t>Diseña</w:t>
            </w:r>
          </w:p>
        </w:tc>
        <w:tc>
          <w:tcPr>
            <w:tcW w:w="0" w:type="auto"/>
            <w:hideMark/>
          </w:tcPr>
          <w:p w14:paraId="7B1D349B" w14:textId="77777777" w:rsidR="00CD22FD" w:rsidRPr="00CD22FD" w:rsidRDefault="00CD22FD" w:rsidP="00CD22F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D22FD">
              <w:rPr>
                <w:b/>
                <w:bCs/>
              </w:rPr>
              <w:t>Planifica</w:t>
            </w:r>
          </w:p>
        </w:tc>
      </w:tr>
      <w:tr w:rsidR="00CD22FD" w:rsidRPr="00CD22FD" w14:paraId="1E46FBEA" w14:textId="77777777" w:rsidTr="00461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FD383" w14:textId="77777777" w:rsidR="00CD22FD" w:rsidRPr="00CD22FD" w:rsidRDefault="00CD22FD" w:rsidP="00CD22FD">
            <w:pPr>
              <w:jc w:val="both"/>
            </w:pPr>
            <w:r w:rsidRPr="00CD22FD">
              <w:t>PM</w:t>
            </w:r>
          </w:p>
        </w:tc>
        <w:tc>
          <w:tcPr>
            <w:tcW w:w="0" w:type="auto"/>
            <w:hideMark/>
          </w:tcPr>
          <w:p w14:paraId="3D9240ED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Sí</w:t>
            </w:r>
          </w:p>
        </w:tc>
        <w:tc>
          <w:tcPr>
            <w:tcW w:w="0" w:type="auto"/>
            <w:hideMark/>
          </w:tcPr>
          <w:p w14:paraId="2ED19300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390124BE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7BEB5A45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0EF313B0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Sí</w:t>
            </w:r>
          </w:p>
        </w:tc>
      </w:tr>
      <w:tr w:rsidR="00CD22FD" w:rsidRPr="00CD22FD" w14:paraId="4AFABCC7" w14:textId="77777777" w:rsidTr="00461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B0398" w14:textId="77777777" w:rsidR="00CD22FD" w:rsidRPr="00CD22FD" w:rsidRDefault="00CD22FD" w:rsidP="00CD22FD">
            <w:pPr>
              <w:jc w:val="both"/>
            </w:pPr>
            <w:r w:rsidRPr="00CD22FD">
              <w:t>PO</w:t>
            </w:r>
          </w:p>
        </w:tc>
        <w:tc>
          <w:tcPr>
            <w:tcW w:w="0" w:type="auto"/>
            <w:hideMark/>
          </w:tcPr>
          <w:p w14:paraId="0705B1EB" w14:textId="77777777" w:rsidR="00CD22FD" w:rsidRPr="00CD22FD" w:rsidRDefault="00CD22FD" w:rsidP="00CD2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2FD">
              <w:t>Sí</w:t>
            </w:r>
          </w:p>
        </w:tc>
        <w:tc>
          <w:tcPr>
            <w:tcW w:w="0" w:type="auto"/>
            <w:hideMark/>
          </w:tcPr>
          <w:p w14:paraId="008733BB" w14:textId="77777777" w:rsidR="00CD22FD" w:rsidRPr="00CD22FD" w:rsidRDefault="00CD22FD" w:rsidP="00CD2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5DD8389E" w14:textId="77777777" w:rsidR="00CD22FD" w:rsidRPr="00CD22FD" w:rsidRDefault="00CD22FD" w:rsidP="00CD2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2FD">
              <w:t>Sí</w:t>
            </w:r>
          </w:p>
        </w:tc>
        <w:tc>
          <w:tcPr>
            <w:tcW w:w="0" w:type="auto"/>
            <w:hideMark/>
          </w:tcPr>
          <w:p w14:paraId="4B00DB44" w14:textId="77777777" w:rsidR="00CD22FD" w:rsidRPr="00CD22FD" w:rsidRDefault="00CD22FD" w:rsidP="00CD2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7AE8AB26" w14:textId="77777777" w:rsidR="00CD22FD" w:rsidRPr="00CD22FD" w:rsidRDefault="00CD22FD" w:rsidP="00CD2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2FD">
              <w:t>No</w:t>
            </w:r>
          </w:p>
        </w:tc>
      </w:tr>
      <w:tr w:rsidR="00CD22FD" w:rsidRPr="00CD22FD" w14:paraId="0A8F4F7D" w14:textId="77777777" w:rsidTr="00461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8EE65" w14:textId="77777777" w:rsidR="00CD22FD" w:rsidRPr="00CD22FD" w:rsidRDefault="00CD22FD" w:rsidP="00CD22FD">
            <w:pPr>
              <w:jc w:val="both"/>
            </w:pPr>
            <w:r w:rsidRPr="00CD22FD">
              <w:t>SA</w:t>
            </w:r>
          </w:p>
        </w:tc>
        <w:tc>
          <w:tcPr>
            <w:tcW w:w="0" w:type="auto"/>
            <w:hideMark/>
          </w:tcPr>
          <w:p w14:paraId="0D4E52D7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Sí</w:t>
            </w:r>
          </w:p>
        </w:tc>
        <w:tc>
          <w:tcPr>
            <w:tcW w:w="0" w:type="auto"/>
            <w:hideMark/>
          </w:tcPr>
          <w:p w14:paraId="10CCB3C9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1819E9E8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352F327D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Sí</w:t>
            </w:r>
          </w:p>
        </w:tc>
        <w:tc>
          <w:tcPr>
            <w:tcW w:w="0" w:type="auto"/>
            <w:hideMark/>
          </w:tcPr>
          <w:p w14:paraId="6EB0AAA4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No</w:t>
            </w:r>
          </w:p>
        </w:tc>
      </w:tr>
      <w:tr w:rsidR="00CD22FD" w:rsidRPr="00CD22FD" w14:paraId="391AF16D" w14:textId="77777777" w:rsidTr="00461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93644" w14:textId="77777777" w:rsidR="00CD22FD" w:rsidRPr="00CD22FD" w:rsidRDefault="00CD22FD" w:rsidP="00CD22FD">
            <w:pPr>
              <w:jc w:val="both"/>
            </w:pPr>
            <w:proofErr w:type="spellStart"/>
            <w:r w:rsidRPr="00CD22FD">
              <w:t>Developer</w:t>
            </w:r>
            <w:proofErr w:type="spellEnd"/>
          </w:p>
        </w:tc>
        <w:tc>
          <w:tcPr>
            <w:tcW w:w="0" w:type="auto"/>
            <w:hideMark/>
          </w:tcPr>
          <w:p w14:paraId="2BD3AFF6" w14:textId="77777777" w:rsidR="00CD22FD" w:rsidRPr="00CD22FD" w:rsidRDefault="00CD22FD" w:rsidP="00CD2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7312415D" w14:textId="77777777" w:rsidR="00CD22FD" w:rsidRPr="00CD22FD" w:rsidRDefault="00CD22FD" w:rsidP="00CD2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2FD">
              <w:t>Sí</w:t>
            </w:r>
          </w:p>
        </w:tc>
        <w:tc>
          <w:tcPr>
            <w:tcW w:w="0" w:type="auto"/>
            <w:hideMark/>
          </w:tcPr>
          <w:p w14:paraId="1E627430" w14:textId="77777777" w:rsidR="00CD22FD" w:rsidRPr="00CD22FD" w:rsidRDefault="00CD22FD" w:rsidP="00CD2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42102264" w14:textId="77777777" w:rsidR="00CD22FD" w:rsidRPr="00CD22FD" w:rsidRDefault="00CD22FD" w:rsidP="00CD2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00041EB7" w14:textId="77777777" w:rsidR="00CD22FD" w:rsidRPr="00CD22FD" w:rsidRDefault="00CD22FD" w:rsidP="00CD2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2FD">
              <w:t>No</w:t>
            </w:r>
          </w:p>
        </w:tc>
      </w:tr>
      <w:tr w:rsidR="00CD22FD" w:rsidRPr="00CD22FD" w14:paraId="6F2A5E0B" w14:textId="77777777" w:rsidTr="00461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CBD1C" w14:textId="77777777" w:rsidR="00CD22FD" w:rsidRPr="00CD22FD" w:rsidRDefault="00CD22FD" w:rsidP="00CD22FD">
            <w:pPr>
              <w:jc w:val="both"/>
            </w:pPr>
            <w:r w:rsidRPr="00CD22FD">
              <w:t xml:space="preserve">Scrum </w:t>
            </w:r>
            <w:proofErr w:type="gramStart"/>
            <w:r w:rsidRPr="00CD22FD">
              <w:t>Master</w:t>
            </w:r>
            <w:proofErr w:type="gramEnd"/>
          </w:p>
        </w:tc>
        <w:tc>
          <w:tcPr>
            <w:tcW w:w="0" w:type="auto"/>
            <w:hideMark/>
          </w:tcPr>
          <w:p w14:paraId="52DFD30E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6FB0B1E6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68A5C162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39F8BE1E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16A265DC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Sí</w:t>
            </w:r>
          </w:p>
        </w:tc>
      </w:tr>
    </w:tbl>
    <w:p w14:paraId="4766C3E2" w14:textId="3B11899F" w:rsidR="00CD22FD" w:rsidRPr="00CD22FD" w:rsidRDefault="00CD22FD" w:rsidP="00CD22FD">
      <w:pPr>
        <w:jc w:val="both"/>
      </w:pPr>
    </w:p>
    <w:p w14:paraId="7139779E" w14:textId="77777777" w:rsidR="0046133C" w:rsidRDefault="0046133C" w:rsidP="00CD22FD">
      <w:pPr>
        <w:jc w:val="both"/>
        <w:rPr>
          <w:b/>
          <w:bCs/>
        </w:rPr>
      </w:pPr>
    </w:p>
    <w:p w14:paraId="4C75808E" w14:textId="1E58760E" w:rsidR="00CD22FD" w:rsidRPr="00CD22FD" w:rsidRDefault="00022545" w:rsidP="0046133C">
      <w:pPr>
        <w:pStyle w:val="Ttulo1"/>
      </w:pPr>
      <w:bookmarkStart w:id="19" w:name="_Nota_final_-"/>
      <w:bookmarkEnd w:id="19"/>
      <w:r w:rsidRPr="00CD22FD">
        <w:rPr>
          <w:caps w:val="0"/>
        </w:rPr>
        <w:t>NOTA FINAL</w:t>
      </w:r>
      <w:r w:rsidR="0046133C"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="0046133C"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462F8197" w14:textId="77777777" w:rsidR="00022545" w:rsidRDefault="00022545" w:rsidP="00CD22FD">
      <w:pPr>
        <w:jc w:val="both"/>
      </w:pPr>
    </w:p>
    <w:p w14:paraId="52D19E0D" w14:textId="2CF17558" w:rsidR="00CD22FD" w:rsidRPr="00CD22FD" w:rsidRDefault="00CD22FD" w:rsidP="00CD22FD">
      <w:pPr>
        <w:jc w:val="both"/>
      </w:pPr>
      <w:r w:rsidRPr="00CD22FD">
        <w:t xml:space="preserve">Aunque todos los roles recaen en la misma persona, </w:t>
      </w:r>
      <w:r w:rsidRPr="00CD22FD">
        <w:rPr>
          <w:b/>
          <w:bCs/>
        </w:rPr>
        <w:t>se mantendrán conceptualmente separados</w:t>
      </w:r>
      <w:r w:rsidRPr="00CD22FD">
        <w:t xml:space="preserve"> durante el proyecto. En cada tarea o decisión relevante se indicará explícitamente qué rol está activo, evitando decisiones impulsivas o contradictorias.</w:t>
      </w:r>
    </w:p>
    <w:p w14:paraId="7B44F72F" w14:textId="77777777" w:rsidR="0046133C" w:rsidRDefault="0046133C">
      <w:pPr>
        <w:spacing w:after="200" w:line="276" w:lineRule="auto"/>
        <w:contextualSpacing w:val="0"/>
        <w:rPr>
          <w:rFonts w:ascii="Calibri Light" w:eastAsiaTheme="majorEastAsia" w:hAnsi="Calibri Light" w:cstheme="majorBidi"/>
          <w:caps/>
          <w:color w:val="FFFFFF" w:themeColor="background1"/>
          <w:kern w:val="28"/>
          <w:sz w:val="44"/>
          <w:szCs w:val="40"/>
          <w14:textOutline w14:w="9525" w14:cap="rnd" w14:cmpd="sng" w14:algn="ctr">
            <w14:noFill/>
            <w14:prstDash w14:val="solid"/>
            <w14:bevel/>
          </w14:textOutline>
        </w:rPr>
      </w:pPr>
      <w:bookmarkStart w:id="20" w:name="_APROBACIÓN_-_ir"/>
      <w:bookmarkEnd w:id="20"/>
      <w:r>
        <w:br w:type="page"/>
      </w:r>
    </w:p>
    <w:p w14:paraId="04AB9633" w14:textId="0B8B54E8" w:rsidR="000C1ED6" w:rsidRPr="0013274F" w:rsidRDefault="0013274F" w:rsidP="00CD22FD">
      <w:pPr>
        <w:pStyle w:val="Ttulo1"/>
        <w:jc w:val="both"/>
      </w:pPr>
      <w:bookmarkStart w:id="21" w:name="_APROBACIÓN_-_ir_1"/>
      <w:bookmarkEnd w:id="21"/>
      <w:r w:rsidRPr="0013274F">
        <w:lastRenderedPageBreak/>
        <w:t>APROBACIÓN</w:t>
      </w:r>
      <w:r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1FB2B4A1" w14:textId="77777777" w:rsidR="0013274F" w:rsidRDefault="0013274F" w:rsidP="00CD22FD">
      <w:pPr>
        <w:jc w:val="both"/>
      </w:pPr>
    </w:p>
    <w:p w14:paraId="45ADC811" w14:textId="65E51064" w:rsidR="000C1ED6" w:rsidRDefault="000C1ED6" w:rsidP="00CD22FD">
      <w:pPr>
        <w:jc w:val="both"/>
      </w:pPr>
      <w:r w:rsidRPr="00076F56">
        <w:t>Aprobado por:</w:t>
      </w:r>
    </w:p>
    <w:p w14:paraId="18AC2A1B" w14:textId="77777777" w:rsidR="0013274F" w:rsidRPr="00076F56" w:rsidRDefault="0013274F" w:rsidP="00CD22FD">
      <w:pPr>
        <w:jc w:val="both"/>
      </w:pPr>
    </w:p>
    <w:p w14:paraId="36E10E17" w14:textId="24FC19AA" w:rsidR="000C1ED6" w:rsidRPr="00076F56" w:rsidRDefault="000C1ED6" w:rsidP="00CD22FD">
      <w:pPr>
        <w:numPr>
          <w:ilvl w:val="0"/>
          <w:numId w:val="79"/>
        </w:numPr>
        <w:jc w:val="both"/>
      </w:pPr>
      <w:r w:rsidRPr="00352BFC">
        <w:rPr>
          <w:i/>
          <w:iCs/>
        </w:rPr>
        <w:t>Nombre</w:t>
      </w:r>
      <w:r w:rsidRPr="00076F56">
        <w:t>: </w:t>
      </w:r>
      <w:r w:rsidR="0013274F" w:rsidRPr="00352BFC">
        <w:rPr>
          <w:b/>
          <w:bCs/>
        </w:rPr>
        <w:t>D</w:t>
      </w:r>
      <w:r w:rsidR="0013274F" w:rsidRPr="00352BFC">
        <w:rPr>
          <w:b/>
          <w:bCs/>
          <w:i/>
          <w:iCs/>
        </w:rPr>
        <w:t>avid Cueli Chavarría</w:t>
      </w:r>
    </w:p>
    <w:p w14:paraId="72E660FE" w14:textId="4B1829C6" w:rsidR="000C1ED6" w:rsidRPr="00076F56" w:rsidRDefault="000C1ED6" w:rsidP="00CD22FD">
      <w:pPr>
        <w:numPr>
          <w:ilvl w:val="0"/>
          <w:numId w:val="79"/>
        </w:numPr>
        <w:jc w:val="both"/>
      </w:pPr>
      <w:r w:rsidRPr="00352BFC">
        <w:rPr>
          <w:i/>
          <w:iCs/>
        </w:rPr>
        <w:t>Rol</w:t>
      </w:r>
      <w:r w:rsidRPr="00076F56">
        <w:t xml:space="preserve">: </w:t>
      </w:r>
      <w:r w:rsidRPr="00352BFC">
        <w:rPr>
          <w:b/>
          <w:bCs/>
        </w:rPr>
        <w:t>Patrocinador / Responsable de Proyecto</w:t>
      </w:r>
      <w:r w:rsidRPr="00076F56">
        <w:t xml:space="preserve"> </w:t>
      </w:r>
      <w:r w:rsidR="0013274F">
        <w:t>en</w:t>
      </w:r>
      <w:r w:rsidRPr="00076F56">
        <w:t xml:space="preserve"> </w:t>
      </w:r>
      <w:hyperlink r:id="rId19" w:history="1">
        <w:r w:rsidRPr="0013274F">
          <w:rPr>
            <w:rStyle w:val="Hipervnculo"/>
            <w:b/>
            <w:bCs/>
          </w:rPr>
          <w:t>dcueli.com</w:t>
        </w:r>
      </w:hyperlink>
    </w:p>
    <w:p w14:paraId="0B23EBE9" w14:textId="605556A7" w:rsidR="000C1ED6" w:rsidRPr="00903501" w:rsidRDefault="000C1ED6" w:rsidP="00CD22FD">
      <w:pPr>
        <w:numPr>
          <w:ilvl w:val="0"/>
          <w:numId w:val="79"/>
        </w:numPr>
        <w:jc w:val="both"/>
      </w:pPr>
      <w:r w:rsidRPr="00352BFC">
        <w:rPr>
          <w:i/>
          <w:iCs/>
        </w:rPr>
        <w:t>Fecha</w:t>
      </w:r>
      <w:r w:rsidRPr="00076F56">
        <w:t>: </w:t>
      </w:r>
      <w:r w:rsidR="00352BFC" w:rsidRPr="00352BFC">
        <w:rPr>
          <w:b/>
          <w:bCs/>
          <w:i/>
          <w:iCs/>
        </w:rPr>
        <w:t>02/feb/2026</w:t>
      </w:r>
    </w:p>
    <w:p w14:paraId="4605C3BC" w14:textId="77777777" w:rsidR="00903501" w:rsidRDefault="00903501" w:rsidP="00CD22FD">
      <w:pPr>
        <w:jc w:val="both"/>
        <w:rPr>
          <w:i/>
          <w:iCs/>
        </w:rPr>
      </w:pPr>
    </w:p>
    <w:p w14:paraId="499D46FF" w14:textId="77777777" w:rsidR="00C74A97" w:rsidRDefault="00C74A97" w:rsidP="00CD22FD">
      <w:pPr>
        <w:pStyle w:val="Ttulo1"/>
        <w:jc w:val="both"/>
      </w:pPr>
      <w:bookmarkStart w:id="22" w:name="_ESTADO_DEL_DOCUMENTO"/>
      <w:bookmarkEnd w:id="22"/>
      <w:r>
        <w:t>ESTADO DEL DOCUMENTO</w:t>
      </w:r>
      <w:r>
        <w:rPr>
          <w:caps w:val="0"/>
        </w:rPr>
        <w:t xml:space="preserve"> </w:t>
      </w:r>
      <w:hyperlink w:anchor="_ÍNDICE" w:history="1">
        <w:r w:rsidRPr="008715CD">
          <w:rPr>
            <w:rStyle w:val="HipervnculoalndiceCar"/>
            <w:caps w:val="0"/>
          </w:rPr>
          <w:t>- ir al índice -</w:t>
        </w:r>
      </w:hyperlink>
    </w:p>
    <w:p w14:paraId="31B98080" w14:textId="77777777" w:rsidR="00C74A97" w:rsidRDefault="00C74A97" w:rsidP="00CD22FD">
      <w:pPr>
        <w:jc w:val="both"/>
      </w:pPr>
    </w:p>
    <w:p w14:paraId="34837C80" w14:textId="3DE28D42" w:rsidR="00C74A97" w:rsidRPr="00F113BA" w:rsidRDefault="00F113BA" w:rsidP="00CD22FD">
      <w:pPr>
        <w:pStyle w:val="Prrafodelista"/>
        <w:numPr>
          <w:ilvl w:val="0"/>
          <w:numId w:val="54"/>
        </w:numPr>
        <w:jc w:val="both"/>
        <w:rPr>
          <w:rStyle w:val="Hipervnculo"/>
        </w:rPr>
      </w:pPr>
      <w:r>
        <w:fldChar w:fldCharType="begin"/>
      </w:r>
      <w:r>
        <w:instrText>HYPERLINK  \l "Version_1_0_0_de_documento"</w:instrText>
      </w:r>
      <w:r>
        <w:fldChar w:fldCharType="separate"/>
      </w:r>
      <w:r w:rsidR="00C74A97" w:rsidRPr="00F113BA">
        <w:rPr>
          <w:rStyle w:val="Hipervnculo"/>
        </w:rPr>
        <w:t>Versión: 1.0</w:t>
      </w:r>
      <w:r w:rsidRPr="00F113BA">
        <w:rPr>
          <w:rStyle w:val="Hipervnculo"/>
        </w:rPr>
        <w:t>.0</w:t>
      </w:r>
    </w:p>
    <w:p w14:paraId="334C17B6" w14:textId="51AE7715" w:rsidR="00C74A97" w:rsidRPr="005F6272" w:rsidRDefault="00F113BA" w:rsidP="00CD22FD">
      <w:pPr>
        <w:pStyle w:val="Prrafodelista"/>
        <w:numPr>
          <w:ilvl w:val="0"/>
          <w:numId w:val="54"/>
        </w:numPr>
        <w:jc w:val="both"/>
      </w:pPr>
      <w:r>
        <w:fldChar w:fldCharType="end"/>
      </w:r>
      <w:r w:rsidR="00C74A97">
        <w:t xml:space="preserve">Estado: </w:t>
      </w:r>
      <w:r w:rsidRPr="00F113BA">
        <w:rPr>
          <w:b/>
          <w:bCs/>
        </w:rPr>
        <w:t>FINALIZADO</w:t>
      </w:r>
    </w:p>
    <w:p w14:paraId="0284F1B8" w14:textId="77777777" w:rsidR="000C1ED6" w:rsidRPr="000C1ED6" w:rsidRDefault="000C1ED6" w:rsidP="00CD22FD">
      <w:pPr>
        <w:jc w:val="both"/>
      </w:pPr>
    </w:p>
    <w:sectPr w:rsidR="000C1ED6" w:rsidRPr="000C1ED6" w:rsidSect="00BD0942">
      <w:headerReference w:type="default" r:id="rId20"/>
      <w:footerReference w:type="default" r:id="rId21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A150B" w14:textId="77777777" w:rsidR="00B42246" w:rsidRDefault="00B42246">
      <w:r>
        <w:separator/>
      </w:r>
    </w:p>
    <w:p w14:paraId="5E862315" w14:textId="77777777" w:rsidR="00B42246" w:rsidRDefault="00B42246"/>
  </w:endnote>
  <w:endnote w:type="continuationSeparator" w:id="0">
    <w:p w14:paraId="2D4CBB9E" w14:textId="77777777" w:rsidR="00B42246" w:rsidRDefault="00B42246">
      <w:r>
        <w:continuationSeparator/>
      </w:r>
    </w:p>
    <w:p w14:paraId="73C675DC" w14:textId="77777777" w:rsidR="00B42246" w:rsidRDefault="00B4224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040254"/>
      <w:docPartObj>
        <w:docPartGallery w:val="Page Numbers (Bottom of Page)"/>
        <w:docPartUnique/>
      </w:docPartObj>
    </w:sdtPr>
    <w:sdtContent>
      <w:p w14:paraId="222A3AEF" w14:textId="1D4E1EAD" w:rsidR="00AE7197" w:rsidRDefault="00AE7197" w:rsidP="00AE7197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FB7630D" wp14:editId="58FB9DB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7C89666" w14:textId="77777777" w:rsidR="00AE7197" w:rsidRPr="00AE7197" w:rsidRDefault="00AE7197" w:rsidP="00AE7197">
                                <w:pPr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E7197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AE7197">
                                  <w:instrText>PAGE    \* MERGEFORMAT</w:instrText>
                                </w:r>
                                <w:r w:rsidRPr="00AE7197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0735A2" w:rsidRPr="000735A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AE7197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B7630D" id="Grupo 4" o:spid="_x0000_s1028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g1lRx+8CAABV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9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30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47C89666" w14:textId="77777777" w:rsidR="00AE7197" w:rsidRPr="00AE7197" w:rsidRDefault="00AE7197" w:rsidP="00AE7197">
                          <w:pPr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AE7197">
                            <w:rPr>
                              <w:b/>
                            </w:rPr>
                            <w:fldChar w:fldCharType="begin"/>
                          </w:r>
                          <w:r w:rsidRPr="00AE7197">
                            <w:instrText>PAGE    \* MERGEFORMAT</w:instrText>
                          </w:r>
                          <w:r w:rsidRPr="00AE7197">
                            <w:rPr>
                              <w:b/>
                            </w:rPr>
                            <w:fldChar w:fldCharType="separate"/>
                          </w:r>
                          <w:r w:rsidR="000735A2" w:rsidRPr="000735A2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AE7197">
                            <w:rPr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14:paraId="4923B279" w14:textId="77777777" w:rsidR="00AE7197" w:rsidRDefault="00AE7197" w:rsidP="00AE7197">
    <w:pPr>
      <w:pStyle w:val="Piedepgina"/>
    </w:pPr>
  </w:p>
  <w:p w14:paraId="7982A904" w14:textId="77777777" w:rsidR="00DF027C" w:rsidRDefault="00DF027C" w:rsidP="00AE7197">
    <w:pPr>
      <w:pStyle w:val="Piedepgina"/>
      <w:rPr>
        <w:noProof/>
      </w:rPr>
    </w:pPr>
  </w:p>
  <w:p w14:paraId="249AEF39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D043E" w14:textId="77777777" w:rsidR="00B42246" w:rsidRDefault="00B42246">
      <w:r>
        <w:separator/>
      </w:r>
    </w:p>
    <w:p w14:paraId="73786F00" w14:textId="77777777" w:rsidR="00B42246" w:rsidRDefault="00B42246"/>
  </w:footnote>
  <w:footnote w:type="continuationSeparator" w:id="0">
    <w:p w14:paraId="3E8F8366" w14:textId="77777777" w:rsidR="00B42246" w:rsidRDefault="00B42246">
      <w:r>
        <w:continuationSeparator/>
      </w:r>
    </w:p>
    <w:p w14:paraId="22B0AD4F" w14:textId="77777777" w:rsidR="00B42246" w:rsidRDefault="00B4224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EED" w14:textId="77777777" w:rsidR="00BD0942" w:rsidRDefault="00BD0942" w:rsidP="00BD0942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2"/>
      <w:gridCol w:w="5012"/>
    </w:tblGrid>
    <w:tr w:rsidR="00BD0942" w14:paraId="3DAD1E91" w14:textId="77777777" w:rsidTr="00BD0942">
      <w:tc>
        <w:tcPr>
          <w:tcW w:w="10024" w:type="dxa"/>
          <w:gridSpan w:val="2"/>
        </w:tcPr>
        <w:p w14:paraId="21D684B0" w14:textId="41E31499" w:rsidR="00BD0942" w:rsidRPr="000712D1" w:rsidRDefault="008352C1" w:rsidP="00A81019">
          <w:pPr>
            <w:pStyle w:val="Piedepgina"/>
            <w:jc w:val="center"/>
          </w:pPr>
          <w:hyperlink r:id="rId1" w:history="1">
            <w:r w:rsidRPr="00AC3A3E">
              <w:rPr>
                <w:rStyle w:val="Hipervnculo"/>
              </w:rPr>
              <w:t>dcueli.com</w:t>
            </w:r>
          </w:hyperlink>
        </w:p>
      </w:tc>
    </w:tr>
    <w:tr w:rsidR="00BD0942" w14:paraId="47D3FF53" w14:textId="77777777" w:rsidTr="00BD0942">
      <w:tc>
        <w:tcPr>
          <w:tcW w:w="5012" w:type="dxa"/>
        </w:tcPr>
        <w:p w14:paraId="357A7738" w14:textId="77777777" w:rsidR="00BD0942" w:rsidRDefault="00BD0942" w:rsidP="00BD0942">
          <w:pPr>
            <w:pStyle w:val="Piedepgina"/>
          </w:pPr>
        </w:p>
      </w:tc>
      <w:tc>
        <w:tcPr>
          <w:tcW w:w="5012" w:type="dxa"/>
        </w:tcPr>
        <w:p w14:paraId="363C7151" w14:textId="77777777" w:rsidR="00BD0942" w:rsidRDefault="00BD0942" w:rsidP="00BD0942">
          <w:pPr>
            <w:pStyle w:val="Piedepgina"/>
          </w:pPr>
        </w:p>
      </w:tc>
    </w:tr>
    <w:tr w:rsidR="00BD0942" w14:paraId="29DCD153" w14:textId="77777777" w:rsidTr="00BD0942">
      <w:tc>
        <w:tcPr>
          <w:tcW w:w="5012" w:type="dxa"/>
        </w:tcPr>
        <w:p w14:paraId="2AF6F742" w14:textId="77777777" w:rsidR="00BD0942" w:rsidRPr="00777B38" w:rsidRDefault="00BD0942" w:rsidP="00BD0942">
          <w:pPr>
            <w:pStyle w:val="Piedepgina"/>
            <w:rPr>
              <w:b/>
              <w:bCs/>
            </w:rPr>
          </w:pPr>
          <w:r w:rsidRPr="00777B38">
            <w:rPr>
              <w:b/>
              <w:bCs/>
              <w:color w:val="767171" w:themeColor="background2" w:themeShade="80"/>
              <w:sz w:val="20"/>
            </w:rPr>
            <w:t>Autor</w:t>
          </w:r>
        </w:p>
      </w:tc>
      <w:tc>
        <w:tcPr>
          <w:tcW w:w="5012" w:type="dxa"/>
        </w:tcPr>
        <w:p w14:paraId="5F786C3A" w14:textId="2AED5C02" w:rsidR="00331157" w:rsidRPr="00331157" w:rsidRDefault="00CD22FD" w:rsidP="00331157">
          <w:pPr>
            <w:pStyle w:val="Piedepgina"/>
            <w:jc w:val="right"/>
            <w:rPr>
              <w:color w:val="767171" w:themeColor="background2" w:themeShade="80"/>
              <w:sz w:val="20"/>
            </w:rPr>
          </w:pPr>
          <w:proofErr w:type="spellStart"/>
          <w:r w:rsidRPr="00CD22FD">
            <w:rPr>
              <w:color w:val="767171" w:themeColor="background2" w:themeShade="80"/>
              <w:sz w:val="20"/>
            </w:rPr>
            <w:t>Stakeholders</w:t>
          </w:r>
          <w:proofErr w:type="spellEnd"/>
          <w:r w:rsidRPr="00CD22FD">
            <w:rPr>
              <w:color w:val="767171" w:themeColor="background2" w:themeShade="80"/>
              <w:sz w:val="20"/>
            </w:rPr>
            <w:t xml:space="preserve"> &amp; roles</w:t>
          </w:r>
        </w:p>
      </w:tc>
    </w:tr>
    <w:tr w:rsidR="00BD0942" w14:paraId="4B5DB256" w14:textId="77777777" w:rsidTr="00BD0942">
      <w:tc>
        <w:tcPr>
          <w:tcW w:w="5012" w:type="dxa"/>
        </w:tcPr>
        <w:p w14:paraId="17573858" w14:textId="79A07399" w:rsidR="00BD0942" w:rsidRPr="000B094B" w:rsidRDefault="00BD0942" w:rsidP="00BD0942">
          <w:pPr>
            <w:rPr>
              <w:b/>
              <w:bCs/>
              <w:i/>
            </w:rPr>
          </w:pPr>
          <w:r w:rsidRPr="000B094B">
            <w:rPr>
              <w:b/>
              <w:bCs/>
              <w:i/>
            </w:rPr>
            <w:t>DAVID CUELI</w:t>
          </w:r>
        </w:p>
      </w:tc>
      <w:tc>
        <w:tcPr>
          <w:tcW w:w="5012" w:type="dxa"/>
        </w:tcPr>
        <w:p w14:paraId="08193D9F" w14:textId="1C3402B6" w:rsidR="00BD0942" w:rsidRPr="00331157" w:rsidRDefault="008352C1" w:rsidP="00A342BC">
          <w:pPr>
            <w:jc w:val="right"/>
            <w:rPr>
              <w:b/>
              <w:bCs/>
              <w:i/>
            </w:rPr>
          </w:pPr>
          <w:proofErr w:type="spellStart"/>
          <w:r w:rsidRPr="00331157">
            <w:rPr>
              <w:b/>
              <w:bCs/>
              <w:i/>
            </w:rPr>
            <w:t>Mexus</w:t>
          </w:r>
          <w:proofErr w:type="spellEnd"/>
        </w:p>
      </w:tc>
    </w:tr>
  </w:tbl>
  <w:p w14:paraId="648F6235" w14:textId="77777777" w:rsidR="00D077E9" w:rsidRPr="00BD0942" w:rsidRDefault="00BD0942" w:rsidP="00BD0942">
    <w:pPr>
      <w:pStyle w:val="Encabezado"/>
      <w:rPr>
        <w:i/>
      </w:rPr>
    </w:pPr>
    <w:r w:rsidRPr="00BD0942">
      <w:rPr>
        <w:i/>
      </w:rPr>
      <w:tab/>
    </w:r>
    <w:r w:rsidRPr="00BD0942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D08317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41.45pt;height:305.1pt" o:bullet="t">
        <v:imagedata r:id="rId1" o:title="folder-309052_1280[1]"/>
      </v:shape>
    </w:pict>
  </w:numPicBullet>
  <w:abstractNum w:abstractNumId="0" w15:restartNumberingAfterBreak="0">
    <w:nsid w:val="00340A7D"/>
    <w:multiLevelType w:val="hybridMultilevel"/>
    <w:tmpl w:val="3CFA94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E4B0F"/>
    <w:multiLevelType w:val="multilevel"/>
    <w:tmpl w:val="AB5E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94AA1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3" w15:restartNumberingAfterBreak="0">
    <w:nsid w:val="063F446A"/>
    <w:multiLevelType w:val="hybridMultilevel"/>
    <w:tmpl w:val="4B12401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D22F09"/>
    <w:multiLevelType w:val="multilevel"/>
    <w:tmpl w:val="51D8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C64F37"/>
    <w:multiLevelType w:val="hybridMultilevel"/>
    <w:tmpl w:val="C3D2F2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0A6C2C"/>
    <w:multiLevelType w:val="multilevel"/>
    <w:tmpl w:val="2B1A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B071C"/>
    <w:multiLevelType w:val="multilevel"/>
    <w:tmpl w:val="FB1A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EA0C02"/>
    <w:multiLevelType w:val="multilevel"/>
    <w:tmpl w:val="9156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B09199A"/>
    <w:multiLevelType w:val="multilevel"/>
    <w:tmpl w:val="C740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3F2E17"/>
    <w:multiLevelType w:val="multilevel"/>
    <w:tmpl w:val="B8E2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E364DC"/>
    <w:multiLevelType w:val="hybridMultilevel"/>
    <w:tmpl w:val="184435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337366"/>
    <w:multiLevelType w:val="multilevel"/>
    <w:tmpl w:val="CB4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13D78B0"/>
    <w:multiLevelType w:val="hybridMultilevel"/>
    <w:tmpl w:val="8E9EF0C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D23720"/>
    <w:multiLevelType w:val="hybridMultilevel"/>
    <w:tmpl w:val="ECC878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E17375"/>
    <w:multiLevelType w:val="multilevel"/>
    <w:tmpl w:val="1F0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362330"/>
    <w:multiLevelType w:val="hybridMultilevel"/>
    <w:tmpl w:val="65BAEA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EA312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8" w15:restartNumberingAfterBreak="0">
    <w:nsid w:val="187157A7"/>
    <w:multiLevelType w:val="hybridMultilevel"/>
    <w:tmpl w:val="09EE4C2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88F4C77"/>
    <w:multiLevelType w:val="multilevel"/>
    <w:tmpl w:val="63A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F770EB"/>
    <w:multiLevelType w:val="hybridMultilevel"/>
    <w:tmpl w:val="52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973980"/>
    <w:multiLevelType w:val="multilevel"/>
    <w:tmpl w:val="4458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9532C2"/>
    <w:multiLevelType w:val="multilevel"/>
    <w:tmpl w:val="DF42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D45166"/>
    <w:multiLevelType w:val="hybridMultilevel"/>
    <w:tmpl w:val="22963CEA"/>
    <w:lvl w:ilvl="0" w:tplc="E9B44A20">
      <w:start w:val="1"/>
      <w:numFmt w:val="bullet"/>
      <w:lvlText w:val=""/>
      <w:lvlPicBulletId w:val="0"/>
      <w:lvlJc w:val="left"/>
      <w:pPr>
        <w:ind w:left="283" w:hanging="283"/>
      </w:pPr>
      <w:rPr>
        <w:rFonts w:ascii="Symbol" w:hAnsi="Symbol" w:hint="default"/>
        <w:color w:val="auto"/>
      </w:rPr>
    </w:lvl>
    <w:lvl w:ilvl="1" w:tplc="E9B44A20">
      <w:start w:val="1"/>
      <w:numFmt w:val="bullet"/>
      <w:lvlText w:val=""/>
      <w:lvlPicBulletId w:val="0"/>
      <w:lvlJc w:val="left"/>
      <w:pPr>
        <w:ind w:left="567" w:hanging="284"/>
      </w:pPr>
      <w:rPr>
        <w:rFonts w:ascii="Symbol" w:hAnsi="Symbol" w:hint="default"/>
        <w:color w:val="auto"/>
      </w:rPr>
    </w:lvl>
    <w:lvl w:ilvl="2" w:tplc="E9B44A20">
      <w:start w:val="1"/>
      <w:numFmt w:val="bullet"/>
      <w:lvlText w:val=""/>
      <w:lvlPicBulletId w:val="0"/>
      <w:lvlJc w:val="left"/>
      <w:pPr>
        <w:ind w:left="850" w:hanging="283"/>
      </w:pPr>
      <w:rPr>
        <w:rFonts w:ascii="Symbol" w:hAnsi="Symbol" w:hint="default"/>
        <w:color w:val="auto"/>
      </w:rPr>
    </w:lvl>
    <w:lvl w:ilvl="3" w:tplc="E9B44A20">
      <w:start w:val="1"/>
      <w:numFmt w:val="bullet"/>
      <w:lvlText w:val=""/>
      <w:lvlPicBulletId w:val="0"/>
      <w:lvlJc w:val="left"/>
      <w:pPr>
        <w:ind w:left="1134" w:hanging="284"/>
      </w:pPr>
      <w:rPr>
        <w:rFonts w:ascii="Symbol" w:hAnsi="Symbol" w:hint="default"/>
        <w:color w:val="auto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4" w15:restartNumberingAfterBreak="0">
    <w:nsid w:val="23331439"/>
    <w:multiLevelType w:val="multilevel"/>
    <w:tmpl w:val="0D60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744895"/>
    <w:multiLevelType w:val="hybridMultilevel"/>
    <w:tmpl w:val="63260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045FD6"/>
    <w:multiLevelType w:val="hybridMultilevel"/>
    <w:tmpl w:val="B7CEF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EA4F9E"/>
    <w:multiLevelType w:val="multilevel"/>
    <w:tmpl w:val="7286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235DE1"/>
    <w:multiLevelType w:val="hybridMultilevel"/>
    <w:tmpl w:val="70364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69F6984"/>
    <w:multiLevelType w:val="hybridMultilevel"/>
    <w:tmpl w:val="6DE0BD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6A96A04"/>
    <w:multiLevelType w:val="hybridMultilevel"/>
    <w:tmpl w:val="F544D7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91720D3"/>
    <w:multiLevelType w:val="hybridMultilevel"/>
    <w:tmpl w:val="66F8C08C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2A857D12"/>
    <w:multiLevelType w:val="hybridMultilevel"/>
    <w:tmpl w:val="ED3CAB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AA119EC"/>
    <w:multiLevelType w:val="multilevel"/>
    <w:tmpl w:val="561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2F7482"/>
    <w:multiLevelType w:val="multilevel"/>
    <w:tmpl w:val="F44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566AEF"/>
    <w:multiLevelType w:val="hybridMultilevel"/>
    <w:tmpl w:val="33AA80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050374F"/>
    <w:multiLevelType w:val="hybridMultilevel"/>
    <w:tmpl w:val="9778869A"/>
    <w:lvl w:ilvl="0" w:tplc="747AC940">
      <w:start w:val="1"/>
      <w:numFmt w:val="decimal"/>
      <w:lvlText w:val="4.%1."/>
      <w:lvlJc w:val="left"/>
      <w:pPr>
        <w:ind w:left="1800" w:hanging="360"/>
      </w:pPr>
      <w:rPr>
        <w:rFonts w:hint="default"/>
      </w:rPr>
    </w:lvl>
    <w:lvl w:ilvl="1" w:tplc="D9AAF3D2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0F14EA2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38" w15:restartNumberingAfterBreak="0">
    <w:nsid w:val="312A4B8E"/>
    <w:multiLevelType w:val="hybridMultilevel"/>
    <w:tmpl w:val="AF781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16A7594"/>
    <w:multiLevelType w:val="hybridMultilevel"/>
    <w:tmpl w:val="843454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20B1104"/>
    <w:multiLevelType w:val="multilevel"/>
    <w:tmpl w:val="EF5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6D03A9"/>
    <w:multiLevelType w:val="multilevel"/>
    <w:tmpl w:val="1E3C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0C45F7"/>
    <w:multiLevelType w:val="hybridMultilevel"/>
    <w:tmpl w:val="AB1CD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74343AA"/>
    <w:multiLevelType w:val="hybridMultilevel"/>
    <w:tmpl w:val="6E7622B4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AE94DD72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7BF4879"/>
    <w:multiLevelType w:val="hybridMultilevel"/>
    <w:tmpl w:val="773A6DE4"/>
    <w:lvl w:ilvl="0" w:tplc="3676C834">
      <w:start w:val="1"/>
      <w:numFmt w:val="decimal"/>
      <w:lvlText w:val="6.%1."/>
      <w:lvlJc w:val="left"/>
      <w:pPr>
        <w:ind w:left="180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386364A0"/>
    <w:multiLevelType w:val="hybridMultilevel"/>
    <w:tmpl w:val="31EE00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BA0E62D0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9A94CE3"/>
    <w:multiLevelType w:val="hybridMultilevel"/>
    <w:tmpl w:val="AAEE1E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B26602D"/>
    <w:multiLevelType w:val="hybridMultilevel"/>
    <w:tmpl w:val="F6A6BE9C"/>
    <w:lvl w:ilvl="0" w:tplc="8396966C">
      <w:numFmt w:val="decimal"/>
      <w:lvlText w:val="1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BA97E2B"/>
    <w:multiLevelType w:val="hybridMultilevel"/>
    <w:tmpl w:val="3D6830AC"/>
    <w:lvl w:ilvl="0" w:tplc="B920857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3D7E47F3"/>
    <w:multiLevelType w:val="hybridMultilevel"/>
    <w:tmpl w:val="17D4A3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E447B91"/>
    <w:multiLevelType w:val="hybridMultilevel"/>
    <w:tmpl w:val="87765E60"/>
    <w:lvl w:ilvl="0" w:tplc="E9B44A20">
      <w:start w:val="1"/>
      <w:numFmt w:val="bullet"/>
      <w:lvlText w:val=""/>
      <w:lvlPicBulletId w:val="0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F0F674A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FD47AAA"/>
    <w:multiLevelType w:val="multilevel"/>
    <w:tmpl w:val="38B009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3" w15:restartNumberingAfterBreak="0">
    <w:nsid w:val="409E345B"/>
    <w:multiLevelType w:val="hybridMultilevel"/>
    <w:tmpl w:val="9170E0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0B51113"/>
    <w:multiLevelType w:val="hybridMultilevel"/>
    <w:tmpl w:val="513E2BDA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416346D8"/>
    <w:multiLevelType w:val="multilevel"/>
    <w:tmpl w:val="FF5A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1AB0A67"/>
    <w:multiLevelType w:val="hybridMultilevel"/>
    <w:tmpl w:val="5FEAE76A"/>
    <w:lvl w:ilvl="0" w:tplc="1A94FB3A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4808D2"/>
    <w:multiLevelType w:val="multilevel"/>
    <w:tmpl w:val="FCF6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2713AA7"/>
    <w:multiLevelType w:val="multilevel"/>
    <w:tmpl w:val="918E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5670B1"/>
    <w:multiLevelType w:val="hybridMultilevel"/>
    <w:tmpl w:val="05E43B8C"/>
    <w:lvl w:ilvl="0" w:tplc="4C28EB6A">
      <w:start w:val="1"/>
      <w:numFmt w:val="decimal"/>
      <w:lvlText w:val="5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3F545F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61" w15:restartNumberingAfterBreak="0">
    <w:nsid w:val="446507D2"/>
    <w:multiLevelType w:val="multilevel"/>
    <w:tmpl w:val="7EE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6E0401"/>
    <w:multiLevelType w:val="hybridMultilevel"/>
    <w:tmpl w:val="7B12DAF2"/>
    <w:lvl w:ilvl="0" w:tplc="49B2B5B2">
      <w:start w:val="1"/>
      <w:numFmt w:val="decimal"/>
      <w:lvlText w:val="3.%1."/>
      <w:lvlJc w:val="left"/>
      <w:pPr>
        <w:ind w:left="1800" w:hanging="360"/>
      </w:pPr>
      <w:rPr>
        <w:rFonts w:hint="default"/>
      </w:rPr>
    </w:lvl>
    <w:lvl w:ilvl="1" w:tplc="747AC940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4900C9E"/>
    <w:multiLevelType w:val="hybridMultilevel"/>
    <w:tmpl w:val="B610F256"/>
    <w:lvl w:ilvl="0" w:tplc="FFFFFFFF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C7907D98">
      <w:start w:val="1"/>
      <w:numFmt w:val="decimal"/>
      <w:lvlText w:val="7.%2."/>
      <w:lvlJc w:val="left"/>
      <w:pPr>
        <w:ind w:left="720" w:hanging="360"/>
      </w:pPr>
      <w:rPr>
        <w:rFonts w:hint="default"/>
        <w:color w:val="242D5B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6E16413"/>
    <w:multiLevelType w:val="hybridMultilevel"/>
    <w:tmpl w:val="C20022DC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72C2198"/>
    <w:multiLevelType w:val="multilevel"/>
    <w:tmpl w:val="EC28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7A688C"/>
    <w:multiLevelType w:val="hybridMultilevel"/>
    <w:tmpl w:val="2DF479A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7EE26C8"/>
    <w:multiLevelType w:val="hybridMultilevel"/>
    <w:tmpl w:val="B6509890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8" w15:restartNumberingAfterBreak="0">
    <w:nsid w:val="48356000"/>
    <w:multiLevelType w:val="hybridMultilevel"/>
    <w:tmpl w:val="58F2C608"/>
    <w:lvl w:ilvl="0" w:tplc="0C0A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8D54728"/>
    <w:multiLevelType w:val="hybridMultilevel"/>
    <w:tmpl w:val="926A914C"/>
    <w:lvl w:ilvl="0" w:tplc="85163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A086B9A"/>
    <w:multiLevelType w:val="hybridMultilevel"/>
    <w:tmpl w:val="9476DBFE"/>
    <w:lvl w:ilvl="0" w:tplc="B920857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A584FA5"/>
    <w:multiLevelType w:val="hybridMultilevel"/>
    <w:tmpl w:val="179E79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ACE7390"/>
    <w:multiLevelType w:val="hybridMultilevel"/>
    <w:tmpl w:val="6A7A4F2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C4378A8"/>
    <w:multiLevelType w:val="hybridMultilevel"/>
    <w:tmpl w:val="1D385D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D714027"/>
    <w:multiLevelType w:val="multilevel"/>
    <w:tmpl w:val="CB1E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C001CC"/>
    <w:multiLevelType w:val="multilevel"/>
    <w:tmpl w:val="3E92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317C04"/>
    <w:multiLevelType w:val="multilevel"/>
    <w:tmpl w:val="07D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74022A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78" w15:restartNumberingAfterBreak="0">
    <w:nsid w:val="4EF30023"/>
    <w:multiLevelType w:val="multilevel"/>
    <w:tmpl w:val="D5D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78268F"/>
    <w:multiLevelType w:val="multilevel"/>
    <w:tmpl w:val="F9FA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22D45AC"/>
    <w:multiLevelType w:val="multilevel"/>
    <w:tmpl w:val="443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122EA6"/>
    <w:multiLevelType w:val="hybridMultilevel"/>
    <w:tmpl w:val="A43AC1C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3477FDB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8ED4A0B"/>
    <w:multiLevelType w:val="hybridMultilevel"/>
    <w:tmpl w:val="B1A0D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9D20400"/>
    <w:multiLevelType w:val="hybridMultilevel"/>
    <w:tmpl w:val="68201A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C2E1E95"/>
    <w:multiLevelType w:val="multilevel"/>
    <w:tmpl w:val="D1C4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76329A"/>
    <w:multiLevelType w:val="hybridMultilevel"/>
    <w:tmpl w:val="E7A2F6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D8D418A"/>
    <w:multiLevelType w:val="hybridMultilevel"/>
    <w:tmpl w:val="237A5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FA20AFF"/>
    <w:multiLevelType w:val="hybridMultilevel"/>
    <w:tmpl w:val="0A68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FA63F9A"/>
    <w:multiLevelType w:val="hybridMultilevel"/>
    <w:tmpl w:val="85EC26D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031746C"/>
    <w:multiLevelType w:val="multilevel"/>
    <w:tmpl w:val="384E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1B63C29"/>
    <w:multiLevelType w:val="multilevel"/>
    <w:tmpl w:val="5704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E77CF0"/>
    <w:multiLevelType w:val="multilevel"/>
    <w:tmpl w:val="8E84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4D2E79"/>
    <w:multiLevelType w:val="multilevel"/>
    <w:tmpl w:val="4A0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51C3CE5"/>
    <w:multiLevelType w:val="hybridMultilevel"/>
    <w:tmpl w:val="103AF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5FA6CD9"/>
    <w:multiLevelType w:val="multilevel"/>
    <w:tmpl w:val="340C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804733"/>
    <w:multiLevelType w:val="hybridMultilevel"/>
    <w:tmpl w:val="1D1033D6"/>
    <w:lvl w:ilvl="0" w:tplc="03EE17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656565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9971059"/>
    <w:multiLevelType w:val="multilevel"/>
    <w:tmpl w:val="C4AE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9EE2AD1"/>
    <w:multiLevelType w:val="hybridMultilevel"/>
    <w:tmpl w:val="7902D734"/>
    <w:lvl w:ilvl="0" w:tplc="0C0A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BEE4E73"/>
    <w:multiLevelType w:val="hybridMultilevel"/>
    <w:tmpl w:val="0D887672"/>
    <w:lvl w:ilvl="0" w:tplc="C7907D98">
      <w:start w:val="1"/>
      <w:numFmt w:val="decimal"/>
      <w:lvlText w:val="7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CE27661"/>
    <w:multiLevelType w:val="multilevel"/>
    <w:tmpl w:val="50EE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F66924"/>
    <w:multiLevelType w:val="hybridMultilevel"/>
    <w:tmpl w:val="89ECC8C4"/>
    <w:lvl w:ilvl="0" w:tplc="ADE24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D257D12"/>
    <w:multiLevelType w:val="hybridMultilevel"/>
    <w:tmpl w:val="D2386116"/>
    <w:lvl w:ilvl="0" w:tplc="7EB0C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0391088"/>
    <w:multiLevelType w:val="multilevel"/>
    <w:tmpl w:val="DF5E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0873546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05" w15:restartNumberingAfterBreak="0">
    <w:nsid w:val="72BC7866"/>
    <w:multiLevelType w:val="multilevel"/>
    <w:tmpl w:val="6D3A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C6560B"/>
    <w:multiLevelType w:val="hybridMultilevel"/>
    <w:tmpl w:val="5E5A0ED2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4011DF0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08" w15:restartNumberingAfterBreak="0">
    <w:nsid w:val="761130A1"/>
    <w:multiLevelType w:val="hybridMultilevel"/>
    <w:tmpl w:val="3F04D04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6660959"/>
    <w:multiLevelType w:val="hybridMultilevel"/>
    <w:tmpl w:val="75D28A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84B29C5"/>
    <w:multiLevelType w:val="hybridMultilevel"/>
    <w:tmpl w:val="038213A6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1" w15:restartNumberingAfterBreak="0">
    <w:nsid w:val="797C637B"/>
    <w:multiLevelType w:val="multilevel"/>
    <w:tmpl w:val="6CE0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9F742A8"/>
    <w:multiLevelType w:val="multilevel"/>
    <w:tmpl w:val="EDC8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264625">
    <w:abstractNumId w:val="77"/>
  </w:num>
  <w:num w:numId="2" w16cid:durableId="902325847">
    <w:abstractNumId w:val="37"/>
  </w:num>
  <w:num w:numId="3" w16cid:durableId="988821880">
    <w:abstractNumId w:val="17"/>
  </w:num>
  <w:num w:numId="4" w16cid:durableId="1096286354">
    <w:abstractNumId w:val="104"/>
  </w:num>
  <w:num w:numId="5" w16cid:durableId="1564828212">
    <w:abstractNumId w:val="107"/>
  </w:num>
  <w:num w:numId="6" w16cid:durableId="408036902">
    <w:abstractNumId w:val="60"/>
  </w:num>
  <w:num w:numId="7" w16cid:durableId="552619947">
    <w:abstractNumId w:val="2"/>
  </w:num>
  <w:num w:numId="8" w16cid:durableId="1162701328">
    <w:abstractNumId w:val="96"/>
  </w:num>
  <w:num w:numId="9" w16cid:durableId="814100682">
    <w:abstractNumId w:val="53"/>
  </w:num>
  <w:num w:numId="10" w16cid:durableId="180318813">
    <w:abstractNumId w:val="25"/>
  </w:num>
  <w:num w:numId="11" w16cid:durableId="1079794263">
    <w:abstractNumId w:val="0"/>
  </w:num>
  <w:num w:numId="12" w16cid:durableId="730806067">
    <w:abstractNumId w:val="20"/>
  </w:num>
  <w:num w:numId="13" w16cid:durableId="1002659298">
    <w:abstractNumId w:val="40"/>
  </w:num>
  <w:num w:numId="14" w16cid:durableId="2095736121">
    <w:abstractNumId w:val="7"/>
  </w:num>
  <w:num w:numId="15" w16cid:durableId="1001929712">
    <w:abstractNumId w:val="80"/>
  </w:num>
  <w:num w:numId="16" w16cid:durableId="219025717">
    <w:abstractNumId w:val="61"/>
  </w:num>
  <w:num w:numId="17" w16cid:durableId="492066569">
    <w:abstractNumId w:val="34"/>
  </w:num>
  <w:num w:numId="18" w16cid:durableId="638078303">
    <w:abstractNumId w:val="15"/>
  </w:num>
  <w:num w:numId="19" w16cid:durableId="43650790">
    <w:abstractNumId w:val="16"/>
  </w:num>
  <w:num w:numId="20" w16cid:durableId="549732192">
    <w:abstractNumId w:val="23"/>
  </w:num>
  <w:num w:numId="21" w16cid:durableId="1468738966">
    <w:abstractNumId w:val="50"/>
  </w:num>
  <w:num w:numId="22" w16cid:durableId="2062630928">
    <w:abstractNumId w:val="68"/>
  </w:num>
  <w:num w:numId="23" w16cid:durableId="1364210148">
    <w:abstractNumId w:val="73"/>
  </w:num>
  <w:num w:numId="24" w16cid:durableId="1382941373">
    <w:abstractNumId w:val="43"/>
  </w:num>
  <w:num w:numId="25" w16cid:durableId="1110663902">
    <w:abstractNumId w:val="31"/>
  </w:num>
  <w:num w:numId="26" w16cid:durableId="312684505">
    <w:abstractNumId w:val="62"/>
  </w:num>
  <w:num w:numId="27" w16cid:durableId="623192434">
    <w:abstractNumId w:val="36"/>
  </w:num>
  <w:num w:numId="28" w16cid:durableId="716857032">
    <w:abstractNumId w:val="106"/>
  </w:num>
  <w:num w:numId="29" w16cid:durableId="1258443407">
    <w:abstractNumId w:val="63"/>
  </w:num>
  <w:num w:numId="30" w16cid:durableId="880946462">
    <w:abstractNumId w:val="11"/>
  </w:num>
  <w:num w:numId="31" w16cid:durableId="925918693">
    <w:abstractNumId w:val="86"/>
  </w:num>
  <w:num w:numId="32" w16cid:durableId="2097970418">
    <w:abstractNumId w:val="38"/>
  </w:num>
  <w:num w:numId="33" w16cid:durableId="741099369">
    <w:abstractNumId w:val="70"/>
  </w:num>
  <w:num w:numId="34" w16cid:durableId="1128352080">
    <w:abstractNumId w:val="48"/>
  </w:num>
  <w:num w:numId="35" w16cid:durableId="1528062044">
    <w:abstractNumId w:val="108"/>
  </w:num>
  <w:num w:numId="36" w16cid:durableId="2066830880">
    <w:abstractNumId w:val="59"/>
  </w:num>
  <w:num w:numId="37" w16cid:durableId="1429545440">
    <w:abstractNumId w:val="98"/>
  </w:num>
  <w:num w:numId="38" w16cid:durableId="1947735070">
    <w:abstractNumId w:val="3"/>
  </w:num>
  <w:num w:numId="39" w16cid:durableId="1521819505">
    <w:abstractNumId w:val="89"/>
  </w:num>
  <w:num w:numId="40" w16cid:durableId="166024332">
    <w:abstractNumId w:val="72"/>
  </w:num>
  <w:num w:numId="41" w16cid:durableId="2101676064">
    <w:abstractNumId w:val="64"/>
  </w:num>
  <w:num w:numId="42" w16cid:durableId="1359696986">
    <w:abstractNumId w:val="81"/>
  </w:num>
  <w:num w:numId="43" w16cid:durableId="1531143192">
    <w:abstractNumId w:val="66"/>
  </w:num>
  <w:num w:numId="44" w16cid:durableId="1686201787">
    <w:abstractNumId w:val="18"/>
  </w:num>
  <w:num w:numId="45" w16cid:durableId="1416904238">
    <w:abstractNumId w:val="42"/>
  </w:num>
  <w:num w:numId="46" w16cid:durableId="2026319050">
    <w:abstractNumId w:val="14"/>
  </w:num>
  <w:num w:numId="47" w16cid:durableId="514225857">
    <w:abstractNumId w:val="29"/>
  </w:num>
  <w:num w:numId="48" w16cid:durableId="545068969">
    <w:abstractNumId w:val="94"/>
  </w:num>
  <w:num w:numId="49" w16cid:durableId="1824933259">
    <w:abstractNumId w:val="30"/>
  </w:num>
  <w:num w:numId="50" w16cid:durableId="1069352379">
    <w:abstractNumId w:val="71"/>
  </w:num>
  <w:num w:numId="51" w16cid:durableId="461309903">
    <w:abstractNumId w:val="46"/>
  </w:num>
  <w:num w:numId="52" w16cid:durableId="445545886">
    <w:abstractNumId w:val="88"/>
  </w:num>
  <w:num w:numId="53" w16cid:durableId="967781129">
    <w:abstractNumId w:val="28"/>
  </w:num>
  <w:num w:numId="54" w16cid:durableId="1982688472">
    <w:abstractNumId w:val="83"/>
  </w:num>
  <w:num w:numId="55" w16cid:durableId="1291209225">
    <w:abstractNumId w:val="13"/>
  </w:num>
  <w:num w:numId="56" w16cid:durableId="389694142">
    <w:abstractNumId w:val="47"/>
  </w:num>
  <w:num w:numId="57" w16cid:durableId="490948039">
    <w:abstractNumId w:val="44"/>
  </w:num>
  <w:num w:numId="58" w16cid:durableId="809830526">
    <w:abstractNumId w:val="52"/>
  </w:num>
  <w:num w:numId="59" w16cid:durableId="185488541">
    <w:abstractNumId w:val="69"/>
  </w:num>
  <w:num w:numId="60" w16cid:durableId="442458979">
    <w:abstractNumId w:val="26"/>
  </w:num>
  <w:num w:numId="61" w16cid:durableId="1954898027">
    <w:abstractNumId w:val="45"/>
  </w:num>
  <w:num w:numId="62" w16cid:durableId="1716350385">
    <w:abstractNumId w:val="19"/>
  </w:num>
  <w:num w:numId="63" w16cid:durableId="1954944771">
    <w:abstractNumId w:val="105"/>
  </w:num>
  <w:num w:numId="64" w16cid:durableId="766269299">
    <w:abstractNumId w:val="97"/>
  </w:num>
  <w:num w:numId="65" w16cid:durableId="1663241880">
    <w:abstractNumId w:val="33"/>
  </w:num>
  <w:num w:numId="66" w16cid:durableId="1369791328">
    <w:abstractNumId w:val="35"/>
  </w:num>
  <w:num w:numId="67" w16cid:durableId="1550267102">
    <w:abstractNumId w:val="109"/>
  </w:num>
  <w:num w:numId="68" w16cid:durableId="274137233">
    <w:abstractNumId w:val="87"/>
  </w:num>
  <w:num w:numId="69" w16cid:durableId="1456560849">
    <w:abstractNumId w:val="54"/>
  </w:num>
  <w:num w:numId="70" w16cid:durableId="325983809">
    <w:abstractNumId w:val="67"/>
  </w:num>
  <w:num w:numId="71" w16cid:durableId="106506998">
    <w:abstractNumId w:val="102"/>
  </w:num>
  <w:num w:numId="72" w16cid:durableId="281228336">
    <w:abstractNumId w:val="55"/>
  </w:num>
  <w:num w:numId="73" w16cid:durableId="500581696">
    <w:abstractNumId w:val="57"/>
  </w:num>
  <w:num w:numId="74" w16cid:durableId="247151471">
    <w:abstractNumId w:val="111"/>
  </w:num>
  <w:num w:numId="75" w16cid:durableId="442306129">
    <w:abstractNumId w:val="79"/>
  </w:num>
  <w:num w:numId="76" w16cid:durableId="98259902">
    <w:abstractNumId w:val="112"/>
  </w:num>
  <w:num w:numId="77" w16cid:durableId="1656950022">
    <w:abstractNumId w:val="93"/>
  </w:num>
  <w:num w:numId="78" w16cid:durableId="21976109">
    <w:abstractNumId w:val="82"/>
  </w:num>
  <w:num w:numId="79" w16cid:durableId="1893611530">
    <w:abstractNumId w:val="8"/>
  </w:num>
  <w:num w:numId="80" w16cid:durableId="370810510">
    <w:abstractNumId w:val="84"/>
  </w:num>
  <w:num w:numId="81" w16cid:durableId="551188305">
    <w:abstractNumId w:val="39"/>
  </w:num>
  <w:num w:numId="82" w16cid:durableId="673995121">
    <w:abstractNumId w:val="5"/>
  </w:num>
  <w:num w:numId="83" w16cid:durableId="2103600809">
    <w:abstractNumId w:val="49"/>
  </w:num>
  <w:num w:numId="84" w16cid:durableId="1714842425">
    <w:abstractNumId w:val="32"/>
  </w:num>
  <w:num w:numId="85" w16cid:durableId="1027684073">
    <w:abstractNumId w:val="51"/>
  </w:num>
  <w:num w:numId="86" w16cid:durableId="1668902865">
    <w:abstractNumId w:val="101"/>
  </w:num>
  <w:num w:numId="87" w16cid:durableId="1048528031">
    <w:abstractNumId w:val="56"/>
  </w:num>
  <w:num w:numId="88" w16cid:durableId="936787894">
    <w:abstractNumId w:val="110"/>
  </w:num>
  <w:num w:numId="89" w16cid:durableId="1551916320">
    <w:abstractNumId w:val="99"/>
  </w:num>
  <w:num w:numId="90" w16cid:durableId="315378479">
    <w:abstractNumId w:val="4"/>
  </w:num>
  <w:num w:numId="91" w16cid:durableId="150562808">
    <w:abstractNumId w:val="12"/>
  </w:num>
  <w:num w:numId="92" w16cid:durableId="153572940">
    <w:abstractNumId w:val="1"/>
  </w:num>
  <w:num w:numId="93" w16cid:durableId="1457717784">
    <w:abstractNumId w:val="91"/>
  </w:num>
  <w:num w:numId="94" w16cid:durableId="807085738">
    <w:abstractNumId w:val="103"/>
  </w:num>
  <w:num w:numId="95" w16cid:durableId="2138864519">
    <w:abstractNumId w:val="10"/>
  </w:num>
  <w:num w:numId="96" w16cid:durableId="1990743378">
    <w:abstractNumId w:val="75"/>
  </w:num>
  <w:num w:numId="97" w16cid:durableId="878053127">
    <w:abstractNumId w:val="92"/>
  </w:num>
  <w:num w:numId="98" w16cid:durableId="1983079423">
    <w:abstractNumId w:val="65"/>
  </w:num>
  <w:num w:numId="99" w16cid:durableId="892732339">
    <w:abstractNumId w:val="6"/>
  </w:num>
  <w:num w:numId="100" w16cid:durableId="367412163">
    <w:abstractNumId w:val="24"/>
  </w:num>
  <w:num w:numId="101" w16cid:durableId="772745796">
    <w:abstractNumId w:val="74"/>
  </w:num>
  <w:num w:numId="102" w16cid:durableId="2071071642">
    <w:abstractNumId w:val="27"/>
  </w:num>
  <w:num w:numId="103" w16cid:durableId="1048190756">
    <w:abstractNumId w:val="58"/>
  </w:num>
  <w:num w:numId="104" w16cid:durableId="528183936">
    <w:abstractNumId w:val="95"/>
  </w:num>
  <w:num w:numId="105" w16cid:durableId="761806140">
    <w:abstractNumId w:val="100"/>
  </w:num>
  <w:num w:numId="106" w16cid:durableId="1440636641">
    <w:abstractNumId w:val="90"/>
  </w:num>
  <w:num w:numId="107" w16cid:durableId="496728334">
    <w:abstractNumId w:val="21"/>
  </w:num>
  <w:num w:numId="108" w16cid:durableId="1141145319">
    <w:abstractNumId w:val="78"/>
  </w:num>
  <w:num w:numId="109" w16cid:durableId="1356417584">
    <w:abstractNumId w:val="41"/>
  </w:num>
  <w:num w:numId="110" w16cid:durableId="1177884550">
    <w:abstractNumId w:val="76"/>
  </w:num>
  <w:num w:numId="111" w16cid:durableId="343434996">
    <w:abstractNumId w:val="22"/>
  </w:num>
  <w:num w:numId="112" w16cid:durableId="1109928282">
    <w:abstractNumId w:val="85"/>
  </w:num>
  <w:num w:numId="113" w16cid:durableId="3098663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5D"/>
    <w:rsid w:val="00003D2F"/>
    <w:rsid w:val="000047CA"/>
    <w:rsid w:val="00022545"/>
    <w:rsid w:val="0002482E"/>
    <w:rsid w:val="00050324"/>
    <w:rsid w:val="000635DF"/>
    <w:rsid w:val="00066CDA"/>
    <w:rsid w:val="000712D1"/>
    <w:rsid w:val="000735A2"/>
    <w:rsid w:val="000747A0"/>
    <w:rsid w:val="0007585D"/>
    <w:rsid w:val="00093535"/>
    <w:rsid w:val="000A0150"/>
    <w:rsid w:val="000A1478"/>
    <w:rsid w:val="000B094B"/>
    <w:rsid w:val="000C1ED6"/>
    <w:rsid w:val="000D54F6"/>
    <w:rsid w:val="000E63C9"/>
    <w:rsid w:val="000F13EE"/>
    <w:rsid w:val="001100E9"/>
    <w:rsid w:val="001129FE"/>
    <w:rsid w:val="00113423"/>
    <w:rsid w:val="00125114"/>
    <w:rsid w:val="001272FE"/>
    <w:rsid w:val="00130E9D"/>
    <w:rsid w:val="0013274F"/>
    <w:rsid w:val="00133405"/>
    <w:rsid w:val="001461BC"/>
    <w:rsid w:val="00147F24"/>
    <w:rsid w:val="00150A6D"/>
    <w:rsid w:val="001610B0"/>
    <w:rsid w:val="00173396"/>
    <w:rsid w:val="00185932"/>
    <w:rsid w:val="00185B35"/>
    <w:rsid w:val="001D6532"/>
    <w:rsid w:val="001F2BC8"/>
    <w:rsid w:val="001F5F6B"/>
    <w:rsid w:val="00204B26"/>
    <w:rsid w:val="002068B1"/>
    <w:rsid w:val="00224885"/>
    <w:rsid w:val="00230360"/>
    <w:rsid w:val="00243EBC"/>
    <w:rsid w:val="00246A35"/>
    <w:rsid w:val="002709FF"/>
    <w:rsid w:val="00273299"/>
    <w:rsid w:val="00284348"/>
    <w:rsid w:val="002B6DC2"/>
    <w:rsid w:val="002C5662"/>
    <w:rsid w:val="002F0AEC"/>
    <w:rsid w:val="002F51F5"/>
    <w:rsid w:val="00305AB6"/>
    <w:rsid w:val="00307A32"/>
    <w:rsid w:val="00312137"/>
    <w:rsid w:val="003176A2"/>
    <w:rsid w:val="00323C2D"/>
    <w:rsid w:val="00330359"/>
    <w:rsid w:val="00331157"/>
    <w:rsid w:val="0033762F"/>
    <w:rsid w:val="00352735"/>
    <w:rsid w:val="00352BFC"/>
    <w:rsid w:val="00360494"/>
    <w:rsid w:val="003658E9"/>
    <w:rsid w:val="00366C7E"/>
    <w:rsid w:val="00384EA3"/>
    <w:rsid w:val="003A12F7"/>
    <w:rsid w:val="003A39A1"/>
    <w:rsid w:val="003B0D1F"/>
    <w:rsid w:val="003B2086"/>
    <w:rsid w:val="003B2B8D"/>
    <w:rsid w:val="003B6D27"/>
    <w:rsid w:val="003C2191"/>
    <w:rsid w:val="003D3863"/>
    <w:rsid w:val="004110DE"/>
    <w:rsid w:val="004249F2"/>
    <w:rsid w:val="00434D62"/>
    <w:rsid w:val="00437026"/>
    <w:rsid w:val="0044085A"/>
    <w:rsid w:val="00444CAE"/>
    <w:rsid w:val="00453C79"/>
    <w:rsid w:val="004570B4"/>
    <w:rsid w:val="0046133C"/>
    <w:rsid w:val="00465B39"/>
    <w:rsid w:val="00473596"/>
    <w:rsid w:val="00491E1D"/>
    <w:rsid w:val="0049251D"/>
    <w:rsid w:val="00495DF8"/>
    <w:rsid w:val="004B21A5"/>
    <w:rsid w:val="004C0349"/>
    <w:rsid w:val="004C10B6"/>
    <w:rsid w:val="004E30E7"/>
    <w:rsid w:val="004E5FEE"/>
    <w:rsid w:val="005037F0"/>
    <w:rsid w:val="005144B8"/>
    <w:rsid w:val="00516A86"/>
    <w:rsid w:val="00525323"/>
    <w:rsid w:val="005275F6"/>
    <w:rsid w:val="00544F27"/>
    <w:rsid w:val="00553FFF"/>
    <w:rsid w:val="00572102"/>
    <w:rsid w:val="005757AF"/>
    <w:rsid w:val="00594731"/>
    <w:rsid w:val="00597D65"/>
    <w:rsid w:val="005A154D"/>
    <w:rsid w:val="005A6822"/>
    <w:rsid w:val="005B1EDB"/>
    <w:rsid w:val="005B625B"/>
    <w:rsid w:val="005C571E"/>
    <w:rsid w:val="005C5B17"/>
    <w:rsid w:val="005F00B2"/>
    <w:rsid w:val="005F1BB0"/>
    <w:rsid w:val="005F6272"/>
    <w:rsid w:val="005F77B7"/>
    <w:rsid w:val="0060094C"/>
    <w:rsid w:val="006036AA"/>
    <w:rsid w:val="00611B9E"/>
    <w:rsid w:val="00623B4C"/>
    <w:rsid w:val="00632613"/>
    <w:rsid w:val="00636BFE"/>
    <w:rsid w:val="00645531"/>
    <w:rsid w:val="0064713C"/>
    <w:rsid w:val="0065205D"/>
    <w:rsid w:val="00652763"/>
    <w:rsid w:val="00656C4D"/>
    <w:rsid w:val="006650B5"/>
    <w:rsid w:val="006750DB"/>
    <w:rsid w:val="006A14D6"/>
    <w:rsid w:val="006A1A49"/>
    <w:rsid w:val="006A76E3"/>
    <w:rsid w:val="006E5716"/>
    <w:rsid w:val="006F3F2C"/>
    <w:rsid w:val="0070527E"/>
    <w:rsid w:val="0071195C"/>
    <w:rsid w:val="007302B3"/>
    <w:rsid w:val="00730733"/>
    <w:rsid w:val="007309A6"/>
    <w:rsid w:val="00730E3A"/>
    <w:rsid w:val="00736AAF"/>
    <w:rsid w:val="00742301"/>
    <w:rsid w:val="00765B2A"/>
    <w:rsid w:val="00772137"/>
    <w:rsid w:val="00777B38"/>
    <w:rsid w:val="00783A34"/>
    <w:rsid w:val="00787BBA"/>
    <w:rsid w:val="00791D15"/>
    <w:rsid w:val="00797A89"/>
    <w:rsid w:val="007B29F3"/>
    <w:rsid w:val="007C1EAD"/>
    <w:rsid w:val="007C6B52"/>
    <w:rsid w:val="007D16C5"/>
    <w:rsid w:val="007F5AEA"/>
    <w:rsid w:val="00802E6C"/>
    <w:rsid w:val="008139EF"/>
    <w:rsid w:val="0081408A"/>
    <w:rsid w:val="00815D96"/>
    <w:rsid w:val="008352C1"/>
    <w:rsid w:val="00844ECB"/>
    <w:rsid w:val="00862FE4"/>
    <w:rsid w:val="0086389A"/>
    <w:rsid w:val="008673F6"/>
    <w:rsid w:val="0087605E"/>
    <w:rsid w:val="008941AE"/>
    <w:rsid w:val="008A5147"/>
    <w:rsid w:val="008B1FEE"/>
    <w:rsid w:val="008B36C4"/>
    <w:rsid w:val="008C1EA3"/>
    <w:rsid w:val="008C73D7"/>
    <w:rsid w:val="008C768C"/>
    <w:rsid w:val="008D1B83"/>
    <w:rsid w:val="008D740E"/>
    <w:rsid w:val="008E4171"/>
    <w:rsid w:val="008E4F35"/>
    <w:rsid w:val="00902178"/>
    <w:rsid w:val="00903501"/>
    <w:rsid w:val="00903C32"/>
    <w:rsid w:val="00903EA7"/>
    <w:rsid w:val="0091533A"/>
    <w:rsid w:val="00916B16"/>
    <w:rsid w:val="009173B9"/>
    <w:rsid w:val="00932A05"/>
    <w:rsid w:val="0093335D"/>
    <w:rsid w:val="0093613E"/>
    <w:rsid w:val="00943026"/>
    <w:rsid w:val="00966B81"/>
    <w:rsid w:val="00977F79"/>
    <w:rsid w:val="00983300"/>
    <w:rsid w:val="009A49E8"/>
    <w:rsid w:val="009C0A3E"/>
    <w:rsid w:val="009C523B"/>
    <w:rsid w:val="009C5959"/>
    <w:rsid w:val="009C7720"/>
    <w:rsid w:val="009D6391"/>
    <w:rsid w:val="009E3770"/>
    <w:rsid w:val="00A00090"/>
    <w:rsid w:val="00A0511B"/>
    <w:rsid w:val="00A23AFA"/>
    <w:rsid w:val="00A31B3E"/>
    <w:rsid w:val="00A342BC"/>
    <w:rsid w:val="00A532F3"/>
    <w:rsid w:val="00A61FEE"/>
    <w:rsid w:val="00A72D20"/>
    <w:rsid w:val="00A81019"/>
    <w:rsid w:val="00A8489E"/>
    <w:rsid w:val="00A93661"/>
    <w:rsid w:val="00AA56A5"/>
    <w:rsid w:val="00AB02A7"/>
    <w:rsid w:val="00AC29F3"/>
    <w:rsid w:val="00AC3A3E"/>
    <w:rsid w:val="00AE3A77"/>
    <w:rsid w:val="00AE7197"/>
    <w:rsid w:val="00B1190B"/>
    <w:rsid w:val="00B231E5"/>
    <w:rsid w:val="00B42246"/>
    <w:rsid w:val="00B47A1E"/>
    <w:rsid w:val="00B5142F"/>
    <w:rsid w:val="00B77577"/>
    <w:rsid w:val="00B801D7"/>
    <w:rsid w:val="00B83977"/>
    <w:rsid w:val="00B878FF"/>
    <w:rsid w:val="00BA1013"/>
    <w:rsid w:val="00BA4CE3"/>
    <w:rsid w:val="00BD0942"/>
    <w:rsid w:val="00BD5941"/>
    <w:rsid w:val="00BF3671"/>
    <w:rsid w:val="00C02B87"/>
    <w:rsid w:val="00C23529"/>
    <w:rsid w:val="00C4086D"/>
    <w:rsid w:val="00C4177A"/>
    <w:rsid w:val="00C56AFC"/>
    <w:rsid w:val="00C573F8"/>
    <w:rsid w:val="00C60F61"/>
    <w:rsid w:val="00C63CEA"/>
    <w:rsid w:val="00C71F8D"/>
    <w:rsid w:val="00C74A97"/>
    <w:rsid w:val="00C7699F"/>
    <w:rsid w:val="00C937FE"/>
    <w:rsid w:val="00CA1896"/>
    <w:rsid w:val="00CA475D"/>
    <w:rsid w:val="00CB536C"/>
    <w:rsid w:val="00CB5B28"/>
    <w:rsid w:val="00CB6EE7"/>
    <w:rsid w:val="00CC6752"/>
    <w:rsid w:val="00CC7033"/>
    <w:rsid w:val="00CD22FD"/>
    <w:rsid w:val="00CD3A5D"/>
    <w:rsid w:val="00CE31F0"/>
    <w:rsid w:val="00CF5371"/>
    <w:rsid w:val="00D0323A"/>
    <w:rsid w:val="00D0559F"/>
    <w:rsid w:val="00D064B5"/>
    <w:rsid w:val="00D077E9"/>
    <w:rsid w:val="00D1032C"/>
    <w:rsid w:val="00D21042"/>
    <w:rsid w:val="00D3091E"/>
    <w:rsid w:val="00D42CB7"/>
    <w:rsid w:val="00D43A78"/>
    <w:rsid w:val="00D46238"/>
    <w:rsid w:val="00D51CA5"/>
    <w:rsid w:val="00D5413D"/>
    <w:rsid w:val="00D570A9"/>
    <w:rsid w:val="00D70D02"/>
    <w:rsid w:val="00D71399"/>
    <w:rsid w:val="00D76649"/>
    <w:rsid w:val="00D770C7"/>
    <w:rsid w:val="00D86945"/>
    <w:rsid w:val="00D90290"/>
    <w:rsid w:val="00DB7116"/>
    <w:rsid w:val="00DC706A"/>
    <w:rsid w:val="00DD152F"/>
    <w:rsid w:val="00DE213F"/>
    <w:rsid w:val="00DF027C"/>
    <w:rsid w:val="00DF5E90"/>
    <w:rsid w:val="00DF7D96"/>
    <w:rsid w:val="00E00A32"/>
    <w:rsid w:val="00E15127"/>
    <w:rsid w:val="00E22ACD"/>
    <w:rsid w:val="00E42776"/>
    <w:rsid w:val="00E470B7"/>
    <w:rsid w:val="00E620B0"/>
    <w:rsid w:val="00E62476"/>
    <w:rsid w:val="00E702C3"/>
    <w:rsid w:val="00E81B40"/>
    <w:rsid w:val="00E873B5"/>
    <w:rsid w:val="00EC3088"/>
    <w:rsid w:val="00EE5B68"/>
    <w:rsid w:val="00EF555B"/>
    <w:rsid w:val="00F027BB"/>
    <w:rsid w:val="00F0307A"/>
    <w:rsid w:val="00F113BA"/>
    <w:rsid w:val="00F11DCF"/>
    <w:rsid w:val="00F14C3F"/>
    <w:rsid w:val="00F15841"/>
    <w:rsid w:val="00F162EA"/>
    <w:rsid w:val="00F30321"/>
    <w:rsid w:val="00F46DA1"/>
    <w:rsid w:val="00F47CC9"/>
    <w:rsid w:val="00F52D27"/>
    <w:rsid w:val="00F54B60"/>
    <w:rsid w:val="00F56500"/>
    <w:rsid w:val="00F83527"/>
    <w:rsid w:val="00F8365F"/>
    <w:rsid w:val="00FA024F"/>
    <w:rsid w:val="00FA2C51"/>
    <w:rsid w:val="00FD583F"/>
    <w:rsid w:val="00FD7488"/>
    <w:rsid w:val="00FE143C"/>
    <w:rsid w:val="00FF16B4"/>
    <w:rsid w:val="00FF2E9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87D0D"/>
  <w15:docId w15:val="{435BAAFE-F07E-408C-840D-7254BB8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B36C4"/>
    <w:pPr>
      <w:spacing w:after="0" w:line="0" w:lineRule="atLeast"/>
      <w:contextualSpacing/>
    </w:pPr>
    <w:rPr>
      <w:rFonts w:eastAsiaTheme="minorEastAsia"/>
      <w:sz w:val="22"/>
      <w:szCs w:val="22"/>
    </w:rPr>
  </w:style>
  <w:style w:type="paragraph" w:styleId="Ttulo1">
    <w:name w:val="heading 1"/>
    <w:basedOn w:val="Normal"/>
    <w:link w:val="Ttulo1Car"/>
    <w:autoRedefine/>
    <w:uiPriority w:val="4"/>
    <w:qFormat/>
    <w:rsid w:val="00FE143C"/>
    <w:pPr>
      <w:keepNext/>
      <w:shd w:val="solid" w:color="4E91CD" w:fill="FFFFFF" w:themeFill="background1"/>
      <w:ind w:firstLine="720"/>
      <w:outlineLvl w:val="0"/>
    </w:pPr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4"/>
    <w:qFormat/>
    <w:rsid w:val="00D76649"/>
    <w:pPr>
      <w:keepNext/>
      <w:spacing w:after="240" w:line="240" w:lineRule="auto"/>
      <w:outlineLvl w:val="1"/>
    </w:pPr>
    <w:rPr>
      <w:rFonts w:ascii="Calibri Light" w:eastAsiaTheme="majorEastAsia" w:hAnsi="Calibri Light" w:cstheme="majorBidi"/>
      <w:b/>
      <w:color w:val="242D5B"/>
      <w:sz w:val="3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D76649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242D5B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D76649"/>
    <w:pPr>
      <w:keepNext/>
      <w:keepLines/>
      <w:spacing w:before="40"/>
      <w:outlineLvl w:val="3"/>
    </w:pPr>
    <w:rPr>
      <w:rFonts w:ascii="Calibri Light" w:eastAsiaTheme="majorEastAsia" w:hAnsi="Calibri Light" w:cstheme="majorBidi"/>
      <w:b/>
      <w:i/>
      <w:iCs/>
      <w:color w:val="767171" w:themeColor="background2" w:themeShade="80"/>
      <w:sz w:val="24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D7664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42D5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Contenido"/>
    <w:rsid w:val="00F15841"/>
  </w:style>
  <w:style w:type="paragraph" w:customStyle="1" w:styleId="TtuloApartados">
    <w:name w:val="Título Apartados"/>
    <w:next w:val="Ttulo2"/>
    <w:rsid w:val="00D76649"/>
    <w:pPr>
      <w:tabs>
        <w:tab w:val="left" w:pos="6260"/>
      </w:tabs>
      <w:spacing w:line="0" w:lineRule="atLeast"/>
    </w:pPr>
    <w:rPr>
      <w:rFonts w:eastAsiaTheme="majorEastAsia" w:cstheme="minorHAnsi"/>
      <w:color w:val="242D5B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Ttulo1"/>
    <w:link w:val="SubttuloCar"/>
    <w:uiPriority w:val="2"/>
    <w:qFormat/>
    <w:rsid w:val="00D76649"/>
    <w:pPr>
      <w:shd w:val="clear" w:color="0070C0" w:fill="auto"/>
    </w:pPr>
    <w:rPr>
      <w:b/>
      <w:caps w:val="0"/>
      <w:color w:val="767171" w:themeColor="background2" w:themeShade="80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76649"/>
    <w:rPr>
      <w:rFonts w:ascii="Calibri Light" w:eastAsiaTheme="majorEastAsia" w:hAnsi="Calibri Light" w:cstheme="majorBidi"/>
      <w:caps/>
      <w:color w:val="767171" w:themeColor="background2" w:themeShade="80"/>
      <w:spacing w:val="20"/>
      <w:kern w:val="28"/>
      <w:sz w:val="32"/>
      <w:szCs w:val="40"/>
      <w:shd w:val="clear" w:color="0070C0" w:fill="auto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4"/>
    <w:rsid w:val="00FE143C"/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:shd w:val="solid" w:color="4E91CD" w:fill="FFFFFF" w:themeFill="background1"/>
      <w14:textOutline w14:w="9525" w14:cap="rnd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qFormat/>
    <w:rsid w:val="00D76649"/>
    <w:rPr>
      <w:color w:val="242D5B"/>
    </w:rPr>
  </w:style>
  <w:style w:type="character" w:customStyle="1" w:styleId="EncabezadoCar">
    <w:name w:val="Encabezado Car"/>
    <w:basedOn w:val="Fuentedeprrafopredeter"/>
    <w:link w:val="Encabezado"/>
    <w:uiPriority w:val="99"/>
    <w:rsid w:val="00D76649"/>
    <w:rPr>
      <w:rFonts w:eastAsiaTheme="minorEastAsia"/>
      <w:b/>
      <w:color w:val="242D5B"/>
      <w:sz w:val="28"/>
      <w:szCs w:val="22"/>
    </w:rPr>
  </w:style>
  <w:style w:type="paragraph" w:styleId="Piedepgina">
    <w:name w:val="footer"/>
    <w:basedOn w:val="Normal"/>
    <w:link w:val="PiedepginaCar"/>
    <w:uiPriority w:val="99"/>
    <w:unhideWhenUsed/>
    <w:qFormat/>
    <w:rsid w:val="00D76649"/>
    <w:rPr>
      <w:color w:val="242D5B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76649"/>
    <w:rPr>
      <w:rFonts w:eastAsiaTheme="minorEastAsia"/>
      <w:b/>
      <w:color w:val="242D5B"/>
      <w:sz w:val="28"/>
      <w:szCs w:val="22"/>
    </w:rPr>
  </w:style>
  <w:style w:type="character" w:customStyle="1" w:styleId="Ttulo2Car">
    <w:name w:val="Título 2 Car"/>
    <w:basedOn w:val="Fuentedeprrafopredeter"/>
    <w:link w:val="Ttulo2"/>
    <w:uiPriority w:val="4"/>
    <w:rsid w:val="00D76649"/>
    <w:rPr>
      <w:rFonts w:ascii="Calibri Light" w:eastAsiaTheme="majorEastAsia" w:hAnsi="Calibri Light" w:cstheme="majorBidi"/>
      <w:color w:val="242D5B"/>
      <w:sz w:val="36"/>
      <w:szCs w:val="26"/>
      <w:u w:val="single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aliases w:val="Notas:"/>
    <w:basedOn w:val="Fuentedeprrafopredeter"/>
    <w:uiPriority w:val="99"/>
    <w:unhideWhenUsed/>
    <w:rsid w:val="00F8365F"/>
    <w:rPr>
      <w:rFonts w:ascii="Calibri Light" w:hAnsi="Calibri Light"/>
      <w:i/>
      <w:color w:val="808080"/>
      <w:sz w:val="18"/>
      <w:bdr w:val="none" w:sz="0" w:space="0" w:color="auto"/>
      <w:shd w:val="clear" w:color="auto" w:fill="auto"/>
    </w:rPr>
  </w:style>
  <w:style w:type="paragraph" w:customStyle="1" w:styleId="Contenido">
    <w:name w:val="Contenido"/>
    <w:basedOn w:val="Normal"/>
    <w:link w:val="Carcterdecontenido"/>
    <w:qFormat/>
    <w:rsid w:val="00F15841"/>
    <w:pPr>
      <w:jc w:val="both"/>
    </w:pPr>
  </w:style>
  <w:style w:type="paragraph" w:customStyle="1" w:styleId="Textodestacado">
    <w:name w:val="Texto destacado"/>
    <w:basedOn w:val="Normal"/>
    <w:link w:val="Carcterdetextodestacado"/>
    <w:qFormat/>
    <w:rsid w:val="00E42776"/>
    <w:pPr>
      <w:jc w:val="both"/>
    </w:pPr>
  </w:style>
  <w:style w:type="character" w:customStyle="1" w:styleId="Carcterdecontenido">
    <w:name w:val="Carácter de contenido"/>
    <w:basedOn w:val="Fuentedeprrafopredeter"/>
    <w:link w:val="Contenido"/>
    <w:rsid w:val="00F15841"/>
    <w:rPr>
      <w:rFonts w:eastAsiaTheme="minorEastAsia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E42776"/>
    <w:rPr>
      <w:rFonts w:eastAsiaTheme="minorEastAsia"/>
      <w:b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D76649"/>
    <w:rPr>
      <w:rFonts w:ascii="Calibri" w:eastAsiaTheme="majorEastAsia" w:hAnsi="Calibri" w:cstheme="majorBidi"/>
      <w:color w:val="242D5B"/>
    </w:rPr>
  </w:style>
  <w:style w:type="paragraph" w:styleId="NormalWeb">
    <w:name w:val="Normal (Web)"/>
    <w:aliases w:val="Cita personalizada"/>
    <w:basedOn w:val="Contenido"/>
    <w:uiPriority w:val="99"/>
    <w:unhideWhenUsed/>
    <w:qFormat/>
    <w:rsid w:val="00742301"/>
    <w:pPr>
      <w:spacing w:before="120" w:after="60" w:line="240" w:lineRule="auto"/>
    </w:pPr>
    <w:rPr>
      <w:rFonts w:ascii="Calibri Light" w:eastAsia="Times New Roman" w:hAnsi="Calibri Light" w:cs="Times New Roman"/>
      <w:b/>
      <w:i/>
      <w:color w:val="808080" w:themeColor="background1" w:themeShade="80"/>
      <w:szCs w:val="24"/>
      <w:lang w:eastAsia="es-ES"/>
    </w:rPr>
  </w:style>
  <w:style w:type="character" w:styleId="Fuerte">
    <w:name w:val="Strong"/>
    <w:uiPriority w:val="22"/>
    <w:qFormat/>
    <w:rsid w:val="00AE7197"/>
    <w:rPr>
      <w:b/>
      <w:bCs/>
    </w:rPr>
  </w:style>
  <w:style w:type="character" w:styleId="Hipervnculo">
    <w:name w:val="Hyperlink"/>
    <w:basedOn w:val="Fuentedeprrafopredeter"/>
    <w:uiPriority w:val="99"/>
    <w:unhideWhenUsed/>
    <w:qFormat/>
    <w:rsid w:val="00D76649"/>
    <w:rPr>
      <w:rFonts w:asciiTheme="minorHAnsi" w:hAnsiTheme="minorHAnsi"/>
      <w:color w:val="2C59A6"/>
      <w:u w:val="single"/>
    </w:rPr>
  </w:style>
  <w:style w:type="character" w:styleId="nfasis">
    <w:name w:val="Emphasis"/>
    <w:basedOn w:val="Fuentedeprrafopredeter"/>
    <w:uiPriority w:val="20"/>
    <w:qFormat/>
    <w:rsid w:val="00E42776"/>
    <w:rPr>
      <w:i/>
      <w:iCs/>
    </w:rPr>
  </w:style>
  <w:style w:type="paragraph" w:styleId="Prrafodelista">
    <w:name w:val="List Paragraph"/>
    <w:basedOn w:val="Normal"/>
    <w:uiPriority w:val="34"/>
    <w:qFormat/>
    <w:rsid w:val="00003D2F"/>
    <w:pPr>
      <w:ind w:left="720"/>
    </w:pPr>
    <w:rPr>
      <w:rFonts w:eastAsiaTheme="minorHAnsi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AEC"/>
    <w:rPr>
      <w:color w:val="3592CF" w:themeColor="followedHyperlink"/>
      <w:u w:val="single"/>
    </w:rPr>
  </w:style>
  <w:style w:type="character" w:customStyle="1" w:styleId="ng-star-inserted">
    <w:name w:val="ng-star-inserted"/>
    <w:basedOn w:val="Fuentedeprrafopredeter"/>
    <w:rsid w:val="00932A05"/>
  </w:style>
  <w:style w:type="character" w:customStyle="1" w:styleId="ng-star-inserted1">
    <w:name w:val="ng-star-inserted1"/>
    <w:basedOn w:val="Fuentedeprrafopredeter"/>
    <w:rsid w:val="003B0D1F"/>
  </w:style>
  <w:style w:type="character" w:customStyle="1" w:styleId="inline-code">
    <w:name w:val="inline-code"/>
    <w:basedOn w:val="Fuentedeprrafopredeter"/>
    <w:rsid w:val="003B0D1F"/>
  </w:style>
  <w:style w:type="table" w:styleId="Tablanormal3">
    <w:name w:val="Plain Table 3"/>
    <w:basedOn w:val="Tablanormal"/>
    <w:uiPriority w:val="43"/>
    <w:rsid w:val="001D65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1"/>
    <w:rsid w:val="00D76649"/>
    <w:rPr>
      <w:rFonts w:ascii="Calibri Light" w:eastAsiaTheme="majorEastAsia" w:hAnsi="Calibri Light" w:cstheme="majorBidi"/>
      <w:i/>
      <w:iCs/>
      <w:color w:val="767171" w:themeColor="background2" w:themeShade="80"/>
      <w:szCs w:val="22"/>
    </w:rPr>
  </w:style>
  <w:style w:type="paragraph" w:styleId="Ttulo">
    <w:name w:val="Title"/>
    <w:basedOn w:val="Normal"/>
    <w:next w:val="Normal"/>
    <w:link w:val="TtuloCar"/>
    <w:uiPriority w:val="1"/>
    <w:rsid w:val="00D76649"/>
    <w:pPr>
      <w:spacing w:line="240" w:lineRule="auto"/>
    </w:pPr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76649"/>
    <w:rPr>
      <w:rFonts w:asciiTheme="majorHAnsi" w:eastAsiaTheme="majorEastAsia" w:hAnsiTheme="majorHAnsi" w:cstheme="majorBidi"/>
      <w:b/>
      <w:color w:val="242D5B"/>
      <w:spacing w:val="-10"/>
      <w:kern w:val="28"/>
      <w:sz w:val="56"/>
      <w:szCs w:val="56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D76649"/>
    <w:rPr>
      <w:rFonts w:asciiTheme="majorHAnsi" w:eastAsiaTheme="majorEastAsia" w:hAnsiTheme="majorHAnsi" w:cstheme="majorBidi"/>
      <w:b/>
      <w:color w:val="242D5B"/>
      <w:sz w:val="28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B2086"/>
    <w:rPr>
      <w:color w:val="605E5C"/>
      <w:shd w:val="clear" w:color="auto" w:fill="E1DFDD"/>
    </w:rPr>
  </w:style>
  <w:style w:type="table" w:styleId="Tabladelista3-nfasis2">
    <w:name w:val="List Table 3 Accent 2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92CF" w:themeColor="accent2"/>
          <w:right w:val="single" w:sz="4" w:space="0" w:color="3592CF" w:themeColor="accent2"/>
        </w:tcBorders>
      </w:tcPr>
    </w:tblStylePr>
    <w:tblStylePr w:type="band1Horz">
      <w:tblPr/>
      <w:tcPr>
        <w:tcBorders>
          <w:top w:val="single" w:sz="4" w:space="0" w:color="3592CF" w:themeColor="accent2"/>
          <w:bottom w:val="single" w:sz="4" w:space="0" w:color="3592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92CF" w:themeColor="accent2"/>
          <w:left w:val="nil"/>
        </w:tcBorders>
      </w:tcPr>
    </w:tblStylePr>
    <w:tblStylePr w:type="swCell">
      <w:tblPr/>
      <w:tcPr>
        <w:tcBorders>
          <w:top w:val="double" w:sz="4" w:space="0" w:color="3592CF" w:themeColor="accent2"/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character" w:customStyle="1" w:styleId="ancla">
    <w:name w:val="ancla"/>
    <w:basedOn w:val="Hipervnculo"/>
    <w:uiPriority w:val="1"/>
    <w:rsid w:val="00CA475D"/>
    <w:rPr>
      <w:rFonts w:asciiTheme="minorHAnsi" w:hAnsiTheme="minorHAnsi"/>
      <w:i/>
      <w:iCs/>
      <w:color w:val="2C59A6"/>
      <w:u w:val="single"/>
    </w:rPr>
  </w:style>
  <w:style w:type="paragraph" w:customStyle="1" w:styleId="Hipervnculoalndice">
    <w:name w:val="Hipervínculo (al Índice)"/>
    <w:basedOn w:val="HTMLconformatoprevio"/>
    <w:link w:val="HipervnculoalndiceCar"/>
    <w:autoRedefine/>
    <w:qFormat/>
    <w:rsid w:val="00844ECB"/>
    <w:pPr>
      <w:spacing w:line="0" w:lineRule="atLeast"/>
    </w:pPr>
    <w:rPr>
      <w:rFonts w:ascii="Calibri" w:hAnsi="Calibri"/>
      <w:color w:val="FFFFFF" w:themeColor="background1"/>
      <w:sz w:val="18"/>
    </w:rPr>
  </w:style>
  <w:style w:type="character" w:customStyle="1" w:styleId="HipervnculoalndiceCar">
    <w:name w:val="Hipervínculo (al Índice) Car"/>
    <w:basedOn w:val="HTMLconformatoprevioCar"/>
    <w:link w:val="Hipervnculoalndice"/>
    <w:rsid w:val="00844ECB"/>
    <w:rPr>
      <w:rFonts w:ascii="Calibri" w:eastAsiaTheme="minorEastAsia" w:hAnsi="Calibri"/>
      <w:color w:val="FFFFFF" w:themeColor="background1"/>
      <w:sz w:val="18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44EC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44ECB"/>
    <w:rPr>
      <w:rFonts w:ascii="Consolas" w:eastAsiaTheme="minorEastAsia" w:hAnsi="Consolas"/>
      <w:sz w:val="20"/>
      <w:szCs w:val="20"/>
    </w:rPr>
  </w:style>
  <w:style w:type="paragraph" w:customStyle="1" w:styleId="-iralndice-">
    <w:name w:val="- ir al índice -"/>
    <w:basedOn w:val="Normal"/>
    <w:rsid w:val="00FE143C"/>
    <w:pPr>
      <w:jc w:val="both"/>
    </w:pPr>
    <w:rPr>
      <w:color w:val="FFFFFF" w:themeColor="background1"/>
      <w:sz w:val="18"/>
    </w:rPr>
  </w:style>
  <w:style w:type="table" w:styleId="Tabladelista7concolores-nfasis1">
    <w:name w:val="List Table 7 Colorful Accent 1"/>
    <w:basedOn w:val="Tablanormal"/>
    <w:uiPriority w:val="52"/>
    <w:rsid w:val="0046133C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4F7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4F7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4F7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4F7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F113BA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dcueli/Mexus" TargetMode="External"/><Relationship Id="rId18" Type="http://schemas.openxmlformats.org/officeDocument/2006/relationships/hyperlink" Target="https://dcueli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dcueli.com" TargetMode="External"/><Relationship Id="rId17" Type="http://schemas.openxmlformats.org/officeDocument/2006/relationships/hyperlink" Target="https://dcueli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cueli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cueli/Mexus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cueli.com" TargetMode="External"/><Relationship Id="rId23" Type="http://schemas.openxmlformats.org/officeDocument/2006/relationships/glossaryDocument" Target="glossary/document.xml"/><Relationship Id="rId10" Type="http://schemas.openxmlformats.org/officeDocument/2006/relationships/hyperlink" Target="https://dcueli.com" TargetMode="External"/><Relationship Id="rId19" Type="http://schemas.openxmlformats.org/officeDocument/2006/relationships/hyperlink" Target="https://dcueli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cueli.com" TargetMode="External"/><Relationship Id="rId14" Type="http://schemas.openxmlformats.org/officeDocument/2006/relationships/hyperlink" Target="https://dcueli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dcueli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uel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E75D6CF7E84EE2A75CA40855F7E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9B89F-BAE8-45E1-A0AC-97E31E6A9FAF}"/>
      </w:docPartPr>
      <w:docPartBody>
        <w:p w:rsidR="004010E7" w:rsidRDefault="00D6343F" w:rsidP="00D6343F">
          <w:pPr>
            <w:pStyle w:val="36E75D6CF7E84EE2A75CA40855F7E90B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noProof/>
              <w:lang w:bidi="es-ES"/>
            </w:rPr>
            <w:t>diciembre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6A843E35980D448D955B06F61323C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4DAE3-0F1A-4882-AE26-12613BACB3AE}"/>
      </w:docPartPr>
      <w:docPartBody>
        <w:p w:rsidR="004010E7" w:rsidRDefault="00D6343F" w:rsidP="00D6343F">
          <w:pPr>
            <w:pStyle w:val="6A843E35980D448D955B06F61323C155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3F"/>
    <w:rsid w:val="00093535"/>
    <w:rsid w:val="00094305"/>
    <w:rsid w:val="000A3EFC"/>
    <w:rsid w:val="00115480"/>
    <w:rsid w:val="00130F2A"/>
    <w:rsid w:val="00204B26"/>
    <w:rsid w:val="0023140F"/>
    <w:rsid w:val="002C5662"/>
    <w:rsid w:val="004010E7"/>
    <w:rsid w:val="00464257"/>
    <w:rsid w:val="00491E1D"/>
    <w:rsid w:val="005B625B"/>
    <w:rsid w:val="00674CB7"/>
    <w:rsid w:val="006B176B"/>
    <w:rsid w:val="00815D96"/>
    <w:rsid w:val="00960C1A"/>
    <w:rsid w:val="0097282C"/>
    <w:rsid w:val="00A10ABD"/>
    <w:rsid w:val="00C94860"/>
    <w:rsid w:val="00C974A8"/>
    <w:rsid w:val="00D34A8F"/>
    <w:rsid w:val="00D53B4D"/>
    <w:rsid w:val="00D6343F"/>
    <w:rsid w:val="00E62476"/>
    <w:rsid w:val="00EF27E6"/>
    <w:rsid w:val="00F010AA"/>
    <w:rsid w:val="00F6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D6343F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D6343F"/>
    <w:rPr>
      <w:caps/>
      <w:color w:val="0E2841" w:themeColor="text2"/>
      <w:spacing w:val="20"/>
      <w:sz w:val="32"/>
      <w:lang w:eastAsia="en-US"/>
    </w:rPr>
  </w:style>
  <w:style w:type="paragraph" w:customStyle="1" w:styleId="36E75D6CF7E84EE2A75CA40855F7E90B">
    <w:name w:val="36E75D6CF7E84EE2A75CA40855F7E90B"/>
    <w:rsid w:val="00D6343F"/>
  </w:style>
  <w:style w:type="paragraph" w:customStyle="1" w:styleId="6A843E35980D448D955B06F61323C155">
    <w:name w:val="6A843E35980D448D955B06F61323C155"/>
    <w:rsid w:val="00D634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E47C-C815-4145-B035-B620974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3769</TotalTime>
  <Pages>7</Pages>
  <Words>794</Words>
  <Characters>5077</Characters>
  <Application>Microsoft Office Word</Application>
  <DocSecurity>0</DocSecurity>
  <Lines>338</Lines>
  <Paragraphs>255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Cueli Chavarría</dc:creator>
  <cp:keywords/>
  <cp:lastModifiedBy>dcueli</cp:lastModifiedBy>
  <cp:revision>187</cp:revision>
  <cp:lastPrinted>2025-01-27T10:08:00Z</cp:lastPrinted>
  <dcterms:created xsi:type="dcterms:W3CDTF">2024-12-23T16:16:00Z</dcterms:created>
  <dcterms:modified xsi:type="dcterms:W3CDTF">2026-02-12T12:45:00Z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