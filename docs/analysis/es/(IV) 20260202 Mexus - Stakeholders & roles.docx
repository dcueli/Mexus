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CD22FD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22FD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CD22FD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22FD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22FD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22FD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4B292414" w14:textId="77777777" w:rsidR="00CD22FD" w:rsidRPr="00CD22FD" w:rsidRDefault="00CD22FD" w:rsidP="00CD22FD">
            <w:pPr>
              <w:jc w:val="both"/>
              <w:rPr>
                <w:noProof/>
                <w:color w:val="808080" w:themeColor="background1" w:themeShade="80"/>
                <w:sz w:val="56"/>
                <w:szCs w:val="56"/>
              </w:rPr>
            </w:pPr>
            <w:r w:rsidRPr="00CD22FD">
              <w:rPr>
                <w:noProof/>
                <w:color w:val="808080" w:themeColor="background1" w:themeShade="80"/>
                <w:sz w:val="56"/>
                <w:szCs w:val="56"/>
              </w:rPr>
              <w:t>Stakeholders &amp; roles</w:t>
            </w:r>
          </w:p>
          <w:p w14:paraId="1EBE45E5" w14:textId="752FF078" w:rsidR="00CD3A5D" w:rsidRPr="00E42776" w:rsidRDefault="00CD3A5D" w:rsidP="00CD22FD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22FD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CD22FD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CD22FD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3311EDA3" w14:textId="2D92DD4E" w:rsidR="00F113BA" w:rsidRDefault="00F113BA" w:rsidP="00F113BA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STAKEHOLDERS &amp; ROLES</w:t>
      </w:r>
    </w:p>
    <w:p w14:paraId="51D64288" w14:textId="77777777" w:rsidR="00F113BA" w:rsidRDefault="00F113BA" w:rsidP="00F113BA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F113BA" w:rsidRPr="00B40F4B" w14:paraId="2A7E9BFC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23C33DB7" w14:textId="77777777" w:rsidR="00F113BA" w:rsidRPr="00090481" w:rsidRDefault="00F113BA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142354F3" w14:textId="77777777" w:rsidR="00F113BA" w:rsidRPr="00090481" w:rsidRDefault="00F113BA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F113BA" w:rsidRPr="00B40F4B" w14:paraId="79240CC1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632E4BE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797E30D3" w14:textId="18648103" w:rsidR="00F113BA" w:rsidRPr="00090481" w:rsidRDefault="00F113BA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proofErr w:type="spellStart"/>
            <w:r w:rsidRPr="00090481">
              <w:rPr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takeholders</w:t>
            </w:r>
            <w:proofErr w:type="spellEnd"/>
            <w:r>
              <w:rPr>
                <w:color w:val="FFFFFF" w:themeColor="background1"/>
              </w:rPr>
              <w:t xml:space="preserve"> &amp; Roles</w:t>
            </w:r>
          </w:p>
        </w:tc>
      </w:tr>
      <w:tr w:rsidR="00F113BA" w:rsidRPr="00B40F4B" w14:paraId="73EE2209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70A3CEC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5ED030D4" w14:textId="7A560A26" w:rsidR="00F113BA" w:rsidRPr="00090481" w:rsidRDefault="00F113BA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F113BA" w:rsidRPr="00B40F4B" w14:paraId="64459186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19C9820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3F84C9FC" w14:textId="4D33E564" w:rsidR="00F113BA" w:rsidRPr="00F113BA" w:rsidRDefault="00F113BA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113BA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F113BA" w:rsidRPr="00B40F4B" w14:paraId="47ED41E9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ECBEBC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45E1235" w14:textId="77777777" w:rsidR="00F113BA" w:rsidRPr="00090481" w:rsidRDefault="00F113BA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F113BA" w:rsidRPr="00B40F4B" w14:paraId="1EC2713D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4066C7F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357D30B5" w14:textId="77777777" w:rsidR="00F113BA" w:rsidRPr="00090481" w:rsidRDefault="00F113BA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247EF0B4" w14:textId="77777777" w:rsidR="00F113BA" w:rsidRDefault="00F113BA" w:rsidP="00F113BA"/>
    <w:p w14:paraId="54A09778" w14:textId="3320F3B1" w:rsidR="00A342BC" w:rsidRPr="000D54F6" w:rsidRDefault="00A0511B" w:rsidP="00CD22FD">
      <w:pPr>
        <w:pStyle w:val="Ttulo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CD22FD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CD22FD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3B1CB577" w14:textId="75355CE2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Objetivo_del_documento" w:history="1">
        <w:r w:rsidRPr="00022545">
          <w:rPr>
            <w:rStyle w:val="Hipervnculo"/>
            <w:rFonts w:cstheme="minorHAnsi"/>
            <w:i/>
            <w:iCs/>
          </w:rPr>
          <w:t>Objetivo del documento</w:t>
        </w:r>
      </w:hyperlink>
    </w:p>
    <w:p w14:paraId="576A7CF5" w14:textId="0A15B521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Identificación_de_Stakeholders" w:history="1">
        <w:r w:rsidRPr="00022545">
          <w:rPr>
            <w:rStyle w:val="Hipervnculo"/>
            <w:rFonts w:cstheme="minorHAnsi"/>
            <w:i/>
            <w:iCs/>
          </w:rPr>
          <w:t xml:space="preserve">Identificación de </w:t>
        </w:r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</w:hyperlink>
    </w:p>
    <w:p w14:paraId="2B489DF8" w14:textId="2EB96D7A" w:rsidR="00022545" w:rsidRPr="00022545" w:rsidRDefault="00022545" w:rsidP="00022545">
      <w:pPr>
        <w:pStyle w:val="Encabezado"/>
        <w:numPr>
          <w:ilvl w:val="1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Stakeholders_internos" w:history="1"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  <w:r w:rsidRPr="00022545">
          <w:rPr>
            <w:rStyle w:val="Hipervnculo"/>
            <w:rFonts w:cstheme="minorHAnsi"/>
            <w:i/>
            <w:iCs/>
          </w:rPr>
          <w:t xml:space="preserve"> internos</w:t>
        </w:r>
      </w:hyperlink>
    </w:p>
    <w:p w14:paraId="1BE0FA34" w14:textId="209D4813" w:rsidR="00022545" w:rsidRPr="00022545" w:rsidRDefault="00022545" w:rsidP="00022545">
      <w:pPr>
        <w:pStyle w:val="Encabezado"/>
        <w:numPr>
          <w:ilvl w:val="1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STAKEHOLDERS_EXTERNOS" w:history="1"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  <w:r w:rsidRPr="00022545">
          <w:rPr>
            <w:rStyle w:val="Hipervnculo"/>
            <w:rFonts w:cstheme="minorHAnsi"/>
            <w:i/>
            <w:iCs/>
          </w:rPr>
          <w:t xml:space="preserve"> externos</w:t>
        </w:r>
      </w:hyperlink>
    </w:p>
    <w:p w14:paraId="20EB5ED4" w14:textId="2B2744B2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MATRIZ_DE_ROLES" w:history="1">
        <w:r w:rsidRPr="00022545">
          <w:rPr>
            <w:rStyle w:val="Hipervnculo"/>
            <w:rFonts w:cstheme="minorHAnsi"/>
            <w:i/>
            <w:iCs/>
          </w:rPr>
          <w:t>Matriz de roles resumida</w:t>
        </w:r>
      </w:hyperlink>
    </w:p>
    <w:p w14:paraId="00A1BEDD" w14:textId="499844A9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Nota_final_-" w:history="1">
        <w:r w:rsidRPr="00022545">
          <w:rPr>
            <w:rStyle w:val="Hipervnculo"/>
            <w:rFonts w:cstheme="minorHAnsi"/>
            <w:i/>
            <w:iCs/>
          </w:rPr>
          <w:t>Nota final</w:t>
        </w:r>
      </w:hyperlink>
    </w:p>
    <w:p w14:paraId="0023746E" w14:textId="063B52F8" w:rsidR="00B77577" w:rsidRPr="00022545" w:rsidRDefault="00022545" w:rsidP="00CD22FD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"_APROBACIÓN_-_ir_1"</w:instrText>
      </w:r>
      <w:r>
        <w:fldChar w:fldCharType="separate"/>
      </w:r>
      <w:r w:rsidR="00E15127" w:rsidRPr="00022545">
        <w:rPr>
          <w:rStyle w:val="Hipervnculo"/>
        </w:rPr>
        <w:t>Aprobación</w:t>
      </w:r>
    </w:p>
    <w:p w14:paraId="37862463" w14:textId="39AE4603" w:rsidR="00B77577" w:rsidRPr="00B1190B" w:rsidRDefault="00022545" w:rsidP="00CD22FD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end"/>
      </w:r>
      <w:r w:rsidR="00B1190B">
        <w:fldChar w:fldCharType="begin"/>
      </w:r>
      <w:r>
        <w:instrText>HYPERLINK  \l "_ESTADO_DEL_DOCUMENTO"</w:instrText>
      </w:r>
      <w:r w:rsidR="00B1190B"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 w:rsidP="00CD22FD">
      <w:pPr>
        <w:spacing w:after="200"/>
        <w:jc w:val="both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CD22FD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CD22FD">
      <w:pPr>
        <w:pStyle w:val="Contenido"/>
      </w:pPr>
      <w:bookmarkStart w:id="1" w:name="_Prólogo"/>
      <w:bookmarkEnd w:id="1"/>
    </w:p>
    <w:p w14:paraId="6A46B9DF" w14:textId="77777777" w:rsidR="00932A05" w:rsidRDefault="00932A05" w:rsidP="00CD22F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72EF79E3" w:rsidR="004570B4" w:rsidRDefault="004570B4" w:rsidP="00CD22FD">
      <w:pPr>
        <w:pStyle w:val="Ttulo1"/>
        <w:jc w:val="both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3"/>
        <w:gridCol w:w="2397"/>
        <w:gridCol w:w="5185"/>
        <w:gridCol w:w="1389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CD22FD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5D02401D" w:rsidR="004570B4" w:rsidRPr="00CA475D" w:rsidRDefault="00F113BA" w:rsidP="00F113BA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F113BA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BFB9BB" w14:textId="18674FA4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Objetivo del documento</w:t>
            </w:r>
          </w:p>
          <w:p w14:paraId="4844F321" w14:textId="63D24BDF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 xml:space="preserve">Identificación de </w:t>
            </w:r>
            <w:proofErr w:type="spellStart"/>
            <w:r w:rsidRPr="00AC3A3E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</w:p>
          <w:p w14:paraId="18301BAC" w14:textId="71C37A84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Matriz de roles resumida</w:t>
            </w:r>
          </w:p>
          <w:p w14:paraId="08A2516E" w14:textId="7CD686AC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Nota final</w:t>
            </w:r>
          </w:p>
          <w:p w14:paraId="47BBD359" w14:textId="17FBA154" w:rsidR="00C74A97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2669D091" w14:textId="0510323B" w:rsidR="00AC3A3E" w:rsidRPr="00F113BA" w:rsidRDefault="00AC3A3E" w:rsidP="00AD20D0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F113BA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47ACB11B" w14:textId="489773B3" w:rsidR="00C74A97" w:rsidRPr="00C74A97" w:rsidRDefault="00C74A97" w:rsidP="00AC3A3E">
            <w:pPr>
              <w:pStyle w:val="Contenido"/>
              <w:ind w:left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F113BA" w:rsidRDefault="004570B4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F113BA">
              <w:rPr>
                <w:i/>
                <w:iCs/>
                <w:color w:val="FFFFFF" w:themeColor="background1"/>
              </w:rPr>
              <w:t>dcueli</w:t>
            </w:r>
          </w:p>
        </w:tc>
      </w:tr>
      <w:bookmarkStart w:id="4" w:name="Version_1_0_0_de_documento"/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A6A0FB6" w:rsidR="005757AF" w:rsidRPr="006F063E" w:rsidRDefault="00F113BA" w:rsidP="00F113BA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F113BA">
              <w:rPr>
                <w:rStyle w:val="Hipervnculo"/>
                <w:i w:val="0"/>
                <w:iCs w:val="0"/>
              </w:rPr>
              <w:t>1.0.0</w:t>
            </w:r>
            <w:bookmarkEnd w:id="4"/>
            <w:r>
              <w:fldChar w:fldCharType="end"/>
            </w:r>
          </w:p>
        </w:tc>
        <w:tc>
          <w:tcPr>
            <w:tcW w:w="0" w:type="auto"/>
          </w:tcPr>
          <w:p w14:paraId="0B2BE59A" w14:textId="4AAE54CE" w:rsidR="005757AF" w:rsidRPr="006F063E" w:rsidRDefault="00273299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F113BA">
              <w:t>/0</w:t>
            </w:r>
            <w:r>
              <w:t>2</w:t>
            </w:r>
            <w:r w:rsidR="00F113BA">
              <w:t>/2026</w:t>
            </w:r>
          </w:p>
        </w:tc>
        <w:tc>
          <w:tcPr>
            <w:tcW w:w="0" w:type="auto"/>
          </w:tcPr>
          <w:p w14:paraId="2E13FC52" w14:textId="644CA67E" w:rsidR="005757AF" w:rsidRPr="00F113BA" w:rsidRDefault="00F113BA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F113BA">
              <w:rPr>
                <w:b/>
                <w:bCs/>
                <w:i/>
                <w:iCs/>
              </w:rPr>
              <w:t>Documento finalizado</w:t>
            </w:r>
          </w:p>
        </w:tc>
        <w:tc>
          <w:tcPr>
            <w:tcW w:w="0" w:type="auto"/>
          </w:tcPr>
          <w:p w14:paraId="4FC3922E" w14:textId="233F988F" w:rsidR="005757AF" w:rsidRPr="00F113BA" w:rsidRDefault="00F113BA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F113BA">
              <w:rPr>
                <w:i/>
                <w:iCs/>
              </w:rPr>
              <w:t>dcueli</w:t>
            </w:r>
          </w:p>
        </w:tc>
      </w:tr>
    </w:tbl>
    <w:p w14:paraId="14ED94E9" w14:textId="77777777" w:rsidR="004570B4" w:rsidRPr="008E4F35" w:rsidRDefault="004570B4" w:rsidP="00CD22FD">
      <w:pPr>
        <w:pStyle w:val="Contenido"/>
        <w:ind w:left="720" w:hanging="720"/>
      </w:pPr>
    </w:p>
    <w:p w14:paraId="7C3CBBE5" w14:textId="13DBE4A3" w:rsidR="00CD22FD" w:rsidRPr="00CD22FD" w:rsidRDefault="00022545" w:rsidP="00CD22FD">
      <w:pPr>
        <w:pStyle w:val="Ttulo1"/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DENTIFICACIÓN_DEL_PROYECTO"/>
      <w:bookmarkStart w:id="13" w:name="_Propósito_Y_JUSTIFICACIÓN"/>
      <w:bookmarkStart w:id="14" w:name="_Objetivo_del_documento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CD22FD">
        <w:rPr>
          <w:caps w:val="0"/>
        </w:rPr>
        <w:t>OBJETIVO DEL DOCUMENTO</w:t>
      </w:r>
      <w:r w:rsidR="00CD22FD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CD22FD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0AE6792" w14:textId="77777777" w:rsidR="00CD22FD" w:rsidRDefault="00CD22FD" w:rsidP="00CD22FD">
      <w:pPr>
        <w:jc w:val="both"/>
      </w:pPr>
    </w:p>
    <w:p w14:paraId="41014A96" w14:textId="5E23061D" w:rsidR="00CD22FD" w:rsidRDefault="00CD22FD" w:rsidP="00CD22FD">
      <w:pPr>
        <w:jc w:val="both"/>
      </w:pPr>
      <w:r w:rsidRPr="00CD22FD">
        <w:t>Definir de forma explícita:</w:t>
      </w:r>
    </w:p>
    <w:p w14:paraId="3DECCDC1" w14:textId="77777777" w:rsidR="00CD22FD" w:rsidRPr="00CD22FD" w:rsidRDefault="00CD22FD" w:rsidP="00CD22FD">
      <w:pPr>
        <w:jc w:val="both"/>
      </w:pPr>
    </w:p>
    <w:p w14:paraId="699722D9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 xml:space="preserve">Quiénes son los </w:t>
      </w:r>
      <w:proofErr w:type="spellStart"/>
      <w:r w:rsidRPr="00CD22FD">
        <w:t>stakeholders</w:t>
      </w:r>
      <w:proofErr w:type="spellEnd"/>
      <w:r w:rsidRPr="00CD22FD">
        <w:t xml:space="preserve"> del proyecto </w:t>
      </w:r>
      <w:proofErr w:type="spellStart"/>
      <w:r w:rsidRPr="00CD22FD">
        <w:t>Mexus</w:t>
      </w:r>
      <w:proofErr w:type="spellEnd"/>
      <w:r w:rsidRPr="00CD22FD">
        <w:t>.</w:t>
      </w:r>
    </w:p>
    <w:p w14:paraId="6620CE2C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>Qué rol desempeña cada uno.</w:t>
      </w:r>
    </w:p>
    <w:p w14:paraId="13926B0B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>Qué responsabilidades, autoridad y límites tiene cada rol.</w:t>
      </w:r>
    </w:p>
    <w:p w14:paraId="11802CB6" w14:textId="77777777" w:rsidR="00CD22FD" w:rsidRDefault="00CD22FD" w:rsidP="00CD22FD">
      <w:pPr>
        <w:jc w:val="both"/>
      </w:pPr>
    </w:p>
    <w:p w14:paraId="73213E8A" w14:textId="409E3C68" w:rsidR="00CD22FD" w:rsidRPr="00CD22FD" w:rsidRDefault="00CD22FD" w:rsidP="00CD22FD">
      <w:pPr>
        <w:jc w:val="both"/>
      </w:pPr>
      <w:r w:rsidRPr="00CD22FD">
        <w:t xml:space="preserve">Este documento busca </w:t>
      </w:r>
      <w:r w:rsidRPr="00CD22FD">
        <w:rPr>
          <w:b/>
          <w:bCs/>
        </w:rPr>
        <w:t>evitar conflictos de decisión</w:t>
      </w:r>
      <w:r w:rsidRPr="00CD22FD">
        <w:t>, ambigüedades de responsabilidad y mezclas de sombreros durante el ciclo de vida del proyecto, incluso siendo un proyecto unipersonal.</w:t>
      </w:r>
    </w:p>
    <w:p w14:paraId="5D692127" w14:textId="066049D2" w:rsidR="00CD22FD" w:rsidRPr="00CD22FD" w:rsidRDefault="00CD22FD" w:rsidP="00CD22FD">
      <w:pPr>
        <w:jc w:val="both"/>
      </w:pPr>
    </w:p>
    <w:p w14:paraId="2529BA19" w14:textId="09464EF9" w:rsidR="00CD22FD" w:rsidRPr="00CD22FD" w:rsidRDefault="00022545" w:rsidP="00CD22FD">
      <w:pPr>
        <w:pStyle w:val="Ttulo1"/>
      </w:pPr>
      <w:bookmarkStart w:id="15" w:name="_Identificación_de_Stakeholders"/>
      <w:bookmarkEnd w:id="15"/>
      <w:r w:rsidRPr="00CD22FD">
        <w:rPr>
          <w:caps w:val="0"/>
        </w:rPr>
        <w:t>IDENTIFICACIÓN DE STAKEHOLDERS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7764BB3E" w14:textId="77777777" w:rsidR="00CD22FD" w:rsidRDefault="00CD22FD" w:rsidP="00CD22FD"/>
    <w:p w14:paraId="4CD51E42" w14:textId="56CC51A3" w:rsidR="00CD22FD" w:rsidRDefault="00CD22FD" w:rsidP="00CD22FD">
      <w:pPr>
        <w:pStyle w:val="Ttulo2"/>
      </w:pPr>
      <w:bookmarkStart w:id="16" w:name="_Stakeholders_internos"/>
      <w:bookmarkEnd w:id="16"/>
      <w:proofErr w:type="spellStart"/>
      <w:r w:rsidRPr="00CD22FD">
        <w:t>Stakeholders</w:t>
      </w:r>
      <w:proofErr w:type="spellEnd"/>
      <w:r w:rsidRPr="00CD22FD">
        <w:t xml:space="preserve"> internos</w:t>
      </w:r>
    </w:p>
    <w:p w14:paraId="23D7076B" w14:textId="21635B02" w:rsidR="00CD22FD" w:rsidRDefault="00CD22FD" w:rsidP="00CD22FD">
      <w:pPr>
        <w:pStyle w:val="Ttulo3"/>
        <w:rPr>
          <w:b w:val="0"/>
          <w:bCs/>
        </w:rPr>
      </w:pPr>
      <w:r w:rsidRPr="00CD22FD">
        <w:t>Project Manager (PM)</w:t>
      </w:r>
    </w:p>
    <w:p w14:paraId="5F7B94A6" w14:textId="7B631985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4" w:history="1">
        <w:r w:rsidRPr="00CD22FD">
          <w:rPr>
            <w:rStyle w:val="Hipervnculo"/>
            <w:b/>
            <w:bCs/>
          </w:rPr>
          <w:t>dcueli.com</w:t>
        </w:r>
      </w:hyperlink>
    </w:p>
    <w:p w14:paraId="23027FF2" w14:textId="0B44505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6C60C0AB" w14:textId="77777777" w:rsidR="00CD22FD" w:rsidRPr="00CD22FD" w:rsidRDefault="00CD22FD" w:rsidP="00CD22FD">
      <w:pPr>
        <w:jc w:val="both"/>
      </w:pPr>
    </w:p>
    <w:p w14:paraId="31F32003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Planificación del proyecto (tiempos, fases, hitos).</w:t>
      </w:r>
    </w:p>
    <w:p w14:paraId="571FD64D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Gestión del alcance y control de desviaciones.</w:t>
      </w:r>
    </w:p>
    <w:p w14:paraId="7B6D1F30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Priorización temporal (cuándo se hace, no qué se hace).</w:t>
      </w:r>
    </w:p>
    <w:p w14:paraId="24525EC3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Gestión de riesgos (técnicos, legales, organizativos).</w:t>
      </w:r>
    </w:p>
    <w:p w14:paraId="070A2F18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Coordinación entre roles (aunque recaigan en la misma persona).</w:t>
      </w:r>
    </w:p>
    <w:p w14:paraId="21469DA9" w14:textId="77777777" w:rsidR="00CD22FD" w:rsidRDefault="00CD22FD" w:rsidP="00CD22FD">
      <w:pPr>
        <w:jc w:val="both"/>
        <w:rPr>
          <w:b/>
          <w:bCs/>
        </w:rPr>
      </w:pPr>
    </w:p>
    <w:p w14:paraId="2CBD4D70" w14:textId="612BBDF9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020ECA9B" w14:textId="77777777" w:rsidR="00CD22FD" w:rsidRPr="00CD22FD" w:rsidRDefault="00CD22FD" w:rsidP="00CD22FD">
      <w:pPr>
        <w:jc w:val="both"/>
      </w:pPr>
    </w:p>
    <w:p w14:paraId="7550917C" w14:textId="77777777" w:rsidR="00CD22FD" w:rsidRPr="00CD22FD" w:rsidRDefault="00CD22FD" w:rsidP="00CD22FD">
      <w:pPr>
        <w:numPr>
          <w:ilvl w:val="0"/>
          <w:numId w:val="94"/>
        </w:numPr>
        <w:jc w:val="both"/>
      </w:pPr>
      <w:r w:rsidRPr="00CD22FD">
        <w:t>Aprobar o rechazar cambios de alcance.</w:t>
      </w:r>
    </w:p>
    <w:p w14:paraId="2EEA2D0C" w14:textId="77777777" w:rsidR="00CD22FD" w:rsidRPr="00CD22FD" w:rsidRDefault="00CD22FD" w:rsidP="00CD22FD">
      <w:pPr>
        <w:numPr>
          <w:ilvl w:val="0"/>
          <w:numId w:val="94"/>
        </w:numPr>
        <w:jc w:val="both"/>
      </w:pPr>
      <w:r w:rsidRPr="00CD22FD">
        <w:t>Decidir pausas, refactorizaciones mayores o replanteamientos.</w:t>
      </w:r>
    </w:p>
    <w:p w14:paraId="0392D74D" w14:textId="77777777" w:rsidR="00CD22FD" w:rsidRDefault="00CD22FD" w:rsidP="00CD22FD">
      <w:pPr>
        <w:jc w:val="both"/>
        <w:rPr>
          <w:b/>
          <w:bCs/>
        </w:rPr>
      </w:pPr>
    </w:p>
    <w:p w14:paraId="68CEE785" w14:textId="2D1B18CA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2BD20785" w14:textId="77777777" w:rsidR="00CD22FD" w:rsidRPr="00CD22FD" w:rsidRDefault="00CD22FD" w:rsidP="00CD22FD">
      <w:pPr>
        <w:jc w:val="both"/>
      </w:pPr>
    </w:p>
    <w:p w14:paraId="6494C210" w14:textId="77777777" w:rsidR="00CD22FD" w:rsidRPr="00CD22FD" w:rsidRDefault="00CD22FD" w:rsidP="00CD22FD">
      <w:pPr>
        <w:numPr>
          <w:ilvl w:val="0"/>
          <w:numId w:val="95"/>
        </w:numPr>
        <w:jc w:val="both"/>
      </w:pPr>
      <w:r w:rsidRPr="00CD22FD">
        <w:t>Definir el detalle funcional del producto.</w:t>
      </w:r>
    </w:p>
    <w:p w14:paraId="39E5DD78" w14:textId="77777777" w:rsidR="00CD22FD" w:rsidRPr="00CD22FD" w:rsidRDefault="00CD22FD" w:rsidP="00CD22FD">
      <w:pPr>
        <w:numPr>
          <w:ilvl w:val="0"/>
          <w:numId w:val="95"/>
        </w:numPr>
        <w:jc w:val="both"/>
      </w:pPr>
      <w:r w:rsidRPr="00CD22FD">
        <w:t>Tomar decisiones técnicas de bajo nivel.</w:t>
      </w:r>
    </w:p>
    <w:p w14:paraId="426E0F86" w14:textId="438C2C92" w:rsidR="00CD22FD" w:rsidRPr="00CD22FD" w:rsidRDefault="00CD22FD" w:rsidP="00CD22FD">
      <w:pPr>
        <w:jc w:val="both"/>
      </w:pPr>
    </w:p>
    <w:p w14:paraId="135653BC" w14:textId="7396C1D1" w:rsidR="00CD22FD" w:rsidRPr="00CD22FD" w:rsidRDefault="00CD22FD" w:rsidP="00CD22FD">
      <w:pPr>
        <w:pStyle w:val="Ttulo3"/>
      </w:pPr>
      <w:proofErr w:type="spellStart"/>
      <w:r w:rsidRPr="00CD22FD">
        <w:t>Product</w:t>
      </w:r>
      <w:proofErr w:type="spellEnd"/>
      <w:r w:rsidRPr="00CD22FD">
        <w:t xml:space="preserve"> Owner (PO)</w:t>
      </w:r>
    </w:p>
    <w:p w14:paraId="71D714C8" w14:textId="1734CC04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5" w:history="1">
        <w:r w:rsidRPr="00CD22FD">
          <w:rPr>
            <w:rStyle w:val="Hipervnculo"/>
            <w:b/>
            <w:bCs/>
          </w:rPr>
          <w:t>dcueli.com</w:t>
        </w:r>
      </w:hyperlink>
    </w:p>
    <w:p w14:paraId="6345336A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55189761" w14:textId="77777777" w:rsidR="00CD22FD" w:rsidRPr="00CD22FD" w:rsidRDefault="00CD22FD" w:rsidP="00CD22FD">
      <w:pPr>
        <w:jc w:val="both"/>
      </w:pPr>
    </w:p>
    <w:p w14:paraId="70D265F6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Definir la visión del producto.</w:t>
      </w:r>
    </w:p>
    <w:p w14:paraId="529E8341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Mantener y priorizar el backlog.</w:t>
      </w:r>
    </w:p>
    <w:p w14:paraId="261E3C3E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Definir el valor del producto para el usuario final.</w:t>
      </w:r>
    </w:p>
    <w:p w14:paraId="70F9D204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Aceptar o rechazar funcionalidades entregadas.</w:t>
      </w:r>
    </w:p>
    <w:p w14:paraId="24EE9D68" w14:textId="77777777" w:rsidR="00CD22FD" w:rsidRDefault="00CD22FD" w:rsidP="00CD22FD">
      <w:pPr>
        <w:jc w:val="both"/>
        <w:rPr>
          <w:b/>
          <w:bCs/>
        </w:rPr>
      </w:pPr>
    </w:p>
    <w:p w14:paraId="3AFAC5D6" w14:textId="2F17F1DB" w:rsidR="00CD22FD" w:rsidRPr="00CD22FD" w:rsidRDefault="00CD22FD" w:rsidP="00CD22FD">
      <w:pPr>
        <w:jc w:val="both"/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41846940" w14:textId="77777777" w:rsidR="00CD22FD" w:rsidRPr="00CD22FD" w:rsidRDefault="00CD22FD" w:rsidP="00CD22FD">
      <w:pPr>
        <w:numPr>
          <w:ilvl w:val="0"/>
          <w:numId w:val="97"/>
        </w:numPr>
        <w:jc w:val="both"/>
      </w:pPr>
      <w:r w:rsidRPr="00CD22FD">
        <w:t>Decidir qué entra y qué no entra en cada versión.</w:t>
      </w:r>
    </w:p>
    <w:p w14:paraId="0FC6932C" w14:textId="77777777" w:rsidR="00CD22FD" w:rsidRPr="00CD22FD" w:rsidRDefault="00CD22FD" w:rsidP="00CD22FD">
      <w:pPr>
        <w:numPr>
          <w:ilvl w:val="0"/>
          <w:numId w:val="97"/>
        </w:numPr>
        <w:jc w:val="both"/>
      </w:pPr>
      <w:r w:rsidRPr="00CD22FD">
        <w:t>Priorizar requisitos mediante MoSCoW.</w:t>
      </w:r>
    </w:p>
    <w:p w14:paraId="758667D9" w14:textId="77777777" w:rsidR="00CD22FD" w:rsidRDefault="00CD22FD" w:rsidP="00CD22FD">
      <w:pPr>
        <w:jc w:val="both"/>
        <w:rPr>
          <w:b/>
          <w:bCs/>
        </w:rPr>
      </w:pPr>
    </w:p>
    <w:p w14:paraId="5008A712" w14:textId="7119600B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33D7C061" w14:textId="77777777" w:rsidR="00CD22FD" w:rsidRPr="00CD22FD" w:rsidRDefault="00CD22FD" w:rsidP="00CD22FD">
      <w:pPr>
        <w:jc w:val="both"/>
      </w:pPr>
    </w:p>
    <w:p w14:paraId="76FE3E32" w14:textId="77777777" w:rsidR="00CD22FD" w:rsidRPr="00CD22FD" w:rsidRDefault="00CD22FD" w:rsidP="00CD22FD">
      <w:pPr>
        <w:numPr>
          <w:ilvl w:val="0"/>
          <w:numId w:val="98"/>
        </w:numPr>
        <w:jc w:val="both"/>
      </w:pPr>
      <w:r w:rsidRPr="00CD22FD">
        <w:t>Cómo se implementan técnicamente las funcionalidades.</w:t>
      </w:r>
    </w:p>
    <w:p w14:paraId="12A4EA25" w14:textId="77777777" w:rsidR="00CD22FD" w:rsidRPr="00CD22FD" w:rsidRDefault="00CD22FD" w:rsidP="00CD22FD">
      <w:pPr>
        <w:numPr>
          <w:ilvl w:val="0"/>
          <w:numId w:val="98"/>
        </w:numPr>
        <w:jc w:val="both"/>
      </w:pPr>
      <w:r w:rsidRPr="00CD22FD">
        <w:t>La planificación temporal detallada del proyecto.</w:t>
      </w:r>
    </w:p>
    <w:p w14:paraId="5BB74928" w14:textId="76FC1F8D" w:rsidR="00CD22FD" w:rsidRPr="00CD22FD" w:rsidRDefault="00CD22FD" w:rsidP="00CD22FD">
      <w:pPr>
        <w:jc w:val="both"/>
      </w:pPr>
    </w:p>
    <w:p w14:paraId="217E7AD2" w14:textId="3E28454F" w:rsidR="00CD22FD" w:rsidRPr="00CD22FD" w:rsidRDefault="00CD22FD" w:rsidP="00CD22FD">
      <w:pPr>
        <w:pStyle w:val="Ttulo3"/>
      </w:pPr>
      <w:r w:rsidRPr="00CD22FD">
        <w:t xml:space="preserve">Software </w:t>
      </w:r>
      <w:proofErr w:type="spellStart"/>
      <w:r w:rsidRPr="00CD22FD">
        <w:t>Architect</w:t>
      </w:r>
      <w:proofErr w:type="spellEnd"/>
      <w:r w:rsidRPr="00CD22FD">
        <w:t xml:space="preserve"> (SA)</w:t>
      </w:r>
    </w:p>
    <w:p w14:paraId="0C3A845D" w14:textId="1E96D900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6" w:history="1">
        <w:r w:rsidRPr="00CD22FD">
          <w:rPr>
            <w:rStyle w:val="Hipervnculo"/>
            <w:b/>
            <w:bCs/>
          </w:rPr>
          <w:t>dcueli.com</w:t>
        </w:r>
      </w:hyperlink>
    </w:p>
    <w:p w14:paraId="3BF48E7F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386449BB" w14:textId="77777777" w:rsidR="00CD22FD" w:rsidRPr="00CD22FD" w:rsidRDefault="00CD22FD" w:rsidP="00CD22FD">
      <w:pPr>
        <w:jc w:val="both"/>
      </w:pPr>
    </w:p>
    <w:p w14:paraId="300B6625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Definir la arquitectura global del sistema.</w:t>
      </w:r>
    </w:p>
    <w:p w14:paraId="405A6246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Decidir tecnologías, patrones y separación de responsabilidades.</w:t>
      </w:r>
    </w:p>
    <w:p w14:paraId="6678E02F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Asegurar robustez, mantenibilidad y escalabilidad.</w:t>
      </w:r>
    </w:p>
    <w:p w14:paraId="463D5339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Evaluar riesgos técnicos (</w:t>
      </w:r>
      <w:proofErr w:type="spellStart"/>
      <w:r w:rsidRPr="00CD22FD">
        <w:t>APIs</w:t>
      </w:r>
      <w:proofErr w:type="spellEnd"/>
      <w:r w:rsidRPr="00CD22FD">
        <w:t xml:space="preserve"> nativas, compatibilidad Android, etc.).</w:t>
      </w:r>
    </w:p>
    <w:p w14:paraId="1E437BD8" w14:textId="77777777" w:rsidR="00CD22FD" w:rsidRDefault="00CD22FD" w:rsidP="00CD22FD">
      <w:pPr>
        <w:jc w:val="both"/>
        <w:rPr>
          <w:b/>
          <w:bCs/>
        </w:rPr>
      </w:pPr>
    </w:p>
    <w:p w14:paraId="39AE9DFB" w14:textId="1C0F9E95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0698A1CE" w14:textId="77777777" w:rsidR="00CD22FD" w:rsidRPr="00CD22FD" w:rsidRDefault="00CD22FD" w:rsidP="00CD22FD">
      <w:pPr>
        <w:jc w:val="both"/>
      </w:pPr>
    </w:p>
    <w:p w14:paraId="7AEF6BB7" w14:textId="77777777" w:rsidR="00CD22FD" w:rsidRPr="00CD22FD" w:rsidRDefault="00CD22FD" w:rsidP="00CD22FD">
      <w:pPr>
        <w:numPr>
          <w:ilvl w:val="0"/>
          <w:numId w:val="100"/>
        </w:numPr>
        <w:jc w:val="both"/>
      </w:pPr>
      <w:r w:rsidRPr="00CD22FD">
        <w:t xml:space="preserve">Decidir Java vs </w:t>
      </w:r>
      <w:proofErr w:type="spellStart"/>
      <w:r w:rsidRPr="00CD22FD">
        <w:t>Kotlin</w:t>
      </w:r>
      <w:proofErr w:type="spellEnd"/>
      <w:r w:rsidRPr="00CD22FD">
        <w:t>.</w:t>
      </w:r>
    </w:p>
    <w:p w14:paraId="4E043AE6" w14:textId="77777777" w:rsidR="00CD22FD" w:rsidRPr="00CD22FD" w:rsidRDefault="00CD22FD" w:rsidP="00CD22FD">
      <w:pPr>
        <w:numPr>
          <w:ilvl w:val="0"/>
          <w:numId w:val="100"/>
        </w:numPr>
        <w:jc w:val="both"/>
      </w:pPr>
      <w:r w:rsidRPr="00CD22FD">
        <w:t>Diseñar la estructura del plugin Capacitor y sus módulos.</w:t>
      </w:r>
    </w:p>
    <w:p w14:paraId="6AB9FF59" w14:textId="77777777" w:rsidR="00CD22FD" w:rsidRDefault="00CD22FD" w:rsidP="00CD22FD">
      <w:pPr>
        <w:jc w:val="both"/>
        <w:rPr>
          <w:b/>
          <w:bCs/>
        </w:rPr>
      </w:pPr>
    </w:p>
    <w:p w14:paraId="4FC5E85D" w14:textId="77777777" w:rsidR="00CD22FD" w:rsidRDefault="00CD22FD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1354674B" w14:textId="7A6D5795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lastRenderedPageBreak/>
        <w:t>No es responsable de:</w:t>
      </w:r>
    </w:p>
    <w:p w14:paraId="43CB7F86" w14:textId="77777777" w:rsidR="00CD22FD" w:rsidRPr="00CD22FD" w:rsidRDefault="00CD22FD" w:rsidP="00CD22FD">
      <w:pPr>
        <w:jc w:val="both"/>
      </w:pPr>
    </w:p>
    <w:p w14:paraId="280B64A4" w14:textId="77777777" w:rsidR="00CD22FD" w:rsidRPr="00CD22FD" w:rsidRDefault="00CD22FD" w:rsidP="00CD22FD">
      <w:pPr>
        <w:numPr>
          <w:ilvl w:val="0"/>
          <w:numId w:val="101"/>
        </w:numPr>
        <w:jc w:val="both"/>
      </w:pPr>
      <w:r w:rsidRPr="00CD22FD">
        <w:t>Priorizar negocio.</w:t>
      </w:r>
    </w:p>
    <w:p w14:paraId="5820AA7D" w14:textId="77777777" w:rsidR="00CD22FD" w:rsidRPr="00CD22FD" w:rsidRDefault="00CD22FD" w:rsidP="00CD22FD">
      <w:pPr>
        <w:numPr>
          <w:ilvl w:val="0"/>
          <w:numId w:val="101"/>
        </w:numPr>
        <w:jc w:val="both"/>
      </w:pPr>
      <w:r w:rsidRPr="00CD22FD">
        <w:t>Gestión de tiempos y entregables.</w:t>
      </w:r>
    </w:p>
    <w:p w14:paraId="78395F1D" w14:textId="70E80155" w:rsidR="00CD22FD" w:rsidRPr="00CD22FD" w:rsidRDefault="00CD22FD" w:rsidP="00CD22FD">
      <w:pPr>
        <w:jc w:val="both"/>
      </w:pPr>
    </w:p>
    <w:p w14:paraId="4C02D658" w14:textId="30D93420" w:rsidR="00CD22FD" w:rsidRPr="00CD22FD" w:rsidRDefault="00CD22FD" w:rsidP="0046133C">
      <w:pPr>
        <w:pStyle w:val="Ttulo3"/>
      </w:pPr>
      <w:proofErr w:type="spellStart"/>
      <w:r w:rsidRPr="00CD22FD">
        <w:t>Developer</w:t>
      </w:r>
      <w:proofErr w:type="spellEnd"/>
    </w:p>
    <w:p w14:paraId="23E5BCB8" w14:textId="695A8149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7" w:history="1">
        <w:r w:rsidR="0046133C" w:rsidRPr="00CD22FD">
          <w:rPr>
            <w:rStyle w:val="Hipervnculo"/>
            <w:b/>
            <w:bCs/>
          </w:rPr>
          <w:t>dcueli.com</w:t>
        </w:r>
      </w:hyperlink>
    </w:p>
    <w:p w14:paraId="3F85B503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492523BF" w14:textId="77777777" w:rsidR="0046133C" w:rsidRPr="00CD22FD" w:rsidRDefault="0046133C" w:rsidP="00CD22FD">
      <w:pPr>
        <w:jc w:val="both"/>
      </w:pPr>
    </w:p>
    <w:p w14:paraId="077E0996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>Implementar el código conforme a la arquitectura definida.</w:t>
      </w:r>
    </w:p>
    <w:p w14:paraId="09427CA3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 xml:space="preserve">Escribir código robusto, mantenible y </w:t>
      </w:r>
      <w:proofErr w:type="spellStart"/>
      <w:r w:rsidRPr="00CD22FD">
        <w:t>testeable</w:t>
      </w:r>
      <w:proofErr w:type="spellEnd"/>
      <w:r w:rsidRPr="00CD22FD">
        <w:t>.</w:t>
      </w:r>
    </w:p>
    <w:p w14:paraId="56B43515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 xml:space="preserve">Implementar </w:t>
      </w:r>
      <w:proofErr w:type="spellStart"/>
      <w:r w:rsidRPr="00CD22FD">
        <w:t>logging</w:t>
      </w:r>
      <w:proofErr w:type="spellEnd"/>
      <w:r w:rsidRPr="00CD22FD">
        <w:t xml:space="preserve"> y mecanismos mínimos de diagnóstico.</w:t>
      </w:r>
    </w:p>
    <w:p w14:paraId="5A65457D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>Corregir bugs y realizar refactorizaciones necesarias.</w:t>
      </w:r>
    </w:p>
    <w:p w14:paraId="30524602" w14:textId="77777777" w:rsidR="0046133C" w:rsidRDefault="0046133C" w:rsidP="00CD22FD">
      <w:pPr>
        <w:jc w:val="both"/>
        <w:rPr>
          <w:b/>
          <w:bCs/>
        </w:rPr>
      </w:pPr>
    </w:p>
    <w:p w14:paraId="7A27A499" w14:textId="2AE50DE1" w:rsidR="00CD22FD" w:rsidRDefault="0046133C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="00CD22FD" w:rsidRPr="00CD22FD">
        <w:rPr>
          <w:b/>
          <w:bCs/>
        </w:rPr>
        <w:t>:</w:t>
      </w:r>
    </w:p>
    <w:p w14:paraId="4B20DFBE" w14:textId="77777777" w:rsidR="0046133C" w:rsidRPr="00CD22FD" w:rsidRDefault="0046133C" w:rsidP="00CD22FD">
      <w:pPr>
        <w:jc w:val="both"/>
      </w:pPr>
    </w:p>
    <w:p w14:paraId="5DE279C4" w14:textId="77777777" w:rsidR="00CD22FD" w:rsidRPr="00CD22FD" w:rsidRDefault="00CD22FD" w:rsidP="00CD22FD">
      <w:pPr>
        <w:numPr>
          <w:ilvl w:val="0"/>
          <w:numId w:val="103"/>
        </w:numPr>
        <w:jc w:val="both"/>
      </w:pPr>
      <w:r w:rsidRPr="00CD22FD">
        <w:t>Proponer mejoras técnicas.</w:t>
      </w:r>
    </w:p>
    <w:p w14:paraId="54663B87" w14:textId="77777777" w:rsidR="00CD22FD" w:rsidRDefault="00CD22FD" w:rsidP="00CD22FD">
      <w:pPr>
        <w:numPr>
          <w:ilvl w:val="0"/>
          <w:numId w:val="103"/>
        </w:numPr>
        <w:jc w:val="both"/>
      </w:pPr>
      <w:r w:rsidRPr="00CD22FD">
        <w:t>Alertar de deuda técnica o riesgos de implementación.</w:t>
      </w:r>
    </w:p>
    <w:p w14:paraId="3FF3D842" w14:textId="77777777" w:rsidR="0046133C" w:rsidRPr="00CD22FD" w:rsidRDefault="0046133C" w:rsidP="0046133C">
      <w:pPr>
        <w:jc w:val="both"/>
      </w:pPr>
    </w:p>
    <w:p w14:paraId="71069663" w14:textId="77777777" w:rsidR="00CD22FD" w:rsidRPr="00CD22FD" w:rsidRDefault="00CD22FD" w:rsidP="00CD22FD">
      <w:pPr>
        <w:jc w:val="both"/>
      </w:pPr>
      <w:r w:rsidRPr="00CD22FD">
        <w:rPr>
          <w:b/>
          <w:bCs/>
        </w:rPr>
        <w:t>No es responsable de:</w:t>
      </w:r>
    </w:p>
    <w:p w14:paraId="24C446D5" w14:textId="77777777" w:rsidR="00CD22FD" w:rsidRPr="00CD22FD" w:rsidRDefault="00CD22FD" w:rsidP="00CD22FD">
      <w:pPr>
        <w:numPr>
          <w:ilvl w:val="0"/>
          <w:numId w:val="104"/>
        </w:numPr>
        <w:jc w:val="both"/>
      </w:pPr>
      <w:r w:rsidRPr="00CD22FD">
        <w:t>Cambiar requisitos por iniciativa propia.</w:t>
      </w:r>
    </w:p>
    <w:p w14:paraId="18DE1E64" w14:textId="08BC2184" w:rsidR="00CD22FD" w:rsidRPr="00CD22FD" w:rsidRDefault="00CD22FD" w:rsidP="00CD22FD">
      <w:pPr>
        <w:jc w:val="both"/>
      </w:pPr>
    </w:p>
    <w:p w14:paraId="1C40A0F8" w14:textId="288BAFCD" w:rsidR="00CD22FD" w:rsidRPr="00CD22FD" w:rsidRDefault="00CD22FD" w:rsidP="0046133C">
      <w:pPr>
        <w:pStyle w:val="Ttulo3"/>
      </w:pPr>
      <w:r w:rsidRPr="00CD22FD">
        <w:t xml:space="preserve">Scrum </w:t>
      </w:r>
      <w:proofErr w:type="gramStart"/>
      <w:r w:rsidRPr="00CD22FD">
        <w:t>Master</w:t>
      </w:r>
      <w:proofErr w:type="gramEnd"/>
    </w:p>
    <w:p w14:paraId="766C1E3C" w14:textId="0DE8D051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="0046133C" w:rsidRPr="00CD22FD">
        <w:t xml:space="preserve"> </w:t>
      </w:r>
      <w:hyperlink r:id="rId18" w:history="1">
        <w:r w:rsidR="0046133C" w:rsidRPr="00CD22FD">
          <w:rPr>
            <w:rStyle w:val="Hipervnculo"/>
            <w:b/>
            <w:bCs/>
          </w:rPr>
          <w:t>dcueli.com</w:t>
        </w:r>
      </w:hyperlink>
    </w:p>
    <w:p w14:paraId="2CD0E354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565F3F0D" w14:textId="77777777" w:rsidR="0046133C" w:rsidRPr="00CD22FD" w:rsidRDefault="0046133C" w:rsidP="00CD22FD">
      <w:pPr>
        <w:jc w:val="both"/>
      </w:pPr>
    </w:p>
    <w:p w14:paraId="64ADC6FC" w14:textId="21B60DAF" w:rsidR="00CD22FD" w:rsidRPr="00CD22FD" w:rsidRDefault="00CD22FD" w:rsidP="00CD22FD">
      <w:pPr>
        <w:numPr>
          <w:ilvl w:val="0"/>
          <w:numId w:val="105"/>
        </w:numPr>
        <w:jc w:val="both"/>
      </w:pPr>
      <w:r w:rsidRPr="00CD22FD">
        <w:t>Definir y velar por el marco de trabajo ágil</w:t>
      </w:r>
      <w:r w:rsidR="0046133C">
        <w:t>/</w:t>
      </w:r>
      <w:r w:rsidRPr="00CD22FD">
        <w:t>híbrido.</w:t>
      </w:r>
    </w:p>
    <w:p w14:paraId="79B79799" w14:textId="77777777" w:rsidR="00CD22FD" w:rsidRPr="00CD22FD" w:rsidRDefault="00CD22FD" w:rsidP="00CD22FD">
      <w:pPr>
        <w:numPr>
          <w:ilvl w:val="0"/>
          <w:numId w:val="105"/>
        </w:numPr>
        <w:jc w:val="both"/>
      </w:pPr>
      <w:r w:rsidRPr="00CD22FD">
        <w:t xml:space="preserve">Facilitar </w:t>
      </w:r>
      <w:proofErr w:type="spellStart"/>
      <w:r w:rsidRPr="00CD22FD">
        <w:t>sprints</w:t>
      </w:r>
      <w:proofErr w:type="spellEnd"/>
      <w:r w:rsidRPr="00CD22FD">
        <w:t>, revisiones y retrospectivas (aunque sean personales).</w:t>
      </w:r>
    </w:p>
    <w:p w14:paraId="133FB18F" w14:textId="77777777" w:rsidR="00CD22FD" w:rsidRDefault="00CD22FD" w:rsidP="00CD22FD">
      <w:pPr>
        <w:numPr>
          <w:ilvl w:val="0"/>
          <w:numId w:val="105"/>
        </w:numPr>
        <w:jc w:val="both"/>
      </w:pPr>
      <w:r w:rsidRPr="00CD22FD">
        <w:t>Detectar bloqueos y fricciones en el proceso.</w:t>
      </w:r>
    </w:p>
    <w:p w14:paraId="470D025A" w14:textId="77777777" w:rsidR="0046133C" w:rsidRPr="00CD22FD" w:rsidRDefault="0046133C" w:rsidP="0046133C">
      <w:pPr>
        <w:jc w:val="both"/>
      </w:pPr>
    </w:p>
    <w:p w14:paraId="0D8B80DC" w14:textId="7FB889F4" w:rsidR="00CD22FD" w:rsidRDefault="0046133C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="00CD22FD" w:rsidRPr="00CD22FD">
        <w:rPr>
          <w:b/>
          <w:bCs/>
        </w:rPr>
        <w:t>:</w:t>
      </w:r>
    </w:p>
    <w:p w14:paraId="3F3DFCE6" w14:textId="77777777" w:rsidR="0046133C" w:rsidRPr="00CD22FD" w:rsidRDefault="0046133C" w:rsidP="00CD22FD">
      <w:pPr>
        <w:jc w:val="both"/>
      </w:pPr>
    </w:p>
    <w:p w14:paraId="3BDB3D75" w14:textId="77777777" w:rsidR="00CD22FD" w:rsidRDefault="00CD22FD" w:rsidP="00CD22FD">
      <w:pPr>
        <w:numPr>
          <w:ilvl w:val="0"/>
          <w:numId w:val="106"/>
        </w:numPr>
        <w:jc w:val="both"/>
      </w:pPr>
      <w:r w:rsidRPr="00CD22FD">
        <w:t>Ajustar el proceso (Scrum/Kanban/Waterfall híbrido).</w:t>
      </w:r>
    </w:p>
    <w:p w14:paraId="6D8DF9F1" w14:textId="77777777" w:rsidR="0046133C" w:rsidRPr="00CD22FD" w:rsidRDefault="0046133C" w:rsidP="0046133C">
      <w:pPr>
        <w:ind w:left="360"/>
        <w:jc w:val="both"/>
      </w:pPr>
    </w:p>
    <w:p w14:paraId="64D17A8F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610D39C2" w14:textId="77777777" w:rsidR="0046133C" w:rsidRPr="00CD22FD" w:rsidRDefault="0046133C" w:rsidP="00CD22FD">
      <w:pPr>
        <w:jc w:val="both"/>
      </w:pPr>
    </w:p>
    <w:p w14:paraId="53579D9C" w14:textId="77777777" w:rsidR="00CD22FD" w:rsidRPr="00CD22FD" w:rsidRDefault="00CD22FD" w:rsidP="00CD22FD">
      <w:pPr>
        <w:numPr>
          <w:ilvl w:val="0"/>
          <w:numId w:val="107"/>
        </w:numPr>
        <w:jc w:val="both"/>
      </w:pPr>
      <w:r w:rsidRPr="00CD22FD">
        <w:t>Definir requisitos.</w:t>
      </w:r>
    </w:p>
    <w:p w14:paraId="63464575" w14:textId="77777777" w:rsidR="00CD22FD" w:rsidRPr="00CD22FD" w:rsidRDefault="00CD22FD" w:rsidP="00CD22FD">
      <w:pPr>
        <w:numPr>
          <w:ilvl w:val="0"/>
          <w:numId w:val="107"/>
        </w:numPr>
        <w:jc w:val="both"/>
      </w:pPr>
      <w:r w:rsidRPr="00CD22FD">
        <w:t>Tomar decisiones técnicas.</w:t>
      </w:r>
    </w:p>
    <w:p w14:paraId="19E386E7" w14:textId="536DC4AE" w:rsidR="00CD22FD" w:rsidRPr="00CD22FD" w:rsidRDefault="00CD22FD" w:rsidP="00CD22FD">
      <w:pPr>
        <w:jc w:val="both"/>
      </w:pPr>
    </w:p>
    <w:p w14:paraId="48BB06E3" w14:textId="51CFA048" w:rsidR="00CD22FD" w:rsidRPr="00CD22FD" w:rsidRDefault="00022545" w:rsidP="00022545">
      <w:pPr>
        <w:pStyle w:val="Ttulo2"/>
      </w:pPr>
      <w:bookmarkStart w:id="17" w:name="_STAKEHOLDERS_EXTERNOS"/>
      <w:bookmarkEnd w:id="17"/>
      <w:proofErr w:type="spellStart"/>
      <w:r w:rsidRPr="00CD22FD">
        <w:t>Stakeholders</w:t>
      </w:r>
      <w:proofErr w:type="spellEnd"/>
      <w:r w:rsidRPr="00CD22FD">
        <w:t xml:space="preserve"> externos</w:t>
      </w:r>
    </w:p>
    <w:p w14:paraId="4A040A6E" w14:textId="28158BAE" w:rsidR="00CD22FD" w:rsidRPr="00CD22FD" w:rsidRDefault="00CD22FD" w:rsidP="00022545">
      <w:pPr>
        <w:pStyle w:val="Ttulo3"/>
      </w:pPr>
      <w:r w:rsidRPr="00CD22FD">
        <w:t>Usuario final (Cliente)</w:t>
      </w:r>
    </w:p>
    <w:p w14:paraId="1811013E" w14:textId="2F4D3EF0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Usuario que instala </w:t>
      </w:r>
      <w:proofErr w:type="spellStart"/>
      <w:r w:rsidRPr="0046133C">
        <w:rPr>
          <w:b/>
          <w:bCs/>
        </w:rPr>
        <w:t>Mexus</w:t>
      </w:r>
      <w:proofErr w:type="spellEnd"/>
    </w:p>
    <w:p w14:paraId="5F6974D9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246719CF" w14:textId="77777777" w:rsidR="0046133C" w:rsidRPr="00CD22FD" w:rsidRDefault="0046133C" w:rsidP="00CD22FD">
      <w:pPr>
        <w:jc w:val="both"/>
      </w:pPr>
    </w:p>
    <w:p w14:paraId="6BB4940D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Grabación de llamadas local, comprensible y bajo su control.</w:t>
      </w:r>
    </w:p>
    <w:p w14:paraId="09A0B428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Robustez y fiabilidad.</w:t>
      </w:r>
    </w:p>
    <w:p w14:paraId="752C18B4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Respeto a la privacidad y claridad legal.</w:t>
      </w:r>
    </w:p>
    <w:p w14:paraId="0F11CE11" w14:textId="77777777" w:rsidR="0046133C" w:rsidRDefault="0046133C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37BC97BE" w14:textId="655F2B6C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lastRenderedPageBreak/>
        <w:t>Influencia:</w:t>
      </w:r>
    </w:p>
    <w:p w14:paraId="60A032C6" w14:textId="77777777" w:rsidR="0046133C" w:rsidRPr="00CD22FD" w:rsidRDefault="0046133C" w:rsidP="00CD22FD">
      <w:pPr>
        <w:jc w:val="both"/>
      </w:pPr>
    </w:p>
    <w:p w14:paraId="591632A8" w14:textId="77777777" w:rsidR="00CD22FD" w:rsidRPr="00CD22FD" w:rsidRDefault="00CD22FD" w:rsidP="00CD22FD">
      <w:pPr>
        <w:numPr>
          <w:ilvl w:val="0"/>
          <w:numId w:val="109"/>
        </w:numPr>
        <w:jc w:val="both"/>
      </w:pPr>
      <w:r w:rsidRPr="00CD22FD">
        <w:t>Media (</w:t>
      </w:r>
      <w:proofErr w:type="spellStart"/>
      <w:r w:rsidRPr="00CD22FD">
        <w:t>feedback</w:t>
      </w:r>
      <w:proofErr w:type="spellEnd"/>
      <w:r w:rsidRPr="00CD22FD">
        <w:t xml:space="preserve"> posterior a versiones iniciales).</w:t>
      </w:r>
    </w:p>
    <w:p w14:paraId="43A240AE" w14:textId="391B1102" w:rsidR="00CD22FD" w:rsidRPr="00CD22FD" w:rsidRDefault="00CD22FD" w:rsidP="00CD22FD">
      <w:pPr>
        <w:jc w:val="both"/>
      </w:pPr>
    </w:p>
    <w:p w14:paraId="42983165" w14:textId="45CF2BD9" w:rsidR="00CD22FD" w:rsidRPr="00CD22FD" w:rsidRDefault="00CD22FD" w:rsidP="00022545">
      <w:pPr>
        <w:pStyle w:val="Ttulo3"/>
      </w:pPr>
      <w:r w:rsidRPr="00CD22FD">
        <w:t xml:space="preserve">Google (Android / Play </w:t>
      </w:r>
      <w:proofErr w:type="spellStart"/>
      <w:r w:rsidRPr="00CD22FD">
        <w:t>Services</w:t>
      </w:r>
      <w:proofErr w:type="spellEnd"/>
      <w:r w:rsidRPr="00CD22FD">
        <w:t>)</w:t>
      </w:r>
    </w:p>
    <w:p w14:paraId="63ABD5E4" w14:textId="77777777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Plataforma</w:t>
      </w:r>
    </w:p>
    <w:p w14:paraId="523982BD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20556CF0" w14:textId="77777777" w:rsidR="0046133C" w:rsidRPr="00CD22FD" w:rsidRDefault="0046133C" w:rsidP="00CD22FD">
      <w:pPr>
        <w:jc w:val="both"/>
      </w:pPr>
    </w:p>
    <w:p w14:paraId="0359709E" w14:textId="77777777" w:rsidR="00CD22FD" w:rsidRPr="00CD22FD" w:rsidRDefault="00CD22FD" w:rsidP="00CD22FD">
      <w:pPr>
        <w:numPr>
          <w:ilvl w:val="0"/>
          <w:numId w:val="110"/>
        </w:numPr>
        <w:jc w:val="both"/>
      </w:pPr>
      <w:r w:rsidRPr="00CD22FD">
        <w:t>Cumplimiento de políticas de privacidad.</w:t>
      </w:r>
    </w:p>
    <w:p w14:paraId="19421CB7" w14:textId="77777777" w:rsidR="00CD22FD" w:rsidRDefault="00CD22FD" w:rsidP="00CD22FD">
      <w:pPr>
        <w:numPr>
          <w:ilvl w:val="0"/>
          <w:numId w:val="110"/>
        </w:numPr>
        <w:jc w:val="both"/>
      </w:pPr>
      <w:r w:rsidRPr="00CD22FD">
        <w:t>Minimización de riesgos legales.</w:t>
      </w:r>
    </w:p>
    <w:p w14:paraId="40B4ED33" w14:textId="77777777" w:rsidR="0046133C" w:rsidRPr="00CD22FD" w:rsidRDefault="0046133C" w:rsidP="0046133C">
      <w:pPr>
        <w:jc w:val="both"/>
      </w:pPr>
    </w:p>
    <w:p w14:paraId="18545E9E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Influencia:</w:t>
      </w:r>
    </w:p>
    <w:p w14:paraId="31B7B245" w14:textId="77777777" w:rsidR="0046133C" w:rsidRPr="00CD22FD" w:rsidRDefault="0046133C" w:rsidP="00CD22FD">
      <w:pPr>
        <w:jc w:val="both"/>
      </w:pPr>
    </w:p>
    <w:p w14:paraId="77BE8778" w14:textId="77777777" w:rsidR="00CD22FD" w:rsidRPr="00CD22FD" w:rsidRDefault="00CD22FD" w:rsidP="00CD22FD">
      <w:pPr>
        <w:numPr>
          <w:ilvl w:val="0"/>
          <w:numId w:val="111"/>
        </w:numPr>
        <w:jc w:val="both"/>
      </w:pPr>
      <w:r w:rsidRPr="00CD22FD">
        <w:t>Alta (limitaciones técnicas y de publicación).</w:t>
      </w:r>
    </w:p>
    <w:p w14:paraId="63601003" w14:textId="6F3EBDD5" w:rsidR="00CD22FD" w:rsidRPr="00CD22FD" w:rsidRDefault="00CD22FD" w:rsidP="00CD22FD">
      <w:pPr>
        <w:jc w:val="both"/>
      </w:pPr>
    </w:p>
    <w:p w14:paraId="77532205" w14:textId="1E7EC6B8" w:rsidR="00CD22FD" w:rsidRPr="00CD22FD" w:rsidRDefault="00CD22FD" w:rsidP="00022545">
      <w:pPr>
        <w:pStyle w:val="Ttulo3"/>
      </w:pPr>
      <w:r w:rsidRPr="00CD22FD">
        <w:t>Legisladores y organismos regulatorios</w:t>
      </w:r>
    </w:p>
    <w:p w14:paraId="4B4D1F57" w14:textId="77777777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GDPR, LOPDGDD, UE, etc.</w:t>
      </w:r>
    </w:p>
    <w:p w14:paraId="68B81A74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409B4C80" w14:textId="77777777" w:rsidR="0046133C" w:rsidRPr="00CD22FD" w:rsidRDefault="0046133C" w:rsidP="00CD22FD">
      <w:pPr>
        <w:jc w:val="both"/>
      </w:pPr>
    </w:p>
    <w:p w14:paraId="79DBC9C6" w14:textId="77777777" w:rsidR="00CD22FD" w:rsidRPr="00CD22FD" w:rsidRDefault="00CD22FD" w:rsidP="00CD22FD">
      <w:pPr>
        <w:numPr>
          <w:ilvl w:val="0"/>
          <w:numId w:val="112"/>
        </w:numPr>
        <w:jc w:val="both"/>
      </w:pPr>
      <w:r w:rsidRPr="00CD22FD">
        <w:t>Protección de datos personales.</w:t>
      </w:r>
    </w:p>
    <w:p w14:paraId="7FD8B7DF" w14:textId="77777777" w:rsidR="00CD22FD" w:rsidRDefault="00CD22FD" w:rsidP="00CD22FD">
      <w:pPr>
        <w:numPr>
          <w:ilvl w:val="0"/>
          <w:numId w:val="112"/>
        </w:numPr>
        <w:jc w:val="both"/>
      </w:pPr>
      <w:r w:rsidRPr="00CD22FD">
        <w:t>Consentimiento informado.</w:t>
      </w:r>
    </w:p>
    <w:p w14:paraId="4A67E141" w14:textId="77777777" w:rsidR="0046133C" w:rsidRPr="00CD22FD" w:rsidRDefault="0046133C" w:rsidP="0046133C">
      <w:pPr>
        <w:jc w:val="both"/>
      </w:pPr>
    </w:p>
    <w:p w14:paraId="3812EB76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Influencia:</w:t>
      </w:r>
    </w:p>
    <w:p w14:paraId="47F3DD1D" w14:textId="77777777" w:rsidR="0046133C" w:rsidRPr="00CD22FD" w:rsidRDefault="0046133C" w:rsidP="00CD22FD">
      <w:pPr>
        <w:jc w:val="both"/>
      </w:pPr>
    </w:p>
    <w:p w14:paraId="48DFD4AD" w14:textId="77777777" w:rsidR="00CD22FD" w:rsidRPr="00CD22FD" w:rsidRDefault="00CD22FD" w:rsidP="00CD22FD">
      <w:pPr>
        <w:numPr>
          <w:ilvl w:val="0"/>
          <w:numId w:val="113"/>
        </w:numPr>
        <w:jc w:val="both"/>
      </w:pPr>
      <w:r w:rsidRPr="00CD22FD">
        <w:t>Alta (condicionan diseño y alcance del producto).</w:t>
      </w:r>
    </w:p>
    <w:p w14:paraId="4DEEBD46" w14:textId="71768A6F" w:rsidR="00CD22FD" w:rsidRPr="00CD22FD" w:rsidRDefault="00CD22FD" w:rsidP="00CD22FD">
      <w:pPr>
        <w:jc w:val="both"/>
      </w:pPr>
    </w:p>
    <w:p w14:paraId="5AE00AC2" w14:textId="6B600CB6" w:rsidR="00CD22FD" w:rsidRDefault="00022545" w:rsidP="0046133C">
      <w:pPr>
        <w:pStyle w:val="Ttulo1"/>
      </w:pPr>
      <w:bookmarkStart w:id="18" w:name="_MATRIZ_DE_ROLES"/>
      <w:bookmarkEnd w:id="18"/>
      <w:r w:rsidRPr="0046133C">
        <w:rPr>
          <w:caps w:val="0"/>
        </w:rPr>
        <w:t>MATRIZ DE ROLES RESUMIDA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4D930CD" w14:textId="77777777" w:rsidR="0046133C" w:rsidRPr="0046133C" w:rsidRDefault="0046133C" w:rsidP="0046133C"/>
    <w:tbl>
      <w:tblPr>
        <w:tblStyle w:val="Tabladelista7concolores-nfasis1"/>
        <w:tblW w:w="5000" w:type="pct"/>
        <w:tblLook w:val="04A0" w:firstRow="1" w:lastRow="0" w:firstColumn="1" w:lastColumn="0" w:noHBand="0" w:noVBand="1"/>
      </w:tblPr>
      <w:tblGrid>
        <w:gridCol w:w="2409"/>
        <w:gridCol w:w="1425"/>
        <w:gridCol w:w="1518"/>
        <w:gridCol w:w="1554"/>
        <w:gridCol w:w="1425"/>
        <w:gridCol w:w="1703"/>
      </w:tblGrid>
      <w:tr w:rsidR="00CD22FD" w:rsidRPr="00CD22FD" w14:paraId="2A780F4D" w14:textId="77777777" w:rsidTr="00461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0996A2" w14:textId="77777777" w:rsidR="00CD22FD" w:rsidRPr="00CD22FD" w:rsidRDefault="00CD22FD" w:rsidP="00CD22FD">
            <w:pPr>
              <w:jc w:val="both"/>
              <w:rPr>
                <w:b/>
                <w:bCs/>
              </w:rPr>
            </w:pPr>
            <w:r w:rsidRPr="00CD22FD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6AE49CBD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Decide</w:t>
            </w:r>
          </w:p>
        </w:tc>
        <w:tc>
          <w:tcPr>
            <w:tcW w:w="0" w:type="auto"/>
            <w:hideMark/>
          </w:tcPr>
          <w:p w14:paraId="5F5E0155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Ejecuta</w:t>
            </w:r>
          </w:p>
        </w:tc>
        <w:tc>
          <w:tcPr>
            <w:tcW w:w="0" w:type="auto"/>
            <w:hideMark/>
          </w:tcPr>
          <w:p w14:paraId="346611B1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Prioriza</w:t>
            </w:r>
          </w:p>
        </w:tc>
        <w:tc>
          <w:tcPr>
            <w:tcW w:w="0" w:type="auto"/>
            <w:hideMark/>
          </w:tcPr>
          <w:p w14:paraId="4AC177C9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Diseña</w:t>
            </w:r>
          </w:p>
        </w:tc>
        <w:tc>
          <w:tcPr>
            <w:tcW w:w="0" w:type="auto"/>
            <w:hideMark/>
          </w:tcPr>
          <w:p w14:paraId="7B1D349B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Planifica</w:t>
            </w:r>
          </w:p>
        </w:tc>
      </w:tr>
      <w:tr w:rsidR="00CD22FD" w:rsidRPr="00CD22FD" w14:paraId="1E46FBEA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FD383" w14:textId="77777777" w:rsidR="00CD22FD" w:rsidRPr="00CD22FD" w:rsidRDefault="00CD22FD" w:rsidP="00CD22FD">
            <w:pPr>
              <w:jc w:val="both"/>
            </w:pPr>
            <w:r w:rsidRPr="00CD22FD">
              <w:t>PM</w:t>
            </w:r>
          </w:p>
        </w:tc>
        <w:tc>
          <w:tcPr>
            <w:tcW w:w="0" w:type="auto"/>
            <w:hideMark/>
          </w:tcPr>
          <w:p w14:paraId="3D9240ED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2ED19300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90124B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BEB5A45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0EF313B0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</w:tr>
      <w:tr w:rsidR="00CD22FD" w:rsidRPr="00CD22FD" w14:paraId="4AFABCC7" w14:textId="77777777" w:rsidTr="00461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B0398" w14:textId="77777777" w:rsidR="00CD22FD" w:rsidRPr="00CD22FD" w:rsidRDefault="00CD22FD" w:rsidP="00CD22FD">
            <w:pPr>
              <w:jc w:val="both"/>
            </w:pPr>
            <w:r w:rsidRPr="00CD22FD">
              <w:t>PO</w:t>
            </w:r>
          </w:p>
        </w:tc>
        <w:tc>
          <w:tcPr>
            <w:tcW w:w="0" w:type="auto"/>
            <w:hideMark/>
          </w:tcPr>
          <w:p w14:paraId="0705B1EB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008733BB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5DD8389E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4B00DB44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AE8AB26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0A8F4F7D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8EE65" w14:textId="77777777" w:rsidR="00CD22FD" w:rsidRPr="00CD22FD" w:rsidRDefault="00CD22FD" w:rsidP="00CD22FD">
            <w:pPr>
              <w:jc w:val="both"/>
            </w:pPr>
            <w:r w:rsidRPr="00CD22FD">
              <w:t>SA</w:t>
            </w:r>
          </w:p>
        </w:tc>
        <w:tc>
          <w:tcPr>
            <w:tcW w:w="0" w:type="auto"/>
            <w:hideMark/>
          </w:tcPr>
          <w:p w14:paraId="0D4E52D7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10CCB3C9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1819E9E8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52F327D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6EB0AAA4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391AF16D" w14:textId="77777777" w:rsidTr="00461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93644" w14:textId="77777777" w:rsidR="00CD22FD" w:rsidRPr="00CD22FD" w:rsidRDefault="00CD22FD" w:rsidP="00CD22FD">
            <w:pPr>
              <w:jc w:val="both"/>
            </w:pPr>
            <w:proofErr w:type="spellStart"/>
            <w:r w:rsidRPr="00CD22FD"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2BD3AFF6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312415D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1E627430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42102264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00041EB7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6F2A5E0B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BD1C" w14:textId="77777777" w:rsidR="00CD22FD" w:rsidRPr="00CD22FD" w:rsidRDefault="00CD22FD" w:rsidP="00CD22FD">
            <w:pPr>
              <w:jc w:val="both"/>
            </w:pPr>
            <w:r w:rsidRPr="00CD22FD">
              <w:t xml:space="preserve">Scrum </w:t>
            </w:r>
            <w:proofErr w:type="gramStart"/>
            <w:r w:rsidRPr="00CD22FD">
              <w:t>Master</w:t>
            </w:r>
            <w:proofErr w:type="gramEnd"/>
          </w:p>
        </w:tc>
        <w:tc>
          <w:tcPr>
            <w:tcW w:w="0" w:type="auto"/>
            <w:hideMark/>
          </w:tcPr>
          <w:p w14:paraId="52DFD30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6FB0B1E6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68A5C162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9F8BE1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16A265DC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</w:tr>
    </w:tbl>
    <w:p w14:paraId="4766C3E2" w14:textId="3B11899F" w:rsidR="00CD22FD" w:rsidRPr="00CD22FD" w:rsidRDefault="00CD22FD" w:rsidP="00CD22FD">
      <w:pPr>
        <w:jc w:val="both"/>
      </w:pPr>
    </w:p>
    <w:p w14:paraId="7139779E" w14:textId="77777777" w:rsidR="0046133C" w:rsidRDefault="0046133C" w:rsidP="00CD22FD">
      <w:pPr>
        <w:jc w:val="both"/>
        <w:rPr>
          <w:b/>
          <w:bCs/>
        </w:rPr>
      </w:pPr>
    </w:p>
    <w:p w14:paraId="4C75808E" w14:textId="1E58760E" w:rsidR="00CD22FD" w:rsidRPr="00CD22FD" w:rsidRDefault="00022545" w:rsidP="0046133C">
      <w:pPr>
        <w:pStyle w:val="Ttulo1"/>
      </w:pPr>
      <w:bookmarkStart w:id="19" w:name="_Nota_final_-"/>
      <w:bookmarkEnd w:id="19"/>
      <w:r w:rsidRPr="00CD22FD">
        <w:rPr>
          <w:caps w:val="0"/>
        </w:rPr>
        <w:t>NOTA FINAL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62F8197" w14:textId="77777777" w:rsidR="00022545" w:rsidRDefault="00022545" w:rsidP="00CD22FD">
      <w:pPr>
        <w:jc w:val="both"/>
      </w:pPr>
    </w:p>
    <w:p w14:paraId="52D19E0D" w14:textId="2CF17558" w:rsidR="00CD22FD" w:rsidRPr="00CD22FD" w:rsidRDefault="00CD22FD" w:rsidP="00CD22FD">
      <w:pPr>
        <w:jc w:val="both"/>
      </w:pPr>
      <w:r w:rsidRPr="00CD22FD">
        <w:t xml:space="preserve">Aunque todos los roles recaen en la misma persona, </w:t>
      </w:r>
      <w:r w:rsidRPr="00CD22FD">
        <w:rPr>
          <w:b/>
          <w:bCs/>
        </w:rPr>
        <w:t>se mantendrán conceptualmente separados</w:t>
      </w:r>
      <w:r w:rsidRPr="00CD22FD">
        <w:t xml:space="preserve"> durante el proyecto. En cada tarea o decisión relevante se indicará explícitamente qué rol está activo, evitando decisiones impulsivas o contradictorias.</w:t>
      </w:r>
    </w:p>
    <w:p w14:paraId="7B44F72F" w14:textId="77777777" w:rsidR="0046133C" w:rsidRDefault="0046133C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0" w:name="_APROBACIÓN_-_ir"/>
      <w:bookmarkEnd w:id="20"/>
      <w:r>
        <w:br w:type="page"/>
      </w:r>
    </w:p>
    <w:p w14:paraId="04AB9633" w14:textId="0B8B54E8" w:rsidR="000C1ED6" w:rsidRPr="0013274F" w:rsidRDefault="0013274F" w:rsidP="00CD22FD">
      <w:pPr>
        <w:pStyle w:val="Ttulo1"/>
        <w:jc w:val="both"/>
      </w:pPr>
      <w:bookmarkStart w:id="21" w:name="_APROBACIÓN_-_ir_1"/>
      <w:bookmarkEnd w:id="21"/>
      <w:r w:rsidRPr="0013274F">
        <w:lastRenderedPageBreak/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1FB2B4A1" w14:textId="77777777" w:rsidR="0013274F" w:rsidRDefault="0013274F" w:rsidP="00CD22FD">
      <w:pPr>
        <w:jc w:val="both"/>
      </w:pPr>
    </w:p>
    <w:p w14:paraId="45ADC811" w14:textId="65E51064" w:rsidR="000C1ED6" w:rsidRDefault="000C1ED6" w:rsidP="00CD22FD">
      <w:pPr>
        <w:jc w:val="both"/>
      </w:pPr>
      <w:r w:rsidRPr="00076F56">
        <w:t>Aprobado por:</w:t>
      </w:r>
    </w:p>
    <w:p w14:paraId="18AC2A1B" w14:textId="77777777" w:rsidR="0013274F" w:rsidRPr="00076F56" w:rsidRDefault="0013274F" w:rsidP="00CD22FD">
      <w:pPr>
        <w:jc w:val="both"/>
      </w:pPr>
    </w:p>
    <w:p w14:paraId="36E10E17" w14:textId="24FC19AA" w:rsidR="000C1ED6" w:rsidRPr="00076F56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="0013274F" w:rsidRPr="00352BFC">
        <w:rPr>
          <w:b/>
          <w:bCs/>
        </w:rPr>
        <w:t>D</w:t>
      </w:r>
      <w:r w:rsidR="0013274F" w:rsidRPr="00352BFC">
        <w:rPr>
          <w:b/>
          <w:bCs/>
          <w:i/>
          <w:iCs/>
        </w:rPr>
        <w:t>avid Cueli Chavarría</w:t>
      </w:r>
    </w:p>
    <w:p w14:paraId="72E660FE" w14:textId="4B1829C6" w:rsidR="000C1ED6" w:rsidRPr="00076F56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 w:rsidR="0013274F">
        <w:t>en</w:t>
      </w:r>
      <w:r w:rsidRPr="00076F56">
        <w:t xml:space="preserve"> </w:t>
      </w:r>
      <w:hyperlink r:id="rId19" w:history="1">
        <w:r w:rsidRPr="0013274F">
          <w:rPr>
            <w:rStyle w:val="Hipervnculo"/>
            <w:b/>
            <w:bCs/>
          </w:rPr>
          <w:t>dcueli.com</w:t>
        </w:r>
      </w:hyperlink>
    </w:p>
    <w:p w14:paraId="0B23EBE9" w14:textId="605556A7" w:rsidR="000C1ED6" w:rsidRPr="00903501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2BFC" w:rsidRPr="00352BFC">
        <w:rPr>
          <w:b/>
          <w:bCs/>
          <w:i/>
          <w:iCs/>
        </w:rPr>
        <w:t>02/feb/2026</w:t>
      </w:r>
    </w:p>
    <w:p w14:paraId="4605C3BC" w14:textId="77777777" w:rsidR="00903501" w:rsidRDefault="00903501" w:rsidP="00CD22FD">
      <w:pPr>
        <w:jc w:val="both"/>
        <w:rPr>
          <w:i/>
          <w:iCs/>
        </w:rPr>
      </w:pPr>
    </w:p>
    <w:p w14:paraId="499D46FF" w14:textId="77777777" w:rsidR="00C74A97" w:rsidRDefault="00C74A97" w:rsidP="00CD22FD">
      <w:pPr>
        <w:pStyle w:val="Ttulo1"/>
        <w:jc w:val="both"/>
      </w:pPr>
      <w:bookmarkStart w:id="22" w:name="_ESTADO_DEL_DOCUMENTO"/>
      <w:bookmarkEnd w:id="22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31B98080" w14:textId="77777777" w:rsidR="00C74A97" w:rsidRDefault="00C74A97" w:rsidP="00CD22FD">
      <w:pPr>
        <w:jc w:val="both"/>
      </w:pPr>
    </w:p>
    <w:p w14:paraId="34837C80" w14:textId="3DE28D42" w:rsidR="00C74A97" w:rsidRPr="00F113BA" w:rsidRDefault="00F113BA" w:rsidP="00CD22FD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C74A97" w:rsidRPr="00F113BA">
        <w:rPr>
          <w:rStyle w:val="Hipervnculo"/>
        </w:rPr>
        <w:t>Versión: 1.0</w:t>
      </w:r>
      <w:r w:rsidRPr="00F113BA">
        <w:rPr>
          <w:rStyle w:val="Hipervnculo"/>
        </w:rPr>
        <w:t>.0</w:t>
      </w:r>
    </w:p>
    <w:p w14:paraId="334C17B6" w14:textId="51AE7715" w:rsidR="00C74A97" w:rsidRPr="005F6272" w:rsidRDefault="00F113BA" w:rsidP="00CD22FD">
      <w:pPr>
        <w:pStyle w:val="Prrafodelista"/>
        <w:numPr>
          <w:ilvl w:val="0"/>
          <w:numId w:val="54"/>
        </w:numPr>
        <w:jc w:val="both"/>
      </w:pPr>
      <w:r>
        <w:fldChar w:fldCharType="end"/>
      </w:r>
      <w:r w:rsidR="00C74A97">
        <w:t xml:space="preserve">Estado: </w:t>
      </w:r>
      <w:r w:rsidRPr="00F113BA">
        <w:rPr>
          <w:b/>
          <w:bCs/>
        </w:rPr>
        <w:t>FINALIZADO</w:t>
      </w:r>
    </w:p>
    <w:p w14:paraId="0284F1B8" w14:textId="77777777" w:rsidR="000C1ED6" w:rsidRPr="000C1ED6" w:rsidRDefault="000C1ED6" w:rsidP="00CD22FD">
      <w:pPr>
        <w:jc w:val="both"/>
      </w:pPr>
    </w:p>
    <w:sectPr w:rsidR="000C1ED6" w:rsidRPr="000C1ED6" w:rsidSect="00BD0942">
      <w:headerReference w:type="default" r:id="rId20"/>
      <w:footerReference w:type="default" r:id="rId21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B5DF" w14:textId="77777777" w:rsidR="00323C2D" w:rsidRDefault="00323C2D">
      <w:r>
        <w:separator/>
      </w:r>
    </w:p>
    <w:p w14:paraId="0D4D2566" w14:textId="77777777" w:rsidR="00323C2D" w:rsidRDefault="00323C2D"/>
  </w:endnote>
  <w:endnote w:type="continuationSeparator" w:id="0">
    <w:p w14:paraId="1E123B02" w14:textId="77777777" w:rsidR="00323C2D" w:rsidRDefault="00323C2D">
      <w:r>
        <w:continuationSeparator/>
      </w:r>
    </w:p>
    <w:p w14:paraId="3C6E8E39" w14:textId="77777777" w:rsidR="00323C2D" w:rsidRDefault="00323C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ED4F" w14:textId="77777777" w:rsidR="00323C2D" w:rsidRDefault="00323C2D">
      <w:r>
        <w:separator/>
      </w:r>
    </w:p>
    <w:p w14:paraId="1A69D0A9" w14:textId="77777777" w:rsidR="00323C2D" w:rsidRDefault="00323C2D"/>
  </w:footnote>
  <w:footnote w:type="continuationSeparator" w:id="0">
    <w:p w14:paraId="28C5F7D7" w14:textId="77777777" w:rsidR="00323C2D" w:rsidRDefault="00323C2D">
      <w:r>
        <w:continuationSeparator/>
      </w:r>
    </w:p>
    <w:p w14:paraId="4DC1BE8F" w14:textId="77777777" w:rsidR="00323C2D" w:rsidRDefault="00323C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41E31499" w:rsidR="00BD0942" w:rsidRPr="000712D1" w:rsidRDefault="008352C1" w:rsidP="00A81019">
          <w:pPr>
            <w:pStyle w:val="Piedepgina"/>
            <w:jc w:val="center"/>
          </w:pPr>
          <w:hyperlink r:id="rId1" w:history="1">
            <w:r w:rsidRPr="00AC3A3E">
              <w:rPr>
                <w:rStyle w:val="Hipervnculo"/>
              </w:rPr>
              <w:t>dcueli.com</w:t>
            </w:r>
          </w:hyperlink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AED5C02" w:rsidR="00331157" w:rsidRPr="00331157" w:rsidRDefault="00CD22FD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proofErr w:type="spellStart"/>
          <w:r w:rsidRPr="00CD22FD">
            <w:rPr>
              <w:color w:val="767171" w:themeColor="background2" w:themeShade="80"/>
              <w:sz w:val="20"/>
            </w:rPr>
            <w:t>Stakeholders</w:t>
          </w:r>
          <w:proofErr w:type="spellEnd"/>
          <w:r w:rsidRPr="00CD22FD">
            <w:rPr>
              <w:color w:val="767171" w:themeColor="background2" w:themeShade="80"/>
              <w:sz w:val="20"/>
            </w:rPr>
            <w:t xml:space="preserve"> &amp; roles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8pt;height:304.7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4B0F"/>
    <w:multiLevelType w:val="multilevel"/>
    <w:tmpl w:val="AB5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A6C2C"/>
    <w:multiLevelType w:val="multilevel"/>
    <w:tmpl w:val="2B1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09199A"/>
    <w:multiLevelType w:val="multilevel"/>
    <w:tmpl w:val="C74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2E17"/>
    <w:multiLevelType w:val="multilevel"/>
    <w:tmpl w:val="B8E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8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973980"/>
    <w:multiLevelType w:val="multilevel"/>
    <w:tmpl w:val="445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532C2"/>
    <w:multiLevelType w:val="multilevel"/>
    <w:tmpl w:val="DF4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 w15:restartNumberingAfterBreak="0">
    <w:nsid w:val="23331439"/>
    <w:multiLevelType w:val="multilevel"/>
    <w:tmpl w:val="0D6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EA4F9E"/>
    <w:multiLevelType w:val="multilevel"/>
    <w:tmpl w:val="728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8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6D03A9"/>
    <w:multiLevelType w:val="multilevel"/>
    <w:tmpl w:val="1E3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713AA7"/>
    <w:multiLevelType w:val="multilevel"/>
    <w:tmpl w:val="918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1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2C2198"/>
    <w:multiLevelType w:val="multilevel"/>
    <w:tmpl w:val="EC2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D714027"/>
    <w:multiLevelType w:val="multilevel"/>
    <w:tmpl w:val="CB1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C001CC"/>
    <w:multiLevelType w:val="multilevel"/>
    <w:tmpl w:val="3E9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17C04"/>
    <w:multiLevelType w:val="multilevel"/>
    <w:tmpl w:val="07D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8" w15:restartNumberingAfterBreak="0">
    <w:nsid w:val="4EF30023"/>
    <w:multiLevelType w:val="multilevel"/>
    <w:tmpl w:val="D5D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2E1E95"/>
    <w:multiLevelType w:val="multilevel"/>
    <w:tmpl w:val="D1C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031746C"/>
    <w:multiLevelType w:val="multilevel"/>
    <w:tmpl w:val="384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B63C29"/>
    <w:multiLevelType w:val="multilevel"/>
    <w:tmpl w:val="570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E77CF0"/>
    <w:multiLevelType w:val="multilevel"/>
    <w:tmpl w:val="8E8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5FA6CD9"/>
    <w:multiLevelType w:val="multilevel"/>
    <w:tmpl w:val="34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CE27661"/>
    <w:multiLevelType w:val="multilevel"/>
    <w:tmpl w:val="50E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0391088"/>
    <w:multiLevelType w:val="multilevel"/>
    <w:tmpl w:val="DF5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5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77"/>
  </w:num>
  <w:num w:numId="2" w16cid:durableId="902325847">
    <w:abstractNumId w:val="37"/>
  </w:num>
  <w:num w:numId="3" w16cid:durableId="988821880">
    <w:abstractNumId w:val="17"/>
  </w:num>
  <w:num w:numId="4" w16cid:durableId="1096286354">
    <w:abstractNumId w:val="104"/>
  </w:num>
  <w:num w:numId="5" w16cid:durableId="1564828212">
    <w:abstractNumId w:val="107"/>
  </w:num>
  <w:num w:numId="6" w16cid:durableId="408036902">
    <w:abstractNumId w:val="60"/>
  </w:num>
  <w:num w:numId="7" w16cid:durableId="552619947">
    <w:abstractNumId w:val="2"/>
  </w:num>
  <w:num w:numId="8" w16cid:durableId="1162701328">
    <w:abstractNumId w:val="96"/>
  </w:num>
  <w:num w:numId="9" w16cid:durableId="814100682">
    <w:abstractNumId w:val="53"/>
  </w:num>
  <w:num w:numId="10" w16cid:durableId="180318813">
    <w:abstractNumId w:val="25"/>
  </w:num>
  <w:num w:numId="11" w16cid:durableId="1079794263">
    <w:abstractNumId w:val="0"/>
  </w:num>
  <w:num w:numId="12" w16cid:durableId="730806067">
    <w:abstractNumId w:val="20"/>
  </w:num>
  <w:num w:numId="13" w16cid:durableId="1002659298">
    <w:abstractNumId w:val="40"/>
  </w:num>
  <w:num w:numId="14" w16cid:durableId="2095736121">
    <w:abstractNumId w:val="7"/>
  </w:num>
  <w:num w:numId="15" w16cid:durableId="1001929712">
    <w:abstractNumId w:val="80"/>
  </w:num>
  <w:num w:numId="16" w16cid:durableId="219025717">
    <w:abstractNumId w:val="61"/>
  </w:num>
  <w:num w:numId="17" w16cid:durableId="492066569">
    <w:abstractNumId w:val="34"/>
  </w:num>
  <w:num w:numId="18" w16cid:durableId="638078303">
    <w:abstractNumId w:val="15"/>
  </w:num>
  <w:num w:numId="19" w16cid:durableId="43650790">
    <w:abstractNumId w:val="16"/>
  </w:num>
  <w:num w:numId="20" w16cid:durableId="549732192">
    <w:abstractNumId w:val="23"/>
  </w:num>
  <w:num w:numId="21" w16cid:durableId="1468738966">
    <w:abstractNumId w:val="50"/>
  </w:num>
  <w:num w:numId="22" w16cid:durableId="2062630928">
    <w:abstractNumId w:val="68"/>
  </w:num>
  <w:num w:numId="23" w16cid:durableId="1364210148">
    <w:abstractNumId w:val="73"/>
  </w:num>
  <w:num w:numId="24" w16cid:durableId="1382941373">
    <w:abstractNumId w:val="43"/>
  </w:num>
  <w:num w:numId="25" w16cid:durableId="1110663902">
    <w:abstractNumId w:val="31"/>
  </w:num>
  <w:num w:numId="26" w16cid:durableId="312684505">
    <w:abstractNumId w:val="62"/>
  </w:num>
  <w:num w:numId="27" w16cid:durableId="623192434">
    <w:abstractNumId w:val="36"/>
  </w:num>
  <w:num w:numId="28" w16cid:durableId="716857032">
    <w:abstractNumId w:val="106"/>
  </w:num>
  <w:num w:numId="29" w16cid:durableId="1258443407">
    <w:abstractNumId w:val="63"/>
  </w:num>
  <w:num w:numId="30" w16cid:durableId="880946462">
    <w:abstractNumId w:val="11"/>
  </w:num>
  <w:num w:numId="31" w16cid:durableId="925918693">
    <w:abstractNumId w:val="86"/>
  </w:num>
  <w:num w:numId="32" w16cid:durableId="2097970418">
    <w:abstractNumId w:val="38"/>
  </w:num>
  <w:num w:numId="33" w16cid:durableId="741099369">
    <w:abstractNumId w:val="70"/>
  </w:num>
  <w:num w:numId="34" w16cid:durableId="1128352080">
    <w:abstractNumId w:val="48"/>
  </w:num>
  <w:num w:numId="35" w16cid:durableId="1528062044">
    <w:abstractNumId w:val="108"/>
  </w:num>
  <w:num w:numId="36" w16cid:durableId="2066830880">
    <w:abstractNumId w:val="59"/>
  </w:num>
  <w:num w:numId="37" w16cid:durableId="1429545440">
    <w:abstractNumId w:val="98"/>
  </w:num>
  <w:num w:numId="38" w16cid:durableId="1947735070">
    <w:abstractNumId w:val="3"/>
  </w:num>
  <w:num w:numId="39" w16cid:durableId="1521819505">
    <w:abstractNumId w:val="89"/>
  </w:num>
  <w:num w:numId="40" w16cid:durableId="166024332">
    <w:abstractNumId w:val="72"/>
  </w:num>
  <w:num w:numId="41" w16cid:durableId="2101676064">
    <w:abstractNumId w:val="64"/>
  </w:num>
  <w:num w:numId="42" w16cid:durableId="1359696986">
    <w:abstractNumId w:val="81"/>
  </w:num>
  <w:num w:numId="43" w16cid:durableId="1531143192">
    <w:abstractNumId w:val="66"/>
  </w:num>
  <w:num w:numId="44" w16cid:durableId="1686201787">
    <w:abstractNumId w:val="18"/>
  </w:num>
  <w:num w:numId="45" w16cid:durableId="1416904238">
    <w:abstractNumId w:val="42"/>
  </w:num>
  <w:num w:numId="46" w16cid:durableId="2026319050">
    <w:abstractNumId w:val="14"/>
  </w:num>
  <w:num w:numId="47" w16cid:durableId="514225857">
    <w:abstractNumId w:val="29"/>
  </w:num>
  <w:num w:numId="48" w16cid:durableId="545068969">
    <w:abstractNumId w:val="94"/>
  </w:num>
  <w:num w:numId="49" w16cid:durableId="1824933259">
    <w:abstractNumId w:val="30"/>
  </w:num>
  <w:num w:numId="50" w16cid:durableId="1069352379">
    <w:abstractNumId w:val="71"/>
  </w:num>
  <w:num w:numId="51" w16cid:durableId="461309903">
    <w:abstractNumId w:val="46"/>
  </w:num>
  <w:num w:numId="52" w16cid:durableId="445545886">
    <w:abstractNumId w:val="88"/>
  </w:num>
  <w:num w:numId="53" w16cid:durableId="967781129">
    <w:abstractNumId w:val="28"/>
  </w:num>
  <w:num w:numId="54" w16cid:durableId="1982688472">
    <w:abstractNumId w:val="83"/>
  </w:num>
  <w:num w:numId="55" w16cid:durableId="1291209225">
    <w:abstractNumId w:val="13"/>
  </w:num>
  <w:num w:numId="56" w16cid:durableId="389694142">
    <w:abstractNumId w:val="47"/>
  </w:num>
  <w:num w:numId="57" w16cid:durableId="490948039">
    <w:abstractNumId w:val="44"/>
  </w:num>
  <w:num w:numId="58" w16cid:durableId="809830526">
    <w:abstractNumId w:val="52"/>
  </w:num>
  <w:num w:numId="59" w16cid:durableId="185488541">
    <w:abstractNumId w:val="69"/>
  </w:num>
  <w:num w:numId="60" w16cid:durableId="442458979">
    <w:abstractNumId w:val="26"/>
  </w:num>
  <w:num w:numId="61" w16cid:durableId="1954898027">
    <w:abstractNumId w:val="45"/>
  </w:num>
  <w:num w:numId="62" w16cid:durableId="1716350385">
    <w:abstractNumId w:val="19"/>
  </w:num>
  <w:num w:numId="63" w16cid:durableId="1954944771">
    <w:abstractNumId w:val="105"/>
  </w:num>
  <w:num w:numId="64" w16cid:durableId="766269299">
    <w:abstractNumId w:val="97"/>
  </w:num>
  <w:num w:numId="65" w16cid:durableId="1663241880">
    <w:abstractNumId w:val="33"/>
  </w:num>
  <w:num w:numId="66" w16cid:durableId="1369791328">
    <w:abstractNumId w:val="35"/>
  </w:num>
  <w:num w:numId="67" w16cid:durableId="1550267102">
    <w:abstractNumId w:val="109"/>
  </w:num>
  <w:num w:numId="68" w16cid:durableId="274137233">
    <w:abstractNumId w:val="87"/>
  </w:num>
  <w:num w:numId="69" w16cid:durableId="1456560849">
    <w:abstractNumId w:val="54"/>
  </w:num>
  <w:num w:numId="70" w16cid:durableId="325983809">
    <w:abstractNumId w:val="67"/>
  </w:num>
  <w:num w:numId="71" w16cid:durableId="106506998">
    <w:abstractNumId w:val="102"/>
  </w:num>
  <w:num w:numId="72" w16cid:durableId="281228336">
    <w:abstractNumId w:val="55"/>
  </w:num>
  <w:num w:numId="73" w16cid:durableId="500581696">
    <w:abstractNumId w:val="57"/>
  </w:num>
  <w:num w:numId="74" w16cid:durableId="247151471">
    <w:abstractNumId w:val="111"/>
  </w:num>
  <w:num w:numId="75" w16cid:durableId="442306129">
    <w:abstractNumId w:val="79"/>
  </w:num>
  <w:num w:numId="76" w16cid:durableId="98259902">
    <w:abstractNumId w:val="112"/>
  </w:num>
  <w:num w:numId="77" w16cid:durableId="1656950022">
    <w:abstractNumId w:val="93"/>
  </w:num>
  <w:num w:numId="78" w16cid:durableId="21976109">
    <w:abstractNumId w:val="82"/>
  </w:num>
  <w:num w:numId="79" w16cid:durableId="1893611530">
    <w:abstractNumId w:val="8"/>
  </w:num>
  <w:num w:numId="80" w16cid:durableId="370810510">
    <w:abstractNumId w:val="84"/>
  </w:num>
  <w:num w:numId="81" w16cid:durableId="551188305">
    <w:abstractNumId w:val="39"/>
  </w:num>
  <w:num w:numId="82" w16cid:durableId="673995121">
    <w:abstractNumId w:val="5"/>
  </w:num>
  <w:num w:numId="83" w16cid:durableId="2103600809">
    <w:abstractNumId w:val="49"/>
  </w:num>
  <w:num w:numId="84" w16cid:durableId="1714842425">
    <w:abstractNumId w:val="32"/>
  </w:num>
  <w:num w:numId="85" w16cid:durableId="1027684073">
    <w:abstractNumId w:val="51"/>
  </w:num>
  <w:num w:numId="86" w16cid:durableId="1668902865">
    <w:abstractNumId w:val="101"/>
  </w:num>
  <w:num w:numId="87" w16cid:durableId="1048528031">
    <w:abstractNumId w:val="56"/>
  </w:num>
  <w:num w:numId="88" w16cid:durableId="936787894">
    <w:abstractNumId w:val="110"/>
  </w:num>
  <w:num w:numId="89" w16cid:durableId="1551916320">
    <w:abstractNumId w:val="99"/>
  </w:num>
  <w:num w:numId="90" w16cid:durableId="315378479">
    <w:abstractNumId w:val="4"/>
  </w:num>
  <w:num w:numId="91" w16cid:durableId="150562808">
    <w:abstractNumId w:val="12"/>
  </w:num>
  <w:num w:numId="92" w16cid:durableId="153572940">
    <w:abstractNumId w:val="1"/>
  </w:num>
  <w:num w:numId="93" w16cid:durableId="1457717784">
    <w:abstractNumId w:val="91"/>
  </w:num>
  <w:num w:numId="94" w16cid:durableId="807085738">
    <w:abstractNumId w:val="103"/>
  </w:num>
  <w:num w:numId="95" w16cid:durableId="2138864519">
    <w:abstractNumId w:val="10"/>
  </w:num>
  <w:num w:numId="96" w16cid:durableId="1990743378">
    <w:abstractNumId w:val="75"/>
  </w:num>
  <w:num w:numId="97" w16cid:durableId="878053127">
    <w:abstractNumId w:val="92"/>
  </w:num>
  <w:num w:numId="98" w16cid:durableId="1983079423">
    <w:abstractNumId w:val="65"/>
  </w:num>
  <w:num w:numId="99" w16cid:durableId="892732339">
    <w:abstractNumId w:val="6"/>
  </w:num>
  <w:num w:numId="100" w16cid:durableId="367412163">
    <w:abstractNumId w:val="24"/>
  </w:num>
  <w:num w:numId="101" w16cid:durableId="772745796">
    <w:abstractNumId w:val="74"/>
  </w:num>
  <w:num w:numId="102" w16cid:durableId="2071071642">
    <w:abstractNumId w:val="27"/>
  </w:num>
  <w:num w:numId="103" w16cid:durableId="1048190756">
    <w:abstractNumId w:val="58"/>
  </w:num>
  <w:num w:numId="104" w16cid:durableId="528183936">
    <w:abstractNumId w:val="95"/>
  </w:num>
  <w:num w:numId="105" w16cid:durableId="761806140">
    <w:abstractNumId w:val="100"/>
  </w:num>
  <w:num w:numId="106" w16cid:durableId="1440636641">
    <w:abstractNumId w:val="90"/>
  </w:num>
  <w:num w:numId="107" w16cid:durableId="496728334">
    <w:abstractNumId w:val="21"/>
  </w:num>
  <w:num w:numId="108" w16cid:durableId="1141145319">
    <w:abstractNumId w:val="78"/>
  </w:num>
  <w:num w:numId="109" w16cid:durableId="1356417584">
    <w:abstractNumId w:val="41"/>
  </w:num>
  <w:num w:numId="110" w16cid:durableId="1177884550">
    <w:abstractNumId w:val="76"/>
  </w:num>
  <w:num w:numId="111" w16cid:durableId="343434996">
    <w:abstractNumId w:val="22"/>
  </w:num>
  <w:num w:numId="112" w16cid:durableId="1109928282">
    <w:abstractNumId w:val="85"/>
  </w:num>
  <w:num w:numId="113" w16cid:durableId="309866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2545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B094B"/>
    <w:rsid w:val="000C1ED6"/>
    <w:rsid w:val="000D54F6"/>
    <w:rsid w:val="000E63C9"/>
    <w:rsid w:val="000F13EE"/>
    <w:rsid w:val="001100E9"/>
    <w:rsid w:val="001129FE"/>
    <w:rsid w:val="00113423"/>
    <w:rsid w:val="00125114"/>
    <w:rsid w:val="001272FE"/>
    <w:rsid w:val="00130E9D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D6532"/>
    <w:rsid w:val="001F2BC8"/>
    <w:rsid w:val="001F5F6B"/>
    <w:rsid w:val="00204B26"/>
    <w:rsid w:val="002068B1"/>
    <w:rsid w:val="00224885"/>
    <w:rsid w:val="00230360"/>
    <w:rsid w:val="00243EBC"/>
    <w:rsid w:val="00246A35"/>
    <w:rsid w:val="002709FF"/>
    <w:rsid w:val="00273299"/>
    <w:rsid w:val="00284348"/>
    <w:rsid w:val="002B6DC2"/>
    <w:rsid w:val="002C5662"/>
    <w:rsid w:val="002F0AEC"/>
    <w:rsid w:val="002F51F5"/>
    <w:rsid w:val="00305AB6"/>
    <w:rsid w:val="00307A32"/>
    <w:rsid w:val="00312137"/>
    <w:rsid w:val="003176A2"/>
    <w:rsid w:val="00323C2D"/>
    <w:rsid w:val="00330359"/>
    <w:rsid w:val="00331157"/>
    <w:rsid w:val="0033762F"/>
    <w:rsid w:val="00352735"/>
    <w:rsid w:val="00352BFC"/>
    <w:rsid w:val="00360494"/>
    <w:rsid w:val="003658E9"/>
    <w:rsid w:val="00366C7E"/>
    <w:rsid w:val="00384EA3"/>
    <w:rsid w:val="003A12F7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4D62"/>
    <w:rsid w:val="00437026"/>
    <w:rsid w:val="0044085A"/>
    <w:rsid w:val="00444CAE"/>
    <w:rsid w:val="00453C79"/>
    <w:rsid w:val="004570B4"/>
    <w:rsid w:val="0046133C"/>
    <w:rsid w:val="00465B39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44B8"/>
    <w:rsid w:val="00516A86"/>
    <w:rsid w:val="00525323"/>
    <w:rsid w:val="005275F6"/>
    <w:rsid w:val="00544F27"/>
    <w:rsid w:val="00553FFF"/>
    <w:rsid w:val="00572102"/>
    <w:rsid w:val="005757AF"/>
    <w:rsid w:val="00594731"/>
    <w:rsid w:val="00597D65"/>
    <w:rsid w:val="005A154D"/>
    <w:rsid w:val="005A6822"/>
    <w:rsid w:val="005B1EDB"/>
    <w:rsid w:val="005B625B"/>
    <w:rsid w:val="005C571E"/>
    <w:rsid w:val="005C5B17"/>
    <w:rsid w:val="005F00B2"/>
    <w:rsid w:val="005F1BB0"/>
    <w:rsid w:val="005F6272"/>
    <w:rsid w:val="005F77B7"/>
    <w:rsid w:val="0060094C"/>
    <w:rsid w:val="006036AA"/>
    <w:rsid w:val="00611B9E"/>
    <w:rsid w:val="00623B4C"/>
    <w:rsid w:val="00632613"/>
    <w:rsid w:val="00636BFE"/>
    <w:rsid w:val="00645531"/>
    <w:rsid w:val="0064713C"/>
    <w:rsid w:val="0065205D"/>
    <w:rsid w:val="00652763"/>
    <w:rsid w:val="00656C4D"/>
    <w:rsid w:val="006650B5"/>
    <w:rsid w:val="006750DB"/>
    <w:rsid w:val="006A14D6"/>
    <w:rsid w:val="006A1A49"/>
    <w:rsid w:val="006A76E3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87BBA"/>
    <w:rsid w:val="00791D15"/>
    <w:rsid w:val="00797A89"/>
    <w:rsid w:val="007B29F3"/>
    <w:rsid w:val="007C1EAD"/>
    <w:rsid w:val="007C6B52"/>
    <w:rsid w:val="007D16C5"/>
    <w:rsid w:val="007F5AEA"/>
    <w:rsid w:val="00802E6C"/>
    <w:rsid w:val="008139EF"/>
    <w:rsid w:val="0081408A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1B83"/>
    <w:rsid w:val="008D740E"/>
    <w:rsid w:val="008E4171"/>
    <w:rsid w:val="008E4F35"/>
    <w:rsid w:val="00902178"/>
    <w:rsid w:val="00903501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A49E8"/>
    <w:rsid w:val="009C0A3E"/>
    <w:rsid w:val="009C523B"/>
    <w:rsid w:val="009C5959"/>
    <w:rsid w:val="009C7720"/>
    <w:rsid w:val="009D6391"/>
    <w:rsid w:val="009E377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A56A5"/>
    <w:rsid w:val="00AB02A7"/>
    <w:rsid w:val="00AC29F3"/>
    <w:rsid w:val="00AC3A3E"/>
    <w:rsid w:val="00AE3A77"/>
    <w:rsid w:val="00AE7197"/>
    <w:rsid w:val="00B1190B"/>
    <w:rsid w:val="00B231E5"/>
    <w:rsid w:val="00B47A1E"/>
    <w:rsid w:val="00B5142F"/>
    <w:rsid w:val="00B77577"/>
    <w:rsid w:val="00B801D7"/>
    <w:rsid w:val="00B83977"/>
    <w:rsid w:val="00B878FF"/>
    <w:rsid w:val="00BA1013"/>
    <w:rsid w:val="00BA4CE3"/>
    <w:rsid w:val="00BD0942"/>
    <w:rsid w:val="00BD5941"/>
    <w:rsid w:val="00BF3671"/>
    <w:rsid w:val="00C02B87"/>
    <w:rsid w:val="00C23529"/>
    <w:rsid w:val="00C4086D"/>
    <w:rsid w:val="00C4177A"/>
    <w:rsid w:val="00C56AFC"/>
    <w:rsid w:val="00C573F8"/>
    <w:rsid w:val="00C60F61"/>
    <w:rsid w:val="00C63CEA"/>
    <w:rsid w:val="00C71F8D"/>
    <w:rsid w:val="00C74A97"/>
    <w:rsid w:val="00C7699F"/>
    <w:rsid w:val="00C937FE"/>
    <w:rsid w:val="00CA1896"/>
    <w:rsid w:val="00CA475D"/>
    <w:rsid w:val="00CB536C"/>
    <w:rsid w:val="00CB5B28"/>
    <w:rsid w:val="00CB6EE7"/>
    <w:rsid w:val="00CC6752"/>
    <w:rsid w:val="00CC7033"/>
    <w:rsid w:val="00CD22FD"/>
    <w:rsid w:val="00CD3A5D"/>
    <w:rsid w:val="00CE31F0"/>
    <w:rsid w:val="00CF5371"/>
    <w:rsid w:val="00D0323A"/>
    <w:rsid w:val="00D0559F"/>
    <w:rsid w:val="00D064B5"/>
    <w:rsid w:val="00D077E9"/>
    <w:rsid w:val="00D1032C"/>
    <w:rsid w:val="00D21042"/>
    <w:rsid w:val="00D3091E"/>
    <w:rsid w:val="00D42CB7"/>
    <w:rsid w:val="00D43A78"/>
    <w:rsid w:val="00D4623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B7116"/>
    <w:rsid w:val="00DC706A"/>
    <w:rsid w:val="00DD152F"/>
    <w:rsid w:val="00DE213F"/>
    <w:rsid w:val="00DF027C"/>
    <w:rsid w:val="00DF5E90"/>
    <w:rsid w:val="00DF7D96"/>
    <w:rsid w:val="00E00A32"/>
    <w:rsid w:val="00E15127"/>
    <w:rsid w:val="00E22ACD"/>
    <w:rsid w:val="00E42776"/>
    <w:rsid w:val="00E470B7"/>
    <w:rsid w:val="00E620B0"/>
    <w:rsid w:val="00E62476"/>
    <w:rsid w:val="00E702C3"/>
    <w:rsid w:val="00E81B40"/>
    <w:rsid w:val="00E873B5"/>
    <w:rsid w:val="00EC3088"/>
    <w:rsid w:val="00EE5B68"/>
    <w:rsid w:val="00EF555B"/>
    <w:rsid w:val="00F027BB"/>
    <w:rsid w:val="00F0307A"/>
    <w:rsid w:val="00F113BA"/>
    <w:rsid w:val="00F11DCF"/>
    <w:rsid w:val="00F14C3F"/>
    <w:rsid w:val="00F15841"/>
    <w:rsid w:val="00F162EA"/>
    <w:rsid w:val="00F30321"/>
    <w:rsid w:val="00F46DA1"/>
    <w:rsid w:val="00F47CC9"/>
    <w:rsid w:val="00F52D27"/>
    <w:rsid w:val="00F54B60"/>
    <w:rsid w:val="00F83527"/>
    <w:rsid w:val="00F8365F"/>
    <w:rsid w:val="00FA024F"/>
    <w:rsid w:val="00FA2C51"/>
    <w:rsid w:val="00FD583F"/>
    <w:rsid w:val="00FD7488"/>
    <w:rsid w:val="00FE143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E143C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E143C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7concolores-nfasis1">
    <w:name w:val="List Table 7 Colorful Accent 1"/>
    <w:basedOn w:val="Tablanormal"/>
    <w:uiPriority w:val="52"/>
    <w:rsid w:val="0046133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113BA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04B26"/>
    <w:rsid w:val="0023140F"/>
    <w:rsid w:val="002C5662"/>
    <w:rsid w:val="004010E7"/>
    <w:rsid w:val="00464257"/>
    <w:rsid w:val="00491E1D"/>
    <w:rsid w:val="005B625B"/>
    <w:rsid w:val="00674CB7"/>
    <w:rsid w:val="006B176B"/>
    <w:rsid w:val="00815D96"/>
    <w:rsid w:val="00960C1A"/>
    <w:rsid w:val="0097282C"/>
    <w:rsid w:val="00C94860"/>
    <w:rsid w:val="00C974A8"/>
    <w:rsid w:val="00D34A8F"/>
    <w:rsid w:val="00D53B4D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3768</TotalTime>
  <Pages>7</Pages>
  <Words>667</Words>
  <Characters>4265</Characters>
  <Application>Microsoft Office Word</Application>
  <DocSecurity>0</DocSecurity>
  <Lines>269</Lines>
  <Paragraphs>187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186</cp:revision>
  <cp:lastPrinted>2025-01-27T10:08:00Z</cp:lastPrinted>
  <dcterms:created xsi:type="dcterms:W3CDTF">2024-12-23T16:16:00Z</dcterms:created>
  <dcterms:modified xsi:type="dcterms:W3CDTF">2026-02-10T08:34:00Z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