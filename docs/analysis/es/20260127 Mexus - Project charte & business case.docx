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9131CB3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r w:rsidRPr="00D76649">
                  <w:rPr>
                    <w:noProof/>
                    <w:color w:val="3B3838" w:themeColor="background2" w:themeShade="40"/>
                  </w:rPr>
                  <w:t>dcueli.com</w:t>
                </w:r>
              </w:p>
            </w:sdtContent>
          </w:sdt>
          <w:p w14:paraId="1EBE45E5" w14:textId="73FEC833" w:rsidR="00CD3A5D" w:rsidRPr="00E42776" w:rsidRDefault="00EE5B68" w:rsidP="00AE7197">
            <w:pPr>
              <w:rPr>
                <w:i/>
                <w:noProof/>
                <w:color w:val="808080" w:themeColor="background1" w:themeShade="80"/>
              </w:rPr>
            </w:pPr>
            <w:r w:rsidRPr="00EE5B68">
              <w:rPr>
                <w:noProof/>
                <w:color w:val="808080" w:themeColor="background1" w:themeShade="80"/>
              </w:rPr>
              <w:t xml:space="preserve">Acta de Constitución del Proyecto </w:t>
            </w:r>
            <w:r>
              <w:rPr>
                <w:noProof/>
                <w:color w:val="808080" w:themeColor="background1" w:themeShade="80"/>
              </w:rPr>
              <w:t>&amp;</w:t>
            </w:r>
            <w:r w:rsidRPr="00EE5B68">
              <w:rPr>
                <w:noProof/>
                <w:color w:val="808080" w:themeColor="background1" w:themeShade="80"/>
              </w:rPr>
              <w:t xml:space="preserve"> Caso de Negocio </w:t>
            </w:r>
            <w:r w:rsidR="00CD3A5D"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4EC61EAD" w14:textId="03D471DD" w:rsidR="00A342BC" w:rsidRPr="003B2086" w:rsidRDefault="0060094C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r w:rsidRPr="00230360">
        <w:rPr>
          <w:rStyle w:val="Hipervnculo"/>
          <w:rFonts w:cstheme="minorHAnsi"/>
        </w:rPr>
        <w:fldChar w:fldCharType="begin"/>
      </w:r>
      <w:r w:rsidR="003B2086">
        <w:rPr>
          <w:rStyle w:val="Hipervnculo"/>
          <w:rFonts w:cstheme="minorHAnsi"/>
        </w:rPr>
        <w:instrText>HYPERLINK  \l "_VISIÓN_DEL_PRODUCTO"</w:instrText>
      </w:r>
      <w:r w:rsidRPr="00230360">
        <w:rPr>
          <w:rStyle w:val="Hipervnculo"/>
          <w:rFonts w:cstheme="minorHAnsi"/>
        </w:rPr>
      </w:r>
      <w:r w:rsidRPr="00230360">
        <w:rPr>
          <w:rStyle w:val="Hipervnculo"/>
          <w:rFonts w:cstheme="minorHAnsi"/>
        </w:rPr>
        <w:fldChar w:fldCharType="separate"/>
      </w:r>
      <w:r w:rsidR="0049251D" w:rsidRPr="003B2086">
        <w:rPr>
          <w:rStyle w:val="Hipervnculo"/>
          <w:rFonts w:cstheme="minorHAnsi"/>
          <w:i/>
          <w:iCs/>
        </w:rPr>
        <w:t>Visión del producto</w:t>
      </w:r>
    </w:p>
    <w:p w14:paraId="3FF03017" w14:textId="20ED616A" w:rsidR="00230360" w:rsidRPr="0049251D" w:rsidRDefault="0060094C" w:rsidP="0049251D">
      <w:pPr>
        <w:pStyle w:val="Encabezado"/>
        <w:numPr>
          <w:ilvl w:val="1"/>
          <w:numId w:val="24"/>
        </w:numPr>
        <w:rPr>
          <w:rStyle w:val="Hipervnculo"/>
          <w:u w:val="none"/>
          <w:lang w:eastAsia="es-ES"/>
        </w:rPr>
      </w:pPr>
      <w:r w:rsidRPr="00230360">
        <w:rPr>
          <w:rStyle w:val="Hipervnculo"/>
          <w:rFonts w:cstheme="minorHAnsi"/>
        </w:rPr>
        <w:fldChar w:fldCharType="end"/>
      </w:r>
      <w:hyperlink w:anchor="_Descripción_general" w:history="1">
        <w:r w:rsidR="0049251D" w:rsidRPr="003B2086">
          <w:rPr>
            <w:rStyle w:val="Hipervnculo"/>
          </w:rPr>
          <w:t>Descripción general</w:t>
        </w:r>
      </w:hyperlink>
    </w:p>
    <w:p w14:paraId="7C71AC75" w14:textId="51B42CEF" w:rsidR="00A342BC" w:rsidRPr="000D54F6" w:rsidRDefault="0049251D" w:rsidP="0049251D">
      <w:pPr>
        <w:pStyle w:val="Encabezado"/>
        <w:numPr>
          <w:ilvl w:val="1"/>
          <w:numId w:val="24"/>
        </w:numPr>
        <w:rPr>
          <w:rFonts w:cstheme="minorHAnsi"/>
        </w:rPr>
      </w:pPr>
      <w:hyperlink w:anchor="_Problemas_que_resuelve" w:history="1">
        <w:r w:rsidRPr="000635DF">
          <w:rPr>
            <w:rStyle w:val="Hipervnculo"/>
          </w:rPr>
          <w:t>Problema</w:t>
        </w:r>
        <w:r w:rsidR="000635DF">
          <w:rPr>
            <w:rStyle w:val="Hipervnculo"/>
          </w:rPr>
          <w:t>s</w:t>
        </w:r>
        <w:r w:rsidRPr="000635DF">
          <w:rPr>
            <w:rStyle w:val="Hipervnculo"/>
          </w:rPr>
          <w:t xml:space="preserve"> que resuelve</w:t>
        </w:r>
      </w:hyperlink>
    </w:p>
    <w:p w14:paraId="2FF1F6FF" w14:textId="735D6E3A" w:rsidR="00791D15" w:rsidRPr="008B36C4" w:rsidRDefault="0049251D" w:rsidP="0049251D">
      <w:pPr>
        <w:pStyle w:val="Encabezado"/>
        <w:numPr>
          <w:ilvl w:val="1"/>
          <w:numId w:val="24"/>
        </w:numPr>
        <w:rPr>
          <w:rStyle w:val="Hipervnculo"/>
        </w:rPr>
      </w:pPr>
      <w:hyperlink w:anchor="_Visión_a_medio" w:history="1">
        <w:r w:rsidRPr="00772137">
          <w:rPr>
            <w:rStyle w:val="Hipervnculo"/>
          </w:rPr>
          <w:t>Visión a medio plazo</w:t>
        </w:r>
      </w:hyperlink>
    </w:p>
    <w:p w14:paraId="3F583C79" w14:textId="225A34CC" w:rsidR="0049251D" w:rsidRDefault="0049251D" w:rsidP="0049251D">
      <w:pPr>
        <w:pStyle w:val="Encabezado"/>
        <w:numPr>
          <w:ilvl w:val="0"/>
          <w:numId w:val="24"/>
        </w:numPr>
      </w:pPr>
      <w:hyperlink w:anchor="_OBJETIVOS_DEL_PROYECTO" w:history="1">
        <w:r w:rsidRPr="00772137">
          <w:rPr>
            <w:rStyle w:val="Hipervnculo"/>
          </w:rPr>
          <w:t>Objetivos del proyecto</w:t>
        </w:r>
      </w:hyperlink>
    </w:p>
    <w:p w14:paraId="3F8D4B70" w14:textId="722735AD" w:rsidR="0049251D" w:rsidRDefault="0049251D" w:rsidP="0049251D">
      <w:pPr>
        <w:pStyle w:val="Encabezado"/>
        <w:numPr>
          <w:ilvl w:val="0"/>
          <w:numId w:val="25"/>
        </w:numPr>
      </w:pPr>
      <w:hyperlink w:anchor="_Objetivo_principal" w:history="1">
        <w:r w:rsidRPr="00772137">
          <w:rPr>
            <w:rStyle w:val="Hipervnculo"/>
          </w:rPr>
          <w:t>Objetivo principal</w:t>
        </w:r>
      </w:hyperlink>
    </w:p>
    <w:p w14:paraId="34E19CC6" w14:textId="56470342" w:rsidR="004E30E7" w:rsidRPr="004E30E7" w:rsidRDefault="004E30E7" w:rsidP="0049251D">
      <w:pPr>
        <w:pStyle w:val="Encabezado"/>
        <w:numPr>
          <w:ilvl w:val="0"/>
          <w:numId w:val="25"/>
        </w:numPr>
      </w:pPr>
      <w:hyperlink w:anchor="_Objetivos_secundarios" w:history="1">
        <w:r w:rsidRPr="004E30E7">
          <w:rPr>
            <w:rStyle w:val="Hipervnculo"/>
          </w:rPr>
          <w:t>Objetivo</w:t>
        </w:r>
        <w:r>
          <w:rPr>
            <w:rStyle w:val="Hipervnculo"/>
          </w:rPr>
          <w:t>s</w:t>
        </w:r>
        <w:r w:rsidRPr="004E30E7">
          <w:rPr>
            <w:rStyle w:val="Hipervnculo"/>
          </w:rPr>
          <w:t xml:space="preserve"> secundario</w:t>
        </w:r>
      </w:hyperlink>
      <w:r>
        <w:t>s</w:t>
      </w:r>
    </w:p>
    <w:p w14:paraId="5C9D45A7" w14:textId="4124C501" w:rsidR="0049251D" w:rsidRDefault="0049251D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772137">
          <w:rPr>
            <w:rStyle w:val="Hipervnculo"/>
          </w:rPr>
          <w:t>Objetivos específicos de la versión 0.1.0 (MVP)</w:t>
        </w:r>
      </w:hyperlink>
    </w:p>
    <w:p w14:paraId="303CF137" w14:textId="0CF23A4A" w:rsidR="0049251D" w:rsidRDefault="0049251D" w:rsidP="0049251D">
      <w:pPr>
        <w:pStyle w:val="Encabezado"/>
        <w:numPr>
          <w:ilvl w:val="0"/>
          <w:numId w:val="24"/>
        </w:numPr>
      </w:pPr>
      <w:hyperlink w:anchor="_ALCANCE_DEL_PRODUCTO" w:history="1">
        <w:r w:rsidRPr="00772137">
          <w:rPr>
            <w:rStyle w:val="Hipervnculo"/>
          </w:rPr>
          <w:t>Alcance del producto</w:t>
        </w:r>
      </w:hyperlink>
    </w:p>
    <w:p w14:paraId="2CFE8580" w14:textId="355CACAB" w:rsidR="0049251D" w:rsidRDefault="0049251D" w:rsidP="0049251D">
      <w:pPr>
        <w:pStyle w:val="Encabezado"/>
        <w:numPr>
          <w:ilvl w:val="1"/>
          <w:numId w:val="26"/>
        </w:numPr>
      </w:pPr>
      <w:hyperlink w:anchor="_Alcance_incluido_(in-scope)" w:history="1">
        <w:r w:rsidRPr="00772137">
          <w:rPr>
            <w:rStyle w:val="Hipervnculo"/>
          </w:rPr>
          <w:t>Alcance incluido (in-scope) para Mexus 0.1.0</w:t>
        </w:r>
      </w:hyperlink>
    </w:p>
    <w:p w14:paraId="3B545405" w14:textId="208CBED0" w:rsidR="0049251D" w:rsidRDefault="0049251D" w:rsidP="0049251D">
      <w:pPr>
        <w:pStyle w:val="Encabezado"/>
        <w:numPr>
          <w:ilvl w:val="1"/>
          <w:numId w:val="26"/>
        </w:numPr>
      </w:pPr>
      <w:hyperlink w:anchor="_Alcance_excluido_(out-of-scope)" w:history="1">
        <w:r w:rsidRPr="00772137">
          <w:rPr>
            <w:rStyle w:val="Hipervnculo"/>
          </w:rPr>
          <w:t>Alcance excluido (out-of-scope) para Mexus 0.1.0</w:t>
        </w:r>
      </w:hyperlink>
    </w:p>
    <w:p w14:paraId="2D281976" w14:textId="2FCB1929" w:rsidR="0049251D" w:rsidRDefault="0049251D" w:rsidP="0049251D">
      <w:pPr>
        <w:pStyle w:val="Encabezado"/>
        <w:numPr>
          <w:ilvl w:val="0"/>
          <w:numId w:val="24"/>
        </w:numPr>
      </w:pPr>
      <w:hyperlink w:anchor="_STAKEHOLDERS_&amp;_ROLES" w:history="1">
        <w:r w:rsidRPr="00772137">
          <w:rPr>
            <w:rStyle w:val="Hipervnculo"/>
          </w:rPr>
          <w:t>Stakeholders y roles</w:t>
        </w:r>
      </w:hyperlink>
    </w:p>
    <w:p w14:paraId="76658EF1" w14:textId="2E1B3DA2" w:rsidR="0049251D" w:rsidRDefault="0049251D" w:rsidP="008139EF">
      <w:pPr>
        <w:pStyle w:val="Encabezado"/>
        <w:numPr>
          <w:ilvl w:val="1"/>
          <w:numId w:val="27"/>
        </w:numPr>
      </w:pPr>
      <w:hyperlink w:anchor="_Stakeholders_clave" w:history="1">
        <w:r w:rsidRPr="00772137">
          <w:rPr>
            <w:rStyle w:val="Hipervnculo"/>
          </w:rPr>
          <w:t>Stakeholders clave</w:t>
        </w:r>
      </w:hyperlink>
    </w:p>
    <w:p w14:paraId="54FAB95B" w14:textId="77777777" w:rsidR="00BA1013" w:rsidRDefault="008B36C4" w:rsidP="00BA1013">
      <w:pPr>
        <w:pStyle w:val="Encabezado"/>
        <w:numPr>
          <w:ilvl w:val="0"/>
          <w:numId w:val="24"/>
        </w:numPr>
      </w:pPr>
      <w:hyperlink w:anchor="_BENEFICIOS_ESPERADOS" w:history="1">
        <w:r w:rsidRPr="008B36C4">
          <w:rPr>
            <w:rStyle w:val="Hipervnculo"/>
          </w:rPr>
          <w:t>Beneficios esperados</w:t>
        </w:r>
      </w:hyperlink>
    </w:p>
    <w:p w14:paraId="243F4D60" w14:textId="524685C0" w:rsidR="00BA1013" w:rsidRDefault="00BA1013" w:rsidP="00BA1013">
      <w:pPr>
        <w:pStyle w:val="Encabezado"/>
        <w:numPr>
          <w:ilvl w:val="1"/>
          <w:numId w:val="58"/>
        </w:numPr>
        <w:ind w:left="1434" w:hanging="357"/>
      </w:pPr>
      <w:hyperlink w:anchor="_Para_el_usuario" w:history="1">
        <w:r w:rsidRPr="00BA1013">
          <w:rPr>
            <w:rStyle w:val="Hipervnculo"/>
          </w:rPr>
          <w:t>Para el Usuario</w:t>
        </w:r>
      </w:hyperlink>
    </w:p>
    <w:p w14:paraId="3129B3E7" w14:textId="42D701E5" w:rsidR="0049251D" w:rsidRDefault="0049251D" w:rsidP="0049251D">
      <w:pPr>
        <w:pStyle w:val="Encabezado"/>
        <w:numPr>
          <w:ilvl w:val="0"/>
          <w:numId w:val="24"/>
        </w:numPr>
      </w:pPr>
      <w:hyperlink w:anchor="_SUPUESTOS_Y_RESTRICCIONES" w:history="1">
        <w:r w:rsidRPr="00611B9E">
          <w:rPr>
            <w:rStyle w:val="Hipervnculo"/>
          </w:rPr>
          <w:t>Supuestos y restricciones</w:t>
        </w:r>
      </w:hyperlink>
    </w:p>
    <w:p w14:paraId="27E7849A" w14:textId="66D4199F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Supuestos" w:history="1">
        <w:r w:rsidRPr="00611B9E">
          <w:rPr>
            <w:rStyle w:val="Hipervnculo"/>
          </w:rPr>
          <w:t>Supuestos</w:t>
        </w:r>
      </w:hyperlink>
    </w:p>
    <w:p w14:paraId="790050AE" w14:textId="276372F3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Restricciones" w:history="1">
        <w:r w:rsidRPr="00611B9E">
          <w:rPr>
            <w:rStyle w:val="Hipervnculo"/>
          </w:rPr>
          <w:t>Restricciones</w:t>
        </w:r>
      </w:hyperlink>
    </w:p>
    <w:p w14:paraId="1EA1AAD5" w14:textId="611EFDCF" w:rsidR="008B36C4" w:rsidRDefault="008B36C4" w:rsidP="008B36C4">
      <w:pPr>
        <w:pStyle w:val="Prrafodelista"/>
        <w:numPr>
          <w:ilvl w:val="0"/>
          <w:numId w:val="24"/>
        </w:numPr>
      </w:pPr>
      <w:hyperlink w:anchor="_CRITERIOS_DE_ÉXITO" w:history="1">
        <w:r w:rsidRPr="008B36C4">
          <w:rPr>
            <w:rStyle w:val="Hipervnculo"/>
          </w:rPr>
          <w:t>Criterios de Éxito</w:t>
        </w:r>
      </w:hyperlink>
    </w:p>
    <w:p w14:paraId="269F62ED" w14:textId="695638D7" w:rsidR="008B36C4" w:rsidRDefault="008B36C4" w:rsidP="008B36C4">
      <w:pPr>
        <w:pStyle w:val="Prrafodelista"/>
        <w:numPr>
          <w:ilvl w:val="0"/>
          <w:numId w:val="24"/>
        </w:numPr>
      </w:pPr>
      <w:hyperlink w:anchor="_ESTADO_DEL_DOCUMENTO" w:history="1">
        <w:r w:rsidRPr="008B36C4">
          <w:rPr>
            <w:rStyle w:val="Hipervnculo"/>
          </w:rPr>
          <w:t>Estado del documento</w:t>
        </w:r>
      </w:hyperlink>
    </w:p>
    <w:p w14:paraId="411C2A5C" w14:textId="77777777" w:rsidR="0049251D" w:rsidRDefault="0049251D">
      <w:pPr>
        <w:spacing w:after="200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9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0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1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2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E73704B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3"/>
        <w:gridCol w:w="2514"/>
        <w:gridCol w:w="4981"/>
        <w:gridCol w:w="1476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Autor</w:t>
            </w:r>
          </w:p>
        </w:tc>
      </w:tr>
      <w:tr w:rsidR="004570B4" w:rsidRPr="006F063E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158682B4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6F3F2C">
              <w:rPr>
                <w:i/>
                <w:color w:val="FFFFFF" w:themeColor="background1"/>
              </w:rPr>
              <w:t>7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3FBCFC0C" w:rsidR="004570B4" w:rsidRPr="004C10B6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4570B4" w:rsidRPr="006F063E" w14:paraId="1CCBD7FD" w14:textId="77777777" w:rsidTr="001610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73BF40F5" w14:textId="208668D3" w:rsidR="004570B4" w:rsidRPr="006F063E" w:rsidRDefault="004570B4" w:rsidP="00651635">
            <w:pPr>
              <w:pStyle w:val="Contenido"/>
            </w:pPr>
          </w:p>
        </w:tc>
        <w:tc>
          <w:tcPr>
            <w:tcW w:w="0" w:type="auto"/>
          </w:tcPr>
          <w:p w14:paraId="0B2BE59A" w14:textId="0846A34F" w:rsidR="004570B4" w:rsidRPr="006F063E" w:rsidRDefault="00BA4CE3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28/01/2026</w:t>
            </w:r>
          </w:p>
        </w:tc>
        <w:tc>
          <w:tcPr>
            <w:tcW w:w="0" w:type="auto"/>
            <w:hideMark/>
          </w:tcPr>
          <w:p w14:paraId="13AD718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Control de versiones</w:t>
            </w:r>
          </w:p>
          <w:p w14:paraId="7FEA33AB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Visión del producto</w:t>
            </w:r>
          </w:p>
          <w:p w14:paraId="2E13FC52" w14:textId="177A415A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10B6">
              <w:rPr>
                <w:rStyle w:val="nfasis"/>
                <w:sz w:val="18"/>
                <w:szCs w:val="18"/>
              </w:rPr>
              <w:t>Visión a medio plazo</w:t>
            </w:r>
          </w:p>
        </w:tc>
        <w:tc>
          <w:tcPr>
            <w:tcW w:w="0" w:type="auto"/>
            <w:hideMark/>
          </w:tcPr>
          <w:p w14:paraId="4FC3922E" w14:textId="2D00FD1F" w:rsidR="004570B4" w:rsidRPr="006F063E" w:rsidRDefault="004C10B6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BA4CE3">
              <w:t>cueli</w:t>
            </w:r>
          </w:p>
        </w:tc>
      </w:tr>
      <w:tr w:rsidR="00BA4CE3" w:rsidRPr="006F063E" w14:paraId="0C6C0245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5329C041" w14:textId="77777777" w:rsidR="00BA4CE3" w:rsidRPr="006F063E" w:rsidRDefault="00BA4CE3" w:rsidP="00BA4CE3">
            <w:pPr>
              <w:pStyle w:val="Contenido"/>
            </w:pPr>
          </w:p>
        </w:tc>
        <w:tc>
          <w:tcPr>
            <w:tcW w:w="0" w:type="auto"/>
            <w:shd w:val="clear" w:color="auto" w:fill="4E91CD"/>
            <w:hideMark/>
          </w:tcPr>
          <w:p w14:paraId="03C15210" w14:textId="71FA74C1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29/01/2026</w:t>
            </w:r>
          </w:p>
        </w:tc>
        <w:tc>
          <w:tcPr>
            <w:tcW w:w="0" w:type="auto"/>
            <w:shd w:val="clear" w:color="auto" w:fill="4E91CD"/>
            <w:hideMark/>
          </w:tcPr>
          <w:p w14:paraId="0F11F2BA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Alcance del producto</w:t>
            </w:r>
          </w:p>
          <w:p w14:paraId="3E9981FE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Stakeholders y roles</w:t>
            </w:r>
          </w:p>
          <w:p w14:paraId="221CBE7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Beneficios esperados</w:t>
            </w:r>
          </w:p>
          <w:p w14:paraId="43C4E414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Supuestos y restricciones</w:t>
            </w:r>
          </w:p>
          <w:p w14:paraId="736EBA37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Criterios de Éxito</w:t>
            </w:r>
          </w:p>
          <w:p w14:paraId="14C7D51C" w14:textId="5862215C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Estado del documento </w:t>
            </w:r>
          </w:p>
          <w:p w14:paraId="620811DA" w14:textId="77777777" w:rsidR="004C10B6" w:rsidRPr="004C10B6" w:rsidRDefault="004C10B6" w:rsidP="004C10B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  <w:p w14:paraId="2A75D820" w14:textId="233A75D9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4C10B6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  <w:hideMark/>
          </w:tcPr>
          <w:p w14:paraId="05F112D4" w14:textId="24375EA7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dcueli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62B19688" w14:textId="39DCA5D8" w:rsidR="00EE5B68" w:rsidRDefault="00EE5B68" w:rsidP="00EE5B68">
      <w:pPr>
        <w:pStyle w:val="Ttulo1"/>
      </w:pPr>
      <w:bookmarkStart w:id="4" w:name="_Investigación_y_Aprendizaje"/>
      <w:bookmarkStart w:id="5" w:name="_Desarrollo"/>
      <w:bookmarkStart w:id="6" w:name="_VISIÓN_DEL_PRODUCTO"/>
      <w:bookmarkStart w:id="7" w:name="_Estructura_de_carpetas"/>
      <w:bookmarkStart w:id="8" w:name="_Mecánicas_implementadas"/>
      <w:bookmarkStart w:id="9" w:name="_Dificultades_encontradas"/>
      <w:bookmarkStart w:id="10" w:name="_Problemas_que_resuelve"/>
      <w:bookmarkEnd w:id="4"/>
      <w:bookmarkEnd w:id="5"/>
      <w:bookmarkEnd w:id="6"/>
      <w:bookmarkEnd w:id="7"/>
      <w:bookmarkEnd w:id="8"/>
      <w:bookmarkEnd w:id="9"/>
      <w:bookmarkEnd w:id="10"/>
      <w:r>
        <w:t>INFORMACIÓN GENERAL DEL PROYECTO</w:t>
      </w:r>
    </w:p>
    <w:p w14:paraId="51E8C874" w14:textId="16FEC188" w:rsidR="00EE5B68" w:rsidRDefault="00EE5B68" w:rsidP="00EE5B68">
      <w:pPr>
        <w:pStyle w:val="Ttulo2"/>
      </w:pPr>
      <w:r>
        <w:t>Nombre del proyecto</w:t>
      </w:r>
    </w:p>
    <w:p w14:paraId="6A5EFD4E" w14:textId="77777777" w:rsidR="00EE5B68" w:rsidRDefault="00EE5B68" w:rsidP="00EE5B68">
      <w:r>
        <w:t>Nombre: Mexus</w:t>
      </w:r>
    </w:p>
    <w:p w14:paraId="59287A24" w14:textId="77777777" w:rsidR="00EE5B68" w:rsidRDefault="00EE5B68" w:rsidP="00EE5B68">
      <w:r>
        <w:t>Tipo de proyecto: Desarrollo de aplicación móvil para Android (uso personal, no comercial).</w:t>
      </w:r>
    </w:p>
    <w:p w14:paraId="53091FA3" w14:textId="77777777" w:rsidR="00EE5B68" w:rsidRDefault="00EE5B68" w:rsidP="00EE5B68"/>
    <w:p w14:paraId="00E2AAFF" w14:textId="68BB21B5" w:rsidR="00EE5B68" w:rsidRDefault="00EE5B68" w:rsidP="00EE5B68">
      <w:pPr>
        <w:pStyle w:val="Ttulo2"/>
      </w:pPr>
      <w:r>
        <w:t>Patrocinador y responsable</w:t>
      </w:r>
    </w:p>
    <w:p w14:paraId="12C6AC0A" w14:textId="77777777" w:rsidR="00EE5B68" w:rsidRDefault="00EE5B68" w:rsidP="00EE5B68">
      <w:r>
        <w:t>Patrocinador del proyecto: el propio desarrollador/usuario de Mexus.</w:t>
      </w:r>
    </w:p>
    <w:p w14:paraId="6AC2C656" w14:textId="77777777" w:rsidR="00EE5B68" w:rsidRDefault="00EE5B68" w:rsidP="00EE5B68">
      <w:r>
        <w:t>Responsable global del proyecto:</w:t>
      </w:r>
    </w:p>
    <w:p w14:paraId="4D3FBA41" w14:textId="77777777" w:rsidR="00EE5B68" w:rsidRDefault="00EE5B68" w:rsidP="00EE5B68">
      <w:r>
        <w:t>Nombre: (tu nombre)</w:t>
      </w:r>
    </w:p>
    <w:p w14:paraId="20D92C14" w14:textId="77777777" w:rsidR="00EE5B68" w:rsidRDefault="00EE5B68" w:rsidP="00EE5B68">
      <w:r>
        <w:t>Roles: Product Owner, Project Manager, Arquitecto de Software, Desarrollador, QA y Scrum Master.</w:t>
      </w:r>
    </w:p>
    <w:p w14:paraId="057D8955" w14:textId="77777777" w:rsidR="00EE5B68" w:rsidRDefault="00EE5B68" w:rsidP="00EE5B68"/>
    <w:p w14:paraId="467CB449" w14:textId="7B98FF1E" w:rsidR="00EE5B68" w:rsidRDefault="00EE5B68" w:rsidP="00EE5B68">
      <w:pPr>
        <w:pStyle w:val="Ttulo2"/>
      </w:pPr>
      <w:r>
        <w:t>Fecha de inicio prevista</w:t>
      </w:r>
    </w:p>
    <w:p w14:paraId="391D3720" w14:textId="77777777" w:rsidR="00EE5B68" w:rsidRDefault="00EE5B68" w:rsidP="00EE5B68">
      <w:r>
        <w:t>Fecha de inicio del proyecto: (rellenar con la fecha que decidas como oficial).</w:t>
      </w:r>
    </w:p>
    <w:p w14:paraId="6BF340A7" w14:textId="77777777" w:rsidR="00EE5B68" w:rsidRDefault="00EE5B68" w:rsidP="00EE5B68"/>
    <w:p w14:paraId="01CA4452" w14:textId="4AD85F9A" w:rsidR="00EE5B68" w:rsidRDefault="00EE5B68" w:rsidP="00EE5B68">
      <w:pPr>
        <w:pStyle w:val="Ttulo1"/>
      </w:pPr>
      <w:r>
        <w:lastRenderedPageBreak/>
        <w:t>Justificación y caso de negocio</w:t>
      </w:r>
    </w:p>
    <w:p w14:paraId="47ABAB1F" w14:textId="102762C1" w:rsidR="00EE5B68" w:rsidRDefault="00EE5B68" w:rsidP="00EE5B68">
      <w:pPr>
        <w:pStyle w:val="Ttulo2"/>
      </w:pPr>
      <w:r>
        <w:t>Problema u oportunidad</w:t>
      </w:r>
    </w:p>
    <w:p w14:paraId="1FD099FC" w14:textId="77777777" w:rsidR="00EE5B68" w:rsidRDefault="00EE5B68" w:rsidP="00EE5B68">
      <w:r>
        <w:t>El usuario necesita una solución fiable y privada para grabar determinadas llamadas telefónicas en su dispositivo Android, sin depender de aplicaciones de terceros que puedan introducir riesgos de privacidad, publicidad, monetización o pérdida de control sobre los datos.</w:t>
      </w:r>
    </w:p>
    <w:p w14:paraId="20B01B3C" w14:textId="77777777" w:rsidR="00EE5B68" w:rsidRDefault="00EE5B68" w:rsidP="00EE5B68">
      <w:r>
        <w:t>La existencia de restricciones técnicas y legales en el ecosistema Android hace especialmente valioso disponer de una solución propia, controlada y diseñada a medida de las necesidades del usuario.</w:t>
      </w:r>
    </w:p>
    <w:p w14:paraId="66D7EF03" w14:textId="77777777" w:rsidR="00EE5B68" w:rsidRDefault="00EE5B68" w:rsidP="00EE5B68"/>
    <w:p w14:paraId="1F11999A" w14:textId="77777777" w:rsidR="00EE5B68" w:rsidRDefault="00EE5B68" w:rsidP="00EE5B68">
      <w:pPr>
        <w:pStyle w:val="Ttulo2"/>
      </w:pPr>
      <w:r>
        <w:t>2.2. Beneficios esperados</w:t>
      </w:r>
    </w:p>
    <w:p w14:paraId="013E6365" w14:textId="77777777" w:rsidR="00EE5B68" w:rsidRDefault="00EE5B68" w:rsidP="00EE5B68">
      <w:r>
        <w:t>Control total sobre el comportamiento de la aplicación y el tratamiento de las grabaciones.</w:t>
      </w:r>
    </w:p>
    <w:p w14:paraId="5177C0E1" w14:textId="77777777" w:rsidR="00EE5B68" w:rsidRDefault="00EE5B68" w:rsidP="00EE5B68">
      <w:r>
        <w:t>Eliminación de dependencias de apps comerciales o de terceros.</w:t>
      </w:r>
    </w:p>
    <w:p w14:paraId="7A2F5180" w14:textId="77777777" w:rsidR="00EE5B68" w:rsidRDefault="00EE5B68" w:rsidP="00EE5B68">
      <w:r>
        <w:t>Oportunidad de aplicar y consolidar conocimientos avanzados en:</w:t>
      </w:r>
    </w:p>
    <w:p w14:paraId="04569809" w14:textId="77777777" w:rsidR="00EE5B68" w:rsidRDefault="00EE5B68" w:rsidP="00EE5B68">
      <w:r>
        <w:t>desarrollo móvil (Ionic, Angular, Capacitor, Java),</w:t>
      </w:r>
    </w:p>
    <w:p w14:paraId="0913408E" w14:textId="77777777" w:rsidR="00EE5B68" w:rsidRDefault="00EE5B68" w:rsidP="00EE5B68">
      <w:r>
        <w:t>gestión de proyectos (PM),</w:t>
      </w:r>
    </w:p>
    <w:p w14:paraId="42A02C4D" w14:textId="77777777" w:rsidR="00EE5B68" w:rsidRDefault="00EE5B68" w:rsidP="00EE5B68">
      <w:r>
        <w:t>gestión de producto (PO),</w:t>
      </w:r>
    </w:p>
    <w:p w14:paraId="15D05FF7" w14:textId="77777777" w:rsidR="00EE5B68" w:rsidRDefault="00EE5B68" w:rsidP="00EE5B68">
      <w:r>
        <w:t>arquitectura de software,</w:t>
      </w:r>
    </w:p>
    <w:p w14:paraId="75FE3FF9" w14:textId="77777777" w:rsidR="00EE5B68" w:rsidRDefault="00EE5B68" w:rsidP="00EE5B68">
      <w:r>
        <w:t>metodologías ágiles (Scrum/Kanban).</w:t>
      </w:r>
    </w:p>
    <w:p w14:paraId="15ACB622" w14:textId="77777777" w:rsidR="00EE5B68" w:rsidRDefault="00EE5B68" w:rsidP="00EE5B68"/>
    <w:p w14:paraId="35E92AF8" w14:textId="77777777" w:rsidR="00EE5B68" w:rsidRDefault="00EE5B68" w:rsidP="00EE5B68">
      <w:pPr>
        <w:pStyle w:val="Ttulo2"/>
      </w:pPr>
      <w:r>
        <w:t>2.3. Alternativas consideradas</w:t>
      </w:r>
    </w:p>
    <w:p w14:paraId="4D223B25" w14:textId="77777777" w:rsidR="00EE5B68" w:rsidRDefault="00EE5B68" w:rsidP="00EE5B68">
      <w:r>
        <w:t>Usar aplicaciones de terceros de grabación de llamadas: descartado por falta de control sobre datos, posibles costes, publicidad y cambios de política.</w:t>
      </w:r>
    </w:p>
    <w:p w14:paraId="3543C61F" w14:textId="77777777" w:rsidR="00EE5B68" w:rsidRDefault="00EE5B68" w:rsidP="00EE5B68">
      <w:r>
        <w:t>No desarrollar la aplicación: descartado porque se perdería la oportunidad de aprendizaje y de disponer de una herramienta a medida.</w:t>
      </w:r>
    </w:p>
    <w:p w14:paraId="45303993" w14:textId="77777777" w:rsidR="00EE5B68" w:rsidRDefault="00EE5B68" w:rsidP="00EE5B68"/>
    <w:p w14:paraId="1B8B3413" w14:textId="77777777" w:rsidR="00EE5B68" w:rsidRDefault="00EE5B68" w:rsidP="00EE5B68">
      <w:pPr>
        <w:pStyle w:val="Ttulo1"/>
      </w:pPr>
      <w:r>
        <w:t>3. Objetivos del proyecto</w:t>
      </w:r>
    </w:p>
    <w:p w14:paraId="46596AAF" w14:textId="77777777" w:rsidR="00EE5B68" w:rsidRDefault="00EE5B68" w:rsidP="00EE5B68">
      <w:pPr>
        <w:pStyle w:val="Ttulo2"/>
      </w:pPr>
      <w:r>
        <w:t>3.1. Objetivo general</w:t>
      </w:r>
    </w:p>
    <w:p w14:paraId="6F5E94BC" w14:textId="77777777" w:rsidR="00EE5B68" w:rsidRDefault="00EE5B68" w:rsidP="00EE5B68">
      <w:r>
        <w:t>Diseñar, desarrollar y mantener una aplicación propia de grabación de llamadas para Android (Mexus), que cumpla con los requisitos funcionales mínimos definidos para la versión 0.1.0 (MVP) y sirva como base para futuras iteraciones y mejoras.</w:t>
      </w:r>
    </w:p>
    <w:p w14:paraId="1A7CF659" w14:textId="77777777" w:rsidR="00EE5B68" w:rsidRDefault="00EE5B68" w:rsidP="00EE5B68">
      <w:pPr>
        <w:pStyle w:val="Ttulo2"/>
      </w:pPr>
      <w:r>
        <w:t>3.2. Objetivos específicos de la versión 0.1.0</w:t>
      </w:r>
    </w:p>
    <w:p w14:paraId="47036629" w14:textId="77777777" w:rsidR="00EE5B68" w:rsidRDefault="00EE5B68" w:rsidP="00EE5B68">
      <w:r>
        <w:t>Implementar un núcleo funcional que permita:</w:t>
      </w:r>
    </w:p>
    <w:p w14:paraId="687304B7" w14:textId="77777777" w:rsidR="00EE5B68" w:rsidRDefault="00EE5B68" w:rsidP="00EE5B68">
      <w:r>
        <w:t>detectar llamadas en Android 10+,</w:t>
      </w:r>
    </w:p>
    <w:p w14:paraId="1F88C7CF" w14:textId="77777777" w:rsidR="00EE5B68" w:rsidRDefault="00EE5B68" w:rsidP="00EE5B68">
      <w:r>
        <w:t>grabar llamadas manualmente mediante un botón visible,</w:t>
      </w:r>
    </w:p>
    <w:p w14:paraId="5D66162E" w14:textId="77777777" w:rsidR="00EE5B68" w:rsidRDefault="00EE5B68" w:rsidP="00EE5B68">
      <w:r>
        <w:t>listar y reproducir las grabaciones con metadatos básicos.</w:t>
      </w:r>
    </w:p>
    <w:p w14:paraId="306DD594" w14:textId="77777777" w:rsidR="00EE5B68" w:rsidRDefault="00EE5B68" w:rsidP="00EE5B68">
      <w:r>
        <w:t>Establecer una arquitectura limpia con plugins nativos separados y capa UI en Ionic+Angular.</w:t>
      </w:r>
    </w:p>
    <w:p w14:paraId="00A753B4" w14:textId="77777777" w:rsidR="00EE5B68" w:rsidRDefault="00EE5B68" w:rsidP="00EE5B68">
      <w:r>
        <w:t>Documentar visión, requisitos, arquitectura y plan de pruebas, siguiendo buenas prácticas de gestión de proyectos TI.</w:t>
      </w:r>
    </w:p>
    <w:p w14:paraId="7C7EFFEA" w14:textId="77777777" w:rsidR="00EE5B68" w:rsidRDefault="00EE5B68" w:rsidP="00EE5B68"/>
    <w:p w14:paraId="5567B614" w14:textId="747D0D95" w:rsidR="00EE5B68" w:rsidRDefault="00EE5B68" w:rsidP="00EE5B68">
      <w:pPr>
        <w:pStyle w:val="Ttulo1"/>
      </w:pPr>
      <w:r>
        <w:t>4. Alcance alto nivel</w:t>
      </w:r>
    </w:p>
    <w:p w14:paraId="06C10190" w14:textId="4C96AD16" w:rsidR="00EE5B68" w:rsidRDefault="00EE5B68" w:rsidP="00EE5B68">
      <w:r>
        <w:t>[D</w:t>
      </w:r>
      <w:r>
        <w:t>ocumento de Visión y Alcance</w:t>
      </w:r>
      <w:r>
        <w:t>]</w:t>
      </w:r>
    </w:p>
    <w:p w14:paraId="3565967A" w14:textId="77777777" w:rsidR="00EE5B68" w:rsidRDefault="00EE5B68" w:rsidP="00EE5B68">
      <w:r>
        <w:t>Plataforma objetivo: Android 10 o superior.</w:t>
      </w:r>
    </w:p>
    <w:p w14:paraId="154AA3C2" w14:textId="77777777" w:rsidR="00EE5B68" w:rsidRDefault="00EE5B68" w:rsidP="00EE5B68">
      <w:r>
        <w:lastRenderedPageBreak/>
        <w:t>Sin backend, sin almacenamiento en la nube, sin publicación en stores, sin monetización.</w:t>
      </w:r>
    </w:p>
    <w:p w14:paraId="6B79105B" w14:textId="77777777" w:rsidR="00EE5B68" w:rsidRDefault="00EE5B68" w:rsidP="00EE5B68">
      <w:r>
        <w:t>Funcionalidad mínima centrada en grabación y gestión local de llamadas, con robustez y control de privacidad básicos.</w:t>
      </w:r>
    </w:p>
    <w:p w14:paraId="1E756CD2" w14:textId="77777777" w:rsidR="00EE5B68" w:rsidRDefault="00EE5B68" w:rsidP="00EE5B68">
      <w:r>
        <w:t>________________________________________</w:t>
      </w:r>
    </w:p>
    <w:p w14:paraId="19DC6E36" w14:textId="77777777" w:rsidR="00EE5B68" w:rsidRDefault="00EE5B68" w:rsidP="00EE5B68">
      <w:r>
        <w:t>5. Riesgos principales (resumen)</w:t>
      </w:r>
    </w:p>
    <w:p w14:paraId="387CD0C1" w14:textId="77777777" w:rsidR="00EE5B68" w:rsidRDefault="00EE5B68" w:rsidP="00EE5B68">
      <w:r>
        <w:t>(El detalle irá en el Registro de Riesgos, esto es un resumen ejecutivo)</w:t>
      </w:r>
    </w:p>
    <w:p w14:paraId="27614C5D" w14:textId="77777777" w:rsidR="00EE5B68" w:rsidRDefault="00EE5B68" w:rsidP="00EE5B68">
      <w:r>
        <w:t>Riesgos técnicos:</w:t>
      </w:r>
    </w:p>
    <w:p w14:paraId="5ABB53DD" w14:textId="77777777" w:rsidR="00EE5B68" w:rsidRDefault="00EE5B68" w:rsidP="00EE5B68">
      <w:r>
        <w:t>Limitaciones de APIs de Android para grabación de llamadas, comportamiento distinto según versión y fabricante.</w:t>
      </w:r>
    </w:p>
    <w:p w14:paraId="5F8D3B72" w14:textId="77777777" w:rsidR="00EE5B68" w:rsidRDefault="00EE5B68" w:rsidP="00EE5B68">
      <w:r>
        <w:t>Riesgos legales:</w:t>
      </w:r>
    </w:p>
    <w:p w14:paraId="482E6F69" w14:textId="77777777" w:rsidR="00EE5B68" w:rsidRDefault="00EE5B68" w:rsidP="00EE5B68">
      <w:r>
        <w:t>Normativas de privacidad y grabación de comunicaciones que pueden afectar al uso de la aplicación según el país.</w:t>
      </w:r>
    </w:p>
    <w:p w14:paraId="3874F7AC" w14:textId="77777777" w:rsidR="00EE5B68" w:rsidRDefault="00EE5B68" w:rsidP="00EE5B68">
      <w:r>
        <w:t>Riesgos de capacidad:</w:t>
      </w:r>
    </w:p>
    <w:p w14:paraId="7A4E43DE" w14:textId="77777777" w:rsidR="00EE5B68" w:rsidRDefault="00EE5B68" w:rsidP="00EE5B68">
      <w:r>
        <w:t>El proyecto depende de un único recurso (tú), con tiempo limitado y necesidad de reengancharse a Angular.</w:t>
      </w:r>
    </w:p>
    <w:p w14:paraId="278E994E" w14:textId="77777777" w:rsidR="00EE5B68" w:rsidRDefault="00EE5B68" w:rsidP="00EE5B68">
      <w:r>
        <w:t>________________________________________</w:t>
      </w:r>
    </w:p>
    <w:p w14:paraId="249C1057" w14:textId="77777777" w:rsidR="00EE5B68" w:rsidRDefault="00EE5B68" w:rsidP="00EE5B68">
      <w:r>
        <w:t>6. Presupuesto estimado (ficticio)</w:t>
      </w:r>
    </w:p>
    <w:p w14:paraId="122BACA1" w14:textId="77777777" w:rsidR="00EE5B68" w:rsidRDefault="00EE5B68" w:rsidP="00EE5B68">
      <w:r>
        <w:t>(Valores de ejemplo, ajusta importes y horas a tu criterio)</w:t>
      </w:r>
    </w:p>
    <w:p w14:paraId="308A59DB" w14:textId="77777777" w:rsidR="00EE5B68" w:rsidRDefault="00EE5B68" w:rsidP="00EE5B68">
      <w:r>
        <w:t>6.1. Estimación de esfuerzo</w:t>
      </w:r>
    </w:p>
    <w:p w14:paraId="46A5F755" w14:textId="77777777" w:rsidR="00EE5B68" w:rsidRDefault="00EE5B68" w:rsidP="00EE5B68">
      <w:r>
        <w:t>Esfuerzo total estimado v0.1.0: 55 puntos (según estimaciones Fibonacci sobre IRF_XX).</w:t>
      </w:r>
    </w:p>
    <w:p w14:paraId="680E4A5F" w14:textId="77777777" w:rsidR="00EE5B68" w:rsidRDefault="00EE5B68" w:rsidP="00EE5B68">
      <w:r>
        <w:t>Para efectos de presupuesto, se asume una equivalencia por ejemplo:</w:t>
      </w:r>
    </w:p>
    <w:p w14:paraId="07481E31" w14:textId="77777777" w:rsidR="00EE5B68" w:rsidRDefault="00EE5B68" w:rsidP="00EE5B68">
      <w:r>
        <w:t>1 punto ≈ 2 horas de trabajo (ajustable).</w:t>
      </w:r>
    </w:p>
    <w:p w14:paraId="74BB050E" w14:textId="77777777" w:rsidR="00EE5B68" w:rsidRDefault="00EE5B68" w:rsidP="00EE5B68">
      <w:r>
        <w:t>Total ≈ 110 horas.</w:t>
      </w:r>
    </w:p>
    <w:p w14:paraId="45BDE053" w14:textId="77777777" w:rsidR="00EE5B68" w:rsidRDefault="00EE5B68" w:rsidP="00EE5B68">
      <w:r>
        <w:t>6.2. Coste teórico</w:t>
      </w:r>
    </w:p>
    <w:p w14:paraId="20539BE8" w14:textId="77777777" w:rsidR="00EE5B68" w:rsidRDefault="00EE5B68" w:rsidP="00EE5B68">
      <w:r>
        <w:t>Tarifa interna de referencia: por ejemplo, 40 €/h.</w:t>
      </w:r>
    </w:p>
    <w:p w14:paraId="4290DF42" w14:textId="77777777" w:rsidR="00EE5B68" w:rsidRDefault="00EE5B68" w:rsidP="00EE5B68">
      <w:r>
        <w:t>Presupuesto teórico: 110 h × 40 €/h = 4.400 €.</w:t>
      </w:r>
    </w:p>
    <w:p w14:paraId="4AD1C7DC" w14:textId="77777777" w:rsidR="00EE5B68" w:rsidRDefault="00EE5B68" w:rsidP="00EE5B68">
      <w:r>
        <w:t>6.3. Distribución por fases</w:t>
      </w:r>
    </w:p>
    <w:p w14:paraId="6CED1770" w14:textId="77777777" w:rsidR="00EE5B68" w:rsidRDefault="00EE5B68" w:rsidP="00EE5B68">
      <w:r>
        <w:t>Tomando como referencia las proporciones de esfuerzo:</w:t>
      </w:r>
    </w:p>
    <w:p w14:paraId="5EA91FB1" w14:textId="77777777" w:rsidR="00EE5B68" w:rsidRDefault="00EE5B68" w:rsidP="00EE5B68">
      <w:pPr>
        <w:rPr>
          <w:rFonts w:hint="eastAsia"/>
        </w:rPr>
      </w:pPr>
      <w:r>
        <w:rPr>
          <w:rFonts w:hint="eastAsia"/>
        </w:rPr>
        <w:t>Análisis y diseño (20</w:t>
      </w:r>
      <w:r>
        <w:rPr>
          <w:rFonts w:hint="eastAsia"/>
        </w:rPr>
        <w:t>–</w:t>
      </w:r>
      <w:r>
        <w:rPr>
          <w:rFonts w:hint="eastAsia"/>
        </w:rPr>
        <w:t>25%): ~22</w:t>
      </w:r>
      <w:r>
        <w:rPr>
          <w:rFonts w:hint="eastAsia"/>
        </w:rPr>
        <w:t>–</w:t>
      </w:r>
      <w:r>
        <w:rPr>
          <w:rFonts w:hint="eastAsia"/>
        </w:rPr>
        <w:t xml:space="preserve">28 h </w:t>
      </w:r>
      <w:r>
        <w:rPr>
          <w:rFonts w:hint="eastAsia"/>
        </w:rPr>
        <w:t>→</w:t>
      </w:r>
      <w:r>
        <w:rPr>
          <w:rFonts w:hint="eastAsia"/>
        </w:rPr>
        <w:t xml:space="preserve"> 880</w:t>
      </w:r>
      <w:r>
        <w:rPr>
          <w:rFonts w:hint="eastAsia"/>
        </w:rPr>
        <w:t>–</w:t>
      </w:r>
      <w:r>
        <w:rPr>
          <w:rFonts w:hint="eastAsia"/>
        </w:rPr>
        <w:t xml:space="preserve">1.120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1931BAD2" w14:textId="77777777" w:rsidR="00EE5B68" w:rsidRDefault="00EE5B68" w:rsidP="00EE5B68">
      <w:pPr>
        <w:rPr>
          <w:rFonts w:hint="eastAsia"/>
        </w:rPr>
      </w:pPr>
      <w:r>
        <w:rPr>
          <w:rFonts w:hint="eastAsia"/>
        </w:rPr>
        <w:t>Desarrollo (50</w:t>
      </w:r>
      <w:r>
        <w:rPr>
          <w:rFonts w:hint="eastAsia"/>
        </w:rPr>
        <w:t>–</w:t>
      </w:r>
      <w:r>
        <w:rPr>
          <w:rFonts w:hint="eastAsia"/>
        </w:rPr>
        <w:t>60%): ~55</w:t>
      </w:r>
      <w:r>
        <w:rPr>
          <w:rFonts w:hint="eastAsia"/>
        </w:rPr>
        <w:t>–</w:t>
      </w:r>
      <w:r>
        <w:rPr>
          <w:rFonts w:hint="eastAsia"/>
        </w:rPr>
        <w:t xml:space="preserve">66 h </w:t>
      </w:r>
      <w:r>
        <w:rPr>
          <w:rFonts w:hint="eastAsia"/>
        </w:rPr>
        <w:t>→</w:t>
      </w:r>
      <w:r>
        <w:rPr>
          <w:rFonts w:hint="eastAsia"/>
        </w:rPr>
        <w:t xml:space="preserve"> 2.200</w:t>
      </w:r>
      <w:r>
        <w:rPr>
          <w:rFonts w:hint="eastAsia"/>
        </w:rPr>
        <w:t>–</w:t>
      </w:r>
      <w:r>
        <w:rPr>
          <w:rFonts w:hint="eastAsia"/>
        </w:rPr>
        <w:t xml:space="preserve">2.640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23D8C4E3" w14:textId="77777777" w:rsidR="00EE5B68" w:rsidRDefault="00EE5B68" w:rsidP="00EE5B68">
      <w:pPr>
        <w:rPr>
          <w:rFonts w:hint="eastAsia"/>
        </w:rPr>
      </w:pPr>
      <w:r>
        <w:rPr>
          <w:rFonts w:hint="eastAsia"/>
        </w:rPr>
        <w:t xml:space="preserve">Pruebas, documentación y </w:t>
      </w:r>
      <w:r>
        <w:rPr>
          <w:rFonts w:hint="eastAsia"/>
        </w:rPr>
        <w:t>“</w:t>
      </w:r>
      <w:r>
        <w:rPr>
          <w:rFonts w:hint="eastAsia"/>
        </w:rPr>
        <w:t>operación</w:t>
      </w:r>
      <w:r>
        <w:rPr>
          <w:rFonts w:hint="eastAsia"/>
        </w:rPr>
        <w:t>”</w:t>
      </w:r>
      <w:r>
        <w:rPr>
          <w:rFonts w:hint="eastAsia"/>
        </w:rPr>
        <w:t xml:space="preserve"> (20</w:t>
      </w:r>
      <w:r>
        <w:rPr>
          <w:rFonts w:hint="eastAsia"/>
        </w:rPr>
        <w:t>–</w:t>
      </w:r>
      <w:r>
        <w:rPr>
          <w:rFonts w:hint="eastAsia"/>
        </w:rPr>
        <w:t>30%): ~22</w:t>
      </w:r>
      <w:r>
        <w:rPr>
          <w:rFonts w:hint="eastAsia"/>
        </w:rPr>
        <w:t>–</w:t>
      </w:r>
      <w:r>
        <w:rPr>
          <w:rFonts w:hint="eastAsia"/>
        </w:rPr>
        <w:t xml:space="preserve">33 h </w:t>
      </w:r>
      <w:r>
        <w:rPr>
          <w:rFonts w:hint="eastAsia"/>
        </w:rPr>
        <w:t>→</w:t>
      </w:r>
      <w:r>
        <w:rPr>
          <w:rFonts w:hint="eastAsia"/>
        </w:rPr>
        <w:t xml:space="preserve"> 880</w:t>
      </w:r>
      <w:r>
        <w:rPr>
          <w:rFonts w:hint="eastAsia"/>
        </w:rPr>
        <w:t>–</w:t>
      </w:r>
      <w:r>
        <w:rPr>
          <w:rFonts w:hint="eastAsia"/>
        </w:rPr>
        <w:t xml:space="preserve">1.320 </w:t>
      </w:r>
      <w:r>
        <w:rPr>
          <w:rFonts w:hint="eastAsia"/>
        </w:rPr>
        <w:t>€</w:t>
      </w:r>
      <w:r>
        <w:rPr>
          <w:rFonts w:hint="eastAsia"/>
        </w:rPr>
        <w:t>.</w:t>
      </w:r>
    </w:p>
    <w:p w14:paraId="4E05ED97" w14:textId="77777777" w:rsidR="00EE5B68" w:rsidRDefault="00EE5B68" w:rsidP="00EE5B68">
      <w:r>
        <w:t>(En el Plan de Proyecto ya bajaremos más al detalle si quieres repartir por “departamentos” ficticios: PO/PM, Dev, QA, etc.)</w:t>
      </w:r>
    </w:p>
    <w:p w14:paraId="54788B60" w14:textId="77777777" w:rsidR="00EE5B68" w:rsidRDefault="00EE5B68" w:rsidP="00EE5B68">
      <w:r>
        <w:t>________________________________________</w:t>
      </w:r>
    </w:p>
    <w:p w14:paraId="2F87D3B1" w14:textId="77777777" w:rsidR="00EE5B68" w:rsidRDefault="00EE5B68" w:rsidP="00EE5B68">
      <w:r>
        <w:t>7. Criterios de éxito y aceptación del proyecto</w:t>
      </w:r>
    </w:p>
    <w:p w14:paraId="08D103C6" w14:textId="77777777" w:rsidR="00EE5B68" w:rsidRDefault="00EE5B68" w:rsidP="00EE5B68">
      <w:r>
        <w:t>La versión 0.1.0 de Mexus se considera aceptada cuando:</w:t>
      </w:r>
    </w:p>
    <w:p w14:paraId="558A6792" w14:textId="77777777" w:rsidR="00EE5B68" w:rsidRDefault="00EE5B68" w:rsidP="00EE5B68">
      <w:r>
        <w:t>se ha implementado la funcionalidad mínima definida en la SRS para 0.1.0,</w:t>
      </w:r>
    </w:p>
    <w:p w14:paraId="39B41F0F" w14:textId="77777777" w:rsidR="00EE5B68" w:rsidRDefault="00EE5B68" w:rsidP="00EE5B68">
      <w:r>
        <w:t>existe documentación básica (Visión, Acta de Constitución, SRS, Arquitectura, Plan de Pruebas),</w:t>
      </w:r>
    </w:p>
    <w:p w14:paraId="4E18662E" w14:textId="77777777" w:rsidR="00EE5B68" w:rsidRDefault="00EE5B68" w:rsidP="00EE5B68">
      <w:r>
        <w:t>la aplicación funciona de forma estable en el dispositivo Android objetivo,</w:t>
      </w:r>
    </w:p>
    <w:p w14:paraId="1914C37D" w14:textId="77777777" w:rsidR="00EE5B68" w:rsidRDefault="00EE5B68" w:rsidP="00EE5B68">
      <w:r>
        <w:t>y se han identificado y documentado los riesgos y siguientes pasos para versiones posteriores.</w:t>
      </w:r>
    </w:p>
    <w:p w14:paraId="4C9C3E8B" w14:textId="77777777" w:rsidR="00EE5B68" w:rsidRDefault="00EE5B68" w:rsidP="00EE5B68">
      <w:r>
        <w:t>________________________________________</w:t>
      </w:r>
    </w:p>
    <w:p w14:paraId="211833D0" w14:textId="77777777" w:rsidR="00EE5B68" w:rsidRDefault="00EE5B68" w:rsidP="00EE5B68">
      <w:r>
        <w:t>8. Aprobación</w:t>
      </w:r>
    </w:p>
    <w:p w14:paraId="388879D2" w14:textId="77777777" w:rsidR="00EE5B68" w:rsidRDefault="00EE5B68" w:rsidP="00EE5B68">
      <w:r>
        <w:t>(Aquí puedes dejar un bloque tipo firma)</w:t>
      </w:r>
    </w:p>
    <w:p w14:paraId="66B63D29" w14:textId="77777777" w:rsidR="00EE5B68" w:rsidRDefault="00EE5B68" w:rsidP="00EE5B68">
      <w:r>
        <w:t>Aprobado por:</w:t>
      </w:r>
    </w:p>
    <w:p w14:paraId="78553FDB" w14:textId="77777777" w:rsidR="00EE5B68" w:rsidRDefault="00EE5B68" w:rsidP="00EE5B68">
      <w:r>
        <w:t>Nombre:</w:t>
      </w:r>
    </w:p>
    <w:p w14:paraId="797FBF53" w14:textId="77777777" w:rsidR="00EE5B68" w:rsidRDefault="00EE5B68" w:rsidP="00EE5B68">
      <w:r>
        <w:t>Rol: Patrocinador / Responsable del Proyecto</w:t>
      </w:r>
    </w:p>
    <w:p w14:paraId="34DBBC47" w14:textId="77777777" w:rsidR="00EE5B68" w:rsidRDefault="00EE5B68" w:rsidP="00EE5B68">
      <w:r>
        <w:t>Fecha:</w:t>
      </w:r>
    </w:p>
    <w:p w14:paraId="23257162" w14:textId="044B2E0F" w:rsidR="00C23529" w:rsidRDefault="00C23529" w:rsidP="00EE5B68">
      <w:pPr>
        <w:pStyle w:val="Ttulo2"/>
      </w:pPr>
    </w:p>
    <w:sectPr w:rsidR="00C23529" w:rsidSect="00BD0942">
      <w:headerReference w:type="default" r:id="rId13"/>
      <w:footerReference w:type="default" r:id="rId14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445D" w14:textId="77777777" w:rsidR="00DF212E" w:rsidRDefault="00DF212E">
      <w:r>
        <w:separator/>
      </w:r>
    </w:p>
    <w:p w14:paraId="126E620E" w14:textId="77777777" w:rsidR="00DF212E" w:rsidRDefault="00DF212E"/>
  </w:endnote>
  <w:endnote w:type="continuationSeparator" w:id="0">
    <w:p w14:paraId="367C17BC" w14:textId="77777777" w:rsidR="00DF212E" w:rsidRDefault="00DF212E">
      <w:r>
        <w:continuationSeparator/>
      </w:r>
    </w:p>
    <w:p w14:paraId="51A7651B" w14:textId="77777777" w:rsidR="00DF212E" w:rsidRDefault="00DF21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833B" w14:textId="77777777" w:rsidR="00DF212E" w:rsidRDefault="00DF212E">
      <w:r>
        <w:separator/>
      </w:r>
    </w:p>
    <w:p w14:paraId="433F1EFD" w14:textId="77777777" w:rsidR="00DF212E" w:rsidRDefault="00DF212E"/>
  </w:footnote>
  <w:footnote w:type="continuationSeparator" w:id="0">
    <w:p w14:paraId="4B8C1014" w14:textId="77777777" w:rsidR="00DF212E" w:rsidRDefault="00DF212E">
      <w:r>
        <w:continuationSeparator/>
      </w:r>
    </w:p>
    <w:p w14:paraId="5751B53E" w14:textId="77777777" w:rsidR="00DF212E" w:rsidRDefault="00DF21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2136B51" w:rsidR="00BD0942" w:rsidRDefault="008352C1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Visión &amp; Alcance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r>
            <w:rPr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6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4625">
    <w:abstractNumId w:val="45"/>
  </w:num>
  <w:num w:numId="2" w16cid:durableId="902325847">
    <w:abstractNumId w:val="20"/>
  </w:num>
  <w:num w:numId="3" w16cid:durableId="988821880">
    <w:abstractNumId w:val="9"/>
  </w:num>
  <w:num w:numId="4" w16cid:durableId="1096286354">
    <w:abstractNumId w:val="55"/>
  </w:num>
  <w:num w:numId="5" w16cid:durableId="1564828212">
    <w:abstractNumId w:val="57"/>
  </w:num>
  <w:num w:numId="6" w16cid:durableId="408036902">
    <w:abstractNumId w:val="33"/>
  </w:num>
  <w:num w:numId="7" w16cid:durableId="552619947">
    <w:abstractNumId w:val="1"/>
  </w:num>
  <w:num w:numId="8" w16cid:durableId="1162701328">
    <w:abstractNumId w:val="53"/>
  </w:num>
  <w:num w:numId="9" w16cid:durableId="814100682">
    <w:abstractNumId w:val="31"/>
  </w:num>
  <w:num w:numId="10" w16cid:durableId="180318813">
    <w:abstractNumId w:val="13"/>
  </w:num>
  <w:num w:numId="11" w16cid:durableId="1079794263">
    <w:abstractNumId w:val="0"/>
  </w:num>
  <w:num w:numId="12" w16cid:durableId="730806067">
    <w:abstractNumId w:val="11"/>
  </w:num>
  <w:num w:numId="13" w16cid:durableId="1002659298">
    <w:abstractNumId w:val="22"/>
  </w:num>
  <w:num w:numId="14" w16cid:durableId="2095736121">
    <w:abstractNumId w:val="3"/>
  </w:num>
  <w:num w:numId="15" w16cid:durableId="1001929712">
    <w:abstractNumId w:val="46"/>
  </w:num>
  <w:num w:numId="16" w16cid:durableId="219025717">
    <w:abstractNumId w:val="34"/>
  </w:num>
  <w:num w:numId="17" w16cid:durableId="492066569">
    <w:abstractNumId w:val="18"/>
  </w:num>
  <w:num w:numId="18" w16cid:durableId="638078303">
    <w:abstractNumId w:val="7"/>
  </w:num>
  <w:num w:numId="19" w16cid:durableId="43650790">
    <w:abstractNumId w:val="8"/>
  </w:num>
  <w:num w:numId="20" w16cid:durableId="549732192">
    <w:abstractNumId w:val="12"/>
  </w:num>
  <w:num w:numId="21" w16cid:durableId="1468738966">
    <w:abstractNumId w:val="29"/>
  </w:num>
  <w:num w:numId="22" w16cid:durableId="2062630928">
    <w:abstractNumId w:val="39"/>
  </w:num>
  <w:num w:numId="23" w16cid:durableId="1364210148">
    <w:abstractNumId w:val="44"/>
  </w:num>
  <w:num w:numId="24" w16cid:durableId="1382941373">
    <w:abstractNumId w:val="24"/>
  </w:num>
  <w:num w:numId="25" w16cid:durableId="1110663902">
    <w:abstractNumId w:val="17"/>
  </w:num>
  <w:num w:numId="26" w16cid:durableId="312684505">
    <w:abstractNumId w:val="35"/>
  </w:num>
  <w:num w:numId="27" w16cid:durableId="623192434">
    <w:abstractNumId w:val="19"/>
  </w:num>
  <w:num w:numId="28" w16cid:durableId="716857032">
    <w:abstractNumId w:val="56"/>
  </w:num>
  <w:num w:numId="29" w16cid:durableId="1258443407">
    <w:abstractNumId w:val="36"/>
  </w:num>
  <w:num w:numId="30" w16cid:durableId="880946462">
    <w:abstractNumId w:val="4"/>
  </w:num>
  <w:num w:numId="31" w16cid:durableId="925918693">
    <w:abstractNumId w:val="49"/>
  </w:num>
  <w:num w:numId="32" w16cid:durableId="2097970418">
    <w:abstractNumId w:val="21"/>
  </w:num>
  <w:num w:numId="33" w16cid:durableId="741099369">
    <w:abstractNumId w:val="41"/>
  </w:num>
  <w:num w:numId="34" w16cid:durableId="1128352080">
    <w:abstractNumId w:val="28"/>
  </w:num>
  <w:num w:numId="35" w16cid:durableId="1528062044">
    <w:abstractNumId w:val="58"/>
  </w:num>
  <w:num w:numId="36" w16cid:durableId="2066830880">
    <w:abstractNumId w:val="32"/>
  </w:num>
  <w:num w:numId="37" w16cid:durableId="1429545440">
    <w:abstractNumId w:val="54"/>
  </w:num>
  <w:num w:numId="38" w16cid:durableId="1947735070">
    <w:abstractNumId w:val="2"/>
  </w:num>
  <w:num w:numId="39" w16cid:durableId="1521819505">
    <w:abstractNumId w:val="51"/>
  </w:num>
  <w:num w:numId="40" w16cid:durableId="166024332">
    <w:abstractNumId w:val="43"/>
  </w:num>
  <w:num w:numId="41" w16cid:durableId="2101676064">
    <w:abstractNumId w:val="37"/>
  </w:num>
  <w:num w:numId="42" w16cid:durableId="1359696986">
    <w:abstractNumId w:val="47"/>
  </w:num>
  <w:num w:numId="43" w16cid:durableId="1531143192">
    <w:abstractNumId w:val="38"/>
  </w:num>
  <w:num w:numId="44" w16cid:durableId="1686201787">
    <w:abstractNumId w:val="10"/>
  </w:num>
  <w:num w:numId="45" w16cid:durableId="1416904238">
    <w:abstractNumId w:val="23"/>
  </w:num>
  <w:num w:numId="46" w16cid:durableId="2026319050">
    <w:abstractNumId w:val="6"/>
  </w:num>
  <w:num w:numId="47" w16cid:durableId="514225857">
    <w:abstractNumId w:val="15"/>
  </w:num>
  <w:num w:numId="48" w16cid:durableId="545068969">
    <w:abstractNumId w:val="52"/>
  </w:num>
  <w:num w:numId="49" w16cid:durableId="1824933259">
    <w:abstractNumId w:val="16"/>
  </w:num>
  <w:num w:numId="50" w16cid:durableId="1069352379">
    <w:abstractNumId w:val="42"/>
  </w:num>
  <w:num w:numId="51" w16cid:durableId="461309903">
    <w:abstractNumId w:val="26"/>
  </w:num>
  <w:num w:numId="52" w16cid:durableId="445545886">
    <w:abstractNumId w:val="50"/>
  </w:num>
  <w:num w:numId="53" w16cid:durableId="967781129">
    <w:abstractNumId w:val="14"/>
  </w:num>
  <w:num w:numId="54" w16cid:durableId="1982688472">
    <w:abstractNumId w:val="48"/>
  </w:num>
  <w:num w:numId="55" w16cid:durableId="1291209225">
    <w:abstractNumId w:val="5"/>
  </w:num>
  <w:num w:numId="56" w16cid:durableId="389694142">
    <w:abstractNumId w:val="27"/>
  </w:num>
  <w:num w:numId="57" w16cid:durableId="490948039">
    <w:abstractNumId w:val="25"/>
  </w:num>
  <w:num w:numId="58" w16cid:durableId="809830526">
    <w:abstractNumId w:val="30"/>
  </w:num>
  <w:num w:numId="59" w16cid:durableId="1854885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D54F6"/>
    <w:rsid w:val="000E63C9"/>
    <w:rsid w:val="001100E9"/>
    <w:rsid w:val="001129FE"/>
    <w:rsid w:val="00125114"/>
    <w:rsid w:val="001272FE"/>
    <w:rsid w:val="00130E9D"/>
    <w:rsid w:val="00133405"/>
    <w:rsid w:val="00147F24"/>
    <w:rsid w:val="00150A6D"/>
    <w:rsid w:val="001610B0"/>
    <w:rsid w:val="00185B35"/>
    <w:rsid w:val="001D6532"/>
    <w:rsid w:val="001F2BC8"/>
    <w:rsid w:val="001F5F6B"/>
    <w:rsid w:val="002068B1"/>
    <w:rsid w:val="00224885"/>
    <w:rsid w:val="00230360"/>
    <w:rsid w:val="00243EBC"/>
    <w:rsid w:val="00246A35"/>
    <w:rsid w:val="00284348"/>
    <w:rsid w:val="002B6DC2"/>
    <w:rsid w:val="002C5662"/>
    <w:rsid w:val="002F0AEC"/>
    <w:rsid w:val="002F51F5"/>
    <w:rsid w:val="00312137"/>
    <w:rsid w:val="003176A2"/>
    <w:rsid w:val="00330359"/>
    <w:rsid w:val="0033762F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275F6"/>
    <w:rsid w:val="00544F27"/>
    <w:rsid w:val="00572102"/>
    <w:rsid w:val="00594731"/>
    <w:rsid w:val="00597D65"/>
    <w:rsid w:val="005A154D"/>
    <w:rsid w:val="005A6822"/>
    <w:rsid w:val="005B1ED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76E3"/>
    <w:rsid w:val="006E5716"/>
    <w:rsid w:val="006F3F2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A49E8"/>
    <w:rsid w:val="009C0A3E"/>
    <w:rsid w:val="009C5959"/>
    <w:rsid w:val="009C772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B231E5"/>
    <w:rsid w:val="00B47A1E"/>
    <w:rsid w:val="00B5142F"/>
    <w:rsid w:val="00B801D7"/>
    <w:rsid w:val="00B83977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63CEA"/>
    <w:rsid w:val="00C7699F"/>
    <w:rsid w:val="00C937FE"/>
    <w:rsid w:val="00CA1896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212E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8352C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8352C1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cueli/Mexu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cueli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dcueli/Mex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491E1D"/>
    <w:rsid w:val="004B09A0"/>
    <w:rsid w:val="006B176B"/>
    <w:rsid w:val="00960C1A"/>
    <w:rsid w:val="00C94860"/>
    <w:rsid w:val="00D6343F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2311</TotalTime>
  <Pages>5</Pages>
  <Words>955</Words>
  <Characters>5763</Characters>
  <Application>Microsoft Office Word</Application>
  <DocSecurity>0</DocSecurity>
  <Lines>185</Lines>
  <Paragraphs>131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103</cp:revision>
  <cp:lastPrinted>2025-01-27T10:08:00Z</cp:lastPrinted>
  <dcterms:created xsi:type="dcterms:W3CDTF">2024-12-23T16:16:00Z</dcterms:created>
  <dcterms:modified xsi:type="dcterms:W3CDTF">2026-01-29T09:21:00Z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