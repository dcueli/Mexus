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D79B524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23D90552" w14:textId="07A4DF08" w:rsidR="00787BBA" w:rsidRPr="00787BBA" w:rsidRDefault="00787BBA" w:rsidP="00AE7197">
            <w:pPr>
              <w:rPr>
                <w:i/>
                <w:noProof/>
                <w:color w:val="808080" w:themeColor="background1" w:themeShade="80"/>
                <w:sz w:val="36"/>
                <w:szCs w:val="36"/>
                <w:lang w:bidi="es-ES"/>
              </w:rPr>
            </w:pPr>
            <w:r w:rsidRPr="00787BBA">
              <w:rPr>
                <w:noProof/>
                <w:color w:val="808080" w:themeColor="background1" w:themeShade="80"/>
                <w:sz w:val="40"/>
                <w:szCs w:val="40"/>
              </w:rPr>
              <w:t>Especificación de Requisitos de Software</w:t>
            </w:r>
            <w:r w:rsidR="00644FC9">
              <w:rPr>
                <w:noProof/>
                <w:color w:val="808080" w:themeColor="background1" w:themeShade="80"/>
                <w:sz w:val="40"/>
                <w:szCs w:val="40"/>
              </w:rPr>
              <w:t xml:space="preserve"> (SRS)</w:t>
            </w:r>
          </w:p>
          <w:p w14:paraId="1EBE45E5" w14:textId="01B1FA39"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02D33539" w14:textId="66E28973" w:rsidR="00B40F4B" w:rsidRDefault="00B40F4B" w:rsidP="002E14D7">
      <w:pPr>
        <w:pStyle w:val="Ttulo1"/>
      </w:pPr>
      <w:bookmarkStart w:id="0" w:name="_ÍNDICE"/>
      <w:bookmarkEnd w:id="0"/>
      <w:r>
        <w:t>ESP</w:t>
      </w:r>
      <w:r w:rsidR="00530FFC">
        <w:t>E</w:t>
      </w:r>
      <w:r>
        <w:t>CIFICACIONES DE REQUISITOS DE SOFTWARE</w:t>
      </w:r>
    </w:p>
    <w:p w14:paraId="177D4BFB" w14:textId="77777777" w:rsidR="00B40F4B" w:rsidRDefault="00B40F4B" w:rsidP="00B40F4B"/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2077"/>
        <w:gridCol w:w="7897"/>
      </w:tblGrid>
      <w:tr w:rsidR="00B40F4B" w:rsidRPr="00B40F4B" w14:paraId="5F5570B3" w14:textId="77777777" w:rsidTr="00B40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1097AACE" w14:textId="29D4DE18" w:rsidR="00B40F4B" w:rsidRPr="00090481" w:rsidRDefault="00B40F4B" w:rsidP="00B40F4B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897" w:type="dxa"/>
          </w:tcPr>
          <w:p w14:paraId="3EB27593" w14:textId="19B07E94" w:rsidR="00B40F4B" w:rsidRPr="00090481" w:rsidRDefault="00B40F4B" w:rsidP="00B40F4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B40F4B" w:rsidRPr="00B40F4B" w14:paraId="5B2F1F18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33B44FD" w14:textId="66591AA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897" w:type="dxa"/>
            <w:shd w:val="clear" w:color="auto" w:fill="4E91CD"/>
          </w:tcPr>
          <w:p w14:paraId="23D27069" w14:textId="011E7900" w:rsidR="00B40F4B" w:rsidRPr="00090481" w:rsidRDefault="00B40F4B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 xml:space="preserve">Corporativo – SRS (IEEE 29148 </w:t>
            </w:r>
            <w:proofErr w:type="spellStart"/>
            <w:r w:rsidRPr="00090481">
              <w:rPr>
                <w:color w:val="FFFFFF" w:themeColor="background1"/>
              </w:rPr>
              <w:t>compliant</w:t>
            </w:r>
            <w:proofErr w:type="spellEnd"/>
            <w:r w:rsidRPr="00090481">
              <w:rPr>
                <w:color w:val="FFFFFF" w:themeColor="background1"/>
              </w:rPr>
              <w:t>, light)</w:t>
            </w:r>
          </w:p>
        </w:tc>
      </w:tr>
      <w:tr w:rsidR="00B40F4B" w:rsidRPr="00B40F4B" w14:paraId="457B2ADC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BC3E049" w14:textId="03607401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897" w:type="dxa"/>
          </w:tcPr>
          <w:p w14:paraId="048034ED" w14:textId="0EE24EB4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1.0</w:t>
            </w:r>
            <w:r w:rsidR="006A26E6">
              <w:rPr>
                <w:color w:val="auto"/>
              </w:rPr>
              <w:t>.0</w:t>
            </w:r>
          </w:p>
        </w:tc>
      </w:tr>
      <w:tr w:rsidR="00B40F4B" w:rsidRPr="00B40F4B" w14:paraId="1E1886D7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1280DB2" w14:textId="264EFD1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897" w:type="dxa"/>
            <w:shd w:val="clear" w:color="auto" w:fill="4E91CD"/>
          </w:tcPr>
          <w:p w14:paraId="18A21BFD" w14:textId="0B354501" w:rsidR="00B40F4B" w:rsidRPr="00860DE7" w:rsidRDefault="005C7B38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En revisión</w:t>
            </w:r>
          </w:p>
        </w:tc>
      </w:tr>
      <w:tr w:rsidR="00B40F4B" w:rsidRPr="00B40F4B" w14:paraId="4CDD42A1" w14:textId="77777777" w:rsidTr="00B40F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728491D" w14:textId="08449C32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897" w:type="dxa"/>
          </w:tcPr>
          <w:p w14:paraId="2F8999C7" w14:textId="7788FF88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02/feb/2026</w:t>
            </w:r>
          </w:p>
        </w:tc>
      </w:tr>
      <w:tr w:rsidR="00D30C6C" w:rsidRPr="00B40F4B" w14:paraId="3F0BA81A" w14:textId="77777777" w:rsidTr="00C55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B97F9C2" w14:textId="77777777" w:rsidR="00D30C6C" w:rsidRPr="00D90500" w:rsidRDefault="00D30C6C" w:rsidP="00C555FC">
            <w:pPr>
              <w:jc w:val="both"/>
              <w:rPr>
                <w:b/>
                <w:bCs/>
                <w:i w:val="0"/>
                <w:iCs w:val="0"/>
                <w:color w:val="auto"/>
              </w:rPr>
            </w:pPr>
            <w:r w:rsidRPr="00D90500">
              <w:rPr>
                <w:b/>
                <w:bCs/>
                <w:color w:val="auto"/>
              </w:rPr>
              <w:t>Rol</w:t>
            </w:r>
          </w:p>
        </w:tc>
        <w:tc>
          <w:tcPr>
            <w:tcW w:w="7897" w:type="dxa"/>
            <w:shd w:val="clear" w:color="auto" w:fill="4E91CD"/>
          </w:tcPr>
          <w:p w14:paraId="60552F7D" w14:textId="77777777" w:rsidR="00D30C6C" w:rsidRPr="00D90500" w:rsidRDefault="00D30C6C" w:rsidP="00C555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FC08C0">
              <w:rPr>
                <w:b/>
                <w:bCs/>
                <w:color w:val="FFFFFF" w:themeColor="background1"/>
              </w:rPr>
              <w:t>PO/</w:t>
            </w:r>
            <w:proofErr w:type="spellStart"/>
            <w:r w:rsidRPr="00FC08C0">
              <w:rPr>
                <w:b/>
                <w:bCs/>
                <w:color w:val="FFFFFF" w:themeColor="background1"/>
              </w:rPr>
              <w:t>Analyst</w:t>
            </w:r>
            <w:proofErr w:type="spellEnd"/>
          </w:p>
        </w:tc>
      </w:tr>
      <w:tr w:rsidR="00D30C6C" w:rsidRPr="00B40F4B" w14:paraId="3A5E5552" w14:textId="77777777" w:rsidTr="00D30C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F52046F" w14:textId="72A079E2" w:rsidR="00D30C6C" w:rsidRPr="00090481" w:rsidRDefault="00D30C6C" w:rsidP="00D30C6C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897" w:type="dxa"/>
          </w:tcPr>
          <w:p w14:paraId="68811061" w14:textId="2FF14E76" w:rsidR="00D30C6C" w:rsidRPr="00090481" w:rsidRDefault="00D30C6C" w:rsidP="00D30C6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FC08C0">
              <w:rPr>
                <w:color w:val="auto"/>
              </w:rPr>
              <w:t>David Cueli</w:t>
            </w:r>
          </w:p>
        </w:tc>
      </w:tr>
    </w:tbl>
    <w:p w14:paraId="64F8C590" w14:textId="77777777" w:rsidR="00B40F4B" w:rsidRDefault="00B40F4B" w:rsidP="00B40F4B"/>
    <w:p w14:paraId="014A0EB6" w14:textId="77777777" w:rsidR="00B40F4B" w:rsidRDefault="00B40F4B" w:rsidP="00B40F4B"/>
    <w:p w14:paraId="54A09778" w14:textId="49EC21A3" w:rsidR="00A342BC" w:rsidRPr="000D54F6" w:rsidRDefault="00A0511B" w:rsidP="002E14D7">
      <w:pPr>
        <w:pStyle w:val="Ttulo1"/>
      </w:pPr>
      <w:bookmarkStart w:id="1" w:name="_ÍNDICE_1"/>
      <w:bookmarkEnd w:id="1"/>
      <w:r>
        <w:t>ÍNDICE</w:t>
      </w:r>
    </w:p>
    <w:p w14:paraId="56474220" w14:textId="77777777" w:rsidR="00797A89" w:rsidRPr="000D54F6" w:rsidRDefault="00797A89" w:rsidP="002E14D7">
      <w:pPr>
        <w:pStyle w:val="Subttulo"/>
      </w:pPr>
    </w:p>
    <w:p w14:paraId="4201DCF3" w14:textId="77777777" w:rsidR="00B77577" w:rsidRPr="00C326C7" w:rsidRDefault="00B77577" w:rsidP="00B77577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</w:rPr>
      </w:pPr>
      <w:hyperlink w:anchor="_CONTROL_DE_VERSIONES" w:history="1">
        <w:r w:rsidRPr="00C326C7">
          <w:rPr>
            <w:rStyle w:val="Hipervnculo"/>
            <w:rFonts w:cstheme="minorHAnsi"/>
          </w:rPr>
          <w:t>Control de versiones</w:t>
        </w:r>
      </w:hyperlink>
    </w:p>
    <w:p w14:paraId="1D10DC79" w14:textId="77777777" w:rsidR="00A32134" w:rsidRPr="00C326C7" w:rsidRDefault="00787BBA" w:rsidP="00A32134">
      <w:pPr>
        <w:pStyle w:val="Encabezado"/>
        <w:numPr>
          <w:ilvl w:val="0"/>
          <w:numId w:val="24"/>
        </w:numPr>
        <w:jc w:val="both"/>
      </w:pPr>
      <w:hyperlink w:anchor="_IDENTIFICACIÓN_DEL_PROYECTO" w:history="1">
        <w:r w:rsidRPr="00C326C7">
          <w:rPr>
            <w:rStyle w:val="Hipervnculo"/>
            <w:rFonts w:cstheme="minorHAnsi"/>
          </w:rPr>
          <w:t>Introducción</w:t>
        </w:r>
      </w:hyperlink>
    </w:p>
    <w:p w14:paraId="299C6F44" w14:textId="30450DF9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Propósito_del_documento" w:history="1">
        <w:r w:rsidRPr="007E4F5E">
          <w:rPr>
            <w:rStyle w:val="Hipervnculo"/>
          </w:rPr>
          <w:t>Propósito del documento</w:t>
        </w:r>
      </w:hyperlink>
    </w:p>
    <w:p w14:paraId="79C4A2E5" w14:textId="1D9C8B50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Alcance_del_sistema" w:history="1">
        <w:r w:rsidRPr="007E4F5E">
          <w:rPr>
            <w:rStyle w:val="Hipervnculo"/>
          </w:rPr>
          <w:t>Alcance del sistema</w:t>
        </w:r>
      </w:hyperlink>
    </w:p>
    <w:p w14:paraId="28C63246" w14:textId="1587CA15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Definiciones" w:history="1">
        <w:r w:rsidRPr="007E4F5E">
          <w:rPr>
            <w:rStyle w:val="Hipervnculo"/>
          </w:rPr>
          <w:t>Definiciones</w:t>
        </w:r>
      </w:hyperlink>
    </w:p>
    <w:p w14:paraId="298873D2" w14:textId="431CD8D6" w:rsidR="00A32134" w:rsidRDefault="007E4F5E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Marco_de_referencias" w:history="1">
        <w:r w:rsidRPr="007E4F5E">
          <w:rPr>
            <w:rStyle w:val="Hipervnculo"/>
          </w:rPr>
          <w:t>Marco de r</w:t>
        </w:r>
        <w:r w:rsidR="00A32134" w:rsidRPr="007E4F5E">
          <w:rPr>
            <w:rStyle w:val="Hipervnculo"/>
          </w:rPr>
          <w:t>eferencias</w:t>
        </w:r>
      </w:hyperlink>
      <w:r>
        <w:t xml:space="preserve"> </w:t>
      </w:r>
    </w:p>
    <w:p w14:paraId="32ED8EA8" w14:textId="523C8FB9" w:rsidR="00A32134" w:rsidRDefault="00A32134" w:rsidP="00D05D19">
      <w:pPr>
        <w:pStyle w:val="Encabezado"/>
        <w:numPr>
          <w:ilvl w:val="1"/>
          <w:numId w:val="24"/>
        </w:numPr>
        <w:ind w:left="1587" w:hanging="510"/>
        <w:jc w:val="both"/>
      </w:pPr>
      <w:hyperlink w:anchor="_Visión_general_del" w:history="1">
        <w:r w:rsidRPr="007E4F5E">
          <w:rPr>
            <w:rStyle w:val="Hipervnculo"/>
          </w:rPr>
          <w:t>Visión general del documento</w:t>
        </w:r>
      </w:hyperlink>
    </w:p>
    <w:p w14:paraId="6A5DD64E" w14:textId="236C92C5" w:rsidR="00A32134" w:rsidRDefault="00A32134" w:rsidP="00A32134">
      <w:pPr>
        <w:pStyle w:val="Encabezado"/>
        <w:numPr>
          <w:ilvl w:val="0"/>
          <w:numId w:val="24"/>
        </w:numPr>
        <w:jc w:val="both"/>
      </w:pPr>
      <w:hyperlink w:anchor="_DESCRIPCIÓN_GENERAL_-" w:history="1">
        <w:r w:rsidRPr="00B6697C">
          <w:rPr>
            <w:rStyle w:val="Hipervnculo"/>
          </w:rPr>
          <w:t>Descripción general</w:t>
        </w:r>
      </w:hyperlink>
    </w:p>
    <w:p w14:paraId="1A6CEEC9" w14:textId="0459ED5F" w:rsid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Perspectiva_del_producto" w:history="1">
        <w:r w:rsidRPr="00B6697C">
          <w:rPr>
            <w:rStyle w:val="Hipervnculo"/>
          </w:rPr>
          <w:t>Perspectiva del producto</w:t>
        </w:r>
      </w:hyperlink>
    </w:p>
    <w:p w14:paraId="1860A78B" w14:textId="69402587" w:rsidR="00810CBA" w:rsidRDefault="00810CBA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Problema_a_resolver" w:history="1">
        <w:proofErr w:type="gramStart"/>
        <w:r w:rsidRPr="00E0269B">
          <w:rPr>
            <w:rStyle w:val="Hipervnculo"/>
          </w:rPr>
          <w:t>Problema a resolver</w:t>
        </w:r>
        <w:proofErr w:type="gramEnd"/>
      </w:hyperlink>
    </w:p>
    <w:p w14:paraId="5A2A3A5D" w14:textId="716424E2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Funciones_del_producto" w:history="1">
        <w:r w:rsidRPr="00E0269B">
          <w:rPr>
            <w:rStyle w:val="Hipervnculo"/>
          </w:rPr>
          <w:t>Funciones del producto (resumen)</w:t>
        </w:r>
      </w:hyperlink>
    </w:p>
    <w:p w14:paraId="6F626A48" w14:textId="1736E1D9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Clases_de_usuario" w:history="1">
        <w:r w:rsidRPr="00090481">
          <w:rPr>
            <w:rStyle w:val="Hipervnculo"/>
          </w:rPr>
          <w:t>Clases de usuarios</w:t>
        </w:r>
      </w:hyperlink>
    </w:p>
    <w:p w14:paraId="359CC7B2" w14:textId="3D7F3F34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Entorno_operativo" w:history="1">
        <w:r w:rsidRPr="00327AB1">
          <w:rPr>
            <w:rStyle w:val="Hipervnculo"/>
          </w:rPr>
          <w:t>Entorno operativo</w:t>
        </w:r>
      </w:hyperlink>
    </w:p>
    <w:p w14:paraId="78E5D171" w14:textId="7C37FECE" w:rsidR="00A32134" w:rsidRP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Restricciones" w:history="1">
        <w:r w:rsidRPr="00327AB1">
          <w:rPr>
            <w:rStyle w:val="Hipervnculo"/>
          </w:rPr>
          <w:t>Restricciones generales</w:t>
        </w:r>
      </w:hyperlink>
    </w:p>
    <w:p w14:paraId="5EC0B0E9" w14:textId="3EE7D552" w:rsidR="00A32134" w:rsidRDefault="00A32134" w:rsidP="00D05D19">
      <w:pPr>
        <w:pStyle w:val="Encabezado"/>
        <w:numPr>
          <w:ilvl w:val="0"/>
          <w:numId w:val="107"/>
        </w:numPr>
        <w:ind w:left="1587" w:hanging="510"/>
        <w:jc w:val="both"/>
      </w:pPr>
      <w:hyperlink w:anchor="_Suposiciones_y_dependencias" w:history="1">
        <w:r w:rsidRPr="00327AB1">
          <w:rPr>
            <w:rStyle w:val="Hipervnculo"/>
          </w:rPr>
          <w:t>Suposiciones y dependencias</w:t>
        </w:r>
      </w:hyperlink>
    </w:p>
    <w:p w14:paraId="7F950F5C" w14:textId="3F78055B" w:rsidR="00A32134" w:rsidRDefault="00A32134" w:rsidP="00A32134">
      <w:pPr>
        <w:pStyle w:val="Encabezado"/>
        <w:numPr>
          <w:ilvl w:val="0"/>
          <w:numId w:val="24"/>
        </w:numPr>
        <w:jc w:val="both"/>
      </w:pPr>
      <w:hyperlink w:anchor="_Stakeholders_y_necesidades" w:history="1">
        <w:proofErr w:type="spellStart"/>
        <w:r w:rsidRPr="00327AB1">
          <w:rPr>
            <w:rStyle w:val="Hipervnculo"/>
          </w:rPr>
          <w:t>Stakeholders</w:t>
        </w:r>
        <w:proofErr w:type="spellEnd"/>
        <w:r w:rsidRPr="00327AB1">
          <w:rPr>
            <w:rStyle w:val="Hipervnculo"/>
          </w:rPr>
          <w:t xml:space="preserve"> y necesidades</w:t>
        </w:r>
      </w:hyperlink>
    </w:p>
    <w:p w14:paraId="5B4CA713" w14:textId="41801B05" w:rsidR="00A32134" w:rsidRPr="00A32134" w:rsidRDefault="00A32134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Identificación_de_stakeholders" w:history="1">
        <w:r w:rsidRPr="00327AB1">
          <w:rPr>
            <w:rStyle w:val="Hipervnculo"/>
          </w:rPr>
          <w:t xml:space="preserve">Identificación de </w:t>
        </w:r>
        <w:proofErr w:type="spellStart"/>
        <w:r w:rsidRPr="00327AB1">
          <w:rPr>
            <w:rStyle w:val="Hipervnculo"/>
          </w:rPr>
          <w:t>stakeholders</w:t>
        </w:r>
        <w:proofErr w:type="spellEnd"/>
      </w:hyperlink>
    </w:p>
    <w:p w14:paraId="55E9FAEA" w14:textId="538D3F76" w:rsidR="00A32134" w:rsidRPr="00A32134" w:rsidRDefault="00A32134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Necesidades_del_usuario" w:history="1">
        <w:r w:rsidRPr="007977F5">
          <w:rPr>
            <w:rStyle w:val="Hipervnculo"/>
          </w:rPr>
          <w:t>Necesidades del usuario final</w:t>
        </w:r>
      </w:hyperlink>
    </w:p>
    <w:p w14:paraId="5FCA097A" w14:textId="5DAAA716" w:rsidR="00A32134" w:rsidRDefault="00A32134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Necesidades_técnicas_y" w:history="1">
        <w:r w:rsidRPr="007977F5">
          <w:rPr>
            <w:rStyle w:val="Hipervnculo"/>
          </w:rPr>
          <w:t>Necesidades técnicas y de negocio</w:t>
        </w:r>
      </w:hyperlink>
    </w:p>
    <w:p w14:paraId="449D1965" w14:textId="2FCF13D0" w:rsidR="009A06B7" w:rsidRDefault="009A06B7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Conflictos_y_prioridades" w:history="1">
        <w:r w:rsidRPr="009A06B7">
          <w:rPr>
            <w:rStyle w:val="Hipervnculo"/>
          </w:rPr>
          <w:t xml:space="preserve">Conflictos y prioridades entre </w:t>
        </w:r>
        <w:proofErr w:type="spellStart"/>
        <w:r w:rsidRPr="009A06B7">
          <w:rPr>
            <w:rStyle w:val="Hipervnculo"/>
          </w:rPr>
          <w:t>stakeholders</w:t>
        </w:r>
        <w:proofErr w:type="spellEnd"/>
      </w:hyperlink>
    </w:p>
    <w:p w14:paraId="17E87A73" w14:textId="47B449F2" w:rsidR="009A06B7" w:rsidRDefault="009A06B7" w:rsidP="00D05D19">
      <w:pPr>
        <w:pStyle w:val="Encabezado"/>
        <w:numPr>
          <w:ilvl w:val="0"/>
          <w:numId w:val="108"/>
        </w:numPr>
        <w:ind w:left="1587" w:hanging="510"/>
        <w:jc w:val="both"/>
      </w:pPr>
      <w:hyperlink w:anchor="_Conclusión_del_apartado" w:history="1">
        <w:r w:rsidRPr="00534BCD">
          <w:rPr>
            <w:rStyle w:val="Hipervnculo"/>
          </w:rPr>
          <w:t>Conclusión</w:t>
        </w:r>
        <w:r w:rsidR="00534BCD" w:rsidRPr="00534BCD">
          <w:rPr>
            <w:rStyle w:val="Hipervnculo"/>
          </w:rPr>
          <w:t xml:space="preserve"> del apartado</w:t>
        </w:r>
      </w:hyperlink>
    </w:p>
    <w:p w14:paraId="20E88301" w14:textId="1DF8DCFD" w:rsidR="00A32134" w:rsidRDefault="00A32134" w:rsidP="00A32134">
      <w:pPr>
        <w:pStyle w:val="Encabezado"/>
        <w:numPr>
          <w:ilvl w:val="0"/>
          <w:numId w:val="24"/>
        </w:numPr>
        <w:jc w:val="both"/>
      </w:pPr>
      <w:hyperlink w:anchor="_PRIORIZACIÓN_DE_REQUISITOS" w:history="1">
        <w:r w:rsidRPr="00B54493">
          <w:rPr>
            <w:rStyle w:val="Hipervnculo"/>
          </w:rPr>
          <w:t>Metodología de priorización de requisitos (</w:t>
        </w:r>
        <w:r w:rsidRPr="00B54493">
          <w:rPr>
            <w:rStyle w:val="Hipervnculo"/>
            <w:i/>
            <w:iCs/>
          </w:rPr>
          <w:t>MoSCoW</w:t>
        </w:r>
        <w:r w:rsidRPr="00B54493">
          <w:rPr>
            <w:rStyle w:val="Hipervnculo"/>
          </w:rPr>
          <w:t>)</w:t>
        </w:r>
      </w:hyperlink>
    </w:p>
    <w:p w14:paraId="1F28E542" w14:textId="73EBF0F0" w:rsidR="00A32134" w:rsidRDefault="00A32134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Criterios_de_priorización" w:history="1">
        <w:r w:rsidRPr="00B54493">
          <w:rPr>
            <w:rStyle w:val="Hipervnculo"/>
          </w:rPr>
          <w:t>Criterios de priorización</w:t>
        </w:r>
      </w:hyperlink>
    </w:p>
    <w:p w14:paraId="50EEFDCF" w14:textId="3D872F8F" w:rsidR="00A32134" w:rsidRDefault="00A32134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Definición_de_categorías" w:history="1">
        <w:r w:rsidRPr="006C4021">
          <w:rPr>
            <w:rStyle w:val="Hipervnculo"/>
          </w:rPr>
          <w:t>Definición de categorías (</w:t>
        </w:r>
        <w:r w:rsidRPr="006C4021">
          <w:rPr>
            <w:rStyle w:val="Hipervnculo"/>
            <w:i/>
            <w:iCs/>
          </w:rPr>
          <w:t>M</w:t>
        </w:r>
        <w:r w:rsidR="006C4021" w:rsidRPr="006C4021">
          <w:rPr>
            <w:rStyle w:val="Hipervnculo"/>
            <w:i/>
            <w:iCs/>
          </w:rPr>
          <w:t>oSCoW</w:t>
        </w:r>
        <w:r w:rsidRPr="006C4021">
          <w:rPr>
            <w:rStyle w:val="Hipervnculo"/>
          </w:rPr>
          <w:t>)</w:t>
        </w:r>
      </w:hyperlink>
    </w:p>
    <w:p w14:paraId="317B4F62" w14:textId="06384AE8" w:rsidR="008217AD" w:rsidRDefault="00A32134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Alcance_del_MVP" w:history="1">
        <w:r w:rsidRPr="006C4021">
          <w:rPr>
            <w:rStyle w:val="Hipervnculo"/>
          </w:rPr>
          <w:t>Alcance del MVP</w:t>
        </w:r>
      </w:hyperlink>
    </w:p>
    <w:p w14:paraId="3255E944" w14:textId="023924E0" w:rsidR="006C4021" w:rsidRDefault="006C4021" w:rsidP="00D05D19">
      <w:pPr>
        <w:pStyle w:val="Encabezado"/>
        <w:numPr>
          <w:ilvl w:val="0"/>
          <w:numId w:val="109"/>
        </w:numPr>
        <w:ind w:left="1587" w:hanging="510"/>
        <w:jc w:val="both"/>
      </w:pPr>
      <w:hyperlink w:anchor="_Relación_MoSCoW_↔" w:history="1">
        <w:r w:rsidRPr="006C4021">
          <w:rPr>
            <w:rStyle w:val="Hipervnculo"/>
            <w:bCs/>
          </w:rPr>
          <w:t xml:space="preserve">Relación </w:t>
        </w:r>
        <w:r w:rsidRPr="006C4021">
          <w:rPr>
            <w:rStyle w:val="Hipervnculo"/>
            <w:b/>
            <w:bCs/>
            <w:i/>
            <w:iCs/>
          </w:rPr>
          <w:t>MoSCoW</w:t>
        </w:r>
        <w:r w:rsidRPr="006C4021">
          <w:rPr>
            <w:rStyle w:val="Hipervnculo"/>
            <w:bCs/>
          </w:rPr>
          <w:t xml:space="preserve"> </w:t>
        </w:r>
        <w:r w:rsidRPr="006C4021">
          <w:rPr>
            <w:rStyle w:val="Hipervnculo"/>
            <w:b/>
            <w:bCs/>
          </w:rPr>
          <w:t>↔</w:t>
        </w:r>
        <w:r w:rsidRPr="006C4021">
          <w:rPr>
            <w:rStyle w:val="Hipervnculo"/>
            <w:bCs/>
          </w:rPr>
          <w:t xml:space="preserve"> evolución del producto</w:t>
        </w:r>
      </w:hyperlink>
    </w:p>
    <w:p w14:paraId="152E200E" w14:textId="16B95FBE" w:rsidR="008217AD" w:rsidRPr="006C4021" w:rsidRDefault="00A32134" w:rsidP="006C4021">
      <w:pPr>
        <w:pStyle w:val="Encabezado"/>
        <w:numPr>
          <w:ilvl w:val="0"/>
          <w:numId w:val="24"/>
        </w:numPr>
        <w:jc w:val="both"/>
        <w:rPr>
          <w:rStyle w:val="Textodelmarcadordeposicin"/>
          <w:rFonts w:asciiTheme="minorHAnsi" w:hAnsiTheme="minorHAnsi"/>
          <w:i w:val="0"/>
          <w:color w:val="242D5B"/>
          <w:sz w:val="22"/>
        </w:rPr>
      </w:pPr>
      <w:hyperlink w:anchor="_REQUISITOS_FUNCIONALES_-" w:history="1">
        <w:r w:rsidRPr="006C4021">
          <w:rPr>
            <w:rStyle w:val="Hipervnculo"/>
          </w:rPr>
          <w:t>Requisitos funcionales</w:t>
        </w:r>
      </w:hyperlink>
    </w:p>
    <w:p w14:paraId="07DA37FE" w14:textId="5203B963" w:rsidR="008217AD" w:rsidRPr="008217AD" w:rsidRDefault="00A32134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Gestión_de_grabación" w:history="1">
        <w:r w:rsidRPr="006C4021">
          <w:rPr>
            <w:rStyle w:val="Hipervnculo"/>
          </w:rPr>
          <w:t>Gestión de llamadas</w:t>
        </w:r>
        <w:r w:rsidR="006C4021" w:rsidRPr="006C4021">
          <w:rPr>
            <w:rStyle w:val="Hipervnculo"/>
          </w:rPr>
          <w:t xml:space="preserve"> de g</w:t>
        </w:r>
        <w:r w:rsidRPr="006C4021">
          <w:rPr>
            <w:rStyle w:val="Hipervnculo"/>
          </w:rPr>
          <w:t>rabación de llamadas</w:t>
        </w:r>
      </w:hyperlink>
    </w:p>
    <w:p w14:paraId="19FD0850" w14:textId="32C0914C" w:rsidR="008217AD" w:rsidRPr="008217AD" w:rsidRDefault="005615A3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Almacenamiento_y_gestión" w:history="1">
        <w:r>
          <w:rPr>
            <w:rStyle w:val="Hipervnculo"/>
          </w:rPr>
          <w:t>Almacenamiento y gestión</w:t>
        </w:r>
        <w:r w:rsidR="00A32134" w:rsidRPr="005615A3">
          <w:rPr>
            <w:rStyle w:val="Hipervnculo"/>
          </w:rPr>
          <w:t xml:space="preserve"> de grabaci</w:t>
        </w:r>
        <w:r>
          <w:rPr>
            <w:rStyle w:val="Hipervnculo"/>
          </w:rPr>
          <w:t>ones</w:t>
        </w:r>
      </w:hyperlink>
    </w:p>
    <w:p w14:paraId="295B4862" w14:textId="21CD32C6" w:rsidR="00A153DA" w:rsidRDefault="00A153DA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Consulta_y_reproducción" w:history="1">
        <w:r w:rsidRPr="00A153DA">
          <w:rPr>
            <w:rStyle w:val="Hipervnculo"/>
          </w:rPr>
          <w:t>Consulta y reproducción</w:t>
        </w:r>
      </w:hyperlink>
    </w:p>
    <w:p w14:paraId="537180BF" w14:textId="1FD78021" w:rsidR="008217AD" w:rsidRPr="008217AD" w:rsidRDefault="00A32134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Configuración_básica" w:history="1">
        <w:r w:rsidRPr="005615A3">
          <w:rPr>
            <w:rStyle w:val="Hipervnculo"/>
          </w:rPr>
          <w:t xml:space="preserve">Configuración de </w:t>
        </w:r>
        <w:r w:rsidR="005615A3">
          <w:rPr>
            <w:rStyle w:val="Hipervnculo"/>
          </w:rPr>
          <w:t xml:space="preserve">básica de </w:t>
        </w:r>
        <w:r w:rsidRPr="005615A3">
          <w:rPr>
            <w:rStyle w:val="Hipervnculo"/>
          </w:rPr>
          <w:t>la aplicación</w:t>
        </w:r>
      </w:hyperlink>
    </w:p>
    <w:p w14:paraId="15240BBC" w14:textId="591539D1" w:rsidR="00510ADA" w:rsidRDefault="00A153DA" w:rsidP="00D05D19">
      <w:pPr>
        <w:pStyle w:val="Encabezado"/>
        <w:numPr>
          <w:ilvl w:val="0"/>
          <w:numId w:val="110"/>
        </w:numPr>
        <w:ind w:left="1587" w:hanging="510"/>
        <w:jc w:val="both"/>
      </w:pPr>
      <w:hyperlink w:anchor="_Gestión_de_errores" w:history="1">
        <w:r w:rsidRPr="00A153DA">
          <w:rPr>
            <w:rStyle w:val="Hipervnculo"/>
          </w:rPr>
          <w:t>Gestión de errores y robustez</w:t>
        </w:r>
      </w:hyperlink>
    </w:p>
    <w:p w14:paraId="6C344C03" w14:textId="77777777" w:rsidR="00D05D19" w:rsidRDefault="00D05D19">
      <w:pPr>
        <w:spacing w:after="200" w:line="276" w:lineRule="auto"/>
        <w:contextualSpacing w:val="0"/>
        <w:rPr>
          <w:color w:val="242D5B"/>
        </w:rPr>
      </w:pPr>
      <w:r>
        <w:br w:type="page"/>
      </w:r>
    </w:p>
    <w:p w14:paraId="490AE1EA" w14:textId="69AEA672" w:rsidR="00125B1A" w:rsidRDefault="00A32134" w:rsidP="005D541B">
      <w:pPr>
        <w:pStyle w:val="Encabezado"/>
        <w:numPr>
          <w:ilvl w:val="0"/>
          <w:numId w:val="24"/>
        </w:numPr>
        <w:jc w:val="both"/>
      </w:pPr>
      <w:hyperlink w:anchor="_REQUISITOS_NO_FUNCIONALES" w:history="1">
        <w:r w:rsidRPr="00B30B39">
          <w:rPr>
            <w:rStyle w:val="Hipervnculo"/>
          </w:rPr>
          <w:t xml:space="preserve">Requisitos </w:t>
        </w:r>
        <w:r w:rsidRPr="00B30B39">
          <w:rPr>
            <w:rStyle w:val="Hipervnculo"/>
            <w:b/>
            <w:bCs/>
          </w:rPr>
          <w:t>no</w:t>
        </w:r>
        <w:r w:rsidRPr="00B30B39">
          <w:rPr>
            <w:rStyle w:val="Hipervnculo"/>
          </w:rPr>
          <w:t xml:space="preserve"> funcionales</w:t>
        </w:r>
      </w:hyperlink>
    </w:p>
    <w:p w14:paraId="37F2A567" w14:textId="0F81F250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Rendimiento_y_estabilidad" w:history="1">
        <w:r w:rsidRPr="00915118">
          <w:rPr>
            <w:rStyle w:val="Hipervnculo"/>
          </w:rPr>
          <w:t>Rendimiento y estabilidad</w:t>
        </w:r>
      </w:hyperlink>
    </w:p>
    <w:p w14:paraId="72C0201B" w14:textId="1389E288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Seguridad_y_privacidad" w:history="1">
        <w:r w:rsidRPr="00915118">
          <w:rPr>
            <w:rStyle w:val="Hipervnculo"/>
          </w:rPr>
          <w:t>Seguridad y privacidad</w:t>
        </w:r>
      </w:hyperlink>
    </w:p>
    <w:p w14:paraId="4F9C94C8" w14:textId="71283AEE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Usabilidad" w:history="1">
        <w:r w:rsidRPr="00915118">
          <w:rPr>
            <w:rStyle w:val="Hipervnculo"/>
          </w:rPr>
          <w:t>Usabilidad</w:t>
        </w:r>
      </w:hyperlink>
    </w:p>
    <w:p w14:paraId="4504A8ED" w14:textId="2121ECD7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Compatibilidad_y_portabilidad" w:history="1">
        <w:r w:rsidRPr="00915118">
          <w:rPr>
            <w:rStyle w:val="Hipervnculo"/>
          </w:rPr>
          <w:t>Compatibilidad y portabilidad</w:t>
        </w:r>
      </w:hyperlink>
    </w:p>
    <w:p w14:paraId="5ED177FE" w14:textId="2CA82EEC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Mantenibilidad_y_extensibilidad" w:history="1">
        <w:r w:rsidRPr="00915118">
          <w:rPr>
            <w:rStyle w:val="Hipervnculo"/>
          </w:rPr>
          <w:t>Mantenibilidad y extensibilidad</w:t>
        </w:r>
      </w:hyperlink>
    </w:p>
    <w:p w14:paraId="24F53AB2" w14:textId="7E7C738E" w:rsidR="00915118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Cumplimiento_legal_y" w:history="1">
        <w:r w:rsidRPr="00915118">
          <w:rPr>
            <w:rStyle w:val="Hipervnculo"/>
          </w:rPr>
          <w:t>Cumplimiento legal y responsabilidad</w:t>
        </w:r>
      </w:hyperlink>
    </w:p>
    <w:p w14:paraId="3B76B6E1" w14:textId="63CD544E" w:rsidR="00125B1A" w:rsidRPr="00125B1A" w:rsidRDefault="00915118" w:rsidP="00D05D19">
      <w:pPr>
        <w:pStyle w:val="Encabezado"/>
        <w:numPr>
          <w:ilvl w:val="0"/>
          <w:numId w:val="111"/>
        </w:numPr>
        <w:ind w:left="1587" w:hanging="510"/>
        <w:jc w:val="both"/>
      </w:pPr>
      <w:hyperlink w:anchor="_Requerimientos_administrativos" w:history="1">
        <w:r w:rsidRPr="00915118">
          <w:rPr>
            <w:rStyle w:val="Hipervnculo"/>
          </w:rPr>
          <w:t>Requerimientos administrativos</w:t>
        </w:r>
      </w:hyperlink>
    </w:p>
    <w:p w14:paraId="733EAA97" w14:textId="67354E38" w:rsidR="00125B1A" w:rsidRPr="00125B1A" w:rsidRDefault="00A32134" w:rsidP="00125B1A">
      <w:pPr>
        <w:pStyle w:val="Encabezado"/>
        <w:numPr>
          <w:ilvl w:val="0"/>
          <w:numId w:val="24"/>
        </w:numPr>
        <w:jc w:val="both"/>
      </w:pPr>
      <w:hyperlink w:anchor="_RESTRICCIONES_TÉCNICAS_-" w:history="1">
        <w:r w:rsidRPr="00BD0D79">
          <w:rPr>
            <w:rStyle w:val="Hipervnculo"/>
          </w:rPr>
          <w:t>Restricciones técnicas</w:t>
        </w:r>
      </w:hyperlink>
    </w:p>
    <w:p w14:paraId="1631E7E8" w14:textId="2146E5A4" w:rsidR="00125B1A" w:rsidRPr="00125B1A" w:rsidRDefault="00A32134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Plataforma_y_sistema" w:history="1">
        <w:r w:rsidRPr="00C91761">
          <w:rPr>
            <w:rStyle w:val="Hipervnculo"/>
          </w:rPr>
          <w:t xml:space="preserve">Plataforma </w:t>
        </w:r>
        <w:r w:rsidR="00C91761">
          <w:rPr>
            <w:rStyle w:val="Hipervnculo"/>
          </w:rPr>
          <w:t>y Sistema Operativo</w:t>
        </w:r>
      </w:hyperlink>
    </w:p>
    <w:p w14:paraId="18336D68" w14:textId="7D45AABF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Arquitectura_y_stack" w:history="1">
        <w:r w:rsidRPr="00C91761">
          <w:rPr>
            <w:rStyle w:val="Hipervnculo"/>
          </w:rPr>
          <w:t xml:space="preserve">Arquitectura y </w:t>
        </w:r>
        <w:proofErr w:type="spellStart"/>
        <w:r w:rsidRPr="00C91761">
          <w:rPr>
            <w:rStyle w:val="Hipervnculo"/>
          </w:rPr>
          <w:t>stack</w:t>
        </w:r>
        <w:proofErr w:type="spellEnd"/>
        <w:r w:rsidRPr="00C91761">
          <w:rPr>
            <w:rStyle w:val="Hipervnculo"/>
          </w:rPr>
          <w:t xml:space="preserve"> tecnológico</w:t>
        </w:r>
      </w:hyperlink>
    </w:p>
    <w:p w14:paraId="07F8DF1D" w14:textId="3639F707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Restricciones_de_grabación" w:history="1">
        <w:r w:rsidRPr="00C91761">
          <w:rPr>
            <w:rStyle w:val="Hipervnculo"/>
          </w:rPr>
          <w:t>Restricciones de grabación de llamadas</w:t>
        </w:r>
      </w:hyperlink>
    </w:p>
    <w:p w14:paraId="71941514" w14:textId="21ACEAEC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Almacenamiento_y_gestión_1" w:history="1">
        <w:r w:rsidRPr="00C91761">
          <w:rPr>
            <w:rStyle w:val="Hipervnculo"/>
          </w:rPr>
          <w:t>Almacenamiento y gestión de archivos</w:t>
        </w:r>
      </w:hyperlink>
    </w:p>
    <w:p w14:paraId="58F98D49" w14:textId="2BFF9A45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Seguridad_y_permisos" w:history="1">
        <w:r w:rsidRPr="00C91761">
          <w:rPr>
            <w:rStyle w:val="Hipervnculo"/>
          </w:rPr>
          <w:t>Seguridad y permisos</w:t>
        </w:r>
      </w:hyperlink>
    </w:p>
    <w:p w14:paraId="78AE0E72" w14:textId="21E4AC17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Rendimiento_y_robustez" w:history="1">
        <w:r w:rsidRPr="00C91761">
          <w:rPr>
            <w:rStyle w:val="Hipervnculo"/>
          </w:rPr>
          <w:t>Rendimiento y robustez</w:t>
        </w:r>
      </w:hyperlink>
    </w:p>
    <w:p w14:paraId="486D1EF4" w14:textId="595C3974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Conectividad" w:history="1">
        <w:r w:rsidRPr="00C91761">
          <w:rPr>
            <w:rStyle w:val="Hipervnculo"/>
          </w:rPr>
          <w:t>Conectividad</w:t>
        </w:r>
      </w:hyperlink>
    </w:p>
    <w:p w14:paraId="1D495414" w14:textId="55B4B3A2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Distribución_y_despliegue" w:history="1">
        <w:r w:rsidRPr="00C91761">
          <w:rPr>
            <w:rStyle w:val="Hipervnculo"/>
          </w:rPr>
          <w:t>Distribución y despliegue</w:t>
        </w:r>
      </w:hyperlink>
    </w:p>
    <w:p w14:paraId="672BEFBC" w14:textId="16CD7C48" w:rsidR="00C91761" w:rsidRDefault="00C91761" w:rsidP="00D05D19">
      <w:pPr>
        <w:pStyle w:val="Encabezado"/>
        <w:numPr>
          <w:ilvl w:val="0"/>
          <w:numId w:val="112"/>
        </w:numPr>
        <w:ind w:left="1587" w:hanging="510"/>
        <w:jc w:val="both"/>
      </w:pPr>
      <w:hyperlink w:anchor="_Evolución_y_extensibilidad" w:history="1">
        <w:r w:rsidRPr="00C91761">
          <w:rPr>
            <w:rStyle w:val="Hipervnculo"/>
          </w:rPr>
          <w:t>Evolución y extensibilidad</w:t>
        </w:r>
      </w:hyperlink>
    </w:p>
    <w:p w14:paraId="5B9B4057" w14:textId="5CA9A7CE" w:rsidR="00125B1A" w:rsidRPr="00125B1A" w:rsidRDefault="00A32134" w:rsidP="00125B1A">
      <w:pPr>
        <w:pStyle w:val="Encabezado"/>
        <w:numPr>
          <w:ilvl w:val="0"/>
          <w:numId w:val="24"/>
        </w:numPr>
        <w:jc w:val="both"/>
      </w:pPr>
      <w:hyperlink w:anchor="_REQUISITOS_LEGALES_Y" w:history="1">
        <w:r w:rsidRPr="004F04A7">
          <w:rPr>
            <w:rStyle w:val="Hipervnculo"/>
          </w:rPr>
          <w:t>Requisitos legales y de cumplimiento</w:t>
        </w:r>
      </w:hyperlink>
    </w:p>
    <w:p w14:paraId="5FDB7C3C" w14:textId="304EB610" w:rsidR="00125B1A" w:rsidRPr="00125B1A" w:rsidRDefault="00A32134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Protección_de_datos" w:history="1">
        <w:r w:rsidRPr="004F04A7">
          <w:rPr>
            <w:rStyle w:val="Hipervnculo"/>
          </w:rPr>
          <w:t>Protección de datos y privacidad</w:t>
        </w:r>
      </w:hyperlink>
    </w:p>
    <w:p w14:paraId="78E55579" w14:textId="2FFF3155" w:rsidR="00125B1A" w:rsidRPr="00125B1A" w:rsidRDefault="00A32134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Responsabilidad_del_usuario" w:history="1">
        <w:r w:rsidRPr="004F04A7">
          <w:rPr>
            <w:rStyle w:val="Hipervnculo"/>
          </w:rPr>
          <w:t>Responsabilidad del usuario</w:t>
        </w:r>
      </w:hyperlink>
    </w:p>
    <w:p w14:paraId="42011E35" w14:textId="6F7003AE" w:rsidR="00125B1A" w:rsidRDefault="00A32134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Limitaciones_legales_del" w:history="1">
        <w:r w:rsidRPr="004F04A7">
          <w:rPr>
            <w:rStyle w:val="Hipervnculo"/>
          </w:rPr>
          <w:t>Limitaciones legales del producto</w:t>
        </w:r>
      </w:hyperlink>
    </w:p>
    <w:p w14:paraId="3050389A" w14:textId="3EB58C35" w:rsidR="004F04A7" w:rsidRDefault="004F04A7" w:rsidP="00D05D19">
      <w:pPr>
        <w:pStyle w:val="Encabezado"/>
        <w:numPr>
          <w:ilvl w:val="0"/>
          <w:numId w:val="113"/>
        </w:numPr>
        <w:ind w:left="1587" w:hanging="510"/>
        <w:jc w:val="both"/>
      </w:pPr>
      <w:hyperlink w:anchor="_Cumplimiento_normativo_aplicable" w:history="1">
        <w:r w:rsidRPr="004F04A7">
          <w:rPr>
            <w:rStyle w:val="Hipervnculo"/>
          </w:rPr>
          <w:t>Cumplimiento normativo aplicable</w:t>
        </w:r>
      </w:hyperlink>
    </w:p>
    <w:p w14:paraId="425562CE" w14:textId="69788A06" w:rsidR="00DE1C5C" w:rsidRDefault="00A32134" w:rsidP="004B12B0">
      <w:pPr>
        <w:pStyle w:val="Encabezado"/>
        <w:numPr>
          <w:ilvl w:val="0"/>
          <w:numId w:val="24"/>
        </w:numPr>
        <w:jc w:val="both"/>
      </w:pPr>
      <w:hyperlink w:anchor="_TRAZABILIDAD_DE_REQUISITOS" w:history="1">
        <w:r w:rsidRPr="00D05D19">
          <w:rPr>
            <w:rStyle w:val="Hipervnculo"/>
          </w:rPr>
          <w:t>Trazabilidad de requisitos</w:t>
        </w:r>
      </w:hyperlink>
    </w:p>
    <w:p w14:paraId="4DCA2870" w14:textId="498B2967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Objetivo_de_la" w:history="1">
        <w:r w:rsidRPr="00D05D19">
          <w:rPr>
            <w:rStyle w:val="Hipervnculo"/>
          </w:rPr>
          <w:t>Objetivo de la trazabilidad</w:t>
        </w:r>
      </w:hyperlink>
    </w:p>
    <w:p w14:paraId="67B65CCD" w14:textId="28A6D8B4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Identificación_y_consistencia" w:history="1">
        <w:r w:rsidRPr="00D05D19">
          <w:rPr>
            <w:rStyle w:val="Hipervnculo"/>
          </w:rPr>
          <w:t>Identificación y consistencia</w:t>
        </w:r>
      </w:hyperlink>
    </w:p>
    <w:p w14:paraId="0294E8BF" w14:textId="425CBBBC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Relación_entre_requisitos" w:history="1">
        <w:r w:rsidRPr="00D05D19">
          <w:rPr>
            <w:rStyle w:val="Hipervnculo"/>
          </w:rPr>
          <w:t>Relación entre requisitos funcionales y no funcionales</w:t>
        </w:r>
      </w:hyperlink>
    </w:p>
    <w:p w14:paraId="2AB35981" w14:textId="60CFAE78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Trazabilidad_con_arquitectura" w:history="1">
        <w:r w:rsidRPr="00D05D19">
          <w:rPr>
            <w:rStyle w:val="Hipervnculo"/>
          </w:rPr>
          <w:t>Trazabilidad con arquitectura y componentes</w:t>
        </w:r>
      </w:hyperlink>
    </w:p>
    <w:p w14:paraId="23D736DC" w14:textId="1A29DB1E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Trazabilidad_con_pruebas" w:history="1">
        <w:r w:rsidRPr="00D05D19">
          <w:rPr>
            <w:rStyle w:val="Hipervnculo"/>
          </w:rPr>
          <w:t>Trazabilidad con pruebas</w:t>
        </w:r>
      </w:hyperlink>
    </w:p>
    <w:p w14:paraId="73C7B4AD" w14:textId="6FC87088" w:rsidR="00D05D19" w:rsidRDefault="00D05D19" w:rsidP="002045FF">
      <w:pPr>
        <w:pStyle w:val="Encabezado"/>
        <w:numPr>
          <w:ilvl w:val="0"/>
          <w:numId w:val="224"/>
        </w:numPr>
        <w:ind w:left="1701" w:hanging="624"/>
        <w:jc w:val="both"/>
      </w:pPr>
      <w:hyperlink w:anchor="_Gestión_de_cambios" w:history="1">
        <w:r w:rsidRPr="00D05D19">
          <w:rPr>
            <w:rStyle w:val="Hipervnculo"/>
          </w:rPr>
          <w:t>Gestión de cambios</w:t>
        </w:r>
      </w:hyperlink>
    </w:p>
    <w:p w14:paraId="40D8B27E" w14:textId="2994321B" w:rsidR="00DE1C5C" w:rsidRDefault="00A32134" w:rsidP="00F44ABD">
      <w:pPr>
        <w:pStyle w:val="Encabezado"/>
        <w:numPr>
          <w:ilvl w:val="0"/>
          <w:numId w:val="24"/>
        </w:numPr>
        <w:jc w:val="both"/>
      </w:pPr>
      <w:hyperlink w:anchor="_CRITERIOS_DE_ACEPTACIÓN" w:history="1">
        <w:r w:rsidRPr="00254264">
          <w:rPr>
            <w:rStyle w:val="Hipervnculo"/>
          </w:rPr>
          <w:t>Criterios de aceptación</w:t>
        </w:r>
      </w:hyperlink>
    </w:p>
    <w:p w14:paraId="38DCFA56" w14:textId="1CBBE589" w:rsidR="00DE1C5C" w:rsidRPr="002045FF" w:rsidRDefault="00DE1C5C" w:rsidP="002045FF">
      <w:pPr>
        <w:pStyle w:val="Encabezado"/>
        <w:numPr>
          <w:ilvl w:val="0"/>
          <w:numId w:val="225"/>
        </w:numPr>
        <w:ind w:left="1701" w:hanging="624"/>
        <w:jc w:val="both"/>
        <w:rPr>
          <w:rStyle w:val="Hipervnculo"/>
          <w:u w:val="none"/>
        </w:rPr>
      </w:pPr>
      <w:hyperlink w:anchor="_Criterios_generales_de" w:history="1">
        <w:r w:rsidRPr="003221E6">
          <w:rPr>
            <w:rStyle w:val="Hipervnculo"/>
          </w:rPr>
          <w:t>Criterios generales</w:t>
        </w:r>
        <w:r w:rsidR="00254264" w:rsidRPr="003221E6">
          <w:rPr>
            <w:rStyle w:val="Hipervnculo"/>
          </w:rPr>
          <w:t xml:space="preserve"> de aceptación</w:t>
        </w:r>
      </w:hyperlink>
    </w:p>
    <w:p w14:paraId="6131503A" w14:textId="682C8F3F" w:rsidR="00DE1C5C" w:rsidRDefault="00DE1C5C" w:rsidP="002045FF">
      <w:pPr>
        <w:pStyle w:val="Encabezado"/>
        <w:numPr>
          <w:ilvl w:val="0"/>
          <w:numId w:val="225"/>
        </w:numPr>
        <w:ind w:left="1701" w:hanging="624"/>
        <w:jc w:val="both"/>
        <w:rPr>
          <w:rStyle w:val="Hipervnculo"/>
          <w:u w:val="none"/>
        </w:rPr>
      </w:pPr>
      <w:hyperlink w:anchor="_Criterios_de_aceptación_1" w:history="1">
        <w:r w:rsidRPr="008D59B2">
          <w:rPr>
            <w:rStyle w:val="Hipervnculo"/>
          </w:rPr>
          <w:t xml:space="preserve">Criterios </w:t>
        </w:r>
        <w:r w:rsidR="00254264" w:rsidRPr="008D59B2">
          <w:rPr>
            <w:rStyle w:val="Hipervnculo"/>
          </w:rPr>
          <w:t xml:space="preserve">de aceptación </w:t>
        </w:r>
        <w:r w:rsidRPr="008D59B2">
          <w:rPr>
            <w:rStyle w:val="Hipervnculo"/>
          </w:rPr>
          <w:t>por requisito</w:t>
        </w:r>
        <w:r w:rsidR="00254264" w:rsidRPr="008D59B2">
          <w:rPr>
            <w:rStyle w:val="Hipervnculo"/>
          </w:rPr>
          <w:t>s</w:t>
        </w:r>
        <w:r w:rsidRPr="008D59B2">
          <w:rPr>
            <w:rStyle w:val="Hipervnculo"/>
          </w:rPr>
          <w:t xml:space="preserve"> crítico</w:t>
        </w:r>
        <w:r w:rsidR="00254264" w:rsidRPr="008D59B2">
          <w:rPr>
            <w:rStyle w:val="Hipervnculo"/>
          </w:rPr>
          <w:t>s</w:t>
        </w:r>
      </w:hyperlink>
    </w:p>
    <w:p w14:paraId="27534620" w14:textId="082526AB" w:rsidR="008D59B2" w:rsidRPr="002045FF" w:rsidRDefault="008D59B2" w:rsidP="002045FF">
      <w:pPr>
        <w:pStyle w:val="Encabezado"/>
        <w:numPr>
          <w:ilvl w:val="0"/>
          <w:numId w:val="225"/>
        </w:numPr>
        <w:ind w:left="1701" w:hanging="624"/>
        <w:jc w:val="both"/>
        <w:rPr>
          <w:rStyle w:val="Hipervnculo"/>
          <w:u w:val="none"/>
        </w:rPr>
      </w:pPr>
      <w:hyperlink w:anchor="_Requisitos_críticos_mínimos" w:history="1">
        <w:r w:rsidRPr="008D59B2">
          <w:rPr>
            <w:rStyle w:val="Hipervnculo"/>
          </w:rPr>
          <w:t>Requisitos</w:t>
        </w:r>
        <w:r>
          <w:rPr>
            <w:rStyle w:val="Hipervnculo"/>
          </w:rPr>
          <w:t xml:space="preserve"> críticos</w:t>
        </w:r>
        <w:r w:rsidRPr="008D59B2">
          <w:rPr>
            <w:rStyle w:val="Hipervnculo"/>
          </w:rPr>
          <w:t xml:space="preserve"> mínimos</w:t>
        </w:r>
      </w:hyperlink>
    </w:p>
    <w:p w14:paraId="00813FF9" w14:textId="7D7A5B32" w:rsidR="00125B1A" w:rsidRDefault="00A32134" w:rsidP="00F44ABD">
      <w:pPr>
        <w:pStyle w:val="Encabezado"/>
        <w:numPr>
          <w:ilvl w:val="0"/>
          <w:numId w:val="24"/>
        </w:numPr>
        <w:jc w:val="both"/>
      </w:pPr>
      <w:hyperlink w:anchor="_FUERA_DE_ALCANCE" w:history="1">
        <w:r w:rsidRPr="00930F0D">
          <w:rPr>
            <w:rStyle w:val="Hipervnculo"/>
          </w:rPr>
          <w:t>Fuera de alcance (</w:t>
        </w:r>
        <w:proofErr w:type="spellStart"/>
        <w:r w:rsidRPr="00930F0D">
          <w:rPr>
            <w:rStyle w:val="Hipervnculo"/>
          </w:rPr>
          <w:t>Out</w:t>
        </w:r>
        <w:proofErr w:type="spellEnd"/>
        <w:r w:rsidRPr="00930F0D">
          <w:rPr>
            <w:rStyle w:val="Hipervnculo"/>
          </w:rPr>
          <w:t xml:space="preserve"> </w:t>
        </w:r>
        <w:proofErr w:type="spellStart"/>
        <w:r w:rsidRPr="00930F0D">
          <w:rPr>
            <w:rStyle w:val="Hipervnculo"/>
          </w:rPr>
          <w:t>of</w:t>
        </w:r>
        <w:proofErr w:type="spellEnd"/>
        <w:r w:rsidRPr="00930F0D">
          <w:rPr>
            <w:rStyle w:val="Hipervnculo"/>
          </w:rPr>
          <w:t xml:space="preserve"> Scope)</w:t>
        </w:r>
      </w:hyperlink>
    </w:p>
    <w:p w14:paraId="5838B330" w14:textId="77777777" w:rsidR="00F1380D" w:rsidRDefault="00A32134" w:rsidP="00F1380D">
      <w:pPr>
        <w:pStyle w:val="Encabezado"/>
        <w:numPr>
          <w:ilvl w:val="0"/>
          <w:numId w:val="24"/>
        </w:numPr>
        <w:jc w:val="both"/>
      </w:pPr>
      <w:hyperlink w:anchor="_APÉNDICES_-_ir" w:history="1">
        <w:r w:rsidRPr="00F1380D">
          <w:rPr>
            <w:rStyle w:val="Hipervnculo"/>
          </w:rPr>
          <w:t>Apéndices</w:t>
        </w:r>
      </w:hyperlink>
    </w:p>
    <w:p w14:paraId="0B4E43BF" w14:textId="04C830A4" w:rsidR="00F1380D" w:rsidRDefault="00DE1C5C" w:rsidP="00F1380D">
      <w:pPr>
        <w:pStyle w:val="Encabezado"/>
        <w:numPr>
          <w:ilvl w:val="0"/>
          <w:numId w:val="234"/>
        </w:numPr>
        <w:ind w:left="1701" w:hanging="624"/>
        <w:jc w:val="both"/>
      </w:pPr>
      <w:hyperlink w:anchor="_Glosario" w:history="1">
        <w:r w:rsidRPr="00F1380D">
          <w:rPr>
            <w:rStyle w:val="Hipervnculo"/>
          </w:rPr>
          <w:t>Glosario</w:t>
        </w:r>
      </w:hyperlink>
    </w:p>
    <w:p w14:paraId="68694CA3" w14:textId="69BF7AA1" w:rsidR="00DE1C5C" w:rsidRDefault="00DE1C5C" w:rsidP="00F1380D">
      <w:pPr>
        <w:pStyle w:val="Encabezado"/>
        <w:numPr>
          <w:ilvl w:val="0"/>
          <w:numId w:val="234"/>
        </w:numPr>
        <w:ind w:left="1701" w:hanging="624"/>
        <w:jc w:val="both"/>
      </w:pPr>
      <w:hyperlink w:anchor="_Notas_técnicas" w:history="1">
        <w:r w:rsidRPr="00F1380D">
          <w:rPr>
            <w:rStyle w:val="Hipervnculo"/>
          </w:rPr>
          <w:t>Notas técnicas</w:t>
        </w:r>
      </w:hyperlink>
    </w:p>
    <w:p w14:paraId="0023746E" w14:textId="1C5CD502" w:rsidR="00B77577" w:rsidRDefault="00E15127" w:rsidP="00366B6E">
      <w:pPr>
        <w:pStyle w:val="Encabezado"/>
        <w:numPr>
          <w:ilvl w:val="0"/>
          <w:numId w:val="24"/>
        </w:numPr>
        <w:jc w:val="both"/>
      </w:pPr>
      <w:hyperlink w:anchor="_APROBACIÓN_-_ir" w:history="1">
        <w:r w:rsidRPr="009E3770">
          <w:rPr>
            <w:rStyle w:val="Hipervnculo"/>
          </w:rPr>
          <w:t>Aprobación</w:t>
        </w:r>
      </w:hyperlink>
    </w:p>
    <w:p w14:paraId="37862463" w14:textId="3D6447AD" w:rsidR="00B77577" w:rsidRPr="00B1190B" w:rsidRDefault="00B1190B" w:rsidP="00B77577">
      <w:pPr>
        <w:pStyle w:val="Prrafodelista"/>
        <w:numPr>
          <w:ilvl w:val="0"/>
          <w:numId w:val="24"/>
        </w:numPr>
        <w:jc w:val="both"/>
        <w:rPr>
          <w:rStyle w:val="Hipervnculo"/>
        </w:rPr>
      </w:pPr>
      <w:r>
        <w:fldChar w:fldCharType="begin"/>
      </w:r>
      <w:r>
        <w:instrText>HYPERLINK  \l "_ESTADO_DEL_DOCUMENTO"</w:instrText>
      </w:r>
      <w:r>
        <w:fldChar w:fldCharType="separate"/>
      </w:r>
      <w:r w:rsidR="00B77577" w:rsidRPr="00B1190B">
        <w:rPr>
          <w:rStyle w:val="Hipervnculo"/>
        </w:rPr>
        <w:t>Estado del documento</w:t>
      </w:r>
    </w:p>
    <w:p w14:paraId="411C2A5C" w14:textId="6E4E013D" w:rsidR="0049251D" w:rsidRDefault="00B1190B">
      <w:pPr>
        <w:spacing w:after="200"/>
        <w:rPr>
          <w:color w:val="242D5B"/>
        </w:rPr>
      </w:pPr>
      <w:r>
        <w:rPr>
          <w:rFonts w:eastAsiaTheme="minorHAnsi"/>
        </w:rPr>
        <w:fldChar w:fldCharType="end"/>
      </w:r>
      <w:r w:rsidR="0049251D">
        <w:br w:type="page"/>
      </w:r>
    </w:p>
    <w:p w14:paraId="4CE70A6F" w14:textId="77777777" w:rsidR="00A342BC" w:rsidRPr="000D54F6" w:rsidRDefault="00A342BC" w:rsidP="00A342BC">
      <w:pPr>
        <w:pStyle w:val="Encabezado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8E4F35">
      <w:pPr>
        <w:pStyle w:val="Contenido"/>
      </w:pPr>
      <w:bookmarkStart w:id="2" w:name="_Prólogo"/>
      <w:bookmarkEnd w:id="2"/>
    </w:p>
    <w:p w14:paraId="6A46B9DF" w14:textId="77777777" w:rsidR="00932A0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32B77937" w:rsidR="004570B4" w:rsidRDefault="004570B4" w:rsidP="002E14D7">
      <w:pPr>
        <w:pStyle w:val="Ttulo1"/>
        <w:rPr>
          <w:lang w:eastAsia="es-ES"/>
        </w:rPr>
      </w:pPr>
      <w:bookmarkStart w:id="3" w:name="_CONTROL_DE_VERSIONES"/>
      <w:bookmarkEnd w:id="3"/>
      <w:r>
        <w:rPr>
          <w:lang w:eastAsia="es-ES"/>
        </w:rPr>
        <w:t>CONTROL DE VERSIONES</w:t>
      </w:r>
      <w:r w:rsidR="009F2E7F">
        <w:rPr>
          <w:lang w:eastAsia="es-ES"/>
        </w:rPr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tbl>
      <w:tblPr>
        <w:tblStyle w:val="Tablanormal5"/>
        <w:tblW w:w="4794" w:type="pct"/>
        <w:tblLook w:val="04A0" w:firstRow="1" w:lastRow="0" w:firstColumn="1" w:lastColumn="0" w:noHBand="0" w:noVBand="1"/>
      </w:tblPr>
      <w:tblGrid>
        <w:gridCol w:w="1064"/>
        <w:gridCol w:w="1389"/>
        <w:gridCol w:w="6124"/>
        <w:gridCol w:w="1044"/>
      </w:tblGrid>
      <w:tr w:rsidR="004570B4" w:rsidRPr="006F063E" w14:paraId="4AEAB2A5" w14:textId="77777777" w:rsidTr="00867A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3" w:type="pct"/>
            <w:tcBorders>
              <w:bottom w:val="single" w:sz="12" w:space="0" w:color="4E91CD"/>
              <w:right w:val="none" w:sz="0" w:space="0" w:color="auto"/>
            </w:tcBorders>
            <w:hideMark/>
          </w:tcPr>
          <w:p w14:paraId="797669C3" w14:textId="77777777" w:rsidR="004570B4" w:rsidRPr="00AD3DE9" w:rsidRDefault="004570B4" w:rsidP="00651635">
            <w:pPr>
              <w:pStyle w:val="Contenido"/>
              <w:rPr>
                <w:rFonts w:asciiTheme="minorHAnsi" w:hAnsiTheme="minorHAnsi" w:cstheme="minorHAnsi"/>
                <w:b/>
              </w:rPr>
            </w:pPr>
            <w:r w:rsidRPr="00AD3DE9">
              <w:rPr>
                <w:rStyle w:val="Fuerte"/>
                <w:rFonts w:asciiTheme="minorHAnsi" w:hAnsiTheme="minorHAnsi" w:cstheme="minorHAnsi"/>
              </w:rPr>
              <w:t>Versión</w:t>
            </w:r>
          </w:p>
        </w:tc>
        <w:tc>
          <w:tcPr>
            <w:tcW w:w="722" w:type="pct"/>
            <w:tcBorders>
              <w:bottom w:val="single" w:sz="12" w:space="0" w:color="4E91CD"/>
            </w:tcBorders>
            <w:hideMark/>
          </w:tcPr>
          <w:p w14:paraId="4EC443BE" w14:textId="77777777" w:rsidR="004570B4" w:rsidRPr="00AD3DE9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AD3DE9">
              <w:rPr>
                <w:rStyle w:val="Fuerte"/>
                <w:rFonts w:asciiTheme="minorHAnsi" w:hAnsiTheme="minorHAnsi" w:cstheme="minorHAnsi"/>
              </w:rPr>
              <w:t>Fecha</w:t>
            </w:r>
          </w:p>
        </w:tc>
        <w:tc>
          <w:tcPr>
            <w:tcW w:w="0" w:type="auto"/>
            <w:tcBorders>
              <w:bottom w:val="single" w:sz="12" w:space="0" w:color="4E91CD"/>
            </w:tcBorders>
            <w:hideMark/>
          </w:tcPr>
          <w:p w14:paraId="5A67AB0F" w14:textId="77777777" w:rsidR="004570B4" w:rsidRPr="00AD3DE9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AD3DE9">
              <w:rPr>
                <w:rStyle w:val="Fuerte"/>
                <w:rFonts w:asciiTheme="minorHAnsi" w:hAnsiTheme="minorHAnsi" w:cstheme="minorHAnsi"/>
              </w:rPr>
              <w:t>Cambios realizados</w:t>
            </w:r>
          </w:p>
        </w:tc>
        <w:tc>
          <w:tcPr>
            <w:tcW w:w="0" w:type="auto"/>
            <w:tcBorders>
              <w:bottom w:val="single" w:sz="12" w:space="0" w:color="4E91CD"/>
            </w:tcBorders>
            <w:hideMark/>
          </w:tcPr>
          <w:p w14:paraId="561A52E3" w14:textId="77777777" w:rsidR="004570B4" w:rsidRPr="00AD3DE9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</w:rPr>
            </w:pPr>
            <w:r w:rsidRPr="00AD3DE9">
              <w:rPr>
                <w:rStyle w:val="Fuerte"/>
                <w:rFonts w:asciiTheme="minorHAnsi" w:hAnsiTheme="minorHAnsi" w:cstheme="minorHAnsi"/>
              </w:rPr>
              <w:t>Autor</w:t>
            </w:r>
          </w:p>
        </w:tc>
      </w:tr>
      <w:bookmarkStart w:id="4" w:name="Version_1_0_de_documento"/>
      <w:tr w:rsidR="004570B4" w:rsidRPr="006F063E" w14:paraId="465CDE0C" w14:textId="77777777" w:rsidTr="00867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top w:val="single" w:sz="12" w:space="0" w:color="4E91CD"/>
              <w:right w:val="single" w:sz="2" w:space="0" w:color="4E91CD"/>
            </w:tcBorders>
            <w:hideMark/>
          </w:tcPr>
          <w:p w14:paraId="28D4382A" w14:textId="52014C00" w:rsidR="004570B4" w:rsidRPr="00867A14" w:rsidRDefault="002B5440" w:rsidP="00CA475D">
            <w:pPr>
              <w:pStyle w:val="Default"/>
              <w:jc w:val="center"/>
              <w:rPr>
                <w:rStyle w:val="Hipervnculo"/>
              </w:rPr>
            </w:pPr>
            <w:r w:rsidRPr="00867A14">
              <w:rPr>
                <w:rStyle w:val="Hipervnculo"/>
              </w:rPr>
              <w:fldChar w:fldCharType="begin"/>
            </w:r>
            <w:r w:rsidRPr="00867A14">
              <w:rPr>
                <w:rStyle w:val="Hipervnculo"/>
              </w:rPr>
              <w:instrText>HYPERLINK  \l "Version_1_0_de_documento"</w:instrText>
            </w:r>
            <w:r w:rsidRPr="00867A14">
              <w:rPr>
                <w:rStyle w:val="Hipervnculo"/>
              </w:rPr>
            </w:r>
            <w:r w:rsidRPr="00867A14">
              <w:rPr>
                <w:rStyle w:val="Hipervnculo"/>
              </w:rPr>
              <w:fldChar w:fldCharType="separate"/>
            </w:r>
            <w:r w:rsidR="00D30C6C">
              <w:rPr>
                <w:rStyle w:val="Hipervnculo"/>
              </w:rPr>
              <w:t>0.1.</w:t>
            </w:r>
            <w:r w:rsidR="004570B4" w:rsidRPr="00867A14">
              <w:rPr>
                <w:rStyle w:val="Hipervnculo"/>
              </w:rPr>
              <w:t>0</w:t>
            </w:r>
            <w:bookmarkEnd w:id="4"/>
            <w:r w:rsidRPr="00867A14">
              <w:rPr>
                <w:rStyle w:val="Hipervnculo"/>
              </w:rPr>
              <w:fldChar w:fldCharType="end"/>
            </w:r>
          </w:p>
        </w:tc>
        <w:tc>
          <w:tcPr>
            <w:tcW w:w="722" w:type="pct"/>
            <w:tcBorders>
              <w:top w:val="single" w:sz="12" w:space="0" w:color="4E91CD"/>
              <w:left w:val="single" w:sz="2" w:space="0" w:color="4E91CD"/>
              <w:bottom w:val="single" w:sz="2" w:space="0" w:color="4E91CD"/>
            </w:tcBorders>
            <w:hideMark/>
          </w:tcPr>
          <w:p w14:paraId="707B5D06" w14:textId="0DDAE552" w:rsidR="004570B4" w:rsidRPr="00AD3DE9" w:rsidRDefault="001610B0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AD3DE9">
              <w:rPr>
                <w:rFonts w:cstheme="minorHAnsi"/>
                <w:i/>
              </w:rPr>
              <w:t>2</w:t>
            </w:r>
            <w:r w:rsidR="0071195C" w:rsidRPr="00AD3DE9">
              <w:rPr>
                <w:rFonts w:cstheme="minorHAnsi"/>
                <w:i/>
              </w:rPr>
              <w:t>9</w:t>
            </w:r>
            <w:r w:rsidR="004570B4" w:rsidRPr="00AD3DE9">
              <w:rPr>
                <w:rFonts w:cstheme="minorHAnsi"/>
                <w:i/>
              </w:rPr>
              <w:t>/01/202</w:t>
            </w:r>
            <w:r w:rsidRPr="00AD3DE9">
              <w:rPr>
                <w:rFonts w:cstheme="minorHAnsi"/>
                <w:i/>
              </w:rPr>
              <w:t>6</w:t>
            </w:r>
          </w:p>
        </w:tc>
        <w:tc>
          <w:tcPr>
            <w:tcW w:w="0" w:type="auto"/>
            <w:tcBorders>
              <w:top w:val="single" w:sz="12" w:space="0" w:color="4E91CD"/>
              <w:bottom w:val="single" w:sz="2" w:space="0" w:color="4E91CD"/>
            </w:tcBorders>
            <w:hideMark/>
          </w:tcPr>
          <w:p w14:paraId="14F12A5A" w14:textId="77777777" w:rsidR="004570B4" w:rsidRPr="00AD3DE9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</w:rPr>
            </w:pPr>
            <w:r w:rsidRPr="00AD3DE9">
              <w:rPr>
                <w:rFonts w:cstheme="minorHAnsi"/>
                <w:b/>
                <w:bCs/>
                <w:i/>
              </w:rPr>
              <w:t>Documento inicial creado</w:t>
            </w:r>
          </w:p>
          <w:p w14:paraId="08CE47B1" w14:textId="11BC9FC6" w:rsidR="00351DEC" w:rsidRPr="00AD3DE9" w:rsidRDefault="00351DEC" w:rsidP="00781FC0">
            <w:pPr>
              <w:pStyle w:val="Contenido"/>
              <w:numPr>
                <w:ilvl w:val="0"/>
                <w:numId w:val="177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Introducción</w:t>
            </w:r>
          </w:p>
          <w:p w14:paraId="2130565A" w14:textId="1A69254C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Propósito del documento</w:t>
            </w:r>
          </w:p>
          <w:p w14:paraId="566D6FE5" w14:textId="4EC894D3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Alcance del sistema</w:t>
            </w:r>
          </w:p>
          <w:p w14:paraId="3F6A7CAF" w14:textId="77777777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Definiciones</w:t>
            </w:r>
          </w:p>
          <w:p w14:paraId="733E0CE7" w14:textId="77777777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 xml:space="preserve">Marco de referencias </w:t>
            </w:r>
          </w:p>
          <w:p w14:paraId="2E81F720" w14:textId="77777777" w:rsidR="00351DEC" w:rsidRPr="00AD3DE9" w:rsidRDefault="00351DEC" w:rsidP="00781FC0">
            <w:pPr>
              <w:pStyle w:val="Contenido"/>
              <w:numPr>
                <w:ilvl w:val="1"/>
                <w:numId w:val="178"/>
              </w:numPr>
              <w:ind w:left="601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Visión general del documento</w:t>
            </w:r>
          </w:p>
          <w:p w14:paraId="47ACB11B" w14:textId="36A02267" w:rsidR="00C74A97" w:rsidRPr="00AD3DE9" w:rsidRDefault="00C74A97" w:rsidP="00351DEC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4E91CD"/>
              <w:bottom w:val="single" w:sz="2" w:space="0" w:color="4E91CD"/>
              <w:right w:val="single" w:sz="2" w:space="0" w:color="4E91CD"/>
            </w:tcBorders>
            <w:hideMark/>
          </w:tcPr>
          <w:p w14:paraId="47133173" w14:textId="77777777" w:rsidR="004570B4" w:rsidRPr="00AD3DE9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5757AF" w:rsidRPr="006F063E" w14:paraId="1CCBD7FD" w14:textId="77777777" w:rsidTr="00AD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  <w:hideMark/>
          </w:tcPr>
          <w:p w14:paraId="73BF40F5" w14:textId="208668D3" w:rsidR="005757AF" w:rsidRPr="00867A14" w:rsidRDefault="005757AF" w:rsidP="005757AF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0B2BE59A" w14:textId="3FB9F2DB" w:rsidR="005757AF" w:rsidRPr="00AD3DE9" w:rsidRDefault="006A14D6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  <w:iCs/>
              </w:rPr>
              <w:t>02</w:t>
            </w:r>
            <w:r w:rsidR="005757AF" w:rsidRPr="00AD3DE9">
              <w:rPr>
                <w:rFonts w:cstheme="minorHAnsi"/>
                <w:i/>
                <w:iCs/>
              </w:rPr>
              <w:t>/0</w:t>
            </w:r>
            <w:r w:rsidRPr="00AD3DE9">
              <w:rPr>
                <w:rFonts w:cstheme="minorHAnsi"/>
                <w:i/>
                <w:iCs/>
              </w:rPr>
              <w:t>2</w:t>
            </w:r>
            <w:r w:rsidR="005757AF" w:rsidRPr="00AD3DE9">
              <w:rPr>
                <w:rFonts w:cstheme="minorHAnsi"/>
                <w:i/>
                <w:iCs/>
              </w:rPr>
              <w:t>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73182F6A" w14:textId="77777777" w:rsidR="00EB1535" w:rsidRPr="00AD3DE9" w:rsidRDefault="00EB1535" w:rsidP="0026193F">
            <w:pPr>
              <w:pStyle w:val="Contenido"/>
              <w:numPr>
                <w:ilvl w:val="0"/>
                <w:numId w:val="182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Descripción general</w:t>
            </w:r>
          </w:p>
          <w:p w14:paraId="01DFE036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Perspectiva del producto</w:t>
            </w:r>
          </w:p>
          <w:p w14:paraId="04A91DE9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proofErr w:type="gramStart"/>
            <w:r w:rsidRPr="00AD3DE9">
              <w:rPr>
                <w:rFonts w:cstheme="minorHAnsi"/>
                <w:sz w:val="18"/>
                <w:szCs w:val="18"/>
              </w:rPr>
              <w:t>Problema a resolver</w:t>
            </w:r>
            <w:proofErr w:type="gramEnd"/>
          </w:p>
          <w:p w14:paraId="66ED2027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Funciones del producto (resumen)</w:t>
            </w:r>
          </w:p>
          <w:p w14:paraId="31F764F5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Clases de usuarios</w:t>
            </w:r>
          </w:p>
          <w:p w14:paraId="7AE8CBAA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Entorno operativo</w:t>
            </w:r>
          </w:p>
          <w:p w14:paraId="4FDA2F98" w14:textId="77777777" w:rsidR="00EB1535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Restricciones generales</w:t>
            </w:r>
          </w:p>
          <w:p w14:paraId="2E13FC52" w14:textId="17991C86" w:rsidR="005757AF" w:rsidRPr="00AD3DE9" w:rsidRDefault="00EB1535" w:rsidP="0026193F">
            <w:pPr>
              <w:pStyle w:val="Contenido"/>
              <w:numPr>
                <w:ilvl w:val="1"/>
                <w:numId w:val="182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Suposiciones y dependencias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4FC3922E" w14:textId="2946A8BC" w:rsidR="005757AF" w:rsidRPr="00AD3DE9" w:rsidRDefault="005757AF" w:rsidP="005757A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9B4C86" w:rsidRPr="006F063E" w14:paraId="0C6C0245" w14:textId="77777777" w:rsidTr="00AD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  <w:hideMark/>
          </w:tcPr>
          <w:p w14:paraId="5329C041" w14:textId="77777777" w:rsidR="009B4C86" w:rsidRPr="00867A14" w:rsidRDefault="009B4C86" w:rsidP="009B4C86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03C15210" w14:textId="16C75659" w:rsidR="009B4C86" w:rsidRPr="00AD3DE9" w:rsidRDefault="009B4C86" w:rsidP="009B4C8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</w:rPr>
              <w:t>03/01/2026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370E6972" w14:textId="77777777" w:rsidR="009B4C86" w:rsidRPr="00AD3DE9" w:rsidRDefault="009B4C86" w:rsidP="0026193F">
            <w:pPr>
              <w:pStyle w:val="Contenido"/>
              <w:numPr>
                <w:ilvl w:val="0"/>
                <w:numId w:val="181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proofErr w:type="spellStart"/>
            <w:r w:rsidRPr="00AD3DE9">
              <w:rPr>
                <w:rFonts w:cstheme="minorHAnsi"/>
                <w:sz w:val="18"/>
                <w:szCs w:val="18"/>
              </w:rPr>
              <w:t>Stakeholders</w:t>
            </w:r>
            <w:proofErr w:type="spellEnd"/>
            <w:r w:rsidRPr="00AD3DE9">
              <w:rPr>
                <w:rFonts w:cstheme="minorHAnsi"/>
                <w:sz w:val="18"/>
                <w:szCs w:val="18"/>
              </w:rPr>
              <w:t xml:space="preserve"> y necesidades</w:t>
            </w:r>
          </w:p>
          <w:p w14:paraId="3EF016BA" w14:textId="77777777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 xml:space="preserve">Identificación de </w:t>
            </w:r>
            <w:proofErr w:type="spellStart"/>
            <w:r w:rsidRPr="00AD3DE9">
              <w:rPr>
                <w:rFonts w:cstheme="minorHAnsi"/>
                <w:sz w:val="18"/>
                <w:szCs w:val="18"/>
              </w:rPr>
              <w:t>stakeholders</w:t>
            </w:r>
            <w:proofErr w:type="spellEnd"/>
          </w:p>
          <w:p w14:paraId="1BA4AF05" w14:textId="77777777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Necesidades del usuario final</w:t>
            </w:r>
          </w:p>
          <w:p w14:paraId="17DB174E" w14:textId="77777777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Necesidades técnicas y de negocio</w:t>
            </w:r>
          </w:p>
          <w:p w14:paraId="6C5877A3" w14:textId="77777777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 xml:space="preserve">Conflictos y prioridades entre </w:t>
            </w:r>
            <w:proofErr w:type="spellStart"/>
            <w:r w:rsidRPr="00AD3DE9">
              <w:rPr>
                <w:rFonts w:cstheme="minorHAnsi"/>
                <w:sz w:val="18"/>
                <w:szCs w:val="18"/>
              </w:rPr>
              <w:t>stakeholders</w:t>
            </w:r>
            <w:proofErr w:type="spellEnd"/>
          </w:p>
          <w:p w14:paraId="2A75D820" w14:textId="5BC6953F" w:rsidR="009B4C86" w:rsidRPr="00AD3DE9" w:rsidRDefault="009B4C86" w:rsidP="0026193F">
            <w:pPr>
              <w:pStyle w:val="Contenido"/>
              <w:numPr>
                <w:ilvl w:val="1"/>
                <w:numId w:val="181"/>
              </w:numPr>
              <w:ind w:left="488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Conclusión del apartado</w:t>
            </w:r>
            <w:r w:rsidRPr="00AD3DE9">
              <w:rPr>
                <w:rFonts w:cstheme="minorHAnsi"/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05F112D4" w14:textId="1A380FE0" w:rsidR="009B4C86" w:rsidRPr="00AD3DE9" w:rsidRDefault="009B4C86" w:rsidP="009B4C8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9B4C86" w:rsidRPr="006F063E" w14:paraId="78CA596F" w14:textId="77777777" w:rsidTr="00AD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4C675D6A" w14:textId="77777777" w:rsidR="009B4C86" w:rsidRPr="00867A14" w:rsidRDefault="009B4C86" w:rsidP="009B4C86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347777B6" w14:textId="641C4E38" w:rsidR="009B4C86" w:rsidRPr="00AD3DE9" w:rsidRDefault="009B4C86" w:rsidP="009B4C8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AD3DE9">
              <w:rPr>
                <w:rFonts w:cstheme="minorHAnsi"/>
                <w:i/>
                <w:iCs/>
              </w:rPr>
              <w:t>04/02/2026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5A92FD4C" w14:textId="77777777" w:rsidR="009B4C86" w:rsidRPr="00AD3DE9" w:rsidRDefault="009B4C86" w:rsidP="0026193F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Metodología de priorización de requisitos (MoSCoW)</w:t>
            </w:r>
          </w:p>
          <w:p w14:paraId="09F0A931" w14:textId="77777777" w:rsidR="009B4C86" w:rsidRPr="00AD3DE9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Criterios de priorización</w:t>
            </w:r>
          </w:p>
          <w:p w14:paraId="11968C3D" w14:textId="77777777" w:rsidR="009B4C86" w:rsidRPr="00AD3DE9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Definición de categorías (MoSCoW)</w:t>
            </w:r>
          </w:p>
          <w:p w14:paraId="6A876425" w14:textId="1B0107D7" w:rsidR="009B4C86" w:rsidRPr="00AD3DE9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Alcance del MVP</w:t>
            </w:r>
          </w:p>
          <w:p w14:paraId="6638508A" w14:textId="6719CABD" w:rsidR="009B4C86" w:rsidRPr="00AD3DE9" w:rsidRDefault="009B4C86" w:rsidP="0026193F">
            <w:pPr>
              <w:pStyle w:val="Contenido"/>
              <w:numPr>
                <w:ilvl w:val="1"/>
                <w:numId w:val="180"/>
              </w:numPr>
              <w:ind w:left="488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Relación MoSCoW ↔ evolución del producto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1976ACA8" w14:textId="538637D3" w:rsidR="009B4C86" w:rsidRPr="00AD3DE9" w:rsidRDefault="009B4C86" w:rsidP="009B4C86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26193F" w:rsidRPr="006F063E" w14:paraId="365E5D03" w14:textId="77777777" w:rsidTr="00AD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  <w:hideMark/>
          </w:tcPr>
          <w:p w14:paraId="5F8B5E21" w14:textId="77777777" w:rsidR="0026193F" w:rsidRPr="00867A14" w:rsidRDefault="0026193F" w:rsidP="00992068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00A6F281" w14:textId="29129D0E" w:rsidR="0026193F" w:rsidRPr="00AD3DE9" w:rsidRDefault="0026193F" w:rsidP="0099206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</w:rPr>
              <w:t>0</w:t>
            </w:r>
            <w:r w:rsidR="00BD021B" w:rsidRPr="00AD3DE9">
              <w:rPr>
                <w:rFonts w:cstheme="minorHAnsi"/>
                <w:i/>
              </w:rPr>
              <w:t>6</w:t>
            </w:r>
            <w:r w:rsidRPr="00AD3DE9">
              <w:rPr>
                <w:rFonts w:cstheme="minorHAnsi"/>
                <w:i/>
              </w:rPr>
              <w:t>/01/2026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13ED034B" w14:textId="38AED9C8" w:rsidR="0026193F" w:rsidRPr="00AD3DE9" w:rsidRDefault="0026193F" w:rsidP="00DD68A7">
            <w:pPr>
              <w:pStyle w:val="Contenido"/>
              <w:numPr>
                <w:ilvl w:val="0"/>
                <w:numId w:val="179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hyperlink w:anchor="_REQUISITOS_FUNCIONALES_-" w:history="1">
              <w:r w:rsidRPr="00AD3DE9">
                <w:rPr>
                  <w:rFonts w:cstheme="minorHAnsi"/>
                  <w:sz w:val="18"/>
                  <w:szCs w:val="18"/>
                </w:rPr>
                <w:t>Requisitos funcionales</w:t>
              </w:r>
            </w:hyperlink>
          </w:p>
          <w:p w14:paraId="01BDBE78" w14:textId="15A07FFC" w:rsidR="00BD021B" w:rsidRPr="00AD3DE9" w:rsidRDefault="00BD021B" w:rsidP="00DD68A7">
            <w:pPr>
              <w:pStyle w:val="Contenido"/>
              <w:numPr>
                <w:ilvl w:val="0"/>
                <w:numId w:val="179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hyperlink w:anchor="_REQUISITOS_FUNCIONALES_-" w:history="1">
              <w:r w:rsidRPr="00AD3DE9">
                <w:rPr>
                  <w:rFonts w:cstheme="minorHAnsi"/>
                  <w:sz w:val="18"/>
                  <w:szCs w:val="18"/>
                </w:rPr>
                <w:t>Requisitos NO funcionales</w:t>
              </w:r>
            </w:hyperlink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6740A748" w14:textId="77777777" w:rsidR="0026193F" w:rsidRPr="00AD3DE9" w:rsidRDefault="0026193F" w:rsidP="0099206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DD68A7" w:rsidRPr="006F063E" w14:paraId="2056A677" w14:textId="77777777" w:rsidTr="00AD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4F61F70C" w14:textId="77777777" w:rsidR="00DD68A7" w:rsidRPr="00867A14" w:rsidRDefault="00DD68A7" w:rsidP="00DD68A7">
            <w:pPr>
              <w:pStyle w:val="Contenido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7C4F6BE9" w14:textId="35DD3812" w:rsidR="00DD68A7" w:rsidRPr="00AD3DE9" w:rsidRDefault="00DD68A7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09/02/2026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2E72D8A0" w14:textId="77777777" w:rsidR="00DD68A7" w:rsidRPr="00AD3DE9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Restricciones técnicas</w:t>
            </w:r>
          </w:p>
          <w:p w14:paraId="09D7809D" w14:textId="77777777" w:rsidR="00DD68A7" w:rsidRPr="00AD3DE9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Requisitos legales y de cumplimiento</w:t>
            </w:r>
          </w:p>
          <w:p w14:paraId="63ED95AC" w14:textId="77777777" w:rsidR="00DD68A7" w:rsidRPr="00AD3DE9" w:rsidRDefault="00DD68A7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Trazabilidad de requisitos</w:t>
            </w:r>
          </w:p>
          <w:p w14:paraId="1D3A9A4F" w14:textId="77777777" w:rsidR="00DD68A7" w:rsidRPr="00AD3DE9" w:rsidRDefault="003221E6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Criterios de aceptación</w:t>
            </w:r>
          </w:p>
          <w:p w14:paraId="681DFD1E" w14:textId="77777777" w:rsidR="00930F0D" w:rsidRPr="00AD3DE9" w:rsidRDefault="00930F0D" w:rsidP="00DD68A7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Fuera de alcance (</w:t>
            </w:r>
            <w:proofErr w:type="spellStart"/>
            <w:r w:rsidRPr="00AD3DE9">
              <w:rPr>
                <w:rFonts w:cstheme="minorHAnsi"/>
                <w:sz w:val="18"/>
                <w:szCs w:val="18"/>
              </w:rPr>
              <w:t>Out</w:t>
            </w:r>
            <w:proofErr w:type="spellEnd"/>
            <w:r w:rsidRPr="00AD3DE9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AD3DE9">
              <w:rPr>
                <w:rFonts w:cstheme="minorHAnsi"/>
                <w:sz w:val="18"/>
                <w:szCs w:val="18"/>
              </w:rPr>
              <w:t>of</w:t>
            </w:r>
            <w:proofErr w:type="spellEnd"/>
            <w:r w:rsidRPr="00AD3DE9">
              <w:rPr>
                <w:rFonts w:cstheme="minorHAnsi"/>
                <w:sz w:val="18"/>
                <w:szCs w:val="18"/>
              </w:rPr>
              <w:t xml:space="preserve"> Scope)</w:t>
            </w:r>
          </w:p>
          <w:p w14:paraId="0DEBC0B5" w14:textId="4667598B" w:rsidR="00232F13" w:rsidRPr="00AD3DE9" w:rsidRDefault="00930F0D" w:rsidP="00232F13">
            <w:pPr>
              <w:pStyle w:val="Contenido"/>
              <w:numPr>
                <w:ilvl w:val="0"/>
                <w:numId w:val="180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AD3DE9">
              <w:rPr>
                <w:rFonts w:cstheme="minorHAnsi"/>
                <w:sz w:val="18"/>
                <w:szCs w:val="18"/>
              </w:rPr>
              <w:t>Apéndices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284CAB5C" w14:textId="76E06163" w:rsidR="00DD68A7" w:rsidRPr="00AD3DE9" w:rsidRDefault="00DD68A7" w:rsidP="00DD68A7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bookmarkStart w:id="5" w:name="Version_1_0_0_de_documento"/>
      <w:tr w:rsidR="00502552" w:rsidRPr="006F063E" w14:paraId="33E97EEF" w14:textId="77777777" w:rsidTr="00AD3D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01BD235C" w14:textId="6E7A1A4C" w:rsidR="00502552" w:rsidRPr="00867A14" w:rsidRDefault="006A26E6" w:rsidP="006A26E6">
            <w:pPr>
              <w:pStyle w:val="Contenido"/>
              <w:jc w:val="center"/>
              <w:rPr>
                <w:rFonts w:asciiTheme="minorHAnsi" w:hAnsiTheme="minorHAnsi" w:cstheme="minorHAnsi"/>
              </w:rPr>
            </w:pPr>
            <w:r w:rsidRPr="00867A14">
              <w:rPr>
                <w:rFonts w:cstheme="minorHAnsi"/>
              </w:rPr>
              <w:fldChar w:fldCharType="begin"/>
            </w:r>
            <w:r w:rsidRPr="00867A14">
              <w:rPr>
                <w:rFonts w:asciiTheme="minorHAnsi" w:hAnsiTheme="minorHAnsi" w:cstheme="minorHAnsi"/>
              </w:rPr>
              <w:instrText>HYPERLINK  \l "Version_1_0_0_de_documento"</w:instrText>
            </w:r>
            <w:r w:rsidRPr="00867A14">
              <w:rPr>
                <w:rFonts w:cstheme="minorHAnsi"/>
              </w:rPr>
            </w:r>
            <w:r w:rsidRPr="00867A14">
              <w:rPr>
                <w:rFonts w:cstheme="minorHAnsi"/>
              </w:rPr>
              <w:fldChar w:fldCharType="separate"/>
            </w:r>
            <w:r w:rsidRPr="00867A14">
              <w:rPr>
                <w:rStyle w:val="Hipervnculo"/>
                <w:rFonts w:cstheme="minorHAnsi"/>
              </w:rPr>
              <w:t>1.0.0</w:t>
            </w:r>
            <w:bookmarkEnd w:id="5"/>
            <w:r w:rsidRPr="00867A14">
              <w:rPr>
                <w:rFonts w:cstheme="minorHAnsi"/>
              </w:rPr>
              <w:fldChar w:fldCharType="end"/>
            </w: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50024282" w14:textId="7D3F0821" w:rsidR="00502552" w:rsidRPr="00AD3DE9" w:rsidRDefault="00502552" w:rsidP="0050255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</w:rPr>
              <w:t>11/02/2026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01BE5704" w14:textId="62BB12DC" w:rsidR="00502552" w:rsidRPr="004105B2" w:rsidRDefault="00502552" w:rsidP="0050255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 w:rsidRPr="004105B2">
              <w:rPr>
                <w:rFonts w:cstheme="minorHAnsi"/>
              </w:rPr>
              <w:t>Revisión de documento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7E1CDA23" w14:textId="702488AD" w:rsidR="00502552" w:rsidRPr="00AD3DE9" w:rsidRDefault="00502552" w:rsidP="00502552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  <w:tr w:rsidR="004105B2" w:rsidRPr="006F063E" w14:paraId="3733FB1F" w14:textId="77777777" w:rsidTr="00AD3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tcBorders>
              <w:right w:val="single" w:sz="2" w:space="0" w:color="4E91CD"/>
            </w:tcBorders>
          </w:tcPr>
          <w:p w14:paraId="48F18DC1" w14:textId="430DD84B" w:rsidR="004105B2" w:rsidRPr="00867A14" w:rsidRDefault="004105B2" w:rsidP="004105B2">
            <w:pPr>
              <w:pStyle w:val="Contenido"/>
              <w:jc w:val="center"/>
              <w:rPr>
                <w:rFonts w:cstheme="minorHAnsi"/>
              </w:rPr>
            </w:pPr>
          </w:p>
        </w:tc>
        <w:tc>
          <w:tcPr>
            <w:tcW w:w="722" w:type="pct"/>
            <w:tcBorders>
              <w:top w:val="single" w:sz="2" w:space="0" w:color="4E91CD"/>
              <w:left w:val="single" w:sz="2" w:space="0" w:color="4E91CD"/>
              <w:bottom w:val="single" w:sz="2" w:space="0" w:color="4E91CD"/>
            </w:tcBorders>
          </w:tcPr>
          <w:p w14:paraId="75D7EEFD" w14:textId="09BCB142" w:rsidR="004105B2" w:rsidRPr="00AD3DE9" w:rsidRDefault="004105B2" w:rsidP="004105B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AD3DE9">
              <w:rPr>
                <w:rFonts w:cstheme="minorHAnsi"/>
                <w:i/>
              </w:rPr>
              <w:t>1</w:t>
            </w:r>
            <w:r>
              <w:rPr>
                <w:rFonts w:cstheme="minorHAnsi"/>
                <w:i/>
              </w:rPr>
              <w:t>2</w:t>
            </w:r>
            <w:r w:rsidRPr="00AD3DE9">
              <w:rPr>
                <w:rFonts w:cstheme="minorHAnsi"/>
                <w:i/>
              </w:rPr>
              <w:t>/02/2026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</w:tcBorders>
          </w:tcPr>
          <w:p w14:paraId="77F863DB" w14:textId="6CFE09BA" w:rsidR="004105B2" w:rsidRPr="00AD3DE9" w:rsidRDefault="004105B2" w:rsidP="004105B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DOCUMENTO FINALIZADO</w:t>
            </w:r>
          </w:p>
        </w:tc>
        <w:tc>
          <w:tcPr>
            <w:tcW w:w="0" w:type="auto"/>
            <w:tcBorders>
              <w:top w:val="single" w:sz="2" w:space="0" w:color="4E91CD"/>
              <w:bottom w:val="single" w:sz="2" w:space="0" w:color="4E91CD"/>
              <w:right w:val="single" w:sz="2" w:space="0" w:color="4E91CD"/>
            </w:tcBorders>
          </w:tcPr>
          <w:p w14:paraId="0F1BC3D2" w14:textId="79DE0D35" w:rsidR="004105B2" w:rsidRPr="00AD3DE9" w:rsidRDefault="004105B2" w:rsidP="004105B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</w:rPr>
            </w:pPr>
            <w:r w:rsidRPr="00AD3DE9">
              <w:rPr>
                <w:rFonts w:cstheme="minorHAnsi"/>
                <w:i/>
                <w:iCs/>
              </w:rPr>
              <w:t>dcueli</w:t>
            </w:r>
          </w:p>
        </w:tc>
      </w:tr>
    </w:tbl>
    <w:p w14:paraId="14ED94E9" w14:textId="00765110" w:rsidR="004570B4" w:rsidRPr="008E4F35" w:rsidRDefault="004570B4" w:rsidP="003B2B8D">
      <w:pPr>
        <w:pStyle w:val="Contenido"/>
        <w:ind w:left="720" w:hanging="720"/>
      </w:pPr>
    </w:p>
    <w:p w14:paraId="62825771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caps/>
          <w:color w:val="FFFFFF" w:themeColor="background1"/>
          <w:kern w:val="28"/>
          <w:sz w:val="44"/>
          <w:szCs w:val="40"/>
          <w14:textOutline w14:w="9525" w14:cap="rnd" w14:cmpd="sng" w14:algn="ctr">
            <w14:noFill/>
            <w14:prstDash w14:val="solid"/>
            <w14:bevel/>
          </w14:textOutline>
        </w:rPr>
      </w:pPr>
      <w:bookmarkStart w:id="6" w:name="_Investigación_y_Aprendizaje"/>
      <w:bookmarkStart w:id="7" w:name="_Desarrollo"/>
      <w:bookmarkStart w:id="8" w:name="_VISIÓN_DEL_PRODUCTO"/>
      <w:bookmarkStart w:id="9" w:name="_Estructura_de_carpetas"/>
      <w:bookmarkStart w:id="10" w:name="_Mecánicas_implementadas"/>
      <w:bookmarkStart w:id="11" w:name="_Dificultades_encontradas"/>
      <w:bookmarkStart w:id="12" w:name="_Problemas_que_resuelve"/>
      <w:bookmarkStart w:id="13" w:name="_IDENTIFICACIÓN_DEL_PROYECTO"/>
      <w:bookmarkEnd w:id="6"/>
      <w:bookmarkEnd w:id="7"/>
      <w:bookmarkEnd w:id="8"/>
      <w:bookmarkEnd w:id="9"/>
      <w:bookmarkEnd w:id="10"/>
      <w:bookmarkEnd w:id="11"/>
      <w:bookmarkEnd w:id="12"/>
      <w:bookmarkEnd w:id="13"/>
      <w:r>
        <w:br w:type="page"/>
      </w:r>
    </w:p>
    <w:p w14:paraId="62B19688" w14:textId="51526F3D" w:rsidR="00EE5B68" w:rsidRPr="009F2E7F" w:rsidRDefault="00787BBA" w:rsidP="002E14D7">
      <w:pPr>
        <w:pStyle w:val="Ttulo1"/>
        <w:rPr>
          <w:rStyle w:val="Hipervnculo"/>
          <w:rFonts w:ascii="Calibri Light" w:hAnsi="Calibri Light"/>
        </w:rPr>
      </w:pPr>
      <w:r>
        <w:lastRenderedPageBreak/>
        <w:t>INTRODUCCIÓN</w:t>
      </w:r>
      <w:r w:rsidR="00FE143C" w:rsidRPr="00FE143C">
        <w:rPr>
          <w:rFonts w:cs="Calibri Light"/>
        </w:rPr>
        <w:t xml:space="preserve"> </w:t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fldChar w:fldCharType="begin"/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instrText>HYPERLINK  \l "_ÍNDICE_1"</w:instrText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</w:r>
      <w:r w:rsidR="009F2E7F">
        <w:rPr>
          <w:rStyle w:val="HipervnculoalndiceCar"/>
          <w:rFonts w:ascii="Calibri Light" w:hAnsi="Calibri Light" w:cs="Calibri Light"/>
          <w:caps w:val="0"/>
          <w:szCs w:val="18"/>
        </w:rPr>
        <w:fldChar w:fldCharType="separate"/>
      </w:r>
      <w:r w:rsidR="009F2E7F" w:rsidRPr="009F2E7F">
        <w:rPr>
          <w:rStyle w:val="HipervnculoalndiceCar"/>
          <w:rFonts w:ascii="Calibri Light" w:hAnsi="Calibri Light"/>
          <w:caps w:val="0"/>
          <w:szCs w:val="18"/>
        </w:rPr>
        <w:t>- ir al índice -</w:t>
      </w:r>
    </w:p>
    <w:p w14:paraId="32020C15" w14:textId="5296BFA0" w:rsidR="0070527E" w:rsidRDefault="009F2E7F" w:rsidP="00652763">
      <w:r>
        <w:rPr>
          <w:rStyle w:val="HipervnculoalndiceCar"/>
          <w:rFonts w:ascii="Calibri Light" w:hAnsi="Calibri Light" w:cs="Calibri Light"/>
          <w:kern w:val="28"/>
          <w:szCs w:val="18"/>
          <w14:textOutline w14:w="9525" w14:cap="rnd" w14:cmpd="sng" w14:algn="ctr">
            <w14:noFill/>
            <w14:prstDash w14:val="solid"/>
            <w14:bevel/>
          </w14:textOutline>
        </w:rPr>
        <w:fldChar w:fldCharType="end"/>
      </w:r>
    </w:p>
    <w:p w14:paraId="63D42A0F" w14:textId="107D22FA" w:rsidR="00173396" w:rsidRPr="00D22DE3" w:rsidRDefault="00173396" w:rsidP="00C60FA4">
      <w:pPr>
        <w:pStyle w:val="Ttulo2"/>
      </w:pPr>
      <w:bookmarkStart w:id="14" w:name="_Propósito_del_documento"/>
      <w:bookmarkEnd w:id="14"/>
      <w:r w:rsidRPr="00D22DE3">
        <w:t>Propósito del documento</w:t>
      </w:r>
    </w:p>
    <w:p w14:paraId="3237051A" w14:textId="77777777" w:rsidR="00F92213" w:rsidRDefault="00F92213" w:rsidP="00173396">
      <w:pPr>
        <w:jc w:val="both"/>
      </w:pPr>
    </w:p>
    <w:p w14:paraId="5D5E792F" w14:textId="08D10B0F" w:rsidR="00173396" w:rsidRDefault="00173396" w:rsidP="00173396">
      <w:pPr>
        <w:jc w:val="both"/>
      </w:pPr>
      <w:r w:rsidRPr="003C008C">
        <w:t>El presente documento describe la </w:t>
      </w:r>
      <w:r w:rsidRPr="003C008C">
        <w:rPr>
          <w:b/>
          <w:bCs/>
        </w:rPr>
        <w:t>Especificación de Requisitos de Software (SRS)</w:t>
      </w:r>
      <w:r w:rsidRPr="003C008C">
        <w:t xml:space="preserve"> del proyecto </w:t>
      </w:r>
      <w:proofErr w:type="spellStart"/>
      <w:r w:rsidRPr="00530FFC">
        <w:rPr>
          <w:b/>
          <w:bCs/>
        </w:rPr>
        <w:t>Mexus</w:t>
      </w:r>
      <w:proofErr w:type="spellEnd"/>
      <w:r w:rsidRPr="003C008C">
        <w:t xml:space="preserve"> en su</w:t>
      </w:r>
      <w:r>
        <w:t xml:space="preserve"> </w:t>
      </w:r>
      <w:r w:rsidR="00530FFC">
        <w:t xml:space="preserve">primera </w:t>
      </w:r>
      <w:r w:rsidRPr="003C008C">
        <w:t xml:space="preserve">versión </w:t>
      </w:r>
      <w:r w:rsidRPr="00F92213">
        <w:rPr>
          <w:b/>
          <w:bCs/>
        </w:rPr>
        <w:t>0.1.0</w:t>
      </w:r>
      <w:r w:rsidR="00530FFC">
        <w:t xml:space="preserve"> y proporciona</w:t>
      </w:r>
      <w:r w:rsidR="00530FFC" w:rsidRPr="00D22DE3">
        <w:t xml:space="preserve"> la visión inicial, una aplicación móvil para Android</w:t>
      </w:r>
      <w:r w:rsidR="00530FFC">
        <w:t xml:space="preserve"> </w:t>
      </w:r>
      <w:r w:rsidR="00530FFC" w:rsidRPr="00D22DE3">
        <w:t>orientada a la grabación controlada de llamadas telefónicas para uso</w:t>
      </w:r>
      <w:r w:rsidR="00530FFC">
        <w:t xml:space="preserve"> </w:t>
      </w:r>
      <w:r w:rsidR="00530FFC" w:rsidRPr="00D22DE3">
        <w:t>estrictamente personal</w:t>
      </w:r>
      <w:r w:rsidR="00530FFC">
        <w:t xml:space="preserve"> y</w:t>
      </w:r>
      <w:r w:rsidR="00530FFC" w:rsidRPr="003C008C">
        <w:t xml:space="preserve"> sin distribución pública ni explotación comercial.</w:t>
      </w:r>
    </w:p>
    <w:p w14:paraId="3311F634" w14:textId="77777777" w:rsidR="00F92213" w:rsidRDefault="00F92213" w:rsidP="00173396">
      <w:pPr>
        <w:jc w:val="both"/>
      </w:pPr>
    </w:p>
    <w:p w14:paraId="0C5BE3F5" w14:textId="0F35F6CD" w:rsidR="00173396" w:rsidRDefault="00173396" w:rsidP="00173396">
      <w:pPr>
        <w:jc w:val="both"/>
      </w:pPr>
      <w:r w:rsidRPr="003C008C">
        <w:t xml:space="preserve">Su objetivo es </w:t>
      </w:r>
      <w:r w:rsidRPr="00F92213">
        <w:rPr>
          <w:i/>
          <w:iCs/>
        </w:rPr>
        <w:t>definir de forma clara y estructurada los requisitos funcionales y no funcionales del sistema</w:t>
      </w:r>
      <w:r w:rsidRPr="00F92213">
        <w:t>,</w:t>
      </w:r>
      <w:r w:rsidRPr="003C008C">
        <w:t xml:space="preserve"> proporcionando una </w:t>
      </w:r>
      <w:r w:rsidRPr="00F92213">
        <w:rPr>
          <w:i/>
          <w:iCs/>
        </w:rPr>
        <w:t>referencia</w:t>
      </w:r>
      <w:r w:rsidRPr="00D22DE3">
        <w:t xml:space="preserve"> única </w:t>
      </w:r>
      <w:r w:rsidRPr="00F92213">
        <w:rPr>
          <w:i/>
          <w:iCs/>
        </w:rPr>
        <w:t>para el análisis, diseño, desarrollo, pruebas y mantenimiento</w:t>
      </w:r>
      <w:r w:rsidRPr="00D22DE3">
        <w:t xml:space="preserve"> de la versión</w:t>
      </w:r>
      <w:r>
        <w:t xml:space="preserve"> inicial</w:t>
      </w:r>
      <w:r w:rsidRPr="00D22DE3">
        <w:t> </w:t>
      </w:r>
      <w:r>
        <w:t>(</w:t>
      </w:r>
      <w:r w:rsidRPr="00D22DE3">
        <w:rPr>
          <w:b/>
          <w:bCs/>
        </w:rPr>
        <w:t>0.1.0</w:t>
      </w:r>
      <w:r w:rsidRPr="003C008C">
        <w:t>)</w:t>
      </w:r>
      <w:r w:rsidRPr="00D22DE3">
        <w:t xml:space="preserve"> de </w:t>
      </w:r>
      <w:proofErr w:type="spellStart"/>
      <w:r w:rsidRPr="003C008C">
        <w:rPr>
          <w:b/>
          <w:bCs/>
        </w:rPr>
        <w:t>Mexus</w:t>
      </w:r>
      <w:proofErr w:type="spellEnd"/>
      <w:r w:rsidRPr="00D22DE3">
        <w:t>, garantizando que todas las decisiones técnicas y funcionales se bas</w:t>
      </w:r>
      <w:r w:rsidR="00B12AA1">
        <w:t>e</w:t>
      </w:r>
      <w:r w:rsidRPr="00D22DE3">
        <w:t xml:space="preserve">n en </w:t>
      </w:r>
      <w:r w:rsidR="00B12AA1">
        <w:t>ese</w:t>
      </w:r>
      <w:r w:rsidRPr="00D22DE3">
        <w:t xml:space="preserve"> conjunto de requisitos claramente establecidos</w:t>
      </w:r>
      <w:r>
        <w:t>.</w:t>
      </w:r>
    </w:p>
    <w:p w14:paraId="7408BB49" w14:textId="77777777" w:rsidR="00A93519" w:rsidRDefault="00A93519" w:rsidP="00173396">
      <w:pPr>
        <w:jc w:val="both"/>
      </w:pPr>
    </w:p>
    <w:p w14:paraId="0AAEDB96" w14:textId="03DE81E5" w:rsidR="00530FFC" w:rsidRPr="00B40F4B" w:rsidRDefault="00530FFC" w:rsidP="00530FFC">
      <w:pPr>
        <w:jc w:val="both"/>
      </w:pPr>
      <w:r>
        <w:t xml:space="preserve">Así, este documento </w:t>
      </w:r>
      <w:r w:rsidRPr="00B40F4B">
        <w:t>sirve como referencia única para:</w:t>
      </w:r>
    </w:p>
    <w:p w14:paraId="712AC38F" w14:textId="77777777" w:rsidR="00530FFC" w:rsidRPr="00B40F4B" w:rsidRDefault="00530FFC" w:rsidP="00530FFC">
      <w:pPr>
        <w:numPr>
          <w:ilvl w:val="0"/>
          <w:numId w:val="92"/>
        </w:numPr>
        <w:jc w:val="both"/>
      </w:pPr>
      <w:r w:rsidRPr="00B40F4B">
        <w:t>El diseño técnico del sistema</w:t>
      </w:r>
    </w:p>
    <w:p w14:paraId="109D3C63" w14:textId="77777777" w:rsidR="00530FFC" w:rsidRPr="00B40F4B" w:rsidRDefault="00530FFC" w:rsidP="00530FFC">
      <w:pPr>
        <w:numPr>
          <w:ilvl w:val="0"/>
          <w:numId w:val="92"/>
        </w:numPr>
        <w:jc w:val="both"/>
      </w:pPr>
      <w:r w:rsidRPr="00B40F4B">
        <w:t>La planificación del desarrollo</w:t>
      </w:r>
    </w:p>
    <w:p w14:paraId="379C57BB" w14:textId="77777777" w:rsidR="00530FFC" w:rsidRDefault="00530FFC" w:rsidP="00C67CE1">
      <w:pPr>
        <w:numPr>
          <w:ilvl w:val="0"/>
          <w:numId w:val="92"/>
        </w:numPr>
        <w:jc w:val="both"/>
      </w:pPr>
      <w:r w:rsidRPr="00B40F4B">
        <w:t>La priorización de funcionalidades</w:t>
      </w:r>
      <w:r>
        <w:t xml:space="preserve"> y</w:t>
      </w:r>
    </w:p>
    <w:p w14:paraId="724DFE07" w14:textId="4BD14DA4" w:rsidR="00530FFC" w:rsidRDefault="00530FFC" w:rsidP="00C67CE1">
      <w:pPr>
        <w:numPr>
          <w:ilvl w:val="0"/>
          <w:numId w:val="92"/>
        </w:numPr>
        <w:jc w:val="both"/>
      </w:pPr>
      <w:r w:rsidRPr="00B40F4B">
        <w:t>La validación del alcance</w:t>
      </w:r>
    </w:p>
    <w:p w14:paraId="6AEE3B2D" w14:textId="77777777" w:rsidR="00C9331A" w:rsidRPr="00B40F4B" w:rsidRDefault="00C9331A" w:rsidP="00C9331A">
      <w:pPr>
        <w:jc w:val="both"/>
      </w:pPr>
    </w:p>
    <w:p w14:paraId="20F9BB7B" w14:textId="6B03DA92" w:rsidR="00530FFC" w:rsidRDefault="00530FFC" w:rsidP="00C60FA4">
      <w:pPr>
        <w:pStyle w:val="Ttulo2"/>
      </w:pPr>
      <w:bookmarkStart w:id="15" w:name="_Alcance_del_sistema"/>
      <w:bookmarkEnd w:id="15"/>
      <w:r w:rsidRPr="00530FFC">
        <w:t>Alcance del sistema</w:t>
      </w:r>
    </w:p>
    <w:p w14:paraId="3945E12E" w14:textId="77777777" w:rsidR="00C9331A" w:rsidRPr="00C9331A" w:rsidRDefault="00C9331A" w:rsidP="00C9331A"/>
    <w:p w14:paraId="279A2DEF" w14:textId="207DBB2B" w:rsidR="00530FFC" w:rsidRPr="00B40F4B" w:rsidRDefault="00530FFC" w:rsidP="00530FFC">
      <w:pPr>
        <w:jc w:val="both"/>
      </w:pPr>
      <w:proofErr w:type="spellStart"/>
      <w:r w:rsidRPr="00D00680">
        <w:rPr>
          <w:b/>
          <w:bCs/>
        </w:rPr>
        <w:t>Mexus</w:t>
      </w:r>
      <w:proofErr w:type="spellEnd"/>
      <w:r w:rsidR="00D00680">
        <w:t xml:space="preserve"> tiene como objetivo</w:t>
      </w:r>
      <w:r w:rsidRPr="00B40F4B">
        <w:t xml:space="preserve"> s</w:t>
      </w:r>
      <w:r w:rsidR="00D00680">
        <w:t>er</w:t>
      </w:r>
      <w:r w:rsidRPr="00B40F4B">
        <w:t xml:space="preserve"> una aplicación </w:t>
      </w:r>
      <w:r w:rsidR="00D00680">
        <w:t>para dispositivos móviles</w:t>
      </w:r>
      <w:r w:rsidRPr="00B40F4B">
        <w:t xml:space="preserve"> que permit</w:t>
      </w:r>
      <w:r w:rsidR="00D00680">
        <w:t>a</w:t>
      </w:r>
      <w:r w:rsidRPr="00B40F4B">
        <w:t xml:space="preserve"> al usuario grabar llamadas telefónicas de forma local en su dispositivo, sin transmisión de datos a terceros ni servicios en la nube.</w:t>
      </w:r>
    </w:p>
    <w:p w14:paraId="0496F185" w14:textId="77777777" w:rsidR="00D00680" w:rsidRDefault="00D00680" w:rsidP="00530FFC">
      <w:pPr>
        <w:jc w:val="both"/>
      </w:pPr>
    </w:p>
    <w:p w14:paraId="60E0F1E7" w14:textId="096B74B4" w:rsidR="00530FFC" w:rsidRDefault="00D00680" w:rsidP="00530FFC">
      <w:pPr>
        <w:jc w:val="both"/>
      </w:pPr>
      <w:r w:rsidRPr="00D22DE3">
        <w:t xml:space="preserve">La versión </w:t>
      </w:r>
      <w:r w:rsidRPr="00D00680">
        <w:rPr>
          <w:b/>
          <w:bCs/>
        </w:rPr>
        <w:t>0.1.0</w:t>
      </w:r>
      <w:r w:rsidRPr="00D22DE3">
        <w:t xml:space="preserve"> de </w:t>
      </w:r>
      <w:proofErr w:type="spellStart"/>
      <w:r w:rsidRPr="00B12AA1">
        <w:rPr>
          <w:b/>
          <w:bCs/>
        </w:rPr>
        <w:t>Mexus</w:t>
      </w:r>
      <w:proofErr w:type="spellEnd"/>
      <w:r w:rsidRPr="00D22DE3">
        <w:t xml:space="preserve"> se centra en ofrecer un </w:t>
      </w:r>
      <w:r>
        <w:t xml:space="preserve">sistema con </w:t>
      </w:r>
      <w:r w:rsidRPr="00D22DE3">
        <w:rPr>
          <w:b/>
          <w:bCs/>
        </w:rPr>
        <w:t>Producto Mínimo Viable (MVP)</w:t>
      </w:r>
      <w:r w:rsidRPr="00D22DE3">
        <w:t> </w:t>
      </w:r>
      <w:r w:rsidR="00530FFC" w:rsidRPr="00B40F4B">
        <w:t>diseñado para:</w:t>
      </w:r>
    </w:p>
    <w:p w14:paraId="25047096" w14:textId="77777777" w:rsidR="00D00680" w:rsidRPr="00B40F4B" w:rsidRDefault="00D00680" w:rsidP="00530FFC">
      <w:pPr>
        <w:jc w:val="both"/>
      </w:pPr>
    </w:p>
    <w:p w14:paraId="6855886C" w14:textId="5AB2A5F4" w:rsidR="00D00680" w:rsidRPr="00D22DE3" w:rsidRDefault="00D00680" w:rsidP="00D00680">
      <w:pPr>
        <w:numPr>
          <w:ilvl w:val="0"/>
          <w:numId w:val="93"/>
        </w:numPr>
        <w:jc w:val="both"/>
      </w:pPr>
      <w:r>
        <w:t>D</w:t>
      </w:r>
      <w:r w:rsidRPr="00D22DE3">
        <w:t>etectar llamadas telefónicas en dispositivos Android 10</w:t>
      </w:r>
      <w:r>
        <w:t>+</w:t>
      </w:r>
      <w:r w:rsidRPr="00D22DE3">
        <w:t>.</w:t>
      </w:r>
    </w:p>
    <w:p w14:paraId="30AD2115" w14:textId="21CD2D49" w:rsidR="00530FFC" w:rsidRPr="00B40F4B" w:rsidRDefault="00D00680" w:rsidP="00530FFC">
      <w:pPr>
        <w:numPr>
          <w:ilvl w:val="0"/>
          <w:numId w:val="93"/>
        </w:numPr>
        <w:jc w:val="both"/>
      </w:pPr>
      <w:r>
        <w:t>U</w:t>
      </w:r>
      <w:r w:rsidR="00530FFC" w:rsidRPr="00B40F4B">
        <w:t>so estrictamente personal</w:t>
      </w:r>
      <w:r>
        <w:t>.</w:t>
      </w:r>
    </w:p>
    <w:p w14:paraId="7CDAE743" w14:textId="0C1316E6" w:rsidR="00530FFC" w:rsidRPr="00B40F4B" w:rsidRDefault="00D00680" w:rsidP="00530FFC">
      <w:pPr>
        <w:numPr>
          <w:ilvl w:val="0"/>
          <w:numId w:val="93"/>
        </w:numPr>
        <w:jc w:val="both"/>
      </w:pPr>
      <w:r>
        <w:t>C</w:t>
      </w:r>
      <w:r w:rsidR="00530FFC" w:rsidRPr="00B40F4B">
        <w:t>ontrol explícito por parte del usuario</w:t>
      </w:r>
      <w:r>
        <w:t xml:space="preserve"> para que la grabación de las</w:t>
      </w:r>
      <w:r w:rsidRPr="00D22DE3">
        <w:t xml:space="preserve"> llamadas </w:t>
      </w:r>
      <w:r>
        <w:t>sea</w:t>
      </w:r>
      <w:r w:rsidRPr="00D22DE3">
        <w:t xml:space="preserve"> </w:t>
      </w:r>
      <w:r>
        <w:t xml:space="preserve">de </w:t>
      </w:r>
      <w:r w:rsidRPr="00D22DE3">
        <w:t>forma manual mediante un botón visible durante la llamada, con opción posterior de activar la grabación automática</w:t>
      </w:r>
      <w:r>
        <w:t xml:space="preserve"> según opciones de configuración.</w:t>
      </w:r>
    </w:p>
    <w:p w14:paraId="74E6DDDD" w14:textId="7C678D1E" w:rsidR="00530FFC" w:rsidRPr="00B40F4B" w:rsidRDefault="00D00680" w:rsidP="00530FFC">
      <w:pPr>
        <w:numPr>
          <w:ilvl w:val="0"/>
          <w:numId w:val="93"/>
        </w:numPr>
        <w:jc w:val="both"/>
      </w:pPr>
      <w:r>
        <w:t>A</w:t>
      </w:r>
      <w:r w:rsidR="00530FFC" w:rsidRPr="00B40F4B">
        <w:t>lmacenamiento local de las grabaciones</w:t>
      </w:r>
      <w:r>
        <w:t xml:space="preserve"> </w:t>
      </w:r>
      <w:r w:rsidRPr="00D22DE3">
        <w:t>en un directorio local del dispositivo y listarlas con información básica (fecha/hora, duración, tipo y número)</w:t>
      </w:r>
      <w:r>
        <w:t>,</w:t>
      </w:r>
    </w:p>
    <w:p w14:paraId="57DA501C" w14:textId="6D9046FB" w:rsidR="00530FFC" w:rsidRDefault="00D00680" w:rsidP="00530FFC">
      <w:pPr>
        <w:numPr>
          <w:ilvl w:val="0"/>
          <w:numId w:val="93"/>
        </w:numPr>
        <w:jc w:val="both"/>
      </w:pPr>
      <w:r>
        <w:t xml:space="preserve">Imposibilitar, en la medida de las posibilidades del SO la acción voluntaria o no, de exportación, compartir y/o distribuir, divulgar, </w:t>
      </w:r>
      <w:proofErr w:type="spellStart"/>
      <w:r>
        <w:t>etc</w:t>
      </w:r>
      <w:proofErr w:type="spellEnd"/>
      <w:r>
        <w:t>; para las grabaciones hechas de las llamadas con la apli</w:t>
      </w:r>
      <w:r w:rsidR="00793552">
        <w:t>ca</w:t>
      </w:r>
      <w:r>
        <w:t>ción.</w:t>
      </w:r>
    </w:p>
    <w:p w14:paraId="6395716C" w14:textId="29B3FAEE" w:rsidR="003F2AE8" w:rsidRDefault="003F2AE8" w:rsidP="00530FFC">
      <w:pPr>
        <w:numPr>
          <w:ilvl w:val="0"/>
          <w:numId w:val="93"/>
        </w:numPr>
        <w:jc w:val="both"/>
      </w:pPr>
      <w:r>
        <w:t>Ser totalmente gratuita, con acceso al código fuente, con licencia MIT y tener ningún tipo de beneficio económico.</w:t>
      </w:r>
    </w:p>
    <w:p w14:paraId="492A51E2" w14:textId="77777777" w:rsidR="00D00680" w:rsidRPr="00B40F4B" w:rsidRDefault="00D00680" w:rsidP="00D00680">
      <w:pPr>
        <w:jc w:val="both"/>
      </w:pPr>
    </w:p>
    <w:p w14:paraId="5790D361" w14:textId="3617E6B4" w:rsidR="00A93519" w:rsidRDefault="00530FFC" w:rsidP="00A93519">
      <w:pPr>
        <w:jc w:val="both"/>
      </w:pPr>
      <w:r w:rsidRPr="00B40F4B">
        <w:t xml:space="preserve">El sistema </w:t>
      </w:r>
      <w:r w:rsidRPr="00B40F4B">
        <w:rPr>
          <w:b/>
          <w:bCs/>
        </w:rPr>
        <w:t>no</w:t>
      </w:r>
      <w:r w:rsidRPr="00B40F4B">
        <w:t xml:space="preserve"> está concebido inicialmente para su distribución en tiendas oficiales (Google Play / App Store)</w:t>
      </w:r>
      <w:r w:rsidR="00A93519">
        <w:t xml:space="preserve"> , ni</w:t>
      </w:r>
      <w:r w:rsidR="00A93519" w:rsidRPr="00D22DE3">
        <w:t xml:space="preserve"> se contempla ningún tipo de </w:t>
      </w:r>
      <w:proofErr w:type="spellStart"/>
      <w:r w:rsidR="00793552">
        <w:t>B</w:t>
      </w:r>
      <w:r w:rsidR="00A93519" w:rsidRPr="00D22DE3">
        <w:t>ack</w:t>
      </w:r>
      <w:r w:rsidR="00793552">
        <w:t>E</w:t>
      </w:r>
      <w:r w:rsidR="00A93519" w:rsidRPr="00D22DE3">
        <w:t>nd</w:t>
      </w:r>
      <w:proofErr w:type="spellEnd"/>
      <w:r w:rsidR="00A93519" w:rsidRPr="00D22DE3">
        <w:t>, servicio remoto, almacenamiento en la nube,</w:t>
      </w:r>
      <w:r w:rsidR="00A93519">
        <w:t xml:space="preserve"> </w:t>
      </w:r>
      <w:r w:rsidR="00A93519" w:rsidRPr="00D22DE3">
        <w:t>integración con tiendas de aplicaciones ni monetización.</w:t>
      </w:r>
    </w:p>
    <w:p w14:paraId="323E3859" w14:textId="77777777" w:rsidR="0012212D" w:rsidRPr="00B40F4B" w:rsidRDefault="0012212D" w:rsidP="00A93519">
      <w:pPr>
        <w:jc w:val="both"/>
      </w:pPr>
    </w:p>
    <w:p w14:paraId="7A48F670" w14:textId="70E58C01" w:rsidR="003F2AE8" w:rsidRDefault="00530FFC" w:rsidP="00C60FA4">
      <w:pPr>
        <w:pStyle w:val="Ttulo2"/>
      </w:pPr>
      <w:bookmarkStart w:id="16" w:name="_Definiciones"/>
      <w:bookmarkEnd w:id="16"/>
      <w:r w:rsidRPr="00B40F4B">
        <w:t>Definiciones</w:t>
      </w:r>
    </w:p>
    <w:p w14:paraId="4C434FFE" w14:textId="77777777" w:rsidR="00C9331A" w:rsidRPr="00C9331A" w:rsidRDefault="00C9331A" w:rsidP="00C9331A"/>
    <w:p w14:paraId="5B6B383D" w14:textId="77777777" w:rsidR="003F2AE8" w:rsidRDefault="003F2AE8" w:rsidP="003F2AE8">
      <w:pPr>
        <w:pStyle w:val="Ttulo3"/>
      </w:pPr>
      <w:proofErr w:type="spellStart"/>
      <w:r w:rsidRPr="00B12AA1">
        <w:t>Mexus</w:t>
      </w:r>
      <w:proofErr w:type="spellEnd"/>
    </w:p>
    <w:p w14:paraId="030B1682" w14:textId="3CE2CDAA" w:rsidR="003F2AE8" w:rsidRDefault="003F2AE8" w:rsidP="00A93519">
      <w:pPr>
        <w:jc w:val="both"/>
      </w:pPr>
      <w:r w:rsidRPr="00D22DE3">
        <w:t>Nombre del proyecto y de la aplicación móvil de grabación de llamadas para Android.</w:t>
      </w:r>
    </w:p>
    <w:p w14:paraId="7F02EDE7" w14:textId="3F34B89C" w:rsidR="0012212D" w:rsidRPr="0012212D" w:rsidRDefault="0012212D" w:rsidP="0012212D">
      <w:pPr>
        <w:pStyle w:val="Ttulo3"/>
      </w:pPr>
      <w:hyperlink r:id="rId14" w:history="1">
        <w:r w:rsidRPr="0012212D">
          <w:rPr>
            <w:rStyle w:val="Hipervnculo"/>
            <w:rFonts w:ascii="Calibri" w:hAnsi="Calibri"/>
          </w:rPr>
          <w:t>dcueli.com</w:t>
        </w:r>
      </w:hyperlink>
    </w:p>
    <w:p w14:paraId="46D11F10" w14:textId="3E52869C" w:rsidR="0012212D" w:rsidRPr="0012212D" w:rsidRDefault="0012212D" w:rsidP="0012212D">
      <w:pPr>
        <w:jc w:val="both"/>
      </w:pPr>
      <w:r w:rsidRPr="0012212D">
        <w:t xml:space="preserve">Organización responsable del proyecto </w:t>
      </w:r>
      <w:proofErr w:type="spellStart"/>
      <w:r w:rsidRPr="0012212D">
        <w:rPr>
          <w:b/>
          <w:bCs/>
        </w:rPr>
        <w:t>Mexus</w:t>
      </w:r>
      <w:proofErr w:type="spellEnd"/>
      <w:r w:rsidRPr="0012212D">
        <w:t>.</w:t>
      </w:r>
    </w:p>
    <w:p w14:paraId="6E6457C4" w14:textId="77777777" w:rsidR="00A93519" w:rsidRDefault="003F2AE8" w:rsidP="00A93519">
      <w:pPr>
        <w:pStyle w:val="Ttulo3"/>
      </w:pPr>
      <w:r w:rsidRPr="00A93519">
        <w:t>SRS</w:t>
      </w:r>
    </w:p>
    <w:p w14:paraId="74D9EFE0" w14:textId="56B1645E" w:rsidR="003F2AE8" w:rsidRPr="00B40F4B" w:rsidRDefault="003F2AE8" w:rsidP="00A93519">
      <w:pPr>
        <w:tabs>
          <w:tab w:val="num" w:pos="720"/>
        </w:tabs>
        <w:jc w:val="both"/>
      </w:pPr>
      <w:r w:rsidRPr="00B40F4B">
        <w:t xml:space="preserve">Software </w:t>
      </w:r>
      <w:proofErr w:type="spellStart"/>
      <w:r w:rsidRPr="00B40F4B">
        <w:t>Requirements</w:t>
      </w:r>
      <w:proofErr w:type="spellEnd"/>
      <w:r w:rsidRPr="00B40F4B">
        <w:t xml:space="preserve"> </w:t>
      </w:r>
      <w:proofErr w:type="spellStart"/>
      <w:r w:rsidRPr="00B40F4B">
        <w:t>Specification</w:t>
      </w:r>
      <w:proofErr w:type="spellEnd"/>
    </w:p>
    <w:p w14:paraId="1C1B8474" w14:textId="77777777" w:rsidR="00A93519" w:rsidRDefault="00530FFC" w:rsidP="00A93519">
      <w:pPr>
        <w:pStyle w:val="Ttulo3"/>
      </w:pPr>
      <w:r w:rsidRPr="00B40F4B">
        <w:t>RGPD/GDPR</w:t>
      </w:r>
    </w:p>
    <w:p w14:paraId="0EB1AB92" w14:textId="6FE4158C" w:rsidR="00530FFC" w:rsidRPr="00B40F4B" w:rsidRDefault="00530FFC" w:rsidP="00A93519">
      <w:pPr>
        <w:jc w:val="both"/>
      </w:pPr>
      <w:r w:rsidRPr="00B40F4B">
        <w:t>Reglamento General de Protección de Datos</w:t>
      </w:r>
    </w:p>
    <w:p w14:paraId="6F30BB63" w14:textId="77777777" w:rsidR="00A93519" w:rsidRDefault="00530FFC" w:rsidP="00A93519">
      <w:pPr>
        <w:pStyle w:val="Ttulo3"/>
      </w:pPr>
      <w:r w:rsidRPr="00B40F4B">
        <w:t>LOPDGDD</w:t>
      </w:r>
    </w:p>
    <w:p w14:paraId="510FB011" w14:textId="1FD2A5D6" w:rsidR="00530FFC" w:rsidRPr="00B40F4B" w:rsidRDefault="00530FFC" w:rsidP="00A93519">
      <w:pPr>
        <w:jc w:val="both"/>
      </w:pPr>
      <w:r w:rsidRPr="00B40F4B">
        <w:t>Ley Orgánica de Protección de Datos y Garantía de los Derechos Digitales</w:t>
      </w:r>
    </w:p>
    <w:p w14:paraId="67546F0B" w14:textId="77777777" w:rsidR="00A93519" w:rsidRDefault="00530FFC" w:rsidP="00A93519">
      <w:pPr>
        <w:pStyle w:val="Ttulo3"/>
      </w:pPr>
      <w:r w:rsidRPr="00B40F4B">
        <w:t>MoSCoW</w:t>
      </w:r>
    </w:p>
    <w:p w14:paraId="61E26692" w14:textId="77AA9CF6" w:rsidR="00530FFC" w:rsidRPr="00B40F4B" w:rsidRDefault="00530FFC" w:rsidP="00A93519">
      <w:pPr>
        <w:jc w:val="both"/>
      </w:pPr>
      <w:r w:rsidRPr="00B40F4B">
        <w:t>Método de priorización (</w:t>
      </w:r>
      <w:r w:rsidRPr="00A93519">
        <w:rPr>
          <w:i/>
          <w:iCs/>
        </w:rPr>
        <w:t xml:space="preserve">Must, </w:t>
      </w:r>
      <w:proofErr w:type="spellStart"/>
      <w:r w:rsidRPr="00A93519">
        <w:rPr>
          <w:i/>
          <w:iCs/>
        </w:rPr>
        <w:t>Should</w:t>
      </w:r>
      <w:proofErr w:type="spellEnd"/>
      <w:r w:rsidRPr="00A93519">
        <w:rPr>
          <w:i/>
          <w:iCs/>
        </w:rPr>
        <w:t xml:space="preserve">, </w:t>
      </w:r>
      <w:proofErr w:type="spellStart"/>
      <w:r w:rsidRPr="00A93519">
        <w:rPr>
          <w:i/>
          <w:iCs/>
        </w:rPr>
        <w:t>Could</w:t>
      </w:r>
      <w:proofErr w:type="spellEnd"/>
      <w:r w:rsidRPr="00A93519">
        <w:rPr>
          <w:i/>
          <w:iCs/>
        </w:rPr>
        <w:t xml:space="preserve">, </w:t>
      </w:r>
      <w:proofErr w:type="spellStart"/>
      <w:r w:rsidRPr="00A93519">
        <w:rPr>
          <w:i/>
          <w:iCs/>
        </w:rPr>
        <w:t>Won’t</w:t>
      </w:r>
      <w:proofErr w:type="spellEnd"/>
      <w:r w:rsidRPr="00B40F4B">
        <w:t>)</w:t>
      </w:r>
    </w:p>
    <w:p w14:paraId="35301A84" w14:textId="77777777" w:rsidR="00A93519" w:rsidRDefault="00A93519" w:rsidP="00A93519">
      <w:pPr>
        <w:pStyle w:val="Ttulo3"/>
      </w:pPr>
      <w:r w:rsidRPr="00B12AA1">
        <w:t>MVP (</w:t>
      </w:r>
      <w:proofErr w:type="spellStart"/>
      <w:r w:rsidRPr="00B12AA1">
        <w:t>Minimum</w:t>
      </w:r>
      <w:proofErr w:type="spellEnd"/>
      <w:r w:rsidRPr="00B12AA1">
        <w:t xml:space="preserve"> Viable </w:t>
      </w:r>
      <w:proofErr w:type="spellStart"/>
      <w:r w:rsidRPr="00B12AA1">
        <w:t>Product</w:t>
      </w:r>
      <w:proofErr w:type="spellEnd"/>
      <w:r w:rsidRPr="00B12AA1">
        <w:t>)</w:t>
      </w:r>
    </w:p>
    <w:p w14:paraId="1176045C" w14:textId="77777777" w:rsidR="00A93519" w:rsidRPr="00D22DE3" w:rsidRDefault="00A93519" w:rsidP="00A93519">
      <w:pPr>
        <w:jc w:val="both"/>
      </w:pPr>
      <w:r w:rsidRPr="00D22DE3">
        <w:t>Versión mínima del producto que ofrece valor real al usuario y permite validar la viabilidad técnica y de uso con el menor esfuerzo posible.</w:t>
      </w:r>
    </w:p>
    <w:p w14:paraId="56DF3B46" w14:textId="77777777" w:rsidR="00C03DC3" w:rsidRDefault="00C03DC3" w:rsidP="00C03DC3">
      <w:pPr>
        <w:pStyle w:val="Ttulo3"/>
      </w:pPr>
      <w:r w:rsidRPr="00B12AA1">
        <w:t>IF</w:t>
      </w:r>
      <w:r>
        <w:t>R</w:t>
      </w:r>
      <w:r w:rsidRPr="00B12AA1">
        <w:t>_XX</w:t>
      </w:r>
    </w:p>
    <w:p w14:paraId="4CF1CF09" w14:textId="77777777" w:rsidR="00C03DC3" w:rsidRPr="00D22DE3" w:rsidRDefault="00C03DC3" w:rsidP="00C03DC3">
      <w:pPr>
        <w:jc w:val="both"/>
      </w:pPr>
      <w:r w:rsidRPr="00D22DE3">
        <w:t>Identificador de requisito (</w:t>
      </w:r>
      <w:proofErr w:type="spellStart"/>
      <w:r w:rsidRPr="00D22DE3">
        <w:t>Initial</w:t>
      </w:r>
      <w:proofErr w:type="spellEnd"/>
      <w:r w:rsidRPr="00D22DE3"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 w:rsidRPr="00D22DE3">
        <w:t>Requirement</w:t>
      </w:r>
      <w:proofErr w:type="spellEnd"/>
      <w:r w:rsidRPr="00D22DE3">
        <w:t>), donde XX es un número secuencial.</w:t>
      </w:r>
    </w:p>
    <w:p w14:paraId="65AEBC1E" w14:textId="2266E442" w:rsidR="00C03DC3" w:rsidRDefault="00C03DC3" w:rsidP="00C03DC3">
      <w:pPr>
        <w:pStyle w:val="Ttulo3"/>
      </w:pPr>
      <w:r w:rsidRPr="00B12AA1">
        <w:t>I</w:t>
      </w:r>
      <w:r>
        <w:t>N</w:t>
      </w:r>
      <w:r w:rsidRPr="00B12AA1">
        <w:t>F</w:t>
      </w:r>
      <w:r>
        <w:t>R</w:t>
      </w:r>
      <w:r w:rsidRPr="00B12AA1">
        <w:t>_XX</w:t>
      </w:r>
    </w:p>
    <w:p w14:paraId="7B73AA34" w14:textId="56AAFA8B" w:rsidR="00C03DC3" w:rsidRDefault="00C03DC3" w:rsidP="00C03DC3">
      <w:pPr>
        <w:jc w:val="both"/>
      </w:pPr>
      <w:r w:rsidRPr="00D22DE3">
        <w:t>Identificador de requisito (</w:t>
      </w:r>
      <w:proofErr w:type="spellStart"/>
      <w:r w:rsidRPr="00D22DE3">
        <w:t>Initial</w:t>
      </w:r>
      <w:proofErr w:type="spellEnd"/>
      <w:r w:rsidRPr="00D22DE3">
        <w:t xml:space="preserve"> </w:t>
      </w:r>
      <w:r>
        <w:t>Non-</w:t>
      </w:r>
      <w:proofErr w:type="spellStart"/>
      <w:r>
        <w:t>Functional</w:t>
      </w:r>
      <w:proofErr w:type="spellEnd"/>
      <w:r>
        <w:t xml:space="preserve"> </w:t>
      </w:r>
      <w:proofErr w:type="spellStart"/>
      <w:r w:rsidRPr="00D22DE3">
        <w:t>Requirement</w:t>
      </w:r>
      <w:proofErr w:type="spellEnd"/>
      <w:r w:rsidRPr="00D22DE3">
        <w:t>), donde XX es un número secuencial.</w:t>
      </w:r>
    </w:p>
    <w:p w14:paraId="1C1609BD" w14:textId="77777777" w:rsidR="009F2E7F" w:rsidRDefault="009F2E7F" w:rsidP="00C03DC3">
      <w:pPr>
        <w:jc w:val="both"/>
      </w:pPr>
    </w:p>
    <w:p w14:paraId="3DD073DA" w14:textId="706F2AD2" w:rsidR="00530FFC" w:rsidRDefault="003F2AE8" w:rsidP="00C60FA4">
      <w:pPr>
        <w:pStyle w:val="Ttulo2"/>
      </w:pPr>
      <w:bookmarkStart w:id="17" w:name="_Marco_de_referencias"/>
      <w:bookmarkEnd w:id="17"/>
      <w:r>
        <w:t>Marco de r</w:t>
      </w:r>
      <w:r w:rsidR="00530FFC" w:rsidRPr="00B40F4B">
        <w:rPr>
          <w:b/>
        </w:rPr>
        <w:t>eferencias</w:t>
      </w:r>
    </w:p>
    <w:p w14:paraId="2A533216" w14:textId="77777777" w:rsidR="0012212D" w:rsidRPr="0012212D" w:rsidRDefault="0012212D" w:rsidP="0012212D"/>
    <w:p w14:paraId="00F9467E" w14:textId="477F77E5" w:rsidR="00530FFC" w:rsidRPr="00B40F4B" w:rsidRDefault="00530FFC" w:rsidP="00530FFC">
      <w:pPr>
        <w:numPr>
          <w:ilvl w:val="0"/>
          <w:numId w:val="95"/>
        </w:numPr>
        <w:jc w:val="both"/>
      </w:pPr>
      <w:r w:rsidRPr="00517929">
        <w:rPr>
          <w:b/>
          <w:bCs/>
          <w:i/>
          <w:iCs/>
        </w:rPr>
        <w:t>IEEE 29148</w:t>
      </w:r>
      <w:r w:rsidR="00517929">
        <w:t>,</w:t>
      </w:r>
      <w:r w:rsidRPr="00B40F4B">
        <w:t xml:space="preserve"> Software </w:t>
      </w:r>
      <w:proofErr w:type="spellStart"/>
      <w:r w:rsidRPr="00B40F4B">
        <w:t>Requirements</w:t>
      </w:r>
      <w:proofErr w:type="spellEnd"/>
    </w:p>
    <w:p w14:paraId="76121082" w14:textId="358F4B58" w:rsidR="00530FFC" w:rsidRPr="00B40F4B" w:rsidRDefault="00530FFC" w:rsidP="00530FFC">
      <w:pPr>
        <w:numPr>
          <w:ilvl w:val="0"/>
          <w:numId w:val="95"/>
        </w:numPr>
        <w:jc w:val="both"/>
      </w:pPr>
      <w:r w:rsidRPr="00517929">
        <w:rPr>
          <w:b/>
          <w:bCs/>
          <w:i/>
          <w:iCs/>
        </w:rPr>
        <w:t>ISO/IEC 25010</w:t>
      </w:r>
      <w:r w:rsidR="00517929">
        <w:t>,</w:t>
      </w:r>
      <w:r w:rsidRPr="00B40F4B">
        <w:t xml:space="preserve"> </w:t>
      </w:r>
      <w:proofErr w:type="spellStart"/>
      <w:r w:rsidRPr="00B40F4B">
        <w:t>Quality</w:t>
      </w:r>
      <w:proofErr w:type="spellEnd"/>
      <w:r w:rsidRPr="00B40F4B">
        <w:t xml:space="preserve"> Model</w:t>
      </w:r>
    </w:p>
    <w:p w14:paraId="2E104909" w14:textId="77777777" w:rsidR="00530FFC" w:rsidRPr="00517929" w:rsidRDefault="00530FFC" w:rsidP="00530FFC">
      <w:pPr>
        <w:numPr>
          <w:ilvl w:val="0"/>
          <w:numId w:val="95"/>
        </w:numPr>
        <w:jc w:val="both"/>
        <w:rPr>
          <w:b/>
          <w:bCs/>
          <w:i/>
          <w:iCs/>
        </w:rPr>
      </w:pPr>
      <w:r w:rsidRPr="00517929">
        <w:rPr>
          <w:b/>
          <w:bCs/>
          <w:i/>
          <w:iCs/>
        </w:rPr>
        <w:t xml:space="preserve">Android Developer </w:t>
      </w:r>
      <w:proofErr w:type="spellStart"/>
      <w:r w:rsidRPr="00517929">
        <w:rPr>
          <w:b/>
          <w:bCs/>
          <w:i/>
          <w:iCs/>
        </w:rPr>
        <w:t>Documentation</w:t>
      </w:r>
      <w:proofErr w:type="spellEnd"/>
    </w:p>
    <w:p w14:paraId="41CE9C63" w14:textId="77777777" w:rsidR="00530FFC" w:rsidRDefault="00530FFC" w:rsidP="00530FFC">
      <w:pPr>
        <w:numPr>
          <w:ilvl w:val="0"/>
          <w:numId w:val="95"/>
        </w:numPr>
        <w:jc w:val="both"/>
        <w:rPr>
          <w:b/>
          <w:bCs/>
          <w:i/>
          <w:iCs/>
        </w:rPr>
      </w:pPr>
      <w:r w:rsidRPr="00517929">
        <w:rPr>
          <w:b/>
          <w:bCs/>
          <w:i/>
          <w:iCs/>
        </w:rPr>
        <w:t>RGPD (UE 2016/679)</w:t>
      </w:r>
    </w:p>
    <w:p w14:paraId="23BE9D8D" w14:textId="77777777" w:rsidR="00C03DC3" w:rsidRPr="00517929" w:rsidRDefault="00C03DC3" w:rsidP="00C9331A">
      <w:pPr>
        <w:jc w:val="both"/>
        <w:rPr>
          <w:b/>
          <w:bCs/>
          <w:i/>
          <w:iCs/>
        </w:rPr>
      </w:pPr>
    </w:p>
    <w:p w14:paraId="46A569DC" w14:textId="77777777" w:rsidR="003F2AE8" w:rsidRDefault="00530FFC" w:rsidP="00C60FA4">
      <w:pPr>
        <w:pStyle w:val="Ttulo2"/>
      </w:pPr>
      <w:bookmarkStart w:id="18" w:name="_Visión_general_del"/>
      <w:bookmarkEnd w:id="18"/>
      <w:r w:rsidRPr="00B40F4B">
        <w:t>Visión general del documento</w:t>
      </w:r>
    </w:p>
    <w:p w14:paraId="0CBAA742" w14:textId="77777777" w:rsidR="00C9331A" w:rsidRPr="00C9331A" w:rsidRDefault="00C9331A" w:rsidP="00C9331A"/>
    <w:p w14:paraId="15D31A80" w14:textId="18EEEDF8" w:rsidR="00B40F4B" w:rsidRDefault="00530FFC" w:rsidP="009F2E7F">
      <w:r w:rsidRPr="00B40F4B">
        <w:t xml:space="preserve">Este documento describe el </w:t>
      </w:r>
      <w:r w:rsidRPr="003F2AE8">
        <w:rPr>
          <w:i/>
          <w:iCs/>
        </w:rPr>
        <w:t>contexto del producto</w:t>
      </w:r>
      <w:r w:rsidRPr="00B40F4B">
        <w:t xml:space="preserve">, los </w:t>
      </w:r>
      <w:r w:rsidRPr="003F2AE8">
        <w:rPr>
          <w:i/>
          <w:iCs/>
        </w:rPr>
        <w:t>requisitos funcionales</w:t>
      </w:r>
      <w:r w:rsidRPr="00B40F4B">
        <w:t xml:space="preserve"> y </w:t>
      </w:r>
      <w:r w:rsidRPr="003F2AE8">
        <w:rPr>
          <w:i/>
          <w:iCs/>
        </w:rPr>
        <w:t>no funcionales</w:t>
      </w:r>
      <w:r w:rsidRPr="00B40F4B">
        <w:t xml:space="preserve">, las </w:t>
      </w:r>
      <w:r w:rsidRPr="003F2AE8">
        <w:rPr>
          <w:i/>
          <w:iCs/>
        </w:rPr>
        <w:t>restricciones</w:t>
      </w:r>
      <w:r w:rsidRPr="00B40F4B">
        <w:t xml:space="preserve">, la </w:t>
      </w:r>
      <w:r w:rsidRPr="003F2AE8">
        <w:rPr>
          <w:i/>
          <w:iCs/>
        </w:rPr>
        <w:t>priorización MoSCoW</w:t>
      </w:r>
      <w:r w:rsidRPr="00B40F4B">
        <w:t xml:space="preserve"> y los </w:t>
      </w:r>
      <w:r w:rsidRPr="003F2AE8">
        <w:rPr>
          <w:i/>
          <w:iCs/>
        </w:rPr>
        <w:t xml:space="preserve">riesgos conocidos del sistema </w:t>
      </w:r>
      <w:proofErr w:type="spellStart"/>
      <w:r w:rsidRPr="003F2AE8">
        <w:rPr>
          <w:b/>
          <w:bCs/>
          <w:i/>
          <w:iCs/>
        </w:rPr>
        <w:t>Mexus</w:t>
      </w:r>
      <w:proofErr w:type="spellEnd"/>
      <w:r w:rsidRPr="00B40F4B">
        <w:t>.</w:t>
      </w:r>
      <w:bookmarkStart w:id="19" w:name="_Propósito_Y_JUSTIFICACIÓN"/>
      <w:bookmarkStart w:id="20" w:name="_APROBACIÓN_-_ir"/>
      <w:bookmarkEnd w:id="19"/>
      <w:bookmarkEnd w:id="20"/>
    </w:p>
    <w:p w14:paraId="2D827D84" w14:textId="77777777" w:rsidR="009F2E7F" w:rsidRPr="00B40F4B" w:rsidRDefault="009F2E7F" w:rsidP="009F2E7F"/>
    <w:p w14:paraId="5EAC4CC8" w14:textId="04866BEC" w:rsidR="00B40F4B" w:rsidRPr="009906F0" w:rsidRDefault="009906F0" w:rsidP="002E14D7">
      <w:pPr>
        <w:pStyle w:val="Ttulo1"/>
      </w:pPr>
      <w:bookmarkStart w:id="21" w:name="_DESCRIPCIÓN_GENERAL_-"/>
      <w:bookmarkEnd w:id="21"/>
      <w:r w:rsidRPr="009906F0">
        <w:t>DESCRIPCIÓN GENERAL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187AAB2F" w14:textId="77777777" w:rsidR="009906F0" w:rsidRDefault="009906F0" w:rsidP="009906F0"/>
    <w:p w14:paraId="130A7BE9" w14:textId="110F714F" w:rsidR="00B40F4B" w:rsidRDefault="009906F0" w:rsidP="00C60FA4">
      <w:pPr>
        <w:pStyle w:val="Ttulo2"/>
      </w:pPr>
      <w:bookmarkStart w:id="22" w:name="_Perspectiva_del_producto"/>
      <w:bookmarkEnd w:id="22"/>
      <w:r>
        <w:t>P</w:t>
      </w:r>
      <w:r w:rsidR="00B40F4B" w:rsidRPr="00B40F4B">
        <w:t>erspectiva del producto</w:t>
      </w:r>
    </w:p>
    <w:p w14:paraId="5E9AB878" w14:textId="77777777" w:rsidR="00572C29" w:rsidRPr="00572C29" w:rsidRDefault="00572C29" w:rsidP="00572C29"/>
    <w:p w14:paraId="4F05A184" w14:textId="72F30222" w:rsidR="007E4DCA" w:rsidRPr="007E4DCA" w:rsidRDefault="007E4DCA" w:rsidP="007E4DCA">
      <w:pPr>
        <w:jc w:val="both"/>
      </w:pPr>
      <w:proofErr w:type="spellStart"/>
      <w:r w:rsidRPr="007E4DCA">
        <w:rPr>
          <w:b/>
          <w:bCs/>
        </w:rPr>
        <w:t>Mexus</w:t>
      </w:r>
      <w:proofErr w:type="spellEnd"/>
      <w:r w:rsidRPr="007E4DCA">
        <w:t xml:space="preserve"> es una aplicación móvil de grabación de llamadas para Android, diseñada para usuarios que requieren registrar sus llamadas de manera local, segura y controlada, sin necesidad de conexión a servidores externos ni servicios en la nube. La aplicación se desarrollará usando </w:t>
      </w:r>
      <w:proofErr w:type="spellStart"/>
      <w:r w:rsidRPr="007E4DCA">
        <w:rPr>
          <w:i/>
          <w:iCs/>
        </w:rPr>
        <w:t>Ionic</w:t>
      </w:r>
      <w:proofErr w:type="spellEnd"/>
      <w:r w:rsidRPr="007E4DCA">
        <w:rPr>
          <w:i/>
          <w:iCs/>
        </w:rPr>
        <w:t xml:space="preserve"> + Angular</w:t>
      </w:r>
      <w:r w:rsidRPr="007E4DCA">
        <w:t xml:space="preserve"> para la interfaz y Capacitor para la integración funcionalidades </w:t>
      </w:r>
      <w:r>
        <w:t xml:space="preserve">nativas </w:t>
      </w:r>
      <w:r w:rsidRPr="007E4DCA">
        <w:t>de Android (grabación de audio y control de llamadas).</w:t>
      </w:r>
    </w:p>
    <w:p w14:paraId="42176E5E" w14:textId="77777777" w:rsidR="007E4DCA" w:rsidRDefault="007E4DCA" w:rsidP="007E4DCA">
      <w:pPr>
        <w:jc w:val="both"/>
        <w:rPr>
          <w:b/>
          <w:bCs/>
        </w:rPr>
      </w:pPr>
    </w:p>
    <w:p w14:paraId="26122FE1" w14:textId="47AC8FDA" w:rsidR="007E4DCA" w:rsidRPr="007E4DCA" w:rsidRDefault="007E4DCA" w:rsidP="007E4DCA">
      <w:pPr>
        <w:jc w:val="both"/>
      </w:pPr>
      <w:proofErr w:type="spellStart"/>
      <w:r w:rsidRPr="007E4DCA">
        <w:rPr>
          <w:b/>
          <w:bCs/>
        </w:rPr>
        <w:t>Mexus</w:t>
      </w:r>
      <w:proofErr w:type="spellEnd"/>
      <w:r w:rsidRPr="007E4DCA">
        <w:t xml:space="preserve"> se concibe como una solución autónoma, sin dependencia de sistemas externos, y su arquitectura permitirá futuras extensiones, como automatización de grabación o compatibilidad con otras plataformas.</w:t>
      </w:r>
    </w:p>
    <w:p w14:paraId="701E2B24" w14:textId="77777777" w:rsidR="009906F0" w:rsidRPr="00B40F4B" w:rsidRDefault="009906F0" w:rsidP="00B40F4B">
      <w:pPr>
        <w:jc w:val="both"/>
      </w:pPr>
    </w:p>
    <w:p w14:paraId="1A585E67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23" w:name="_Problema_a_resolver"/>
      <w:bookmarkEnd w:id="23"/>
      <w:r>
        <w:br w:type="page"/>
      </w:r>
    </w:p>
    <w:p w14:paraId="30BDB061" w14:textId="23D76C09" w:rsidR="00B40F4B" w:rsidRDefault="00B40F4B" w:rsidP="00C60FA4">
      <w:pPr>
        <w:pStyle w:val="Ttulo2"/>
      </w:pPr>
      <w:proofErr w:type="gramStart"/>
      <w:r w:rsidRPr="00B40F4B">
        <w:lastRenderedPageBreak/>
        <w:t xml:space="preserve">Problema </w:t>
      </w:r>
      <w:r w:rsidR="009906F0">
        <w:t>a</w:t>
      </w:r>
      <w:r w:rsidRPr="00B40F4B">
        <w:t xml:space="preserve"> resolver</w:t>
      </w:r>
      <w:proofErr w:type="gramEnd"/>
    </w:p>
    <w:p w14:paraId="5557C96E" w14:textId="77777777" w:rsidR="00572C29" w:rsidRPr="00572C29" w:rsidRDefault="00572C29" w:rsidP="00572C29"/>
    <w:p w14:paraId="7824346E" w14:textId="77777777" w:rsidR="00B40F4B" w:rsidRDefault="00B40F4B" w:rsidP="00B40F4B">
      <w:pPr>
        <w:jc w:val="both"/>
      </w:pPr>
      <w:r w:rsidRPr="00B40F4B">
        <w:t>Actualmente, el usuario carece de una solución:</w:t>
      </w:r>
    </w:p>
    <w:p w14:paraId="1C75C906" w14:textId="77777777" w:rsidR="00C11991" w:rsidRPr="00B40F4B" w:rsidRDefault="00C11991" w:rsidP="00B40F4B">
      <w:pPr>
        <w:jc w:val="both"/>
      </w:pPr>
    </w:p>
    <w:p w14:paraId="1FFC4CD6" w14:textId="1DBDF197" w:rsidR="00B40F4B" w:rsidRPr="00B40F4B" w:rsidRDefault="00C11991" w:rsidP="00B40F4B">
      <w:pPr>
        <w:numPr>
          <w:ilvl w:val="0"/>
          <w:numId w:val="96"/>
        </w:numPr>
        <w:jc w:val="both"/>
      </w:pPr>
      <w:r>
        <w:t>s</w:t>
      </w:r>
      <w:r w:rsidR="00B40F4B" w:rsidRPr="00B40F4B">
        <w:t>encilla</w:t>
      </w:r>
      <w:r>
        <w:t>,</w:t>
      </w:r>
    </w:p>
    <w:p w14:paraId="2D1C5E5F" w14:textId="3337C4BC" w:rsidR="00B40F4B" w:rsidRPr="00B40F4B" w:rsidRDefault="00C11991" w:rsidP="00B40F4B">
      <w:pPr>
        <w:numPr>
          <w:ilvl w:val="0"/>
          <w:numId w:val="96"/>
        </w:numPr>
        <w:jc w:val="both"/>
      </w:pPr>
      <w:r>
        <w:t>l</w:t>
      </w:r>
      <w:r w:rsidR="00B40F4B" w:rsidRPr="00B40F4B">
        <w:t>ocal</w:t>
      </w:r>
    </w:p>
    <w:p w14:paraId="345D37EE" w14:textId="35FE3FC8" w:rsidR="00B40F4B" w:rsidRPr="00B40F4B" w:rsidRDefault="00C11991" w:rsidP="00B40F4B">
      <w:pPr>
        <w:numPr>
          <w:ilvl w:val="0"/>
          <w:numId w:val="96"/>
        </w:numPr>
        <w:jc w:val="both"/>
      </w:pPr>
      <w:r>
        <w:t>c</w:t>
      </w:r>
      <w:r w:rsidR="00B40F4B" w:rsidRPr="00B40F4B">
        <w:t>omprensible</w:t>
      </w:r>
      <w:r>
        <w:t xml:space="preserve"> y</w:t>
      </w:r>
    </w:p>
    <w:p w14:paraId="773781FF" w14:textId="6B95A1FE" w:rsidR="00B40F4B" w:rsidRPr="00B40F4B" w:rsidRDefault="00C11991" w:rsidP="00B40F4B">
      <w:pPr>
        <w:numPr>
          <w:ilvl w:val="0"/>
          <w:numId w:val="96"/>
        </w:numPr>
        <w:jc w:val="both"/>
      </w:pPr>
      <w:r>
        <w:t>b</w:t>
      </w:r>
      <w:r w:rsidR="00B40F4B" w:rsidRPr="00B40F4B">
        <w:t>ajo su control directo</w:t>
      </w:r>
    </w:p>
    <w:p w14:paraId="3A6FB066" w14:textId="77777777" w:rsidR="00C11991" w:rsidRDefault="00C11991" w:rsidP="00B40F4B">
      <w:pPr>
        <w:jc w:val="both"/>
      </w:pPr>
    </w:p>
    <w:p w14:paraId="2782F9FE" w14:textId="42F7CA8C" w:rsidR="00B40F4B" w:rsidRDefault="00B40F4B" w:rsidP="00B40F4B">
      <w:pPr>
        <w:jc w:val="both"/>
      </w:pPr>
      <w:r w:rsidRPr="00B40F4B">
        <w:t xml:space="preserve">para registrar conversaciones telefónicas como respaldo de hechos, apoyo a la memoria </w:t>
      </w:r>
      <w:r w:rsidR="00C11991">
        <w:rPr>
          <w:lang w:eastAsia="es-ES"/>
        </w:rPr>
        <w:t>sobre diferentes conversaciones mantenidas acerca tareas, acuerdos verbales, entrevistas, instrucciones, etc</w:t>
      </w:r>
      <w:r w:rsidRPr="00B40F4B">
        <w:t>.</w:t>
      </w:r>
    </w:p>
    <w:p w14:paraId="33F2E139" w14:textId="77777777" w:rsidR="00C11991" w:rsidRPr="00B40F4B" w:rsidRDefault="00C11991" w:rsidP="00B40F4B">
      <w:pPr>
        <w:jc w:val="both"/>
      </w:pPr>
    </w:p>
    <w:p w14:paraId="66BD3D8B" w14:textId="77777777" w:rsidR="00B40F4B" w:rsidRDefault="00B40F4B" w:rsidP="00B40F4B">
      <w:pPr>
        <w:jc w:val="both"/>
      </w:pPr>
      <w:r w:rsidRPr="00B40F4B">
        <w:t>Las restricciones impuestas por plataformas de distribución (Google, Apple) y los marcos regulatorios de privacidad trasladan la responsabilidad legal de forma preventiva a los desarrolladores y fabricantes, lo que provoca la exclusión sistemática de este tipo de aplicaciones de los canales oficiales, independientemente de su uso legítimo y privado.</w:t>
      </w:r>
    </w:p>
    <w:p w14:paraId="13C3353F" w14:textId="77777777" w:rsidR="00C11991" w:rsidRPr="00B40F4B" w:rsidRDefault="00C11991" w:rsidP="00B40F4B">
      <w:pPr>
        <w:jc w:val="both"/>
      </w:pPr>
    </w:p>
    <w:p w14:paraId="72717CD6" w14:textId="1F58E0E4" w:rsidR="00C03DC3" w:rsidRDefault="00B40F4B" w:rsidP="00B40F4B">
      <w:pPr>
        <w:jc w:val="both"/>
      </w:pPr>
      <w:r w:rsidRPr="00B40F4B">
        <w:t>Como consecuencia, el usuario queda sin herramientas transparentes y bajo su control, mientras que el riesgo se gestiona mediante censura técnica en lugar de responsabilidad de uso.</w:t>
      </w:r>
    </w:p>
    <w:p w14:paraId="207A105E" w14:textId="77777777" w:rsidR="009F2E7F" w:rsidRDefault="009F2E7F" w:rsidP="00B40F4B">
      <w:pPr>
        <w:jc w:val="both"/>
      </w:pPr>
    </w:p>
    <w:p w14:paraId="5C2654A0" w14:textId="475B1A83" w:rsidR="00B40F4B" w:rsidRDefault="00B40F4B" w:rsidP="00C60FA4">
      <w:pPr>
        <w:pStyle w:val="Ttulo2"/>
      </w:pPr>
      <w:bookmarkStart w:id="24" w:name="_Funciones_del_producto"/>
      <w:bookmarkEnd w:id="24"/>
      <w:r w:rsidRPr="00B40F4B">
        <w:t>Funciones del producto (</w:t>
      </w:r>
      <w:r w:rsidR="00D35EA3">
        <w:t>resumen</w:t>
      </w:r>
      <w:r w:rsidRPr="00B40F4B">
        <w:t>)</w:t>
      </w:r>
    </w:p>
    <w:p w14:paraId="304E3241" w14:textId="77777777" w:rsidR="00AD6A33" w:rsidRPr="00AD6A33" w:rsidRDefault="00AD6A33" w:rsidP="00AD6A33"/>
    <w:p w14:paraId="45896454" w14:textId="40F6271D" w:rsidR="00B40F4B" w:rsidRPr="00B40F4B" w:rsidRDefault="00B40F4B" w:rsidP="00B40F4B">
      <w:pPr>
        <w:numPr>
          <w:ilvl w:val="0"/>
          <w:numId w:val="97"/>
        </w:numPr>
        <w:jc w:val="both"/>
      </w:pPr>
      <w:r w:rsidRPr="00B40F4B">
        <w:t>Grabación manual de llamadas</w:t>
      </w:r>
      <w:r w:rsidR="00433F58">
        <w:t xml:space="preserve"> (botón Iniciar/Parar)</w:t>
      </w:r>
      <w:r w:rsidR="00C11991">
        <w:t>.</w:t>
      </w:r>
    </w:p>
    <w:p w14:paraId="2A2562D2" w14:textId="71CC608B" w:rsidR="00A82F91" w:rsidRPr="00B40F4B" w:rsidRDefault="00A82F91" w:rsidP="00A82F91">
      <w:pPr>
        <w:numPr>
          <w:ilvl w:val="0"/>
          <w:numId w:val="97"/>
        </w:numPr>
        <w:jc w:val="both"/>
      </w:pPr>
      <w:r>
        <w:t>Gestión de grabaciones: l</w:t>
      </w:r>
      <w:r w:rsidRPr="00B40F4B">
        <w:t>istado y reproducción</w:t>
      </w:r>
      <w:r>
        <w:t>.</w:t>
      </w:r>
    </w:p>
    <w:p w14:paraId="42DABB10" w14:textId="136120A8" w:rsidR="00B40F4B" w:rsidRPr="00B40F4B" w:rsidRDefault="00B40F4B" w:rsidP="00B40F4B">
      <w:pPr>
        <w:numPr>
          <w:ilvl w:val="0"/>
          <w:numId w:val="97"/>
        </w:numPr>
        <w:jc w:val="both"/>
      </w:pPr>
      <w:r w:rsidRPr="00B40F4B">
        <w:t xml:space="preserve">Asociación de grabaciones a </w:t>
      </w:r>
      <w:r w:rsidR="00A82F91">
        <w:t xml:space="preserve">registro mínimo de metadatos: </w:t>
      </w:r>
      <w:r w:rsidR="00A82F91" w:rsidRPr="00090481">
        <w:rPr>
          <w:i/>
          <w:iCs/>
        </w:rPr>
        <w:t>fecha/hora, duración, tipo y número de teléfono</w:t>
      </w:r>
      <w:r w:rsidR="00A82F91">
        <w:t>.</w:t>
      </w:r>
    </w:p>
    <w:p w14:paraId="005271F0" w14:textId="77777777" w:rsidR="00433F58" w:rsidRDefault="00433F58" w:rsidP="00433F58">
      <w:pPr>
        <w:numPr>
          <w:ilvl w:val="0"/>
          <w:numId w:val="97"/>
        </w:numPr>
        <w:jc w:val="both"/>
      </w:pPr>
      <w:r>
        <w:t xml:space="preserve">Configuración de la aplicación: </w:t>
      </w:r>
      <w:r w:rsidRPr="00090481">
        <w:rPr>
          <w:i/>
          <w:iCs/>
        </w:rPr>
        <w:t>tipo de llamadas a grabar (entrantes, salientes o ambas) y activación manual/automática</w:t>
      </w:r>
      <w:r>
        <w:t>.</w:t>
      </w:r>
    </w:p>
    <w:p w14:paraId="1FE7A113" w14:textId="6F785A51" w:rsidR="00433F58" w:rsidRDefault="00433F58" w:rsidP="00433F58">
      <w:pPr>
        <w:numPr>
          <w:ilvl w:val="0"/>
          <w:numId w:val="97"/>
        </w:numPr>
        <w:jc w:val="both"/>
      </w:pPr>
      <w:r>
        <w:t xml:space="preserve">Seguridad y privacidad: </w:t>
      </w:r>
      <w:r w:rsidRPr="00090481">
        <w:rPr>
          <w:i/>
          <w:iCs/>
        </w:rPr>
        <w:t>almacenamiento local</w:t>
      </w:r>
      <w:r>
        <w:t xml:space="preserve"> y </w:t>
      </w:r>
      <w:r w:rsidR="00090481">
        <w:t xml:space="preserve">con posible </w:t>
      </w:r>
      <w:r>
        <w:t>cifrado futuro.</w:t>
      </w:r>
    </w:p>
    <w:p w14:paraId="59F0D6D9" w14:textId="141B1C43" w:rsidR="00433F58" w:rsidRDefault="00433F58" w:rsidP="00433F58">
      <w:pPr>
        <w:numPr>
          <w:ilvl w:val="0"/>
          <w:numId w:val="97"/>
        </w:numPr>
        <w:jc w:val="both"/>
      </w:pPr>
      <w:r>
        <w:t>Interfaz básica, clara y robusta.</w:t>
      </w:r>
    </w:p>
    <w:p w14:paraId="337A69B0" w14:textId="77777777" w:rsidR="00C03DC3" w:rsidRDefault="00C03DC3" w:rsidP="00C03DC3">
      <w:pPr>
        <w:jc w:val="both"/>
      </w:pPr>
    </w:p>
    <w:p w14:paraId="0FE4503D" w14:textId="1F9D256F" w:rsidR="00B40F4B" w:rsidRDefault="00090481" w:rsidP="00C60FA4">
      <w:pPr>
        <w:pStyle w:val="Ttulo2"/>
      </w:pPr>
      <w:bookmarkStart w:id="25" w:name="_Clases_de_usuario"/>
      <w:bookmarkEnd w:id="25"/>
      <w:r>
        <w:t>Clases</w:t>
      </w:r>
      <w:r w:rsidR="00B40F4B" w:rsidRPr="00B40F4B">
        <w:t xml:space="preserve"> de usuario</w:t>
      </w:r>
    </w:p>
    <w:p w14:paraId="423A7A41" w14:textId="77777777" w:rsidR="00AD6A33" w:rsidRPr="00AD6A33" w:rsidRDefault="00AD6A33" w:rsidP="00AD6A33"/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2835"/>
        <w:gridCol w:w="3599"/>
        <w:gridCol w:w="3600"/>
      </w:tblGrid>
      <w:tr w:rsidR="00090481" w:rsidRPr="00090481" w14:paraId="5F75D43E" w14:textId="77777777" w:rsidTr="00090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35" w:type="dxa"/>
            <w:hideMark/>
          </w:tcPr>
          <w:p w14:paraId="742F8219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Clase de usuario</w:t>
            </w:r>
          </w:p>
        </w:tc>
        <w:tc>
          <w:tcPr>
            <w:tcW w:w="3599" w:type="dxa"/>
            <w:hideMark/>
          </w:tcPr>
          <w:p w14:paraId="5D9EEE32" w14:textId="77777777" w:rsidR="00090481" w:rsidRPr="000E4826" w:rsidRDefault="00090481" w:rsidP="00090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Descripción</w:t>
            </w:r>
          </w:p>
        </w:tc>
        <w:tc>
          <w:tcPr>
            <w:tcW w:w="0" w:type="auto"/>
            <w:hideMark/>
          </w:tcPr>
          <w:p w14:paraId="3524CA68" w14:textId="77777777" w:rsidR="00090481" w:rsidRPr="000E4826" w:rsidRDefault="00090481" w:rsidP="000904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Nivel de acceso / permisos</w:t>
            </w:r>
          </w:p>
        </w:tc>
      </w:tr>
      <w:tr w:rsidR="00090481" w:rsidRPr="00090481" w14:paraId="4A38DC6C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465C2DE8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Usuario final</w:t>
            </w:r>
          </w:p>
        </w:tc>
        <w:tc>
          <w:tcPr>
            <w:tcW w:w="3599" w:type="dxa"/>
            <w:shd w:val="clear" w:color="auto" w:fill="4E91CD"/>
            <w:hideMark/>
          </w:tcPr>
          <w:p w14:paraId="5959FFE3" w14:textId="11A54A4F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 xml:space="preserve">Persona que instalará y utilizará la </w:t>
            </w:r>
            <w:r w:rsidR="00457C7D" w:rsidRPr="000E4826">
              <w:rPr>
                <w:color w:val="FFFFFF" w:themeColor="background1"/>
                <w:sz w:val="18"/>
                <w:szCs w:val="18"/>
              </w:rPr>
              <w:t>aplicación</w:t>
            </w:r>
            <w:r w:rsidRPr="000E4826">
              <w:rPr>
                <w:color w:val="FFFFFF" w:themeColor="background1"/>
                <w:sz w:val="18"/>
                <w:szCs w:val="18"/>
              </w:rPr>
              <w:t xml:space="preserve"> para grabar sus propias llamadas</w:t>
            </w:r>
          </w:p>
        </w:tc>
        <w:tc>
          <w:tcPr>
            <w:tcW w:w="0" w:type="auto"/>
            <w:shd w:val="clear" w:color="auto" w:fill="4E91CD"/>
            <w:hideMark/>
          </w:tcPr>
          <w:p w14:paraId="6CBA82CD" w14:textId="77777777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>Completo sobre funcionalidad y configuración</w:t>
            </w:r>
          </w:p>
        </w:tc>
      </w:tr>
      <w:tr w:rsidR="00090481" w:rsidRPr="00090481" w14:paraId="5C94E3C0" w14:textId="77777777" w:rsidTr="00090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026CEF15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Desarrollador / PM / PO / SA</w:t>
            </w:r>
          </w:p>
        </w:tc>
        <w:tc>
          <w:tcPr>
            <w:tcW w:w="3599" w:type="dxa"/>
            <w:hideMark/>
          </w:tcPr>
          <w:p w14:paraId="281CB5EC" w14:textId="77777777" w:rsidR="00090481" w:rsidRPr="000E4826" w:rsidRDefault="00090481" w:rsidP="00090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Responsable de desarrollo, documentación y pruebas</w:t>
            </w:r>
          </w:p>
        </w:tc>
        <w:tc>
          <w:tcPr>
            <w:tcW w:w="0" w:type="auto"/>
            <w:hideMark/>
          </w:tcPr>
          <w:p w14:paraId="707BE88A" w14:textId="77777777" w:rsidR="00090481" w:rsidRPr="000E4826" w:rsidRDefault="00090481" w:rsidP="00090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 xml:space="preserve">Acceso total a código, </w:t>
            </w:r>
            <w:proofErr w:type="spellStart"/>
            <w:r w:rsidRPr="000E4826">
              <w:rPr>
                <w:sz w:val="18"/>
                <w:szCs w:val="18"/>
              </w:rPr>
              <w:t>logging</w:t>
            </w:r>
            <w:proofErr w:type="spellEnd"/>
            <w:r w:rsidRPr="000E4826">
              <w:rPr>
                <w:sz w:val="18"/>
                <w:szCs w:val="18"/>
              </w:rPr>
              <w:t xml:space="preserve"> y configuración de desarrollo</w:t>
            </w:r>
          </w:p>
        </w:tc>
      </w:tr>
      <w:tr w:rsidR="00090481" w:rsidRPr="00090481" w14:paraId="4249B19A" w14:textId="77777777" w:rsidTr="00090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56F23310" w14:textId="77777777" w:rsidR="00090481" w:rsidRPr="000E4826" w:rsidRDefault="00090481" w:rsidP="00090481">
            <w:pPr>
              <w:jc w:val="left"/>
              <w:rPr>
                <w:sz w:val="18"/>
                <w:szCs w:val="18"/>
              </w:rPr>
            </w:pPr>
            <w:r w:rsidRPr="000E4826">
              <w:rPr>
                <w:sz w:val="18"/>
                <w:szCs w:val="18"/>
              </w:rPr>
              <w:t>Consultor legal (opcional)</w:t>
            </w:r>
          </w:p>
        </w:tc>
        <w:tc>
          <w:tcPr>
            <w:tcW w:w="3599" w:type="dxa"/>
            <w:shd w:val="clear" w:color="auto" w:fill="4E91CD"/>
            <w:hideMark/>
          </w:tcPr>
          <w:p w14:paraId="249DBF63" w14:textId="77777777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>Supervisión de cumplimiento RGPD / LOPDGDD</w:t>
            </w:r>
          </w:p>
        </w:tc>
        <w:tc>
          <w:tcPr>
            <w:tcW w:w="0" w:type="auto"/>
            <w:shd w:val="clear" w:color="auto" w:fill="4E91CD"/>
            <w:hideMark/>
          </w:tcPr>
          <w:p w14:paraId="52C3F2E2" w14:textId="77777777" w:rsidR="00090481" w:rsidRPr="000E4826" w:rsidRDefault="00090481" w:rsidP="00090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E4826">
              <w:rPr>
                <w:color w:val="FFFFFF" w:themeColor="background1"/>
                <w:sz w:val="18"/>
                <w:szCs w:val="18"/>
              </w:rPr>
              <w:t xml:space="preserve">Solo revisión de textos legales y </w:t>
            </w:r>
            <w:proofErr w:type="spellStart"/>
            <w:r w:rsidRPr="000E4826">
              <w:rPr>
                <w:color w:val="FFFFFF" w:themeColor="background1"/>
                <w:sz w:val="18"/>
                <w:szCs w:val="18"/>
              </w:rPr>
              <w:t>checkboxes</w:t>
            </w:r>
            <w:proofErr w:type="spellEnd"/>
          </w:p>
        </w:tc>
      </w:tr>
    </w:tbl>
    <w:p w14:paraId="451EA9EF" w14:textId="77777777" w:rsidR="00090481" w:rsidRDefault="00090481" w:rsidP="00090481"/>
    <w:p w14:paraId="7636178C" w14:textId="098F343C" w:rsidR="00D84582" w:rsidRDefault="00D84582" w:rsidP="00C60FA4">
      <w:pPr>
        <w:pStyle w:val="Ttulo2"/>
      </w:pPr>
      <w:r>
        <w:t>Usuario Objetivo</w:t>
      </w:r>
    </w:p>
    <w:p w14:paraId="31D9383E" w14:textId="77777777" w:rsidR="00572C29" w:rsidRPr="00572C29" w:rsidRDefault="00572C29" w:rsidP="00572C29"/>
    <w:p w14:paraId="44E6E83C" w14:textId="77777777" w:rsidR="00B40F4B" w:rsidRDefault="00B40F4B" w:rsidP="00D84582">
      <w:pPr>
        <w:jc w:val="both"/>
      </w:pPr>
      <w:r w:rsidRPr="00B40F4B">
        <w:t>Usuario final (único): propietario del dispositivo Android</w:t>
      </w:r>
    </w:p>
    <w:p w14:paraId="68121AF1" w14:textId="6BC06C49" w:rsidR="00C11991" w:rsidRDefault="00B40F4B" w:rsidP="00B40F4B">
      <w:pPr>
        <w:jc w:val="both"/>
      </w:pPr>
      <w:r w:rsidRPr="00B40F4B">
        <w:t>No existen perfiles administrativos ni multiusuario.</w:t>
      </w:r>
    </w:p>
    <w:p w14:paraId="7DBEC40F" w14:textId="77777777" w:rsidR="00AD6A33" w:rsidRDefault="00AD6A33" w:rsidP="00B40F4B">
      <w:pPr>
        <w:jc w:val="both"/>
      </w:pPr>
    </w:p>
    <w:p w14:paraId="4982BF81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26" w:name="_Entorno_operativo"/>
      <w:bookmarkEnd w:id="26"/>
      <w:r>
        <w:br w:type="page"/>
      </w:r>
    </w:p>
    <w:p w14:paraId="1FD87E33" w14:textId="3D3230B1" w:rsidR="00D84582" w:rsidRDefault="00D84582" w:rsidP="00C60FA4">
      <w:pPr>
        <w:pStyle w:val="Ttulo2"/>
      </w:pPr>
      <w:r w:rsidRPr="00D84582">
        <w:lastRenderedPageBreak/>
        <w:t>Entorno operativo</w:t>
      </w:r>
    </w:p>
    <w:p w14:paraId="02712961" w14:textId="77777777" w:rsidR="00AD6A33" w:rsidRPr="00AD6A33" w:rsidRDefault="00AD6A33" w:rsidP="00AD6A33"/>
    <w:p w14:paraId="4F6E250C" w14:textId="29A746B8" w:rsidR="00D84582" w:rsidRPr="00D84582" w:rsidRDefault="00D84582" w:rsidP="00D84582">
      <w:pPr>
        <w:numPr>
          <w:ilvl w:val="0"/>
          <w:numId w:val="121"/>
        </w:numPr>
        <w:jc w:val="both"/>
      </w:pPr>
      <w:r w:rsidRPr="00D84582">
        <w:t>Sistema operativo: Android 10</w:t>
      </w:r>
      <w:r>
        <w:t>+</w:t>
      </w:r>
      <w:r w:rsidRPr="00D84582">
        <w:t>.</w:t>
      </w:r>
    </w:p>
    <w:p w14:paraId="619028B6" w14:textId="2D5B905D" w:rsidR="00D84582" w:rsidRPr="00D84582" w:rsidRDefault="00D84582" w:rsidP="00C9331A">
      <w:pPr>
        <w:numPr>
          <w:ilvl w:val="0"/>
          <w:numId w:val="121"/>
        </w:numPr>
        <w:jc w:val="both"/>
      </w:pPr>
      <w:r w:rsidRPr="00D84582">
        <w:t>Dependencias:</w:t>
      </w:r>
    </w:p>
    <w:p w14:paraId="650ABA61" w14:textId="77777777" w:rsidR="00D84582" w:rsidRP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proofErr w:type="spellStart"/>
      <w:r w:rsidRPr="00D84582">
        <w:rPr>
          <w:b/>
          <w:bCs/>
        </w:rPr>
        <w:t>Ionic</w:t>
      </w:r>
      <w:proofErr w:type="spellEnd"/>
      <w:r w:rsidRPr="00D84582">
        <w:rPr>
          <w:b/>
          <w:bCs/>
        </w:rPr>
        <w:t xml:space="preserve"> + Angular</w:t>
      </w:r>
      <w:r w:rsidRPr="00D84582">
        <w:t xml:space="preserve"> (interfaz web/híbrida).</w:t>
      </w:r>
    </w:p>
    <w:p w14:paraId="679D0CAD" w14:textId="77777777" w:rsidR="00D84582" w:rsidRP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r w:rsidRPr="00D84582">
        <w:rPr>
          <w:b/>
          <w:bCs/>
        </w:rPr>
        <w:t>Capacitor</w:t>
      </w:r>
      <w:r w:rsidRPr="00D84582">
        <w:t xml:space="preserve"> para </w:t>
      </w:r>
      <w:proofErr w:type="spellStart"/>
      <w:r w:rsidRPr="00D84582">
        <w:t>plugins</w:t>
      </w:r>
      <w:proofErr w:type="spellEnd"/>
      <w:r w:rsidRPr="00D84582">
        <w:t xml:space="preserve"> nativos.</w:t>
      </w:r>
    </w:p>
    <w:p w14:paraId="4FAE35CD" w14:textId="32F1EABE" w:rsidR="00D84582" w:rsidRPr="00D84582" w:rsidRDefault="00D84582" w:rsidP="00D84582">
      <w:pPr>
        <w:numPr>
          <w:ilvl w:val="1"/>
          <w:numId w:val="121"/>
        </w:numPr>
        <w:tabs>
          <w:tab w:val="num" w:pos="1440"/>
        </w:tabs>
        <w:jc w:val="both"/>
      </w:pPr>
      <w:proofErr w:type="spellStart"/>
      <w:r w:rsidRPr="00D84582">
        <w:t>Plugins</w:t>
      </w:r>
      <w:proofErr w:type="spellEnd"/>
      <w:r w:rsidRPr="00D84582">
        <w:t xml:space="preserve"> nativos en Java para control de llamadas y grabación.</w:t>
      </w:r>
    </w:p>
    <w:p w14:paraId="7F910922" w14:textId="77777777" w:rsidR="00D84582" w:rsidRPr="00D84582" w:rsidRDefault="00D84582" w:rsidP="00D84582">
      <w:pPr>
        <w:numPr>
          <w:ilvl w:val="0"/>
          <w:numId w:val="121"/>
        </w:numPr>
        <w:jc w:val="both"/>
      </w:pPr>
      <w:r w:rsidRPr="00D84582">
        <w:t xml:space="preserve">Dispositivo: teléfono móvil con permisos de </w:t>
      </w:r>
      <w:r w:rsidRPr="00D84582">
        <w:rPr>
          <w:b/>
          <w:bCs/>
        </w:rPr>
        <w:t>micrófono, almacenamiento y llamadas</w:t>
      </w:r>
      <w:r w:rsidRPr="00D84582">
        <w:t>.</w:t>
      </w:r>
    </w:p>
    <w:p w14:paraId="7A1854DC" w14:textId="4B8434E1" w:rsidR="00D84582" w:rsidRDefault="00D84582" w:rsidP="00D84582">
      <w:pPr>
        <w:numPr>
          <w:ilvl w:val="0"/>
          <w:numId w:val="121"/>
        </w:numPr>
        <w:jc w:val="both"/>
      </w:pPr>
      <w:r w:rsidRPr="00D84582">
        <w:t>No requiere conexión a internet en la versión 0.1.0.</w:t>
      </w:r>
    </w:p>
    <w:p w14:paraId="59D5DF4A" w14:textId="77777777" w:rsidR="00572C29" w:rsidRDefault="00572C29" w:rsidP="00572C29">
      <w:pPr>
        <w:jc w:val="both"/>
      </w:pPr>
    </w:p>
    <w:p w14:paraId="5BF411FA" w14:textId="7E0CC969" w:rsidR="00B40F4B" w:rsidRDefault="00B40F4B" w:rsidP="00C60FA4">
      <w:pPr>
        <w:pStyle w:val="Ttulo2"/>
      </w:pPr>
      <w:bookmarkStart w:id="27" w:name="_Restricciones"/>
      <w:bookmarkEnd w:id="27"/>
      <w:r w:rsidRPr="00B40F4B">
        <w:t>Restricciones</w:t>
      </w:r>
    </w:p>
    <w:p w14:paraId="4F9E82A5" w14:textId="77777777" w:rsidR="00AD6A33" w:rsidRPr="00AD6A33" w:rsidRDefault="00AD6A33" w:rsidP="00AD6A33"/>
    <w:p w14:paraId="3D629B68" w14:textId="4585C8D3" w:rsidR="00B40F4B" w:rsidRPr="00B40F4B" w:rsidRDefault="00C11991" w:rsidP="00B40F4B">
      <w:pPr>
        <w:numPr>
          <w:ilvl w:val="0"/>
          <w:numId w:val="99"/>
        </w:numPr>
        <w:jc w:val="both"/>
      </w:pPr>
      <w:r>
        <w:t>Actualmente para p</w:t>
      </w:r>
      <w:r w:rsidR="00B40F4B" w:rsidRPr="00B40F4B">
        <w:t>lataforma Android únicamente</w:t>
      </w:r>
      <w:r w:rsidR="00793552">
        <w:t>.</w:t>
      </w:r>
    </w:p>
    <w:p w14:paraId="0AF0BABA" w14:textId="29ED7F9F" w:rsidR="00B40F4B" w:rsidRPr="00B40F4B" w:rsidRDefault="00B40F4B" w:rsidP="00B40F4B">
      <w:pPr>
        <w:numPr>
          <w:ilvl w:val="0"/>
          <w:numId w:val="99"/>
        </w:numPr>
        <w:jc w:val="both"/>
      </w:pPr>
      <w:r w:rsidRPr="00B40F4B">
        <w:t>Versión mínima Android 10+</w:t>
      </w:r>
      <w:r w:rsidR="001148DC">
        <w:t>.</w:t>
      </w:r>
    </w:p>
    <w:p w14:paraId="1640251C" w14:textId="5C3C1331" w:rsidR="001148DC" w:rsidRDefault="001148DC" w:rsidP="001148DC">
      <w:pPr>
        <w:numPr>
          <w:ilvl w:val="0"/>
          <w:numId w:val="99"/>
        </w:numPr>
        <w:jc w:val="both"/>
      </w:pPr>
      <w:r w:rsidRPr="001148DC">
        <w:t>Funcionalidad de grabación inicial</w:t>
      </w:r>
      <w:r>
        <w:t xml:space="preserve"> (versión inicial 0.1.0)</w:t>
      </w:r>
      <w:r w:rsidRPr="001148DC">
        <w:t xml:space="preserve"> </w:t>
      </w:r>
      <w:r w:rsidRPr="001148DC">
        <w:rPr>
          <w:b/>
          <w:bCs/>
        </w:rPr>
        <w:t>manual</w:t>
      </w:r>
      <w:r w:rsidRPr="001148DC">
        <w:t>; automatización futura</w:t>
      </w:r>
      <w:r>
        <w:t xml:space="preserve"> (en versiones futuras)</w:t>
      </w:r>
      <w:r w:rsidRPr="001148DC">
        <w:t xml:space="preserve"> bajo configuración explícita del usuario.</w:t>
      </w:r>
    </w:p>
    <w:p w14:paraId="2B240CCD" w14:textId="77777777" w:rsidR="001148DC" w:rsidRDefault="001148DC" w:rsidP="001148DC">
      <w:pPr>
        <w:numPr>
          <w:ilvl w:val="0"/>
          <w:numId w:val="99"/>
        </w:numPr>
        <w:jc w:val="both"/>
      </w:pPr>
      <w:r>
        <w:t>Las g</w:t>
      </w:r>
      <w:r w:rsidRPr="001148DC">
        <w:t>rabaciones</w:t>
      </w:r>
      <w:r>
        <w:t xml:space="preserve"> única y </w:t>
      </w:r>
      <w:r w:rsidRPr="00B40F4B">
        <w:t>exclusivamente</w:t>
      </w:r>
      <w:r>
        <w:t xml:space="preserve"> se almacenarán </w:t>
      </w:r>
      <w:r w:rsidRPr="001148DC">
        <w:t>en el dispositivo local.</w:t>
      </w:r>
    </w:p>
    <w:p w14:paraId="210BE6D2" w14:textId="69780BCE" w:rsidR="001148DC" w:rsidRPr="001148DC" w:rsidRDefault="001148DC" w:rsidP="001148DC">
      <w:pPr>
        <w:numPr>
          <w:ilvl w:val="0"/>
          <w:numId w:val="99"/>
        </w:numPr>
        <w:jc w:val="both"/>
        <w:rPr>
          <w:color w:val="FFFFFF" w:themeColor="background1"/>
        </w:rPr>
      </w:pPr>
      <w:r w:rsidRPr="001148DC">
        <w:t xml:space="preserve">Directorio de grabación configurable, por defecto </w:t>
      </w:r>
      <w:r w:rsidRPr="00C9331A">
        <w:rPr>
          <w:rFonts w:ascii="Consolas" w:hAnsi="Consolas"/>
          <w:color w:val="FFFFFF" w:themeColor="background1"/>
          <w:sz w:val="18"/>
          <w:szCs w:val="18"/>
          <w:highlight w:val="black"/>
        </w:rPr>
        <w:t>/</w:t>
      </w:r>
      <w:proofErr w:type="spellStart"/>
      <w:r w:rsidRPr="00C9331A">
        <w:rPr>
          <w:rFonts w:ascii="Consolas" w:hAnsi="Consolas"/>
          <w:color w:val="FFFFFF" w:themeColor="background1"/>
          <w:sz w:val="18"/>
          <w:szCs w:val="18"/>
          <w:highlight w:val="black"/>
        </w:rPr>
        <w:t>SavedCalls</w:t>
      </w:r>
      <w:proofErr w:type="spellEnd"/>
      <w:r w:rsidRPr="00C9331A">
        <w:rPr>
          <w:rFonts w:ascii="Consolas" w:hAnsi="Consolas"/>
        </w:rPr>
        <w:t>.</w:t>
      </w:r>
    </w:p>
    <w:p w14:paraId="1E98186A" w14:textId="677FCEC4" w:rsidR="001148DC" w:rsidRDefault="001148DC" w:rsidP="001148DC">
      <w:pPr>
        <w:numPr>
          <w:ilvl w:val="0"/>
          <w:numId w:val="99"/>
        </w:numPr>
        <w:jc w:val="both"/>
      </w:pPr>
      <w:r w:rsidRPr="001148DC">
        <w:t xml:space="preserve">Se prioriza robustez frente a complejidad; la </w:t>
      </w:r>
      <w:proofErr w:type="gramStart"/>
      <w:r w:rsidRPr="001148DC">
        <w:t>app</w:t>
      </w:r>
      <w:proofErr w:type="gramEnd"/>
      <w:r w:rsidRPr="001148DC">
        <w:t xml:space="preserve"> no debe fallar por errores de grabación o permisos</w:t>
      </w:r>
      <w:r>
        <w:t>.</w:t>
      </w:r>
    </w:p>
    <w:p w14:paraId="16E91867" w14:textId="50BBE834" w:rsidR="00B40F4B" w:rsidRPr="00B40F4B" w:rsidRDefault="00B40F4B" w:rsidP="00B40F4B">
      <w:pPr>
        <w:numPr>
          <w:ilvl w:val="0"/>
          <w:numId w:val="99"/>
        </w:numPr>
        <w:jc w:val="both"/>
      </w:pPr>
      <w:r w:rsidRPr="00B40F4B">
        <w:t xml:space="preserve">Sin sincronización </w:t>
      </w:r>
      <w:proofErr w:type="spellStart"/>
      <w:r w:rsidRPr="00B40F4B">
        <w:t>cloud</w:t>
      </w:r>
      <w:proofErr w:type="spellEnd"/>
      <w:r w:rsidR="00793552">
        <w:t>.</w:t>
      </w:r>
    </w:p>
    <w:p w14:paraId="7FE041A7" w14:textId="60A241F6" w:rsidR="00793552" w:rsidRDefault="00B40F4B" w:rsidP="00793552">
      <w:pPr>
        <w:numPr>
          <w:ilvl w:val="0"/>
          <w:numId w:val="99"/>
        </w:numPr>
        <w:jc w:val="both"/>
      </w:pPr>
      <w:r w:rsidRPr="00B40F4B">
        <w:t xml:space="preserve">Sin </w:t>
      </w:r>
      <w:r w:rsidR="00A32134">
        <w:t>exportación, compartición y/o distribución, o divulgación</w:t>
      </w:r>
      <w:r w:rsidR="00A32134" w:rsidRPr="00B40F4B">
        <w:t xml:space="preserve"> </w:t>
      </w:r>
      <w:r w:rsidRPr="00B40F4B">
        <w:t>automática</w:t>
      </w:r>
      <w:r w:rsidR="00793552">
        <w:t>.</w:t>
      </w:r>
    </w:p>
    <w:p w14:paraId="0DCD0C82" w14:textId="77777777" w:rsidR="00C9331A" w:rsidRDefault="00C9331A" w:rsidP="00C9331A">
      <w:pPr>
        <w:jc w:val="both"/>
      </w:pPr>
    </w:p>
    <w:p w14:paraId="1E462852" w14:textId="4777DB63" w:rsidR="00B40F4B" w:rsidRDefault="00B40F4B" w:rsidP="00C60FA4">
      <w:pPr>
        <w:pStyle w:val="Ttulo2"/>
      </w:pPr>
      <w:bookmarkStart w:id="28" w:name="_Suposiciones_y_dependencias"/>
      <w:bookmarkEnd w:id="28"/>
      <w:r w:rsidRPr="00B40F4B">
        <w:t>Suposiciones y dependencias</w:t>
      </w:r>
    </w:p>
    <w:p w14:paraId="1FD932CB" w14:textId="77777777" w:rsidR="00AD6A33" w:rsidRPr="00AD6A33" w:rsidRDefault="00AD6A33" w:rsidP="00AD6A33"/>
    <w:p w14:paraId="04859B13" w14:textId="7E27521B" w:rsidR="00B40F4B" w:rsidRDefault="001148DC" w:rsidP="00B40F4B">
      <w:pPr>
        <w:numPr>
          <w:ilvl w:val="0"/>
          <w:numId w:val="100"/>
        </w:numPr>
        <w:jc w:val="both"/>
      </w:pPr>
      <w:r>
        <w:t>Para que la aplicación funcione, e</w:t>
      </w:r>
      <w:r w:rsidR="00B40F4B" w:rsidRPr="00B40F4B">
        <w:t xml:space="preserve">l usuario </w:t>
      </w:r>
      <w:r>
        <w:t xml:space="preserve">debe </w:t>
      </w:r>
      <w:r w:rsidR="00B40F4B" w:rsidRPr="00B40F4B">
        <w:t>acepta</w:t>
      </w:r>
      <w:r>
        <w:t>r</w:t>
      </w:r>
      <w:r w:rsidR="00B40F4B" w:rsidRPr="00B40F4B">
        <w:t xml:space="preserve"> la responsabilidad legal del uso de la aplicación</w:t>
      </w:r>
      <w:r w:rsidR="00A32134">
        <w:t>.</w:t>
      </w:r>
    </w:p>
    <w:p w14:paraId="3D38C72D" w14:textId="7C845833" w:rsidR="001148DC" w:rsidRPr="00B40F4B" w:rsidRDefault="001148DC" w:rsidP="00B40F4B">
      <w:pPr>
        <w:numPr>
          <w:ilvl w:val="0"/>
          <w:numId w:val="100"/>
        </w:numPr>
        <w:jc w:val="both"/>
      </w:pPr>
      <w:r w:rsidRPr="001148DC">
        <w:t xml:space="preserve">La </w:t>
      </w:r>
      <w:proofErr w:type="gramStart"/>
      <w:r w:rsidRPr="001148DC">
        <w:t>app</w:t>
      </w:r>
      <w:proofErr w:type="gramEnd"/>
      <w:r w:rsidRPr="001148DC">
        <w:t xml:space="preserve"> depende de la compatibilidad de Android con </w:t>
      </w:r>
      <w:proofErr w:type="spellStart"/>
      <w:r w:rsidRPr="001148DC">
        <w:t>APIs</w:t>
      </w:r>
      <w:proofErr w:type="spellEnd"/>
      <w:r w:rsidRPr="001148DC">
        <w:t xml:space="preserve"> de grabación y gestión de llamadas; futuras restricciones de fabricantes podrían requerir ajustes.</w:t>
      </w:r>
    </w:p>
    <w:p w14:paraId="149ACDBE" w14:textId="448DFCFE" w:rsidR="00B40F4B" w:rsidRDefault="00B40F4B" w:rsidP="00B40F4B">
      <w:pPr>
        <w:numPr>
          <w:ilvl w:val="0"/>
          <w:numId w:val="100"/>
        </w:numPr>
        <w:jc w:val="both"/>
      </w:pPr>
      <w:r w:rsidRPr="00B40F4B">
        <w:t xml:space="preserve">El dispositivo permite acceso a </w:t>
      </w:r>
      <w:proofErr w:type="spellStart"/>
      <w:r w:rsidRPr="00B40F4B">
        <w:t>APIs</w:t>
      </w:r>
      <w:proofErr w:type="spellEnd"/>
      <w:r w:rsidRPr="00B40F4B">
        <w:t xml:space="preserve"> de grabación</w:t>
      </w:r>
      <w:r w:rsidR="00A32134">
        <w:t>.</w:t>
      </w:r>
    </w:p>
    <w:p w14:paraId="11D3C173" w14:textId="162F8387" w:rsidR="00B40F4B" w:rsidRDefault="00B40F4B" w:rsidP="00B40F4B">
      <w:pPr>
        <w:numPr>
          <w:ilvl w:val="0"/>
          <w:numId w:val="100"/>
        </w:numPr>
        <w:jc w:val="both"/>
      </w:pPr>
      <w:r w:rsidRPr="00B40F4B">
        <w:t>El sistema operativo no bloquea la funcionalidad</w:t>
      </w:r>
      <w:r w:rsidR="00A32134">
        <w:t>.</w:t>
      </w:r>
    </w:p>
    <w:p w14:paraId="2117920A" w14:textId="3B2C181F" w:rsidR="0083066A" w:rsidRDefault="0083066A" w:rsidP="00B40F4B">
      <w:pPr>
        <w:numPr>
          <w:ilvl w:val="0"/>
          <w:numId w:val="100"/>
        </w:numPr>
        <w:jc w:val="both"/>
      </w:pPr>
      <w:r w:rsidRPr="0083066A">
        <w:t xml:space="preserve">Se asume que la base de </w:t>
      </w:r>
      <w:proofErr w:type="spellStart"/>
      <w:r w:rsidRPr="0083066A">
        <w:t>Ionic</w:t>
      </w:r>
      <w:proofErr w:type="spellEnd"/>
      <w:r w:rsidRPr="0083066A">
        <w:t xml:space="preserve"> + Angular y Capacitor se mantiene estable y compatible con Android 10+.</w:t>
      </w:r>
    </w:p>
    <w:p w14:paraId="102843A7" w14:textId="20C74288" w:rsidR="001148DC" w:rsidRDefault="001148DC" w:rsidP="00B40F4B">
      <w:pPr>
        <w:numPr>
          <w:ilvl w:val="0"/>
          <w:numId w:val="100"/>
        </w:numPr>
        <w:jc w:val="both"/>
      </w:pPr>
      <w:r w:rsidRPr="001148DC">
        <w:t>Futuras extensiones (automatización, nube, otras plataformas) dependen de aprobación legal y técnica.</w:t>
      </w:r>
    </w:p>
    <w:p w14:paraId="0A5091A6" w14:textId="77777777" w:rsidR="00A32134" w:rsidRDefault="00A32134" w:rsidP="00A32134">
      <w:pPr>
        <w:jc w:val="both"/>
      </w:pPr>
    </w:p>
    <w:p w14:paraId="5831AD4B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color w:val="FFFFFF" w:themeColor="background1"/>
          <w:kern w:val="28"/>
          <w:sz w:val="44"/>
          <w:szCs w:val="40"/>
          <w14:textOutline w14:w="9525" w14:cap="rnd" w14:cmpd="sng" w14:algn="ctr">
            <w14:noFill/>
            <w14:prstDash w14:val="solid"/>
            <w14:bevel/>
          </w14:textOutline>
        </w:rPr>
      </w:pPr>
      <w:bookmarkStart w:id="29" w:name="_Stakeholders_y_necesidades"/>
      <w:bookmarkEnd w:id="29"/>
      <w:r>
        <w:rPr>
          <w:caps/>
        </w:rPr>
        <w:br w:type="page"/>
      </w:r>
    </w:p>
    <w:p w14:paraId="5C949B8D" w14:textId="2B6B8DF5" w:rsidR="00B6697C" w:rsidRPr="00B6697C" w:rsidRDefault="006C4021" w:rsidP="002E14D7">
      <w:pPr>
        <w:pStyle w:val="Ttulo1"/>
      </w:pPr>
      <w:r w:rsidRPr="00B6697C">
        <w:lastRenderedPageBreak/>
        <w:t>STAKEHOLDERS Y NECESIDADES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64640A7A" w14:textId="77777777" w:rsidR="00B6697C" w:rsidRDefault="00B6697C" w:rsidP="00B6697C"/>
    <w:p w14:paraId="4C205B72" w14:textId="46D1C385" w:rsidR="00B6697C" w:rsidRDefault="00B6697C" w:rsidP="00C60FA4">
      <w:pPr>
        <w:pStyle w:val="Ttulo2"/>
      </w:pPr>
      <w:r w:rsidRPr="00B6697C">
        <w:t xml:space="preserve">Identificación de </w:t>
      </w:r>
      <w:proofErr w:type="spellStart"/>
      <w:r w:rsidR="006F0CF4">
        <w:t>S</w:t>
      </w:r>
      <w:r w:rsidRPr="00B6697C">
        <w:t>takeholders</w:t>
      </w:r>
      <w:proofErr w:type="spellEnd"/>
    </w:p>
    <w:p w14:paraId="212C3661" w14:textId="77777777" w:rsidR="00AB32D2" w:rsidRPr="00AB32D2" w:rsidRDefault="00AB32D2" w:rsidP="00AB32D2"/>
    <w:tbl>
      <w:tblPr>
        <w:tblStyle w:val="Tablaconcuadrcula3-nfasis1"/>
        <w:tblW w:w="0" w:type="auto"/>
        <w:tblLook w:val="04A0" w:firstRow="1" w:lastRow="0" w:firstColumn="1" w:lastColumn="0" w:noHBand="0" w:noVBand="1"/>
      </w:tblPr>
      <w:tblGrid>
        <w:gridCol w:w="2266"/>
        <w:gridCol w:w="1013"/>
        <w:gridCol w:w="2691"/>
        <w:gridCol w:w="2712"/>
        <w:gridCol w:w="1352"/>
      </w:tblGrid>
      <w:tr w:rsidR="006F0CF4" w:rsidRPr="006F0CF4" w14:paraId="6DB986DF" w14:textId="77777777" w:rsidTr="006F0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6" w:type="dxa"/>
            <w:vAlign w:val="bottom"/>
            <w:hideMark/>
          </w:tcPr>
          <w:p w14:paraId="609310D0" w14:textId="77777777" w:rsidR="006F0CF4" w:rsidRPr="006F0CF4" w:rsidRDefault="006F0CF4" w:rsidP="006F0CF4">
            <w:pPr>
              <w:jc w:val="center"/>
            </w:pPr>
            <w:proofErr w:type="spellStart"/>
            <w:r w:rsidRPr="006F0CF4">
              <w:t>Stakeholder</w:t>
            </w:r>
            <w:proofErr w:type="spellEnd"/>
          </w:p>
        </w:tc>
        <w:tc>
          <w:tcPr>
            <w:tcW w:w="1013" w:type="dxa"/>
            <w:vAlign w:val="bottom"/>
            <w:hideMark/>
          </w:tcPr>
          <w:p w14:paraId="04F8D2C8" w14:textId="77777777" w:rsidR="006F0CF4" w:rsidRPr="006F0CF4" w:rsidRDefault="006F0CF4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CF4">
              <w:t>Tipo</w:t>
            </w:r>
          </w:p>
        </w:tc>
        <w:tc>
          <w:tcPr>
            <w:tcW w:w="0" w:type="auto"/>
            <w:vAlign w:val="bottom"/>
            <w:hideMark/>
          </w:tcPr>
          <w:p w14:paraId="58BB069D" w14:textId="77777777" w:rsidR="006F0CF4" w:rsidRPr="006F0CF4" w:rsidRDefault="006F0CF4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CF4">
              <w:t>Descripción</w:t>
            </w:r>
          </w:p>
        </w:tc>
        <w:tc>
          <w:tcPr>
            <w:tcW w:w="0" w:type="auto"/>
            <w:vAlign w:val="bottom"/>
            <w:hideMark/>
          </w:tcPr>
          <w:p w14:paraId="19F9AB93" w14:textId="77777777" w:rsidR="006F0CF4" w:rsidRPr="006F0CF4" w:rsidRDefault="006F0CF4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CF4">
              <w:t>Interés principal</w:t>
            </w:r>
          </w:p>
        </w:tc>
        <w:tc>
          <w:tcPr>
            <w:tcW w:w="0" w:type="auto"/>
            <w:vAlign w:val="bottom"/>
            <w:hideMark/>
          </w:tcPr>
          <w:p w14:paraId="1A37E785" w14:textId="2176C6E4" w:rsidR="006F0CF4" w:rsidRPr="006F0CF4" w:rsidRDefault="00AB32D2" w:rsidP="006F0C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6F0CF4" w:rsidRPr="006F0CF4">
              <w:t>nfluencia</w:t>
            </w:r>
          </w:p>
        </w:tc>
      </w:tr>
      <w:tr w:rsidR="006F0CF4" w:rsidRPr="006F0CF4" w14:paraId="7065D644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017803A4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Usuario final</w:t>
            </w:r>
          </w:p>
        </w:tc>
        <w:tc>
          <w:tcPr>
            <w:tcW w:w="1013" w:type="dxa"/>
            <w:shd w:val="clear" w:color="auto" w:fill="4E91CD"/>
            <w:hideMark/>
          </w:tcPr>
          <w:p w14:paraId="743049F8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Primario</w:t>
            </w:r>
          </w:p>
        </w:tc>
        <w:tc>
          <w:tcPr>
            <w:tcW w:w="0" w:type="auto"/>
            <w:shd w:val="clear" w:color="auto" w:fill="4E91CD"/>
            <w:hideMark/>
          </w:tcPr>
          <w:p w14:paraId="7B92B36A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Propietario del dispositivo Android y único usuario de la aplicación</w:t>
            </w:r>
          </w:p>
        </w:tc>
        <w:tc>
          <w:tcPr>
            <w:tcW w:w="0" w:type="auto"/>
            <w:shd w:val="clear" w:color="auto" w:fill="4E91CD"/>
            <w:hideMark/>
          </w:tcPr>
          <w:p w14:paraId="45F9ECB5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Registrar y conservar llamadas de forma local, controlada y fiable</w:t>
            </w:r>
          </w:p>
        </w:tc>
        <w:tc>
          <w:tcPr>
            <w:tcW w:w="0" w:type="auto"/>
            <w:shd w:val="clear" w:color="auto" w:fill="4E91CD"/>
            <w:hideMark/>
          </w:tcPr>
          <w:p w14:paraId="1FFAB7B1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Alto</w:t>
            </w:r>
          </w:p>
        </w:tc>
      </w:tr>
      <w:tr w:rsidR="006F0CF4" w:rsidRPr="006F0CF4" w14:paraId="37E2BC3E" w14:textId="77777777" w:rsidTr="006F0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0DD9EE29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Desarrollador / Arquitecto</w:t>
            </w:r>
          </w:p>
        </w:tc>
        <w:tc>
          <w:tcPr>
            <w:tcW w:w="1013" w:type="dxa"/>
            <w:hideMark/>
          </w:tcPr>
          <w:p w14:paraId="7C924D51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Interno</w:t>
            </w:r>
          </w:p>
        </w:tc>
        <w:tc>
          <w:tcPr>
            <w:tcW w:w="0" w:type="auto"/>
            <w:hideMark/>
          </w:tcPr>
          <w:p w14:paraId="13AD25FF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Diseñador y responsable técnico del sistema</w:t>
            </w:r>
          </w:p>
        </w:tc>
        <w:tc>
          <w:tcPr>
            <w:tcW w:w="0" w:type="auto"/>
            <w:hideMark/>
          </w:tcPr>
          <w:p w14:paraId="74976DFE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Robustez técnica, mantenibilidad, viabilidad del desarrollo</w:t>
            </w:r>
          </w:p>
        </w:tc>
        <w:tc>
          <w:tcPr>
            <w:tcW w:w="0" w:type="auto"/>
            <w:hideMark/>
          </w:tcPr>
          <w:p w14:paraId="7063989D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Alto</w:t>
            </w:r>
          </w:p>
        </w:tc>
      </w:tr>
      <w:tr w:rsidR="006F0CF4" w:rsidRPr="006F0CF4" w14:paraId="603281EE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105C5E15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proofErr w:type="spellStart"/>
            <w:r w:rsidRPr="006F0CF4">
              <w:rPr>
                <w:sz w:val="18"/>
                <w:szCs w:val="18"/>
              </w:rPr>
              <w:t>Product</w:t>
            </w:r>
            <w:proofErr w:type="spellEnd"/>
            <w:r w:rsidRPr="006F0CF4">
              <w:rPr>
                <w:sz w:val="18"/>
                <w:szCs w:val="18"/>
              </w:rPr>
              <w:t xml:space="preserve"> Owner (PO)</w:t>
            </w:r>
          </w:p>
        </w:tc>
        <w:tc>
          <w:tcPr>
            <w:tcW w:w="1013" w:type="dxa"/>
            <w:shd w:val="clear" w:color="auto" w:fill="4E91CD"/>
            <w:hideMark/>
          </w:tcPr>
          <w:p w14:paraId="42921103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Interno</w:t>
            </w:r>
          </w:p>
        </w:tc>
        <w:tc>
          <w:tcPr>
            <w:tcW w:w="0" w:type="auto"/>
            <w:shd w:val="clear" w:color="auto" w:fill="4E91CD"/>
            <w:hideMark/>
          </w:tcPr>
          <w:p w14:paraId="78A38192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Responsable de definición y priorización de requisitos</w:t>
            </w:r>
          </w:p>
        </w:tc>
        <w:tc>
          <w:tcPr>
            <w:tcW w:w="0" w:type="auto"/>
            <w:shd w:val="clear" w:color="auto" w:fill="4E91CD"/>
            <w:hideMark/>
          </w:tcPr>
          <w:p w14:paraId="33AEA3F1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Alineación del producto con el objetivo y el MVP</w:t>
            </w:r>
          </w:p>
        </w:tc>
        <w:tc>
          <w:tcPr>
            <w:tcW w:w="0" w:type="auto"/>
            <w:shd w:val="clear" w:color="auto" w:fill="4E91CD"/>
            <w:hideMark/>
          </w:tcPr>
          <w:p w14:paraId="4DD42F97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Alto</w:t>
            </w:r>
          </w:p>
        </w:tc>
      </w:tr>
      <w:tr w:rsidR="006F0CF4" w:rsidRPr="006F0CF4" w14:paraId="1DA3A662" w14:textId="77777777" w:rsidTr="006F0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0CAF6BA5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Project Manager (PM)</w:t>
            </w:r>
          </w:p>
        </w:tc>
        <w:tc>
          <w:tcPr>
            <w:tcW w:w="1013" w:type="dxa"/>
            <w:hideMark/>
          </w:tcPr>
          <w:p w14:paraId="40C146CC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Interno</w:t>
            </w:r>
          </w:p>
        </w:tc>
        <w:tc>
          <w:tcPr>
            <w:tcW w:w="0" w:type="auto"/>
            <w:hideMark/>
          </w:tcPr>
          <w:p w14:paraId="51C5E03E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Responsable de planificación, tiempos y calidad</w:t>
            </w:r>
          </w:p>
        </w:tc>
        <w:tc>
          <w:tcPr>
            <w:tcW w:w="0" w:type="auto"/>
            <w:hideMark/>
          </w:tcPr>
          <w:p w14:paraId="2F388616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Ejecución ordenada y control del ciclo de vida</w:t>
            </w:r>
          </w:p>
        </w:tc>
        <w:tc>
          <w:tcPr>
            <w:tcW w:w="0" w:type="auto"/>
            <w:hideMark/>
          </w:tcPr>
          <w:p w14:paraId="267CD27C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Medio</w:t>
            </w:r>
          </w:p>
        </w:tc>
      </w:tr>
      <w:tr w:rsidR="006F0CF4" w:rsidRPr="006F0CF4" w14:paraId="36388A27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2A32AE15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 xml:space="preserve">Scrum </w:t>
            </w:r>
            <w:proofErr w:type="gramStart"/>
            <w:r w:rsidRPr="006F0CF4">
              <w:rPr>
                <w:sz w:val="18"/>
                <w:szCs w:val="18"/>
              </w:rPr>
              <w:t>Master</w:t>
            </w:r>
            <w:proofErr w:type="gramEnd"/>
            <w:r w:rsidRPr="006F0CF4">
              <w:rPr>
                <w:sz w:val="18"/>
                <w:szCs w:val="18"/>
              </w:rPr>
              <w:t xml:space="preserve"> / SA</w:t>
            </w:r>
          </w:p>
        </w:tc>
        <w:tc>
          <w:tcPr>
            <w:tcW w:w="1013" w:type="dxa"/>
            <w:shd w:val="clear" w:color="auto" w:fill="4E91CD"/>
            <w:hideMark/>
          </w:tcPr>
          <w:p w14:paraId="754D231C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Interno</w:t>
            </w:r>
          </w:p>
        </w:tc>
        <w:tc>
          <w:tcPr>
            <w:tcW w:w="0" w:type="auto"/>
            <w:shd w:val="clear" w:color="auto" w:fill="4E91CD"/>
            <w:hideMark/>
          </w:tcPr>
          <w:p w14:paraId="2B48CDF4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Garantiza correcta aplicación de metodología y arquitectura</w:t>
            </w:r>
          </w:p>
        </w:tc>
        <w:tc>
          <w:tcPr>
            <w:tcW w:w="0" w:type="auto"/>
            <w:shd w:val="clear" w:color="auto" w:fill="4E91CD"/>
            <w:hideMark/>
          </w:tcPr>
          <w:p w14:paraId="2311C8F5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Flujo de trabajo, calidad técnica</w:t>
            </w:r>
          </w:p>
        </w:tc>
        <w:tc>
          <w:tcPr>
            <w:tcW w:w="0" w:type="auto"/>
            <w:shd w:val="clear" w:color="auto" w:fill="4E91CD"/>
            <w:hideMark/>
          </w:tcPr>
          <w:p w14:paraId="7C572522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Medio</w:t>
            </w:r>
          </w:p>
        </w:tc>
      </w:tr>
      <w:tr w:rsidR="006F0CF4" w:rsidRPr="006F0CF4" w14:paraId="15348526" w14:textId="77777777" w:rsidTr="006F0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3218DD4D" w14:textId="77777777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Consultor legal (opcional)</w:t>
            </w:r>
          </w:p>
        </w:tc>
        <w:tc>
          <w:tcPr>
            <w:tcW w:w="1013" w:type="dxa"/>
            <w:hideMark/>
          </w:tcPr>
          <w:p w14:paraId="7EEE925C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Externo</w:t>
            </w:r>
          </w:p>
        </w:tc>
        <w:tc>
          <w:tcPr>
            <w:tcW w:w="0" w:type="auto"/>
            <w:hideMark/>
          </w:tcPr>
          <w:p w14:paraId="2171C6E3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Revisión de textos legales y enfoque de cumplimiento</w:t>
            </w:r>
          </w:p>
        </w:tc>
        <w:tc>
          <w:tcPr>
            <w:tcW w:w="0" w:type="auto"/>
            <w:hideMark/>
          </w:tcPr>
          <w:p w14:paraId="24E7C8DC" w14:textId="77777777" w:rsidR="006F0CF4" w:rsidRPr="006F0CF4" w:rsidRDefault="006F0CF4" w:rsidP="006F0C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Minimizar riesgos regulatorios</w:t>
            </w:r>
          </w:p>
        </w:tc>
        <w:tc>
          <w:tcPr>
            <w:tcW w:w="0" w:type="auto"/>
            <w:hideMark/>
          </w:tcPr>
          <w:p w14:paraId="6B1163F4" w14:textId="77777777" w:rsidR="006F0CF4" w:rsidRPr="006F0CF4" w:rsidRDefault="006F0CF4" w:rsidP="006F0C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F0CF4">
              <w:rPr>
                <w:sz w:val="18"/>
                <w:szCs w:val="18"/>
              </w:rPr>
              <w:t>Bajo</w:t>
            </w:r>
          </w:p>
        </w:tc>
      </w:tr>
      <w:tr w:rsidR="006F0CF4" w:rsidRPr="006F0CF4" w14:paraId="190709B0" w14:textId="77777777" w:rsidTr="006F0C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6" w:type="dxa"/>
            <w:hideMark/>
          </w:tcPr>
          <w:p w14:paraId="1AE4BFE0" w14:textId="7843000A" w:rsidR="006F0CF4" w:rsidRPr="006F0CF4" w:rsidRDefault="006F0CF4" w:rsidP="00C9331A">
            <w:pPr>
              <w:jc w:val="left"/>
              <w:rPr>
                <w:sz w:val="18"/>
                <w:szCs w:val="18"/>
              </w:rPr>
            </w:pPr>
            <w:r w:rsidRPr="006F0CF4">
              <w:rPr>
                <w:b/>
                <w:bCs/>
                <w:sz w:val="18"/>
                <w:szCs w:val="18"/>
                <w:vertAlign w:val="superscript"/>
              </w:rPr>
              <w:t>1</w:t>
            </w:r>
            <w:r w:rsidRPr="006F0CF4">
              <w:rPr>
                <w:sz w:val="18"/>
                <w:szCs w:val="18"/>
              </w:rPr>
              <w:t xml:space="preserve">Plataformas / fabricantes (Google, </w:t>
            </w:r>
            <w:proofErr w:type="spellStart"/>
            <w:r w:rsidRPr="006F0CF4">
              <w:rPr>
                <w:sz w:val="18"/>
                <w:szCs w:val="18"/>
              </w:rPr>
              <w:t>OEMs</w:t>
            </w:r>
            <w:proofErr w:type="spellEnd"/>
            <w:r w:rsidRPr="006F0CF4">
              <w:rPr>
                <w:sz w:val="18"/>
                <w:szCs w:val="18"/>
              </w:rPr>
              <w:t>)</w:t>
            </w:r>
          </w:p>
        </w:tc>
        <w:tc>
          <w:tcPr>
            <w:tcW w:w="1013" w:type="dxa"/>
            <w:shd w:val="clear" w:color="auto" w:fill="4E91CD"/>
            <w:hideMark/>
          </w:tcPr>
          <w:p w14:paraId="54A1A946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Externo indirecto</w:t>
            </w:r>
          </w:p>
        </w:tc>
        <w:tc>
          <w:tcPr>
            <w:tcW w:w="0" w:type="auto"/>
            <w:shd w:val="clear" w:color="auto" w:fill="4E91CD"/>
            <w:hideMark/>
          </w:tcPr>
          <w:p w14:paraId="58E7C569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 xml:space="preserve">Proveen el sistema operativo y </w:t>
            </w:r>
            <w:proofErr w:type="spellStart"/>
            <w:r w:rsidRPr="006F0CF4">
              <w:rPr>
                <w:color w:val="FFFFFF" w:themeColor="background1"/>
                <w:sz w:val="18"/>
                <w:szCs w:val="18"/>
              </w:rPr>
              <w:t>APIs</w:t>
            </w:r>
            <w:proofErr w:type="spellEnd"/>
          </w:p>
        </w:tc>
        <w:tc>
          <w:tcPr>
            <w:tcW w:w="0" w:type="auto"/>
            <w:shd w:val="clear" w:color="auto" w:fill="4E91CD"/>
            <w:hideMark/>
          </w:tcPr>
          <w:p w14:paraId="4E8D24F6" w14:textId="77777777" w:rsidR="006F0CF4" w:rsidRPr="006F0CF4" w:rsidRDefault="006F0CF4" w:rsidP="006F0C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 xml:space="preserve">Control del acceso a </w:t>
            </w:r>
            <w:proofErr w:type="spellStart"/>
            <w:r w:rsidRPr="006F0CF4">
              <w:rPr>
                <w:color w:val="FFFFFF" w:themeColor="background1"/>
                <w:sz w:val="18"/>
                <w:szCs w:val="18"/>
              </w:rPr>
              <w:t>APIs</w:t>
            </w:r>
            <w:proofErr w:type="spellEnd"/>
            <w:r w:rsidRPr="006F0CF4">
              <w:rPr>
                <w:color w:val="FFFFFF" w:themeColor="background1"/>
                <w:sz w:val="18"/>
                <w:szCs w:val="18"/>
              </w:rPr>
              <w:t xml:space="preserve"> y restricciones técnicas</w:t>
            </w:r>
          </w:p>
        </w:tc>
        <w:tc>
          <w:tcPr>
            <w:tcW w:w="0" w:type="auto"/>
            <w:shd w:val="clear" w:color="auto" w:fill="4E91CD"/>
            <w:hideMark/>
          </w:tcPr>
          <w:p w14:paraId="17CFC6B7" w14:textId="77777777" w:rsidR="006F0CF4" w:rsidRPr="006F0CF4" w:rsidRDefault="006F0CF4" w:rsidP="006F0C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6F0CF4">
              <w:rPr>
                <w:color w:val="FFFFFF" w:themeColor="background1"/>
                <w:sz w:val="18"/>
                <w:szCs w:val="18"/>
              </w:rPr>
              <w:t>Alto (no gestionable)</w:t>
            </w:r>
          </w:p>
        </w:tc>
      </w:tr>
    </w:tbl>
    <w:p w14:paraId="0A259399" w14:textId="77777777" w:rsidR="006F0CF4" w:rsidRDefault="006F0CF4" w:rsidP="00B6697C">
      <w:pPr>
        <w:jc w:val="both"/>
        <w:rPr>
          <w:b/>
          <w:bCs/>
        </w:rPr>
      </w:pPr>
    </w:p>
    <w:p w14:paraId="2451476E" w14:textId="6CE2BEAB" w:rsidR="006F0CF4" w:rsidRDefault="006F0CF4" w:rsidP="00B6697C">
      <w:pPr>
        <w:jc w:val="both"/>
        <w:rPr>
          <w:rStyle w:val="Textodelmarcadordeposicin"/>
        </w:rPr>
      </w:pPr>
      <w:r>
        <w:rPr>
          <w:rStyle w:val="Textodelmarcadordeposicin"/>
          <w:b/>
          <w:bCs/>
        </w:rPr>
        <w:t xml:space="preserve">1. </w:t>
      </w:r>
      <w:r w:rsidRPr="006F0CF4">
        <w:rPr>
          <w:rStyle w:val="Textodelmarcadordeposicin"/>
          <w:b/>
          <w:bCs/>
        </w:rPr>
        <w:t>Google, fabricantes y plataformas</w:t>
      </w:r>
      <w:r w:rsidRPr="006F0CF4">
        <w:rPr>
          <w:rStyle w:val="Textodelmarcadordeposicin"/>
        </w:rPr>
        <w:t xml:space="preserve"> no son </w:t>
      </w:r>
      <w:proofErr w:type="spellStart"/>
      <w:r w:rsidRPr="006F0CF4">
        <w:rPr>
          <w:rStyle w:val="Textodelmarcadordeposicin"/>
        </w:rPr>
        <w:t>stakeholders</w:t>
      </w:r>
      <w:proofErr w:type="spellEnd"/>
      <w:r w:rsidRPr="006F0CF4">
        <w:rPr>
          <w:rStyle w:val="Textodelmarcadordeposicin"/>
        </w:rPr>
        <w:t xml:space="preserve"> activos del proyecto, pero sí factores de influencia externa crítica que condicionan el diseño técnico.</w:t>
      </w:r>
    </w:p>
    <w:p w14:paraId="600F03B2" w14:textId="77777777" w:rsidR="00572C29" w:rsidRDefault="00572C29" w:rsidP="00572C29">
      <w:bookmarkStart w:id="30" w:name="_Necesidades_del_usuario"/>
      <w:bookmarkEnd w:id="30"/>
    </w:p>
    <w:p w14:paraId="38AF1B51" w14:textId="75372839" w:rsidR="00B6697C" w:rsidRDefault="00B6697C" w:rsidP="00C60FA4">
      <w:pPr>
        <w:pStyle w:val="Ttulo2"/>
      </w:pPr>
      <w:r w:rsidRPr="006F0CF4">
        <w:t>Necesidades del usuario final</w:t>
      </w:r>
    </w:p>
    <w:p w14:paraId="5F47D17E" w14:textId="77777777" w:rsidR="00776812" w:rsidRDefault="00776812" w:rsidP="00776812">
      <w:r w:rsidRPr="00776812">
        <w:t>El usuario final tiene las siguientes necesidades principales:</w:t>
      </w:r>
    </w:p>
    <w:p w14:paraId="4D89C093" w14:textId="77777777" w:rsidR="00AD6A33" w:rsidRPr="00776812" w:rsidRDefault="00AD6A33" w:rsidP="00776812"/>
    <w:p w14:paraId="613CC276" w14:textId="68640546" w:rsidR="00776812" w:rsidRDefault="00776812" w:rsidP="00776812">
      <w:pPr>
        <w:numPr>
          <w:ilvl w:val="0"/>
          <w:numId w:val="122"/>
        </w:numPr>
      </w:pPr>
      <w:r w:rsidRPr="002B2C7D">
        <w:rPr>
          <w:b/>
          <w:bCs/>
        </w:rPr>
        <w:t>Registrar conversaciones telefónicas</w:t>
      </w:r>
      <w:r w:rsidRPr="00776812">
        <w:t xml:space="preserve"> </w:t>
      </w:r>
      <w:r w:rsidRPr="00776812">
        <w:rPr>
          <w:b/>
          <w:bCs/>
        </w:rPr>
        <w:t>para uso personal</w:t>
      </w:r>
      <w:r w:rsidRPr="00776812">
        <w:t xml:space="preserve">, como respaldo de hechos o </w:t>
      </w:r>
      <w:r w:rsidR="000D3F66">
        <w:t xml:space="preserve">para hacer memoria de alguna situación, recordar y básicamente hacer de </w:t>
      </w:r>
      <w:r w:rsidRPr="00776812">
        <w:t>apoyo a la memoria.</w:t>
      </w:r>
    </w:p>
    <w:p w14:paraId="010DFFBC" w14:textId="05D2A970" w:rsidR="002B2C7D" w:rsidRPr="00776812" w:rsidRDefault="002B2C7D" w:rsidP="002B2C7D">
      <w:pPr>
        <w:numPr>
          <w:ilvl w:val="0"/>
          <w:numId w:val="122"/>
        </w:numPr>
      </w:pPr>
      <w:r w:rsidRPr="002B2C7D">
        <w:rPr>
          <w:b/>
          <w:bCs/>
        </w:rPr>
        <w:t>Disponer de una solución</w:t>
      </w:r>
      <w:r w:rsidRPr="00776812">
        <w:t>:</w:t>
      </w:r>
    </w:p>
    <w:p w14:paraId="111887B9" w14:textId="77777777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Sencilla de usar</w:t>
      </w:r>
      <w:r>
        <w:t xml:space="preserve"> con i</w:t>
      </w:r>
      <w:r w:rsidRPr="00B6697C">
        <w:t>nterfaz clara, usable y robusta</w:t>
      </w:r>
      <w:r w:rsidRPr="00776812">
        <w:t>.</w:t>
      </w:r>
    </w:p>
    <w:p w14:paraId="751B6F10" w14:textId="77777777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Local (sin nube).</w:t>
      </w:r>
    </w:p>
    <w:p w14:paraId="3880C09F" w14:textId="77777777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Comprensible.</w:t>
      </w:r>
    </w:p>
    <w:p w14:paraId="5FDECA91" w14:textId="316E170B" w:rsidR="002B2C7D" w:rsidRPr="00776812" w:rsidRDefault="002B2C7D" w:rsidP="002B2C7D">
      <w:pPr>
        <w:pStyle w:val="Prrafodelista"/>
        <w:numPr>
          <w:ilvl w:val="1"/>
          <w:numId w:val="123"/>
        </w:numPr>
      </w:pPr>
      <w:r w:rsidRPr="00776812">
        <w:t>Predecible y fiable.</w:t>
      </w:r>
    </w:p>
    <w:p w14:paraId="72FD1416" w14:textId="5CB6FDE5" w:rsidR="00776812" w:rsidRPr="00776812" w:rsidRDefault="00776812" w:rsidP="00776812">
      <w:pPr>
        <w:numPr>
          <w:ilvl w:val="0"/>
          <w:numId w:val="122"/>
        </w:numPr>
      </w:pPr>
      <w:r w:rsidRPr="00776812">
        <w:t xml:space="preserve">Mantener el </w:t>
      </w:r>
      <w:r w:rsidRPr="00776812">
        <w:rPr>
          <w:b/>
          <w:bCs/>
        </w:rPr>
        <w:t>control total</w:t>
      </w:r>
      <w:r w:rsidRPr="00776812">
        <w:t xml:space="preserve"> sobre:</w:t>
      </w:r>
    </w:p>
    <w:p w14:paraId="71F88D6B" w14:textId="281BAF5C" w:rsidR="00776812" w:rsidRPr="00776812" w:rsidRDefault="00776812" w:rsidP="00776812">
      <w:pPr>
        <w:numPr>
          <w:ilvl w:val="1"/>
          <w:numId w:val="122"/>
        </w:numPr>
        <w:tabs>
          <w:tab w:val="num" w:pos="1440"/>
        </w:tabs>
      </w:pPr>
      <w:r w:rsidRPr="00776812">
        <w:t>Activación de la grabación</w:t>
      </w:r>
      <w:r w:rsidR="00AD6A33">
        <w:t xml:space="preserve"> de </w:t>
      </w:r>
      <w:r w:rsidR="00AD6A33" w:rsidRPr="00B6697C">
        <w:t xml:space="preserve">forma manual </w:t>
      </w:r>
      <w:r w:rsidR="00AD6A33">
        <w:t xml:space="preserve">o automática, </w:t>
      </w:r>
      <w:r w:rsidR="00AD6A33" w:rsidRPr="00B6697C">
        <w:t>con un botón visible en la pantalla de llamada</w:t>
      </w:r>
      <w:r w:rsidRPr="00776812">
        <w:t>.</w:t>
      </w:r>
    </w:p>
    <w:p w14:paraId="675644C5" w14:textId="77777777" w:rsidR="00776812" w:rsidRPr="00776812" w:rsidRDefault="00776812" w:rsidP="00776812">
      <w:pPr>
        <w:numPr>
          <w:ilvl w:val="1"/>
          <w:numId w:val="122"/>
        </w:numPr>
        <w:tabs>
          <w:tab w:val="num" w:pos="1440"/>
        </w:tabs>
      </w:pPr>
      <w:r w:rsidRPr="00776812">
        <w:t>Almacenamiento de los audios.</w:t>
      </w:r>
    </w:p>
    <w:p w14:paraId="73991FFE" w14:textId="77777777" w:rsidR="00776812" w:rsidRDefault="00776812" w:rsidP="00776812">
      <w:pPr>
        <w:numPr>
          <w:ilvl w:val="1"/>
          <w:numId w:val="122"/>
        </w:numPr>
        <w:tabs>
          <w:tab w:val="num" w:pos="1440"/>
        </w:tabs>
      </w:pPr>
      <w:r w:rsidRPr="00776812">
        <w:t>Acceso a los ficheros generados.</w:t>
      </w:r>
    </w:p>
    <w:p w14:paraId="4EC87696" w14:textId="453CD906" w:rsidR="00AD6A33" w:rsidRPr="00776812" w:rsidRDefault="00AD6A33" w:rsidP="00776812">
      <w:pPr>
        <w:numPr>
          <w:ilvl w:val="1"/>
          <w:numId w:val="122"/>
        </w:numPr>
        <w:tabs>
          <w:tab w:val="num" w:pos="1440"/>
        </w:tabs>
      </w:pPr>
      <w:r>
        <w:t>Con una c</w:t>
      </w:r>
      <w:r w:rsidRPr="00B6697C">
        <w:t>onfiguración mínima: tipo de llamadas a grabar (entrantes/salientes), activación manual/automática.</w:t>
      </w:r>
    </w:p>
    <w:p w14:paraId="79FF09DE" w14:textId="77777777" w:rsidR="00776812" w:rsidRPr="00776812" w:rsidRDefault="00776812" w:rsidP="002B2C7D">
      <w:pPr>
        <w:pStyle w:val="Prrafodelista"/>
        <w:numPr>
          <w:ilvl w:val="0"/>
          <w:numId w:val="126"/>
        </w:numPr>
      </w:pPr>
      <w:r w:rsidRPr="002B2C7D">
        <w:rPr>
          <w:b/>
          <w:bCs/>
        </w:rPr>
        <w:t>Evitar</w:t>
      </w:r>
      <w:r w:rsidRPr="00776812">
        <w:t>:</w:t>
      </w:r>
    </w:p>
    <w:p w14:paraId="482A7E50" w14:textId="77777777" w:rsidR="00776812" w:rsidRPr="00776812" w:rsidRDefault="00776812" w:rsidP="00776812">
      <w:pPr>
        <w:pStyle w:val="Prrafodelista"/>
        <w:numPr>
          <w:ilvl w:val="1"/>
          <w:numId w:val="124"/>
        </w:numPr>
      </w:pPr>
      <w:r w:rsidRPr="00776812">
        <w:t>Dependencias externas.</w:t>
      </w:r>
    </w:p>
    <w:p w14:paraId="213C95DC" w14:textId="77777777" w:rsidR="00776812" w:rsidRPr="00776812" w:rsidRDefault="00776812" w:rsidP="00776812">
      <w:pPr>
        <w:pStyle w:val="Prrafodelista"/>
        <w:numPr>
          <w:ilvl w:val="1"/>
          <w:numId w:val="124"/>
        </w:numPr>
      </w:pPr>
      <w:r w:rsidRPr="00776812">
        <w:t>Automatismos no deseados.</w:t>
      </w:r>
    </w:p>
    <w:p w14:paraId="2C4DE7BF" w14:textId="77777777" w:rsidR="00776812" w:rsidRPr="00776812" w:rsidRDefault="00776812" w:rsidP="00776812">
      <w:pPr>
        <w:pStyle w:val="Prrafodelista"/>
        <w:numPr>
          <w:ilvl w:val="1"/>
          <w:numId w:val="124"/>
        </w:numPr>
      </w:pPr>
      <w:r w:rsidRPr="00776812">
        <w:t>Pérdida de información.</w:t>
      </w:r>
    </w:p>
    <w:p w14:paraId="43C06786" w14:textId="77777777" w:rsidR="00776812" w:rsidRPr="00776812" w:rsidRDefault="00776812" w:rsidP="002B2C7D">
      <w:pPr>
        <w:pStyle w:val="Prrafodelista"/>
        <w:numPr>
          <w:ilvl w:val="0"/>
          <w:numId w:val="127"/>
        </w:numPr>
      </w:pPr>
      <w:r w:rsidRPr="00776812">
        <w:t xml:space="preserve">Poder </w:t>
      </w:r>
      <w:r w:rsidRPr="002B2C7D">
        <w:rPr>
          <w:b/>
          <w:bCs/>
        </w:rPr>
        <w:t>revisar grabaciones</w:t>
      </w:r>
      <w:r w:rsidRPr="00776812">
        <w:t xml:space="preserve"> mediante:</w:t>
      </w:r>
    </w:p>
    <w:p w14:paraId="4750510D" w14:textId="441D424E" w:rsidR="00776812" w:rsidRPr="00776812" w:rsidRDefault="00776812" w:rsidP="00776812">
      <w:pPr>
        <w:pStyle w:val="Prrafodelista"/>
        <w:numPr>
          <w:ilvl w:val="1"/>
          <w:numId w:val="125"/>
        </w:numPr>
      </w:pPr>
      <w:r w:rsidRPr="00776812">
        <w:t>Un listado claro</w:t>
      </w:r>
      <w:r w:rsidR="00AD6A33">
        <w:t xml:space="preserve"> </w:t>
      </w:r>
      <w:r w:rsidR="00AD6A33" w:rsidRPr="00B6697C">
        <w:t>de grabaciones con metadatos</w:t>
      </w:r>
      <w:r w:rsidR="00AD6A33">
        <w:t xml:space="preserve">: </w:t>
      </w:r>
      <w:r w:rsidR="00AD6A33" w:rsidRPr="00AD6A33">
        <w:rPr>
          <w:i/>
          <w:iCs/>
        </w:rPr>
        <w:t>fecha, duración, tipo, número</w:t>
      </w:r>
      <w:r w:rsidRPr="00776812">
        <w:t>.</w:t>
      </w:r>
    </w:p>
    <w:p w14:paraId="0AE5440F" w14:textId="5B406550" w:rsidR="00B6697C" w:rsidRPr="00B6697C" w:rsidRDefault="00776812" w:rsidP="00AD6A33">
      <w:pPr>
        <w:pStyle w:val="Prrafodelista"/>
        <w:numPr>
          <w:ilvl w:val="1"/>
          <w:numId w:val="125"/>
        </w:numPr>
      </w:pPr>
      <w:r w:rsidRPr="00776812">
        <w:t>Reproducción directa en el dispositivo.</w:t>
      </w:r>
    </w:p>
    <w:p w14:paraId="304161C3" w14:textId="77777777" w:rsidR="00AD6A33" w:rsidRDefault="00B6697C" w:rsidP="002B2C7D">
      <w:pPr>
        <w:numPr>
          <w:ilvl w:val="0"/>
          <w:numId w:val="119"/>
        </w:numPr>
        <w:jc w:val="both"/>
      </w:pPr>
      <w:r w:rsidRPr="002B2C7D">
        <w:rPr>
          <w:b/>
          <w:bCs/>
        </w:rPr>
        <w:t>Seguridad y privacidad</w:t>
      </w:r>
      <w:r w:rsidRPr="00B6697C">
        <w:t xml:space="preserve">: </w:t>
      </w:r>
    </w:p>
    <w:p w14:paraId="1DD702C3" w14:textId="20B3D13E" w:rsidR="00AD6A33" w:rsidRDefault="002B2C7D" w:rsidP="00AD6A33">
      <w:pPr>
        <w:numPr>
          <w:ilvl w:val="1"/>
          <w:numId w:val="119"/>
        </w:numPr>
        <w:jc w:val="both"/>
      </w:pPr>
      <w:r>
        <w:t>A</w:t>
      </w:r>
      <w:r w:rsidR="00B6697C" w:rsidRPr="00B6697C">
        <w:t xml:space="preserve">rchivos solo en el dispositivo, </w:t>
      </w:r>
    </w:p>
    <w:p w14:paraId="3459286D" w14:textId="153F9965" w:rsidR="00B6697C" w:rsidRDefault="002B2C7D" w:rsidP="00AD6A33">
      <w:pPr>
        <w:numPr>
          <w:ilvl w:val="1"/>
          <w:numId w:val="119"/>
        </w:numPr>
        <w:jc w:val="both"/>
      </w:pPr>
      <w:r>
        <w:t>S</w:t>
      </w:r>
      <w:r w:rsidR="00B6697C" w:rsidRPr="00B6697C">
        <w:t>in sincronización automática</w:t>
      </w:r>
      <w:r w:rsidR="006F0CF4">
        <w:t xml:space="preserve"> con el exterior</w:t>
      </w:r>
      <w:r w:rsidR="00B6697C" w:rsidRPr="00B6697C">
        <w:t>.</w:t>
      </w:r>
    </w:p>
    <w:p w14:paraId="6AB5DEA8" w14:textId="77777777" w:rsidR="00C03DC3" w:rsidRPr="00B6697C" w:rsidRDefault="00C03DC3" w:rsidP="00C03DC3">
      <w:pPr>
        <w:jc w:val="both"/>
      </w:pPr>
    </w:p>
    <w:p w14:paraId="5B70B1E4" w14:textId="706A2E34" w:rsidR="00B6697C" w:rsidRDefault="00B6697C" w:rsidP="00C60FA4">
      <w:pPr>
        <w:pStyle w:val="Ttulo2"/>
      </w:pPr>
      <w:bookmarkStart w:id="31" w:name="_Necesidades_técnicas_y"/>
      <w:bookmarkEnd w:id="31"/>
      <w:r w:rsidRPr="006F0CF4">
        <w:t>Necesidades técnicas y de negocio</w:t>
      </w:r>
    </w:p>
    <w:p w14:paraId="55CB2C85" w14:textId="77777777" w:rsidR="00344F6E" w:rsidRDefault="00344F6E" w:rsidP="00344F6E">
      <w:pPr>
        <w:pStyle w:val="Ttulo3"/>
      </w:pPr>
      <w:r w:rsidRPr="00344F6E">
        <w:t>Necesidades técnicas</w:t>
      </w:r>
    </w:p>
    <w:p w14:paraId="6E77C820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 xml:space="preserve">Acceso a </w:t>
      </w:r>
      <w:proofErr w:type="spellStart"/>
      <w:r w:rsidRPr="00344F6E">
        <w:t>APIs</w:t>
      </w:r>
      <w:proofErr w:type="spellEnd"/>
      <w:r w:rsidRPr="00344F6E">
        <w:t xml:space="preserve"> nativas de Android para:</w:t>
      </w:r>
    </w:p>
    <w:p w14:paraId="04455D5A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Grabación de audio durante llamadas.</w:t>
      </w:r>
    </w:p>
    <w:p w14:paraId="741B048F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Detección del estado de la llamada (actual o futura).</w:t>
      </w:r>
    </w:p>
    <w:p w14:paraId="4B8ACB00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>Separación clara de responsabilidades:</w:t>
      </w:r>
    </w:p>
    <w:p w14:paraId="269A8BF4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proofErr w:type="spellStart"/>
      <w:r w:rsidRPr="00344F6E">
        <w:t>Frontend</w:t>
      </w:r>
      <w:proofErr w:type="spellEnd"/>
      <w:r w:rsidRPr="00344F6E">
        <w:t xml:space="preserve"> (</w:t>
      </w:r>
      <w:proofErr w:type="spellStart"/>
      <w:r w:rsidRPr="00344F6E">
        <w:t>Ionic</w:t>
      </w:r>
      <w:proofErr w:type="spellEnd"/>
      <w:r w:rsidRPr="00344F6E">
        <w:t xml:space="preserve"> + Angular).</w:t>
      </w:r>
    </w:p>
    <w:p w14:paraId="11F7D806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Capa de integración (Capacitor).</w:t>
      </w:r>
    </w:p>
    <w:p w14:paraId="6C27237C" w14:textId="2E38C374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proofErr w:type="spellStart"/>
      <w:r w:rsidRPr="00344F6E">
        <w:t>Plugins</w:t>
      </w:r>
      <w:proofErr w:type="spellEnd"/>
      <w:r w:rsidRPr="00344F6E">
        <w:t xml:space="preserve"> nativos en Java</w:t>
      </w:r>
      <w:r>
        <w:t xml:space="preserve"> con separación por responsabilidades tanto</w:t>
      </w:r>
      <w:r w:rsidRPr="00B6697C">
        <w:t xml:space="preserve"> para llamadas </w:t>
      </w:r>
      <w:r>
        <w:t>como para</w:t>
      </w:r>
      <w:r w:rsidRPr="00B6697C">
        <w:t xml:space="preserve"> grabación, evitando un </w:t>
      </w:r>
      <w:r>
        <w:t xml:space="preserve">único plugin </w:t>
      </w:r>
      <w:r w:rsidRPr="00B6697C">
        <w:t>“monolito”.</w:t>
      </w:r>
    </w:p>
    <w:p w14:paraId="34894CED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>Arquitectura extensible:</w:t>
      </w:r>
    </w:p>
    <w:p w14:paraId="1258E3C3" w14:textId="77777777" w:rsid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Permitir automatización futura.</w:t>
      </w:r>
    </w:p>
    <w:p w14:paraId="40CCAEC6" w14:textId="43F6B51C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B6697C">
        <w:t>Configuración de directorio de almacenamiento (por defect</w:t>
      </w:r>
      <w:r w:rsidR="007977F5">
        <w:t xml:space="preserve">o </w:t>
      </w:r>
      <w:r w:rsidRPr="007977F5">
        <w:rPr>
          <w:rFonts w:ascii="Consolas" w:hAnsi="Consolas"/>
          <w:color w:val="E7E6E6" w:themeColor="background2"/>
          <w:highlight w:val="black"/>
        </w:rPr>
        <w:t>/</w:t>
      </w:r>
      <w:proofErr w:type="spellStart"/>
      <w:r w:rsidRPr="007977F5">
        <w:rPr>
          <w:rFonts w:ascii="Consolas" w:hAnsi="Consolas"/>
          <w:color w:val="E7E6E6" w:themeColor="background2"/>
          <w:highlight w:val="black"/>
        </w:rPr>
        <w:t>SavedCalls</w:t>
      </w:r>
      <w:proofErr w:type="spellEnd"/>
      <w:r w:rsidRPr="00B6697C">
        <w:t>).</w:t>
      </w:r>
    </w:p>
    <w:p w14:paraId="77266423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Posible cifrado.</w:t>
      </w:r>
    </w:p>
    <w:p w14:paraId="16DC8AAE" w14:textId="77777777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344F6E">
        <w:t>Escalabilidad funcional sin rediseños drásticos.</w:t>
      </w:r>
    </w:p>
    <w:p w14:paraId="25C0E158" w14:textId="0F43E9EA" w:rsidR="00344F6E" w:rsidRPr="00344F6E" w:rsidRDefault="00344F6E" w:rsidP="00344F6E">
      <w:pPr>
        <w:numPr>
          <w:ilvl w:val="0"/>
          <w:numId w:val="129"/>
        </w:numPr>
      </w:pPr>
      <w:r w:rsidRPr="00344F6E">
        <w:t xml:space="preserve">Sistema mínimo de </w:t>
      </w:r>
      <w:proofErr w:type="spellStart"/>
      <w:r>
        <w:t>L</w:t>
      </w:r>
      <w:r w:rsidRPr="00344F6E">
        <w:t>ogging</w:t>
      </w:r>
      <w:proofErr w:type="spellEnd"/>
      <w:r w:rsidRPr="00344F6E">
        <w:t xml:space="preserve"> </w:t>
      </w:r>
      <w:r w:rsidRPr="00B6697C">
        <w:t>para depuración en tiempo de desarrollo.</w:t>
      </w:r>
    </w:p>
    <w:p w14:paraId="7391C648" w14:textId="77777777" w:rsidR="00344F6E" w:rsidRPr="00344F6E" w:rsidRDefault="00344F6E" w:rsidP="00344F6E">
      <w:pPr>
        <w:numPr>
          <w:ilvl w:val="0"/>
          <w:numId w:val="129"/>
        </w:numPr>
      </w:pPr>
      <w:r w:rsidRPr="00344F6E">
        <w:t>Alta robustez:</w:t>
      </w:r>
    </w:p>
    <w:p w14:paraId="3A70A5C7" w14:textId="0E9B0D2A" w:rsidR="00344F6E" w:rsidRPr="00344F6E" w:rsidRDefault="00344F6E" w:rsidP="00344F6E">
      <w:pPr>
        <w:numPr>
          <w:ilvl w:val="1"/>
          <w:numId w:val="129"/>
        </w:numPr>
        <w:tabs>
          <w:tab w:val="num" w:pos="1440"/>
        </w:tabs>
      </w:pPr>
      <w:r w:rsidRPr="00B6697C">
        <w:t xml:space="preserve">La </w:t>
      </w:r>
      <w:r>
        <w:t>aplicación</w:t>
      </w:r>
      <w:r w:rsidRPr="00B6697C">
        <w:t xml:space="preserve"> debe ser robusta y no provocar fallos en Android 10+.</w:t>
      </w:r>
    </w:p>
    <w:p w14:paraId="0E94933F" w14:textId="77777777" w:rsidR="00344F6E" w:rsidRDefault="00344F6E" w:rsidP="00344F6E">
      <w:pPr>
        <w:numPr>
          <w:ilvl w:val="1"/>
          <w:numId w:val="129"/>
        </w:numPr>
      </w:pPr>
      <w:r w:rsidRPr="00344F6E">
        <w:t xml:space="preserve">Manejo explícito de errores de permisos o </w:t>
      </w:r>
      <w:proofErr w:type="spellStart"/>
      <w:r w:rsidRPr="00344F6E">
        <w:t>APIs</w:t>
      </w:r>
      <w:proofErr w:type="spellEnd"/>
      <w:r w:rsidRPr="00344F6E">
        <w:t>.</w:t>
      </w:r>
    </w:p>
    <w:p w14:paraId="203F51B6" w14:textId="77777777" w:rsidR="00C9331A" w:rsidRDefault="00C9331A" w:rsidP="00344F6E">
      <w:pPr>
        <w:pStyle w:val="Ttulo3"/>
        <w:rPr>
          <w:rStyle w:val="Ttulo3Car"/>
        </w:rPr>
      </w:pPr>
    </w:p>
    <w:p w14:paraId="74E18417" w14:textId="45210EBD" w:rsidR="00344F6E" w:rsidRDefault="00344F6E" w:rsidP="00344F6E">
      <w:pPr>
        <w:pStyle w:val="Ttulo3"/>
        <w:rPr>
          <w:bCs/>
        </w:rPr>
      </w:pPr>
      <w:r w:rsidRPr="00344F6E">
        <w:rPr>
          <w:rStyle w:val="Ttulo3Car"/>
        </w:rPr>
        <w:t>Necesidades de “negocio”</w:t>
      </w:r>
    </w:p>
    <w:p w14:paraId="0A956D01" w14:textId="6503E09B" w:rsidR="00344F6E" w:rsidRPr="00344F6E" w:rsidRDefault="00344F6E" w:rsidP="00344F6E">
      <w:pPr>
        <w:numPr>
          <w:ilvl w:val="0"/>
          <w:numId w:val="130"/>
        </w:numPr>
      </w:pPr>
      <w:r w:rsidRPr="00344F6E">
        <w:t>Control absoluto de</w:t>
      </w:r>
      <w:r>
        <w:t xml:space="preserve"> </w:t>
      </w:r>
      <w:r w:rsidRPr="00344F6E">
        <w:t>l</w:t>
      </w:r>
      <w:r>
        <w:t>a hoja de ruta</w:t>
      </w:r>
      <w:r w:rsidRPr="00344F6E">
        <w:t xml:space="preserve"> </w:t>
      </w:r>
      <w:r>
        <w:t>(</w:t>
      </w:r>
      <w:proofErr w:type="spellStart"/>
      <w:r w:rsidRPr="00344F6E">
        <w:rPr>
          <w:i/>
          <w:iCs/>
        </w:rPr>
        <w:t>roadmap</w:t>
      </w:r>
      <w:proofErr w:type="spellEnd"/>
      <w:r w:rsidRPr="00344F6E">
        <w:t>).</w:t>
      </w:r>
    </w:p>
    <w:p w14:paraId="4D35189E" w14:textId="652426DC" w:rsidR="00344F6E" w:rsidRPr="00344F6E" w:rsidRDefault="00344F6E" w:rsidP="00344F6E">
      <w:pPr>
        <w:numPr>
          <w:ilvl w:val="0"/>
          <w:numId w:val="130"/>
        </w:numPr>
      </w:pPr>
      <w:r w:rsidRPr="00344F6E">
        <w:t>Capacidad de evolución futura:</w:t>
      </w:r>
    </w:p>
    <w:p w14:paraId="08FE4FBA" w14:textId="77777777" w:rsidR="00344F6E" w:rsidRP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344F6E">
        <w:t>Nuevas versiones de Android.</w:t>
      </w:r>
    </w:p>
    <w:p w14:paraId="1F453C62" w14:textId="77777777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344F6E">
        <w:t>Nuevos casos de uso.</w:t>
      </w:r>
    </w:p>
    <w:p w14:paraId="2F8AA539" w14:textId="74F13732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B6697C">
        <w:t>Preparación futura para funcionalidades automáticas o extensiones a otras plataformas.</w:t>
      </w:r>
    </w:p>
    <w:p w14:paraId="657061E0" w14:textId="2367AC56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B6697C">
        <w:t>Cumplimiento de normativas de privacidad (RGPD/LOPDGDD).</w:t>
      </w:r>
    </w:p>
    <w:p w14:paraId="37DF36B5" w14:textId="77777777" w:rsidR="00344F6E" w:rsidRDefault="00344F6E" w:rsidP="00344F6E">
      <w:pPr>
        <w:numPr>
          <w:ilvl w:val="1"/>
          <w:numId w:val="130"/>
        </w:numPr>
        <w:tabs>
          <w:tab w:val="num" w:pos="1440"/>
        </w:tabs>
      </w:pPr>
      <w:r w:rsidRPr="00344F6E">
        <w:t>Cambios legales.</w:t>
      </w:r>
    </w:p>
    <w:p w14:paraId="56CCFBD1" w14:textId="77777777" w:rsidR="00B6697C" w:rsidRDefault="00B6697C" w:rsidP="00A32134">
      <w:pPr>
        <w:jc w:val="both"/>
      </w:pPr>
    </w:p>
    <w:p w14:paraId="4245B5F3" w14:textId="77777777" w:rsidR="007977F5" w:rsidRDefault="007977F5" w:rsidP="00C60FA4">
      <w:pPr>
        <w:pStyle w:val="Ttulo2"/>
      </w:pPr>
      <w:bookmarkStart w:id="32" w:name="_Conflictos_y_prioridades"/>
      <w:bookmarkEnd w:id="32"/>
      <w:r w:rsidRPr="007977F5">
        <w:t xml:space="preserve">Conflictos y prioridades entre </w:t>
      </w:r>
      <w:proofErr w:type="spellStart"/>
      <w:r w:rsidRPr="007977F5">
        <w:t>stakeholders</w:t>
      </w:r>
      <w:proofErr w:type="spellEnd"/>
    </w:p>
    <w:p w14:paraId="07620FFC" w14:textId="77777777" w:rsidR="007977F5" w:rsidRPr="007977F5" w:rsidRDefault="007977F5" w:rsidP="007977F5">
      <w:pPr>
        <w:numPr>
          <w:ilvl w:val="0"/>
          <w:numId w:val="131"/>
        </w:numPr>
        <w:jc w:val="both"/>
      </w:pPr>
      <w:r w:rsidRPr="007977F5">
        <w:rPr>
          <w:b/>
          <w:bCs/>
        </w:rPr>
        <w:t>Usuario final vs plataformas</w:t>
      </w:r>
    </w:p>
    <w:p w14:paraId="580BEED1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El usuario quiere control.</w:t>
      </w:r>
    </w:p>
    <w:p w14:paraId="5CD5B193" w14:textId="7B6EF8E7" w:rsidR="00C03DC3" w:rsidRDefault="007977F5" w:rsidP="007977F5">
      <w:pPr>
        <w:numPr>
          <w:ilvl w:val="1"/>
          <w:numId w:val="131"/>
        </w:numPr>
        <w:jc w:val="both"/>
      </w:pPr>
      <w:r w:rsidRPr="007977F5">
        <w:t>Las plataformas imponen restricciones preventivas.</w:t>
      </w:r>
    </w:p>
    <w:p w14:paraId="4D9C2CC9" w14:textId="4210CEEC" w:rsidR="007977F5" w:rsidRPr="007977F5" w:rsidRDefault="007977F5" w:rsidP="00C03DC3">
      <w:pPr>
        <w:spacing w:after="200" w:line="276" w:lineRule="auto"/>
        <w:contextualSpacing w:val="0"/>
      </w:pPr>
    </w:p>
    <w:p w14:paraId="0D0A3297" w14:textId="77777777" w:rsidR="007977F5" w:rsidRPr="007977F5" w:rsidRDefault="007977F5" w:rsidP="007977F5">
      <w:pPr>
        <w:numPr>
          <w:ilvl w:val="0"/>
          <w:numId w:val="131"/>
        </w:numPr>
        <w:jc w:val="both"/>
      </w:pPr>
      <w:r w:rsidRPr="007977F5">
        <w:rPr>
          <w:b/>
          <w:bCs/>
        </w:rPr>
        <w:t>Robustez vs rapidez de desarrollo</w:t>
      </w:r>
    </w:p>
    <w:p w14:paraId="5B438AB1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Se prioriza estabilidad y calidad frente a velocidad.</w:t>
      </w:r>
    </w:p>
    <w:p w14:paraId="492C9F36" w14:textId="77777777" w:rsidR="007977F5" w:rsidRPr="007977F5" w:rsidRDefault="007977F5" w:rsidP="007977F5">
      <w:pPr>
        <w:numPr>
          <w:ilvl w:val="0"/>
          <w:numId w:val="131"/>
        </w:numPr>
        <w:jc w:val="both"/>
      </w:pPr>
      <w:r w:rsidRPr="007977F5">
        <w:rPr>
          <w:b/>
          <w:bCs/>
        </w:rPr>
        <w:t>Simplicidad vs automatización</w:t>
      </w:r>
    </w:p>
    <w:p w14:paraId="4FE4BE92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El MVP prioriza control manual.</w:t>
      </w:r>
    </w:p>
    <w:p w14:paraId="156FCCB8" w14:textId="77777777" w:rsidR="007977F5" w:rsidRPr="007977F5" w:rsidRDefault="007977F5" w:rsidP="007977F5">
      <w:pPr>
        <w:numPr>
          <w:ilvl w:val="1"/>
          <w:numId w:val="131"/>
        </w:numPr>
        <w:jc w:val="both"/>
      </w:pPr>
      <w:r w:rsidRPr="007977F5">
        <w:t>Automatización se difiere conscientemente.</w:t>
      </w:r>
    </w:p>
    <w:p w14:paraId="75E63042" w14:textId="77777777" w:rsidR="007977F5" w:rsidRDefault="007977F5" w:rsidP="007977F5">
      <w:pPr>
        <w:jc w:val="both"/>
        <w:rPr>
          <w:b/>
          <w:bCs/>
        </w:rPr>
      </w:pPr>
    </w:p>
    <w:p w14:paraId="4D40E7DD" w14:textId="5C6FE809" w:rsidR="003778A3" w:rsidRDefault="009A06B7" w:rsidP="007977F5">
      <w:pPr>
        <w:jc w:val="both"/>
        <w:rPr>
          <w:b/>
          <w:bCs/>
        </w:rPr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4C259063" wp14:editId="5039D774">
                <wp:extent cx="6371590" cy="801974"/>
                <wp:effectExtent l="0" t="0" r="0" b="0"/>
                <wp:docPr id="1463249876" name="Cuadro de texto 1463249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80197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E8688" w14:textId="3DF089CB" w:rsidR="009A06B7" w:rsidRPr="00787F89" w:rsidRDefault="00FC2B23" w:rsidP="00787F89">
                            <w:pPr>
                              <w:pStyle w:val="Nota"/>
                              <w:jc w:val="center"/>
                              <w:rPr>
                                <w:rStyle w:val="Hipervnculo"/>
                                <w:rFonts w:ascii="Calibri Light" w:hAnsi="Calibri Light"/>
                                <w:color w:val="808080" w:themeColor="background1" w:themeShade="80"/>
                                <w:u w:val="none"/>
                                <w:lang w:bidi="es-ES"/>
                              </w:rPr>
                            </w:pPr>
                            <w:r w:rsidRPr="00787F89">
                              <w:rPr>
                                <w:lang w:bidi="es-ES"/>
                              </w:rPr>
                              <w:t>Decisión estratégica</w:t>
                            </w:r>
                          </w:p>
                          <w:p w14:paraId="350BF17D" w14:textId="77777777" w:rsidR="009A06B7" w:rsidRPr="00932A05" w:rsidRDefault="009A06B7" w:rsidP="009A06B7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4B597822" w14:textId="3D11607D" w:rsidR="009A06B7" w:rsidRPr="00B83D72" w:rsidRDefault="00FC2B23" w:rsidP="00B83D72">
                            <w:pPr>
                              <w:pStyle w:val="Default"/>
                              <w:rPr>
                                <w:rStyle w:val="Textodelmarcadordeposicin"/>
                              </w:rPr>
                            </w:pPr>
                            <w:r w:rsidRPr="00B83D72">
                              <w:rPr>
                                <w:rStyle w:val="Textodelmarcadordeposicin"/>
                              </w:rPr>
                              <w:t>El proyecto prioriza al usuario final y al control local, asumiendo las limitaciones técnicas impuestas por el entorno Android.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259063" id="Cuadro de texto 1463249876" o:spid="_x0000_s1028" type="#_x0000_t202" style="width:501.7pt;height:6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" fillcolor="#f2f2f2" stroked="f" strokeweight=".5pt">
                <v:textbox>
                  <w:txbxContent>
                    <w:p w14:paraId="53CE8688" w14:textId="3DF089CB" w:rsidR="009A06B7" w:rsidRPr="00787F89" w:rsidRDefault="00FC2B23" w:rsidP="00787F89">
                      <w:pPr>
                        <w:pStyle w:val="Nota"/>
                        <w:jc w:val="center"/>
                        <w:rPr>
                          <w:rStyle w:val="Hipervnculo"/>
                          <w:rFonts w:ascii="Calibri Light" w:hAnsi="Calibri Light"/>
                          <w:color w:val="808080" w:themeColor="background1" w:themeShade="80"/>
                          <w:u w:val="none"/>
                          <w:lang w:bidi="es-ES"/>
                        </w:rPr>
                      </w:pPr>
                      <w:r w:rsidRPr="00787F89">
                        <w:rPr>
                          <w:lang w:bidi="es-ES"/>
                        </w:rPr>
                        <w:t>Decisión estratégica</w:t>
                      </w:r>
                    </w:p>
                    <w:p w14:paraId="350BF17D" w14:textId="77777777" w:rsidR="009A06B7" w:rsidRPr="00932A05" w:rsidRDefault="009A06B7" w:rsidP="009A06B7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4B597822" w14:textId="3D11607D" w:rsidR="009A06B7" w:rsidRPr="00B83D72" w:rsidRDefault="00FC2B23" w:rsidP="00B83D72">
                      <w:pPr>
                        <w:pStyle w:val="Default"/>
                        <w:rPr>
                          <w:rStyle w:val="Textodelmarcadordeposicin"/>
                        </w:rPr>
                      </w:pPr>
                      <w:r w:rsidRPr="00B83D72">
                        <w:rPr>
                          <w:rStyle w:val="Textodelmarcadordeposicin"/>
                        </w:rPr>
                        <w:t>El proyecto prioriza al usuario final y al control local, asumiendo las limitaciones técnicas impuestas por el entorno Android.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46BB84" w14:textId="77777777" w:rsidR="00C03DC3" w:rsidRDefault="00C03DC3" w:rsidP="007977F5">
      <w:pPr>
        <w:jc w:val="both"/>
        <w:rPr>
          <w:b/>
          <w:bCs/>
        </w:rPr>
      </w:pPr>
    </w:p>
    <w:p w14:paraId="2BEC033A" w14:textId="77777777" w:rsidR="00FC2B23" w:rsidRDefault="00FC2B23" w:rsidP="00C60FA4">
      <w:pPr>
        <w:pStyle w:val="Ttulo2"/>
      </w:pPr>
      <w:bookmarkStart w:id="33" w:name="_Conclusión_del_apartado"/>
      <w:bookmarkEnd w:id="33"/>
      <w:r w:rsidRPr="00FC2B23">
        <w:lastRenderedPageBreak/>
        <w:t>Conclusión del apartado</w:t>
      </w:r>
    </w:p>
    <w:p w14:paraId="4038111F" w14:textId="77777777" w:rsidR="00C9331A" w:rsidRPr="00C9331A" w:rsidRDefault="00C9331A" w:rsidP="00C9331A"/>
    <w:p w14:paraId="18448883" w14:textId="0715F516" w:rsidR="00FC2B23" w:rsidRDefault="00FC2B23" w:rsidP="00FC2B23">
      <w:pPr>
        <w:jc w:val="both"/>
      </w:pPr>
      <w:proofErr w:type="spellStart"/>
      <w:r w:rsidRPr="00FC2B23">
        <w:rPr>
          <w:b/>
          <w:bCs/>
        </w:rPr>
        <w:t>Mexus</w:t>
      </w:r>
      <w:proofErr w:type="spellEnd"/>
      <w:r w:rsidRPr="00FC2B23">
        <w:t xml:space="preserve"> está diseñado </w:t>
      </w:r>
      <w:r w:rsidRPr="00FC2B23">
        <w:rPr>
          <w:b/>
          <w:bCs/>
        </w:rPr>
        <w:t xml:space="preserve">para un único </w:t>
      </w:r>
      <w:proofErr w:type="spellStart"/>
      <w:r w:rsidRPr="00FC2B23">
        <w:rPr>
          <w:b/>
          <w:bCs/>
        </w:rPr>
        <w:t>stakeholder</w:t>
      </w:r>
      <w:proofErr w:type="spellEnd"/>
      <w:r w:rsidRPr="00FC2B23">
        <w:rPr>
          <w:b/>
          <w:bCs/>
        </w:rPr>
        <w:t xml:space="preserve"> principal: el usuario final</w:t>
      </w:r>
      <w:r w:rsidRPr="00FC2B23">
        <w:t xml:space="preserve">, siendo el resto de </w:t>
      </w:r>
      <w:r w:rsidR="00534BCD" w:rsidRPr="00FC2B23">
        <w:t>los roles</w:t>
      </w:r>
      <w:r w:rsidRPr="00FC2B23">
        <w:t xml:space="preserve"> internos responsables de garantizar que el producto cumpla ese objetivo sin comprometer robustez, control</w:t>
      </w:r>
      <w:r w:rsidR="00B33D73">
        <w:t xml:space="preserve">, </w:t>
      </w:r>
      <w:r w:rsidRPr="00FC2B23">
        <w:t>claridad</w:t>
      </w:r>
      <w:r w:rsidR="00B33D73">
        <w:t xml:space="preserve"> y asegurar la privacidad de las grabaciones del usuario</w:t>
      </w:r>
      <w:r w:rsidRPr="00FC2B23">
        <w:t>.</w:t>
      </w:r>
    </w:p>
    <w:p w14:paraId="775458D4" w14:textId="77777777" w:rsidR="00B33D73" w:rsidRDefault="00B33D73" w:rsidP="00FC2B23">
      <w:pPr>
        <w:jc w:val="both"/>
      </w:pPr>
    </w:p>
    <w:p w14:paraId="32DF2466" w14:textId="644459F4" w:rsidR="00B54493" w:rsidRDefault="00B54493" w:rsidP="002E14D7">
      <w:pPr>
        <w:pStyle w:val="Ttulo1"/>
      </w:pPr>
      <w:bookmarkStart w:id="34" w:name="_PRIORIZACIÓN_DE_REQUISITOS"/>
      <w:bookmarkEnd w:id="34"/>
      <w:r w:rsidRPr="00B54493">
        <w:t>PRIORIZACIÓN DE REQUISITOS (</w:t>
      </w:r>
      <w:r w:rsidRPr="000E4826">
        <w:rPr>
          <w:b/>
          <w:bCs/>
          <w:i/>
          <w:iCs/>
        </w:rPr>
        <w:t>MoSCoW</w:t>
      </w:r>
      <w:r w:rsidRPr="00B54493">
        <w:t>)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  <w:r w:rsidR="009F2E7F">
        <w:t xml:space="preserve"> </w:t>
      </w:r>
    </w:p>
    <w:p w14:paraId="299A1F21" w14:textId="77777777" w:rsidR="00B54493" w:rsidRDefault="00B54493" w:rsidP="00FC2B23">
      <w:pPr>
        <w:jc w:val="both"/>
      </w:pPr>
    </w:p>
    <w:p w14:paraId="16C55B74" w14:textId="7DD0E0BB" w:rsidR="00534BCD" w:rsidRDefault="00B54493" w:rsidP="00C60FA4">
      <w:pPr>
        <w:pStyle w:val="Ttulo2"/>
      </w:pPr>
      <w:bookmarkStart w:id="35" w:name="_Criterios_de_priorización"/>
      <w:bookmarkEnd w:id="35"/>
      <w:r w:rsidRPr="00534BCD">
        <w:t>Criterios de priorización</w:t>
      </w:r>
    </w:p>
    <w:p w14:paraId="07B02071" w14:textId="77777777" w:rsidR="00C9331A" w:rsidRPr="00C9331A" w:rsidRDefault="00C9331A" w:rsidP="00C9331A"/>
    <w:p w14:paraId="2C52382D" w14:textId="163641CB" w:rsidR="00534BCD" w:rsidRDefault="00534BCD" w:rsidP="00534BCD">
      <w:pPr>
        <w:jc w:val="both"/>
      </w:pPr>
      <w:r w:rsidRPr="00534BCD">
        <w:t xml:space="preserve">Para el proyecto </w:t>
      </w:r>
      <w:proofErr w:type="spellStart"/>
      <w:r w:rsidRPr="00534BCD">
        <w:rPr>
          <w:b/>
          <w:bCs/>
        </w:rPr>
        <w:t>Mexus</w:t>
      </w:r>
      <w:proofErr w:type="spellEnd"/>
      <w:r w:rsidRPr="00534BCD">
        <w:t xml:space="preserve">, la priorización de requisitos se realizará utilizando la metodología </w:t>
      </w:r>
      <w:r w:rsidRPr="00534BCD">
        <w:rPr>
          <w:b/>
          <w:bCs/>
        </w:rPr>
        <w:t>MoSCoW</w:t>
      </w:r>
      <w:r w:rsidRPr="00534BCD">
        <w:t xml:space="preserve">, basada en los siguientes </w:t>
      </w:r>
      <w:r w:rsidRPr="00534BCD">
        <w:rPr>
          <w:b/>
          <w:bCs/>
        </w:rPr>
        <w:t>criterios objetivos</w:t>
      </w:r>
      <w:r w:rsidRPr="00534BCD">
        <w:t>, evaluados de forma conjunta</w:t>
      </w:r>
      <w:r>
        <w:t>:</w:t>
      </w:r>
    </w:p>
    <w:p w14:paraId="7AAC111F" w14:textId="77777777" w:rsidR="00534BCD" w:rsidRPr="00534BCD" w:rsidRDefault="00534BCD" w:rsidP="00534BCD">
      <w:pPr>
        <w:jc w:val="both"/>
      </w:pPr>
    </w:p>
    <w:p w14:paraId="6941DFAE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Impacto en el objetivo del producto</w:t>
      </w:r>
    </w:p>
    <w:p w14:paraId="1F2F179D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Grado en el que el requisito contribuye directamente a resolver el problema identificado.</w:t>
      </w:r>
    </w:p>
    <w:p w14:paraId="6CA9B01C" w14:textId="24BBA39A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Valor aportado al usuario final en términos de control, utilidad</w:t>
      </w:r>
      <w:r w:rsidR="00B83D72">
        <w:t xml:space="preserve">, </w:t>
      </w:r>
      <w:r w:rsidRPr="00534BCD">
        <w:t>fiabilidad</w:t>
      </w:r>
      <w:r w:rsidR="00B83D72">
        <w:t>, seguridad y privacidad</w:t>
      </w:r>
      <w:r w:rsidRPr="00534BCD">
        <w:t>.</w:t>
      </w:r>
    </w:p>
    <w:p w14:paraId="44D6065A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Viabilidad técnica</w:t>
      </w:r>
    </w:p>
    <w:p w14:paraId="61BE7EFD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Complejidad de implementación en Android.</w:t>
      </w:r>
    </w:p>
    <w:p w14:paraId="641A9702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 xml:space="preserve">Dependencia de </w:t>
      </w:r>
      <w:proofErr w:type="spellStart"/>
      <w:r w:rsidRPr="00534BCD">
        <w:t>APIs</w:t>
      </w:r>
      <w:proofErr w:type="spellEnd"/>
      <w:r w:rsidRPr="00534BCD">
        <w:t xml:space="preserve"> nativas sujetas a restricciones del sistema operativo o fabricantes.</w:t>
      </w:r>
    </w:p>
    <w:p w14:paraId="6B202587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Riesgo técnico asociado.</w:t>
      </w:r>
    </w:p>
    <w:p w14:paraId="4B4CAB45" w14:textId="212ED364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Riesgo legal y regulatorio</w:t>
      </w:r>
    </w:p>
    <w:p w14:paraId="57536063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Posible impacto en términos de privacidad, protección de datos y cumplimiento normativo.</w:t>
      </w:r>
    </w:p>
    <w:p w14:paraId="34A5AC81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Grado de exposición a restricciones impuestas por plataformas o fabricantes.</w:t>
      </w:r>
    </w:p>
    <w:p w14:paraId="52D791FA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Esfuerzo de desarrollo</w:t>
      </w:r>
    </w:p>
    <w:p w14:paraId="3307F7BE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Tiempo estimado de implementación.</w:t>
      </w:r>
    </w:p>
    <w:p w14:paraId="53B7F848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Necesidad de desarrollo nativo específico.</w:t>
      </w:r>
    </w:p>
    <w:p w14:paraId="53BCCE34" w14:textId="77777777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Impacto en la arquitectura global del sistema.</w:t>
      </w:r>
    </w:p>
    <w:p w14:paraId="0D3F77E3" w14:textId="77777777" w:rsidR="00534BCD" w:rsidRPr="00534BCD" w:rsidRDefault="00534BCD" w:rsidP="00534BCD">
      <w:pPr>
        <w:numPr>
          <w:ilvl w:val="0"/>
          <w:numId w:val="132"/>
        </w:numPr>
        <w:jc w:val="both"/>
      </w:pPr>
      <w:r w:rsidRPr="00534BCD">
        <w:rPr>
          <w:b/>
          <w:bCs/>
        </w:rPr>
        <w:t>Robustez y estabilidad</w:t>
      </w:r>
    </w:p>
    <w:p w14:paraId="56E6EE85" w14:textId="325D5EC5" w:rsidR="00534BCD" w:rsidRPr="00534BCD" w:rsidRDefault="00534BCD" w:rsidP="00534BCD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 xml:space="preserve">Riesgo de introducir fallos, </w:t>
      </w:r>
      <w:r w:rsidR="00B83D72">
        <w:t>caídas de sistemas</w:t>
      </w:r>
      <w:r w:rsidRPr="00534BCD">
        <w:t xml:space="preserve"> o comportamientos no deterministas.</w:t>
      </w:r>
    </w:p>
    <w:p w14:paraId="12C017C8" w14:textId="68E8F725" w:rsidR="00B83D72" w:rsidRPr="00534BCD" w:rsidRDefault="00534BCD" w:rsidP="00B83D72">
      <w:pPr>
        <w:numPr>
          <w:ilvl w:val="1"/>
          <w:numId w:val="132"/>
        </w:numPr>
        <w:tabs>
          <w:tab w:val="num" w:pos="1440"/>
        </w:tabs>
        <w:jc w:val="both"/>
      </w:pPr>
      <w:r w:rsidRPr="00534BCD">
        <w:t>Impacto en la experiencia del usuario.</w:t>
      </w:r>
    </w:p>
    <w:p w14:paraId="3C27DFAC" w14:textId="77777777" w:rsidR="00B83D72" w:rsidRDefault="00B83D72" w:rsidP="00534BCD">
      <w:pPr>
        <w:jc w:val="both"/>
        <w:rPr>
          <w:b/>
          <w:bCs/>
        </w:rPr>
      </w:pPr>
    </w:p>
    <w:p w14:paraId="7C1F810B" w14:textId="637971E3" w:rsidR="00B83D72" w:rsidRDefault="00B83D72" w:rsidP="00534BCD">
      <w:pPr>
        <w:jc w:val="both"/>
        <w:rPr>
          <w:b/>
          <w:bCs/>
        </w:rPr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4512EA8E" wp14:editId="0BB1EBA5">
                <wp:extent cx="6371590" cy="861934"/>
                <wp:effectExtent l="0" t="0" r="0" b="0"/>
                <wp:docPr id="1367089872" name="Cuadro de texto 1367089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86193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A68E70" w14:textId="0BF2B639" w:rsidR="00B83D72" w:rsidRPr="00787F89" w:rsidRDefault="00B83D72" w:rsidP="00787F89">
                            <w:pPr>
                              <w:pStyle w:val="Nota"/>
                              <w:jc w:val="center"/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</w:pPr>
                            <w:r w:rsidRPr="00787F89"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  <w:t>Principio rector</w:t>
                            </w:r>
                          </w:p>
                          <w:p w14:paraId="13B339E1" w14:textId="77777777" w:rsidR="00B83D72" w:rsidRPr="00932A05" w:rsidRDefault="00B83D72" w:rsidP="00B83D72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5DC02263" w14:textId="23C63820" w:rsidR="00B83D72" w:rsidRPr="00B83D72" w:rsidRDefault="00B83D72" w:rsidP="00B83D72">
                            <w:pPr>
                              <w:pStyle w:val="Piedepgina"/>
                              <w:rPr>
                                <w:rStyle w:val="Textodelmarcadordeposicin"/>
                              </w:rPr>
                            </w:pPr>
                            <w:r w:rsidRPr="00B83D72">
                              <w:rPr>
                                <w:rStyle w:val="Textodelmarcadordeposicin"/>
                              </w:rPr>
                              <w:t>Un requisito no es prioritario si compromete la estabilidad, el control del usuario o la claridad del producto, aunque sea técnicamente posible.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12EA8E" id="Cuadro de texto 1367089872" o:spid="_x0000_s1029" type="#_x0000_t202" style="width:501.7pt;height:6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" fillcolor="#f2f2f2" stroked="f" strokeweight=".5pt">
                <v:textbox>
                  <w:txbxContent>
                    <w:p w14:paraId="5FA68E70" w14:textId="0BF2B639" w:rsidR="00B83D72" w:rsidRPr="00787F89" w:rsidRDefault="00B83D72" w:rsidP="00787F89">
                      <w:pPr>
                        <w:pStyle w:val="Nota"/>
                        <w:jc w:val="center"/>
                        <w:rPr>
                          <w:rStyle w:val="Fuerte"/>
                          <w:b/>
                          <w:bCs w:val="0"/>
                          <w:lang w:bidi="es-ES"/>
                        </w:rPr>
                      </w:pPr>
                      <w:r w:rsidRPr="00787F89">
                        <w:rPr>
                          <w:rStyle w:val="Fuerte"/>
                          <w:b/>
                          <w:bCs w:val="0"/>
                          <w:lang w:bidi="es-ES"/>
                        </w:rPr>
                        <w:t>Principio rector</w:t>
                      </w:r>
                    </w:p>
                    <w:p w14:paraId="13B339E1" w14:textId="77777777" w:rsidR="00B83D72" w:rsidRPr="00932A05" w:rsidRDefault="00B83D72" w:rsidP="00B83D72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5DC02263" w14:textId="23C63820" w:rsidR="00B83D72" w:rsidRPr="00B83D72" w:rsidRDefault="00B83D72" w:rsidP="00B83D72">
                      <w:pPr>
                        <w:pStyle w:val="Piedepgina"/>
                        <w:rPr>
                          <w:rStyle w:val="Textodelmarcadordeposicin"/>
                        </w:rPr>
                      </w:pPr>
                      <w:r w:rsidRPr="00B83D72">
                        <w:rPr>
                          <w:rStyle w:val="Textodelmarcadordeposicin"/>
                        </w:rPr>
                        <w:t>Un requisito no es prioritario si compromete la estabilidad, el control del usuario o la claridad del producto, aunque sea técnicamente posible.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33B96C" w14:textId="0FC91D04" w:rsidR="00534BCD" w:rsidRPr="00534BCD" w:rsidRDefault="00534BCD" w:rsidP="00534BCD">
      <w:pPr>
        <w:jc w:val="both"/>
      </w:pPr>
    </w:p>
    <w:p w14:paraId="695D426B" w14:textId="252AA323" w:rsidR="00534BCD" w:rsidRPr="0061700B" w:rsidRDefault="00534BCD" w:rsidP="00C60FA4">
      <w:pPr>
        <w:pStyle w:val="Ttulo2"/>
      </w:pPr>
      <w:bookmarkStart w:id="36" w:name="_Definición_de_categorías"/>
      <w:bookmarkEnd w:id="36"/>
      <w:r w:rsidRPr="0061700B">
        <w:t>Definición de categorías MoSCoW</w:t>
      </w:r>
    </w:p>
    <w:p w14:paraId="39C9E913" w14:textId="41CA3874" w:rsidR="00534BCD" w:rsidRDefault="00534BCD" w:rsidP="00534BCD">
      <w:pPr>
        <w:jc w:val="both"/>
      </w:pPr>
      <w:r w:rsidRPr="00534BCD">
        <w:t>Se adoptan las siguientes definiciones formales</w:t>
      </w:r>
      <w:r w:rsidR="0061700B">
        <w:t>.</w:t>
      </w:r>
    </w:p>
    <w:p w14:paraId="2A47D5CD" w14:textId="77777777" w:rsidR="0061700B" w:rsidRPr="00534BCD" w:rsidRDefault="0061700B" w:rsidP="00534BCD">
      <w:pPr>
        <w:jc w:val="both"/>
      </w:pPr>
    </w:p>
    <w:p w14:paraId="11FF4E74" w14:textId="77777777" w:rsidR="00534BCD" w:rsidRPr="00534BCD" w:rsidRDefault="00534BCD" w:rsidP="0061700B">
      <w:pPr>
        <w:pStyle w:val="Ttulo3"/>
      </w:pPr>
      <w:r w:rsidRPr="00534BCD">
        <w:t>Must Have (M)</w:t>
      </w:r>
    </w:p>
    <w:p w14:paraId="0A7175BC" w14:textId="1D9C8797" w:rsidR="00534BCD" w:rsidRDefault="00534BCD" w:rsidP="00534BCD">
      <w:pPr>
        <w:jc w:val="both"/>
      </w:pPr>
      <w:proofErr w:type="gramStart"/>
      <w:r w:rsidRPr="00534BCD">
        <w:t>Requ</w:t>
      </w:r>
      <w:r w:rsidR="0061700B">
        <w:t>i</w:t>
      </w:r>
      <w:r w:rsidRPr="00534BCD">
        <w:t xml:space="preserve">sitos </w:t>
      </w:r>
      <w:r w:rsidRPr="00534BCD">
        <w:rPr>
          <w:b/>
          <w:bCs/>
        </w:rPr>
        <w:t>imprescindibles</w:t>
      </w:r>
      <w:proofErr w:type="gramEnd"/>
      <w:r w:rsidRPr="00534BCD">
        <w:t xml:space="preserve"> sin los cuales:</w:t>
      </w:r>
    </w:p>
    <w:p w14:paraId="78DD8E12" w14:textId="77777777" w:rsidR="0061700B" w:rsidRPr="00534BCD" w:rsidRDefault="0061700B" w:rsidP="00534BCD">
      <w:pPr>
        <w:jc w:val="both"/>
      </w:pPr>
    </w:p>
    <w:p w14:paraId="3DBE6C9D" w14:textId="77777777" w:rsidR="00534BCD" w:rsidRPr="00534BCD" w:rsidRDefault="00534BCD" w:rsidP="00534BCD">
      <w:pPr>
        <w:numPr>
          <w:ilvl w:val="0"/>
          <w:numId w:val="133"/>
        </w:numPr>
        <w:jc w:val="both"/>
      </w:pPr>
      <w:r w:rsidRPr="00534BCD">
        <w:t>El sistema no cumple su objetivo principal.</w:t>
      </w:r>
    </w:p>
    <w:p w14:paraId="4D59892B" w14:textId="77777777" w:rsidR="00534BCD" w:rsidRDefault="00534BCD" w:rsidP="00534BCD">
      <w:pPr>
        <w:numPr>
          <w:ilvl w:val="0"/>
          <w:numId w:val="133"/>
        </w:numPr>
        <w:jc w:val="both"/>
      </w:pPr>
      <w:r w:rsidRPr="00534BCD">
        <w:t>El producto no puede considerarse funcional ni usable.</w:t>
      </w:r>
    </w:p>
    <w:p w14:paraId="2A929B1F" w14:textId="77777777" w:rsidR="0061700B" w:rsidRPr="00534BCD" w:rsidRDefault="0061700B" w:rsidP="0061700B">
      <w:pPr>
        <w:ind w:left="720"/>
        <w:jc w:val="both"/>
      </w:pPr>
    </w:p>
    <w:p w14:paraId="7EF0110E" w14:textId="77777777" w:rsidR="00534BCD" w:rsidRPr="00534BCD" w:rsidRDefault="00534BCD" w:rsidP="00534BCD">
      <w:pPr>
        <w:jc w:val="both"/>
      </w:pPr>
      <w:r w:rsidRPr="00534BCD">
        <w:t xml:space="preserve">Sin estos requisitos, </w:t>
      </w:r>
      <w:proofErr w:type="spellStart"/>
      <w:r w:rsidRPr="00534BCD">
        <w:rPr>
          <w:b/>
          <w:bCs/>
        </w:rPr>
        <w:t>Mexus</w:t>
      </w:r>
      <w:proofErr w:type="spellEnd"/>
      <w:r w:rsidRPr="00534BCD">
        <w:rPr>
          <w:b/>
          <w:bCs/>
        </w:rPr>
        <w:t xml:space="preserve"> no tiene sentido como producto</w:t>
      </w:r>
      <w:r w:rsidRPr="00534BCD">
        <w:t>.</w:t>
      </w:r>
    </w:p>
    <w:p w14:paraId="5ACB4F81" w14:textId="368BB276" w:rsidR="00534BCD" w:rsidRPr="00534BCD" w:rsidRDefault="00534BCD" w:rsidP="00534BCD">
      <w:pPr>
        <w:jc w:val="both"/>
      </w:pPr>
    </w:p>
    <w:p w14:paraId="44B5E6CC" w14:textId="77777777" w:rsidR="00534BCD" w:rsidRPr="00534BCD" w:rsidRDefault="00534BCD" w:rsidP="0061700B">
      <w:pPr>
        <w:pStyle w:val="Ttulo3"/>
      </w:pPr>
      <w:proofErr w:type="spellStart"/>
      <w:r w:rsidRPr="00534BCD">
        <w:lastRenderedPageBreak/>
        <w:t>Should</w:t>
      </w:r>
      <w:proofErr w:type="spellEnd"/>
      <w:r w:rsidRPr="00534BCD">
        <w:t xml:space="preserve"> Have (S)</w:t>
      </w:r>
    </w:p>
    <w:p w14:paraId="1163FF45" w14:textId="77777777" w:rsidR="00534BCD" w:rsidRDefault="00534BCD" w:rsidP="00534BCD">
      <w:pPr>
        <w:jc w:val="both"/>
      </w:pPr>
      <w:r w:rsidRPr="00534BCD">
        <w:t xml:space="preserve">Requisitos </w:t>
      </w:r>
      <w:r w:rsidRPr="00534BCD">
        <w:rPr>
          <w:b/>
          <w:bCs/>
        </w:rPr>
        <w:t>muy importantes</w:t>
      </w:r>
      <w:r w:rsidRPr="00534BCD">
        <w:t>, pero:</w:t>
      </w:r>
    </w:p>
    <w:p w14:paraId="3F1D445C" w14:textId="77777777" w:rsidR="0061700B" w:rsidRPr="00534BCD" w:rsidRDefault="0061700B" w:rsidP="00534BCD">
      <w:pPr>
        <w:jc w:val="both"/>
      </w:pPr>
    </w:p>
    <w:p w14:paraId="4444C7C4" w14:textId="77777777" w:rsidR="00534BCD" w:rsidRPr="00534BCD" w:rsidRDefault="00534BCD" w:rsidP="00534BCD">
      <w:pPr>
        <w:numPr>
          <w:ilvl w:val="0"/>
          <w:numId w:val="134"/>
        </w:numPr>
        <w:jc w:val="both"/>
      </w:pPr>
      <w:r w:rsidRPr="00534BCD">
        <w:t>Existe una alternativa temporal.</w:t>
      </w:r>
    </w:p>
    <w:p w14:paraId="1DB091E8" w14:textId="77777777" w:rsidR="00534BCD" w:rsidRDefault="00534BCD" w:rsidP="00534BCD">
      <w:pPr>
        <w:numPr>
          <w:ilvl w:val="0"/>
          <w:numId w:val="134"/>
        </w:numPr>
        <w:jc w:val="both"/>
      </w:pPr>
      <w:r w:rsidRPr="00534BCD">
        <w:t>Su ausencia no impide el uso básico del sistema.</w:t>
      </w:r>
    </w:p>
    <w:p w14:paraId="4D5274F1" w14:textId="77777777" w:rsidR="0061700B" w:rsidRPr="00534BCD" w:rsidRDefault="0061700B" w:rsidP="0061700B">
      <w:pPr>
        <w:jc w:val="both"/>
      </w:pPr>
    </w:p>
    <w:p w14:paraId="19DA33BF" w14:textId="12910043" w:rsidR="00534BCD" w:rsidRPr="00534BCD" w:rsidRDefault="00534BCD" w:rsidP="00534BCD">
      <w:pPr>
        <w:jc w:val="both"/>
      </w:pPr>
      <w:r w:rsidRPr="00534BCD">
        <w:t xml:space="preserve">Deben implementarse </w:t>
      </w:r>
      <w:r w:rsidRPr="00534BCD">
        <w:rPr>
          <w:b/>
          <w:bCs/>
        </w:rPr>
        <w:t>si el tiempo y el riesgo lo permiten</w:t>
      </w:r>
      <w:r w:rsidRPr="00534BCD">
        <w:t xml:space="preserve">, preferiblemente tras los </w:t>
      </w:r>
      <w:r w:rsidRPr="0061700B">
        <w:rPr>
          <w:b/>
          <w:bCs/>
        </w:rPr>
        <w:t>M</w:t>
      </w:r>
      <w:r w:rsidRPr="00534BCD">
        <w:t>.</w:t>
      </w:r>
    </w:p>
    <w:p w14:paraId="62FFDE48" w14:textId="2B7CD398" w:rsidR="00534BCD" w:rsidRPr="00534BCD" w:rsidRDefault="00534BCD" w:rsidP="00534BCD">
      <w:pPr>
        <w:jc w:val="both"/>
      </w:pPr>
    </w:p>
    <w:p w14:paraId="0CFF5D55" w14:textId="77777777" w:rsidR="00534BCD" w:rsidRPr="00534BCD" w:rsidRDefault="00534BCD" w:rsidP="0061700B">
      <w:pPr>
        <w:pStyle w:val="Ttulo3"/>
      </w:pPr>
      <w:proofErr w:type="spellStart"/>
      <w:r w:rsidRPr="00534BCD">
        <w:t>Could</w:t>
      </w:r>
      <w:proofErr w:type="spellEnd"/>
      <w:r w:rsidRPr="00534BCD">
        <w:t xml:space="preserve"> Have (C)</w:t>
      </w:r>
    </w:p>
    <w:p w14:paraId="3BAC2BF1" w14:textId="77777777" w:rsidR="00534BCD" w:rsidRDefault="00534BCD" w:rsidP="00534BCD">
      <w:pPr>
        <w:jc w:val="both"/>
      </w:pPr>
      <w:r w:rsidRPr="00534BCD">
        <w:t xml:space="preserve">Requisitos </w:t>
      </w:r>
      <w:r w:rsidRPr="00534BCD">
        <w:rPr>
          <w:b/>
          <w:bCs/>
        </w:rPr>
        <w:t>deseables</w:t>
      </w:r>
      <w:r w:rsidRPr="00534BCD">
        <w:t>, orientados a:</w:t>
      </w:r>
    </w:p>
    <w:p w14:paraId="637D4B27" w14:textId="77777777" w:rsidR="0061700B" w:rsidRPr="00534BCD" w:rsidRDefault="0061700B" w:rsidP="00534BCD">
      <w:pPr>
        <w:jc w:val="both"/>
      </w:pPr>
    </w:p>
    <w:p w14:paraId="571EA0E1" w14:textId="77777777" w:rsidR="00534BCD" w:rsidRPr="00534BCD" w:rsidRDefault="00534BCD" w:rsidP="00534BCD">
      <w:pPr>
        <w:numPr>
          <w:ilvl w:val="0"/>
          <w:numId w:val="135"/>
        </w:numPr>
        <w:jc w:val="both"/>
      </w:pPr>
      <w:r w:rsidRPr="00534BCD">
        <w:t>Mejorar experiencia de usuario.</w:t>
      </w:r>
    </w:p>
    <w:p w14:paraId="4D0EB9E5" w14:textId="77777777" w:rsidR="00534BCD" w:rsidRDefault="00534BCD" w:rsidP="00534BCD">
      <w:pPr>
        <w:numPr>
          <w:ilvl w:val="0"/>
          <w:numId w:val="135"/>
        </w:numPr>
        <w:jc w:val="both"/>
      </w:pPr>
      <w:r w:rsidRPr="00534BCD">
        <w:t>Aumentar comodidad o eficiencia.</w:t>
      </w:r>
    </w:p>
    <w:p w14:paraId="4AF42089" w14:textId="77777777" w:rsidR="0061700B" w:rsidRPr="00534BCD" w:rsidRDefault="0061700B" w:rsidP="0061700B">
      <w:pPr>
        <w:jc w:val="both"/>
      </w:pPr>
    </w:p>
    <w:p w14:paraId="48FE5E15" w14:textId="77777777" w:rsidR="00534BCD" w:rsidRPr="00534BCD" w:rsidRDefault="00534BCD" w:rsidP="00534BCD">
      <w:pPr>
        <w:jc w:val="both"/>
      </w:pPr>
      <w:r w:rsidRPr="00534BCD">
        <w:t xml:space="preserve">Se implementan </w:t>
      </w:r>
      <w:r w:rsidRPr="00534BCD">
        <w:rPr>
          <w:b/>
          <w:bCs/>
        </w:rPr>
        <w:t>solo si no comprometen</w:t>
      </w:r>
      <w:r w:rsidRPr="00534BCD">
        <w:t xml:space="preserve"> plazo, estabilidad o claridad.</w:t>
      </w:r>
    </w:p>
    <w:p w14:paraId="616C27F0" w14:textId="33B7C13B" w:rsidR="00534BCD" w:rsidRPr="00534BCD" w:rsidRDefault="00534BCD" w:rsidP="00534BCD">
      <w:pPr>
        <w:jc w:val="both"/>
      </w:pPr>
    </w:p>
    <w:p w14:paraId="0D451A00" w14:textId="1F8AAE4F" w:rsidR="00534BCD" w:rsidRPr="00534BCD" w:rsidRDefault="00534BCD" w:rsidP="0061700B">
      <w:pPr>
        <w:pStyle w:val="Ttulo3"/>
      </w:pPr>
      <w:proofErr w:type="spellStart"/>
      <w:r w:rsidRPr="00534BCD">
        <w:t>Won’t</w:t>
      </w:r>
      <w:proofErr w:type="spellEnd"/>
      <w:r w:rsidRPr="00534BCD">
        <w:t xml:space="preserve"> Have (W) (para versión</w:t>
      </w:r>
      <w:r w:rsidR="0061700B">
        <w:t xml:space="preserve"> inicial 0.1.0</w:t>
      </w:r>
      <w:r w:rsidRPr="00534BCD">
        <w:t>)</w:t>
      </w:r>
    </w:p>
    <w:p w14:paraId="2F03367C" w14:textId="77777777" w:rsidR="00534BCD" w:rsidRDefault="00534BCD" w:rsidP="00534BCD">
      <w:pPr>
        <w:jc w:val="both"/>
      </w:pPr>
      <w:r w:rsidRPr="00534BCD">
        <w:t xml:space="preserve">Requisitos explícitamente </w:t>
      </w:r>
      <w:r w:rsidRPr="00534BCD">
        <w:rPr>
          <w:b/>
          <w:bCs/>
        </w:rPr>
        <w:t>fuera de alcance</w:t>
      </w:r>
      <w:r w:rsidRPr="00534BCD">
        <w:t>:</w:t>
      </w:r>
    </w:p>
    <w:p w14:paraId="764F8A53" w14:textId="77777777" w:rsidR="0061700B" w:rsidRPr="00534BCD" w:rsidRDefault="0061700B" w:rsidP="00534BCD">
      <w:pPr>
        <w:jc w:val="both"/>
      </w:pPr>
    </w:p>
    <w:p w14:paraId="294E0DA3" w14:textId="77777777" w:rsidR="00534BCD" w:rsidRPr="00534BCD" w:rsidRDefault="00534BCD" w:rsidP="00534BCD">
      <w:pPr>
        <w:numPr>
          <w:ilvl w:val="0"/>
          <w:numId w:val="136"/>
        </w:numPr>
        <w:jc w:val="both"/>
      </w:pPr>
      <w:r w:rsidRPr="00534BCD">
        <w:t>Aunque sean técnicamente posibles.</w:t>
      </w:r>
    </w:p>
    <w:p w14:paraId="326DF0D8" w14:textId="77777777" w:rsidR="00534BCD" w:rsidRDefault="00534BCD" w:rsidP="00534BCD">
      <w:pPr>
        <w:numPr>
          <w:ilvl w:val="0"/>
          <w:numId w:val="136"/>
        </w:numPr>
        <w:jc w:val="both"/>
      </w:pPr>
      <w:r w:rsidRPr="00534BCD">
        <w:t>Aunque aporten valor en otros contextos.</w:t>
      </w:r>
    </w:p>
    <w:p w14:paraId="4A8D3E91" w14:textId="77777777" w:rsidR="0061700B" w:rsidRPr="00534BCD" w:rsidRDefault="0061700B" w:rsidP="0061700B">
      <w:pPr>
        <w:jc w:val="both"/>
      </w:pPr>
    </w:p>
    <w:p w14:paraId="3EBD6503" w14:textId="22711D9C" w:rsidR="00534BCD" w:rsidRPr="00534BCD" w:rsidRDefault="00534BCD" w:rsidP="00534BCD">
      <w:pPr>
        <w:jc w:val="both"/>
      </w:pPr>
      <w:r w:rsidRPr="00534BCD">
        <w:t xml:space="preserve">Sirven para </w:t>
      </w:r>
      <w:r w:rsidRPr="00534BCD">
        <w:rPr>
          <w:b/>
          <w:bCs/>
        </w:rPr>
        <w:t>proteger el alcance del MVP</w:t>
      </w:r>
      <w:r w:rsidRPr="00534BCD">
        <w:t xml:space="preserve"> y evitar deriva</w:t>
      </w:r>
      <w:r w:rsidR="0061700B">
        <w:t>ciones</w:t>
      </w:r>
      <w:r w:rsidRPr="00534BCD">
        <w:t xml:space="preserve"> funcional</w:t>
      </w:r>
      <w:r w:rsidR="0061700B">
        <w:t>es</w:t>
      </w:r>
      <w:r w:rsidRPr="00534BCD">
        <w:t>.</w:t>
      </w:r>
    </w:p>
    <w:p w14:paraId="02D8F611" w14:textId="27A60DDB" w:rsidR="00534BCD" w:rsidRPr="00534BCD" w:rsidRDefault="00534BCD" w:rsidP="00534BCD">
      <w:pPr>
        <w:jc w:val="both"/>
      </w:pPr>
    </w:p>
    <w:p w14:paraId="586492B6" w14:textId="0A360240" w:rsidR="00534BCD" w:rsidRDefault="00534BCD" w:rsidP="00C60FA4">
      <w:pPr>
        <w:pStyle w:val="Ttulo2"/>
      </w:pPr>
      <w:bookmarkStart w:id="37" w:name="_Alcance_del_MVP"/>
      <w:bookmarkEnd w:id="37"/>
      <w:r w:rsidRPr="00534BCD">
        <w:t>Alcance del MVP (</w:t>
      </w:r>
      <w:proofErr w:type="spellStart"/>
      <w:r w:rsidRPr="00534BCD">
        <w:t>Minimum</w:t>
      </w:r>
      <w:proofErr w:type="spellEnd"/>
      <w:r w:rsidRPr="00534BCD">
        <w:t xml:space="preserve"> Viable </w:t>
      </w:r>
      <w:proofErr w:type="spellStart"/>
      <w:r w:rsidRPr="00534BCD">
        <w:t>Product</w:t>
      </w:r>
      <w:proofErr w:type="spellEnd"/>
      <w:r w:rsidRPr="00534BCD">
        <w:t>)</w:t>
      </w:r>
    </w:p>
    <w:p w14:paraId="06688422" w14:textId="77777777" w:rsidR="00C9331A" w:rsidRPr="00C9331A" w:rsidRDefault="00C9331A" w:rsidP="00C9331A"/>
    <w:p w14:paraId="255D343A" w14:textId="77777777" w:rsidR="00534BCD" w:rsidRPr="00534BCD" w:rsidRDefault="00534BCD" w:rsidP="00534BCD">
      <w:pPr>
        <w:jc w:val="both"/>
      </w:pPr>
      <w:r w:rsidRPr="00534BCD">
        <w:t xml:space="preserve">El </w:t>
      </w:r>
      <w:r w:rsidRPr="00534BCD">
        <w:rPr>
          <w:b/>
          <w:bCs/>
        </w:rPr>
        <w:t xml:space="preserve">MVP de </w:t>
      </w:r>
      <w:proofErr w:type="spellStart"/>
      <w:r w:rsidRPr="00534BCD">
        <w:rPr>
          <w:b/>
          <w:bCs/>
        </w:rPr>
        <w:t>Mexus</w:t>
      </w:r>
      <w:proofErr w:type="spellEnd"/>
      <w:r w:rsidRPr="00534BCD">
        <w:rPr>
          <w:b/>
          <w:bCs/>
        </w:rPr>
        <w:t xml:space="preserve"> (versión 0.1.0)</w:t>
      </w:r>
      <w:r w:rsidRPr="00534BCD">
        <w:t xml:space="preserve"> se define como:</w:t>
      </w:r>
    </w:p>
    <w:p w14:paraId="03A952F7" w14:textId="77777777" w:rsidR="00534BCD" w:rsidRDefault="00534BCD" w:rsidP="00534BCD">
      <w:pPr>
        <w:jc w:val="both"/>
      </w:pPr>
      <w:r w:rsidRPr="00534BCD">
        <w:t xml:space="preserve">Una aplicación Android que permite al usuario </w:t>
      </w:r>
      <w:r w:rsidRPr="00534BCD">
        <w:rPr>
          <w:b/>
          <w:bCs/>
        </w:rPr>
        <w:t>grabar manualmente sus llamadas</w:t>
      </w:r>
      <w:r w:rsidRPr="00534BCD">
        <w:t xml:space="preserve">, almacenarlas </w:t>
      </w:r>
      <w:r w:rsidRPr="00534BCD">
        <w:rPr>
          <w:b/>
          <w:bCs/>
        </w:rPr>
        <w:t>localmente</w:t>
      </w:r>
      <w:r w:rsidRPr="00534BCD">
        <w:t xml:space="preserve">, y </w:t>
      </w:r>
      <w:r w:rsidRPr="00534BCD">
        <w:rPr>
          <w:b/>
          <w:bCs/>
        </w:rPr>
        <w:t>reproducirlas</w:t>
      </w:r>
      <w:r w:rsidRPr="00534BCD">
        <w:t>, manteniendo el control total del proceso, con una interfaz simple y robusta.</w:t>
      </w:r>
    </w:p>
    <w:p w14:paraId="5DC022BB" w14:textId="77777777" w:rsidR="0061700B" w:rsidRPr="00534BCD" w:rsidRDefault="0061700B" w:rsidP="00534BCD">
      <w:pPr>
        <w:jc w:val="both"/>
      </w:pPr>
    </w:p>
    <w:p w14:paraId="11E0828F" w14:textId="40280325" w:rsidR="00534BCD" w:rsidRDefault="00534BCD" w:rsidP="00C876F5">
      <w:pPr>
        <w:pStyle w:val="Ttulo3"/>
      </w:pPr>
      <w:r w:rsidRPr="00534BCD">
        <w:t>Incluido en el MVP (M)</w:t>
      </w:r>
    </w:p>
    <w:p w14:paraId="6CFD5D98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Grabación manual Start / Stop.</w:t>
      </w:r>
    </w:p>
    <w:p w14:paraId="4EFC9285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Almacenamiento local de grabaciones.</w:t>
      </w:r>
    </w:p>
    <w:p w14:paraId="4A8DCD5C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Listado de grabaciones.</w:t>
      </w:r>
    </w:p>
    <w:p w14:paraId="3D0C227B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Reproducción de grabaciones.</w:t>
      </w:r>
    </w:p>
    <w:p w14:paraId="15939D48" w14:textId="60948A46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Metadatos mínimos:</w:t>
      </w:r>
    </w:p>
    <w:p w14:paraId="5B058967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Fecha/hora</w:t>
      </w:r>
    </w:p>
    <w:p w14:paraId="7E7521BC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Duración</w:t>
      </w:r>
    </w:p>
    <w:p w14:paraId="6E9C2A05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Tipo de llamada</w:t>
      </w:r>
    </w:p>
    <w:p w14:paraId="7805046A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Número de teléfono</w:t>
      </w:r>
    </w:p>
    <w:p w14:paraId="7387476C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Configuración básica:</w:t>
      </w:r>
    </w:p>
    <w:p w14:paraId="27CBF040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Tipo de llamadas a grabar (entrantes, salientes, ambas).</w:t>
      </w:r>
    </w:p>
    <w:p w14:paraId="55CC7E06" w14:textId="77777777" w:rsidR="00534BCD" w:rsidRPr="00534BCD" w:rsidRDefault="00534BCD" w:rsidP="00534BCD">
      <w:pPr>
        <w:numPr>
          <w:ilvl w:val="1"/>
          <w:numId w:val="137"/>
        </w:numPr>
        <w:tabs>
          <w:tab w:val="num" w:pos="1440"/>
        </w:tabs>
        <w:jc w:val="both"/>
      </w:pPr>
      <w:r w:rsidRPr="00534BCD">
        <w:t>Modo manual por defecto.</w:t>
      </w:r>
    </w:p>
    <w:p w14:paraId="210B7D8E" w14:textId="77777777" w:rsidR="00534BCD" w:rsidRPr="00534BCD" w:rsidRDefault="00534BCD" w:rsidP="00534BCD">
      <w:pPr>
        <w:numPr>
          <w:ilvl w:val="0"/>
          <w:numId w:val="137"/>
        </w:numPr>
        <w:jc w:val="both"/>
      </w:pPr>
      <w:r w:rsidRPr="00534BCD">
        <w:t>Compatibilidad Android 10+.</w:t>
      </w:r>
    </w:p>
    <w:p w14:paraId="2A8928D6" w14:textId="68035B1B" w:rsidR="00C876F5" w:rsidRDefault="00534BCD" w:rsidP="00C876F5">
      <w:pPr>
        <w:numPr>
          <w:ilvl w:val="0"/>
          <w:numId w:val="137"/>
        </w:numPr>
        <w:jc w:val="both"/>
      </w:pPr>
      <w:r w:rsidRPr="00534BCD">
        <w:t>Robustez y gestión de errores básicos.</w:t>
      </w:r>
    </w:p>
    <w:p w14:paraId="06170054" w14:textId="77777777" w:rsidR="00C03DC3" w:rsidRDefault="00C03DC3" w:rsidP="00C03DC3">
      <w:pPr>
        <w:jc w:val="both"/>
      </w:pPr>
    </w:p>
    <w:p w14:paraId="130021F8" w14:textId="77777777" w:rsidR="00572C29" w:rsidRDefault="00572C29">
      <w:pPr>
        <w:spacing w:after="200" w:line="276" w:lineRule="auto"/>
        <w:contextualSpacing w:val="0"/>
        <w:rPr>
          <w:rFonts w:ascii="Calibri" w:eastAsiaTheme="majorEastAsia" w:hAnsi="Calibri" w:cstheme="majorBidi"/>
          <w:b/>
          <w:color w:val="242D5B"/>
          <w:sz w:val="24"/>
          <w:szCs w:val="24"/>
        </w:rPr>
      </w:pPr>
      <w:r>
        <w:br w:type="page"/>
      </w:r>
    </w:p>
    <w:p w14:paraId="3378BA28" w14:textId="60E02BE0" w:rsidR="00534BCD" w:rsidRPr="00534BCD" w:rsidRDefault="00534BCD" w:rsidP="00C876F5">
      <w:pPr>
        <w:pStyle w:val="Ttulo3"/>
      </w:pPr>
      <w:r w:rsidRPr="00534BCD">
        <w:lastRenderedPageBreak/>
        <w:t>Excluido del MVP (</w:t>
      </w:r>
      <w:proofErr w:type="spellStart"/>
      <w:r w:rsidRPr="00534BCD">
        <w:t>Should</w:t>
      </w:r>
      <w:proofErr w:type="spellEnd"/>
      <w:r w:rsidRPr="00534BCD">
        <w:t xml:space="preserve"> / </w:t>
      </w:r>
      <w:proofErr w:type="spellStart"/>
      <w:r w:rsidRPr="00534BCD">
        <w:t>Could</w:t>
      </w:r>
      <w:proofErr w:type="spellEnd"/>
      <w:r w:rsidRPr="00534BCD">
        <w:t xml:space="preserve"> / </w:t>
      </w:r>
      <w:proofErr w:type="spellStart"/>
      <w:r w:rsidRPr="00534BCD">
        <w:t>Won’t</w:t>
      </w:r>
      <w:proofErr w:type="spellEnd"/>
      <w:r w:rsidRPr="00534BCD">
        <w:t>)</w:t>
      </w:r>
    </w:p>
    <w:p w14:paraId="095F392F" w14:textId="1846A82F" w:rsidR="00C876F5" w:rsidRPr="00534BCD" w:rsidRDefault="00C876F5" w:rsidP="00C876F5">
      <w:pPr>
        <w:numPr>
          <w:ilvl w:val="0"/>
          <w:numId w:val="138"/>
        </w:numPr>
        <w:jc w:val="both"/>
      </w:pPr>
      <w:r w:rsidRPr="00534BCD">
        <w:t>Configuración básica</w:t>
      </w:r>
      <w:r>
        <w:t xml:space="preserve"> (</w:t>
      </w:r>
      <w:r w:rsidRPr="00C876F5">
        <w:rPr>
          <w:b/>
          <w:bCs/>
        </w:rPr>
        <w:t>S</w:t>
      </w:r>
      <w:r>
        <w:t>)</w:t>
      </w:r>
      <w:r w:rsidRPr="00534BCD">
        <w:t>:</w:t>
      </w:r>
    </w:p>
    <w:p w14:paraId="398A5AC9" w14:textId="577933F4" w:rsidR="00534BCD" w:rsidRDefault="00534BCD" w:rsidP="00C876F5">
      <w:pPr>
        <w:numPr>
          <w:ilvl w:val="1"/>
          <w:numId w:val="138"/>
        </w:numPr>
        <w:jc w:val="both"/>
      </w:pPr>
      <w:r w:rsidRPr="00534BCD">
        <w:t>Grabación automática por defecto.</w:t>
      </w:r>
    </w:p>
    <w:p w14:paraId="58AA823A" w14:textId="0AB61F6D" w:rsidR="00C876F5" w:rsidRPr="00534BCD" w:rsidRDefault="00C876F5" w:rsidP="00C876F5">
      <w:pPr>
        <w:numPr>
          <w:ilvl w:val="1"/>
          <w:numId w:val="138"/>
        </w:numPr>
        <w:jc w:val="both"/>
      </w:pPr>
      <w:r>
        <w:t>Selección de directorio de almacenamiento de las grabaciones.</w:t>
      </w:r>
    </w:p>
    <w:p w14:paraId="33C161E1" w14:textId="77777777" w:rsidR="00C876F5" w:rsidRDefault="00C876F5" w:rsidP="00C876F5">
      <w:pPr>
        <w:numPr>
          <w:ilvl w:val="0"/>
          <w:numId w:val="138"/>
        </w:numPr>
        <w:jc w:val="both"/>
      </w:pPr>
      <w:r w:rsidRPr="00534BCD">
        <w:t>Cifrado de archivos</w:t>
      </w:r>
      <w:r>
        <w:t xml:space="preserve"> (</w:t>
      </w:r>
      <w:r w:rsidRPr="00C876F5">
        <w:rPr>
          <w:b/>
          <w:bCs/>
        </w:rPr>
        <w:t>S</w:t>
      </w:r>
      <w:r>
        <w:t>)</w:t>
      </w:r>
      <w:r w:rsidRPr="00534BCD">
        <w:t>.</w:t>
      </w:r>
    </w:p>
    <w:p w14:paraId="02A030A4" w14:textId="37D9A5FB" w:rsidR="00C876F5" w:rsidRPr="00534BCD" w:rsidRDefault="00C876F5" w:rsidP="00C876F5">
      <w:pPr>
        <w:numPr>
          <w:ilvl w:val="0"/>
          <w:numId w:val="138"/>
        </w:numPr>
        <w:jc w:val="both"/>
      </w:pPr>
      <w:r w:rsidRPr="00534BCD">
        <w:t xml:space="preserve">Configuración </w:t>
      </w:r>
      <w:proofErr w:type="spellStart"/>
      <w:r>
        <w:t>avanzda</w:t>
      </w:r>
      <w:proofErr w:type="spellEnd"/>
      <w:r>
        <w:t xml:space="preserve"> (</w:t>
      </w:r>
      <w:r w:rsidRPr="00C876F5">
        <w:rPr>
          <w:b/>
          <w:bCs/>
        </w:rPr>
        <w:t>C</w:t>
      </w:r>
      <w:r>
        <w:t>)</w:t>
      </w:r>
      <w:r w:rsidRPr="00534BCD">
        <w:t>:</w:t>
      </w:r>
    </w:p>
    <w:p w14:paraId="0973AB1C" w14:textId="77777777" w:rsidR="00C876F5" w:rsidRDefault="00C876F5" w:rsidP="00C876F5">
      <w:pPr>
        <w:numPr>
          <w:ilvl w:val="1"/>
          <w:numId w:val="138"/>
        </w:numPr>
        <w:jc w:val="both"/>
      </w:pPr>
      <w:r w:rsidRPr="00534BCD">
        <w:t>Automatización avanzada basada en reglas.</w:t>
      </w:r>
    </w:p>
    <w:p w14:paraId="377A2A31" w14:textId="264FA957" w:rsidR="00C876F5" w:rsidRPr="00534BCD" w:rsidRDefault="00C876F5" w:rsidP="00C876F5">
      <w:pPr>
        <w:numPr>
          <w:ilvl w:val="0"/>
          <w:numId w:val="138"/>
        </w:numPr>
        <w:jc w:val="both"/>
      </w:pPr>
      <w:r w:rsidRPr="00534BCD">
        <w:t>iOS</w:t>
      </w:r>
      <w:r>
        <w:t xml:space="preserve"> (</w:t>
      </w:r>
      <w:r w:rsidRPr="00C876F5">
        <w:rPr>
          <w:b/>
          <w:bCs/>
        </w:rPr>
        <w:t>C</w:t>
      </w:r>
      <w:r>
        <w:t>)</w:t>
      </w:r>
      <w:r w:rsidRPr="00534BCD">
        <w:t>.</w:t>
      </w:r>
    </w:p>
    <w:p w14:paraId="7A2728D9" w14:textId="44B3842B" w:rsidR="00C876F5" w:rsidRPr="00534BCD" w:rsidRDefault="00C876F5" w:rsidP="00C876F5">
      <w:pPr>
        <w:numPr>
          <w:ilvl w:val="0"/>
          <w:numId w:val="138"/>
        </w:numPr>
        <w:jc w:val="both"/>
      </w:pPr>
      <w:proofErr w:type="spellStart"/>
      <w:r w:rsidRPr="00534BCD">
        <w:t>Backend</w:t>
      </w:r>
      <w:proofErr w:type="spellEnd"/>
      <w:r w:rsidRPr="00534BCD">
        <w:t>, usuarios, autenticación</w:t>
      </w:r>
      <w:r>
        <w:t xml:space="preserve"> (</w:t>
      </w:r>
      <w:r w:rsidRPr="00C876F5">
        <w:rPr>
          <w:b/>
          <w:bCs/>
        </w:rPr>
        <w:t>C</w:t>
      </w:r>
      <w:r>
        <w:t>)</w:t>
      </w:r>
      <w:r w:rsidRPr="00534BCD">
        <w:t>.</w:t>
      </w:r>
    </w:p>
    <w:p w14:paraId="0B475D49" w14:textId="527C03E1" w:rsidR="00534BCD" w:rsidRPr="00534BCD" w:rsidRDefault="00534BCD" w:rsidP="00534BCD">
      <w:pPr>
        <w:numPr>
          <w:ilvl w:val="0"/>
          <w:numId w:val="138"/>
        </w:numPr>
        <w:jc w:val="both"/>
      </w:pPr>
      <w:r w:rsidRPr="00534BCD">
        <w:t xml:space="preserve">Sincronización </w:t>
      </w:r>
      <w:proofErr w:type="spellStart"/>
      <w:r w:rsidRPr="00534BCD">
        <w:t>cloud</w:t>
      </w:r>
      <w:proofErr w:type="spellEnd"/>
      <w:r w:rsidR="00C876F5">
        <w:t xml:space="preserve"> (</w:t>
      </w:r>
      <w:r w:rsidR="00C876F5" w:rsidRPr="00C876F5">
        <w:rPr>
          <w:b/>
          <w:bCs/>
        </w:rPr>
        <w:t>C</w:t>
      </w:r>
      <w:r w:rsidR="00C876F5">
        <w:t>)</w:t>
      </w:r>
      <w:r w:rsidRPr="00534BCD">
        <w:t>.</w:t>
      </w:r>
    </w:p>
    <w:p w14:paraId="32E1B832" w14:textId="3994D143" w:rsidR="00534BCD" w:rsidRDefault="00534BCD" w:rsidP="00C876F5">
      <w:pPr>
        <w:numPr>
          <w:ilvl w:val="0"/>
          <w:numId w:val="138"/>
        </w:numPr>
        <w:jc w:val="both"/>
      </w:pPr>
      <w:r w:rsidRPr="00534BCD">
        <w:t xml:space="preserve">Publicación en </w:t>
      </w:r>
      <w:proofErr w:type="spellStart"/>
      <w:r w:rsidRPr="00534BCD">
        <w:t>stores</w:t>
      </w:r>
      <w:proofErr w:type="spellEnd"/>
      <w:r w:rsidRPr="00534BCD">
        <w:t xml:space="preserve"> oficiales</w:t>
      </w:r>
      <w:r w:rsidR="00C876F5">
        <w:t xml:space="preserve"> (</w:t>
      </w:r>
      <w:r w:rsidR="00C876F5" w:rsidRPr="00C876F5">
        <w:rPr>
          <w:b/>
          <w:bCs/>
        </w:rPr>
        <w:t>C</w:t>
      </w:r>
      <w:r w:rsidR="00C876F5">
        <w:t>)</w:t>
      </w:r>
      <w:r w:rsidRPr="00534BCD">
        <w:t>.</w:t>
      </w:r>
    </w:p>
    <w:p w14:paraId="72AE69DD" w14:textId="76E9265F" w:rsidR="00C876F5" w:rsidRDefault="001A4DAD" w:rsidP="00C876F5">
      <w:pPr>
        <w:numPr>
          <w:ilvl w:val="0"/>
          <w:numId w:val="138"/>
        </w:numPr>
        <w:jc w:val="both"/>
      </w:pPr>
      <w:r>
        <w:t>Exportación, compartición y/o distribución, o divulgación</w:t>
      </w:r>
      <w:r w:rsidRPr="00B40F4B">
        <w:t xml:space="preserve"> automática</w:t>
      </w:r>
      <w:r w:rsidR="00C876F5">
        <w:t xml:space="preserve"> (</w:t>
      </w:r>
      <w:r w:rsidR="00C876F5" w:rsidRPr="00C876F5">
        <w:rPr>
          <w:b/>
          <w:bCs/>
        </w:rPr>
        <w:t>W</w:t>
      </w:r>
      <w:r w:rsidR="00C876F5">
        <w:t>)</w:t>
      </w:r>
      <w:r w:rsidR="00C876F5" w:rsidRPr="00534BCD">
        <w:t>.</w:t>
      </w:r>
    </w:p>
    <w:p w14:paraId="6536F8F0" w14:textId="77777777" w:rsidR="00C60FA4" w:rsidRDefault="00C60FA4" w:rsidP="00C60FA4">
      <w:pPr>
        <w:jc w:val="both"/>
      </w:pPr>
    </w:p>
    <w:p w14:paraId="5496EF18" w14:textId="2FC4F82D" w:rsidR="00C60FA4" w:rsidRPr="00534BCD" w:rsidRDefault="00C60FA4" w:rsidP="00C60FA4">
      <w:pPr>
        <w:jc w:val="both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271ABFE" wp14:editId="518CA603">
                <wp:extent cx="6371590" cy="861695"/>
                <wp:effectExtent l="0" t="0" r="0" b="0"/>
                <wp:docPr id="2084675760" name="Cuadro de texto 2084675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1590" cy="8616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5F604F" w14:textId="18C5CB07" w:rsidR="00C60FA4" w:rsidRPr="00787F89" w:rsidRDefault="00C60FA4" w:rsidP="00C60FA4">
                            <w:pPr>
                              <w:pStyle w:val="Nota"/>
                              <w:jc w:val="center"/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</w:pPr>
                            <w:r>
                              <w:rPr>
                                <w:rStyle w:val="Fuerte"/>
                                <w:b/>
                                <w:bCs w:val="0"/>
                                <w:lang w:bidi="es-ES"/>
                              </w:rPr>
                              <w:t>Decisión estratégica clave</w:t>
                            </w:r>
                          </w:p>
                          <w:p w14:paraId="0EFE8274" w14:textId="77777777" w:rsidR="00C60FA4" w:rsidRPr="00932A05" w:rsidRDefault="00C60FA4" w:rsidP="00C60FA4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54DF681E" w14:textId="3993834D" w:rsidR="00C60FA4" w:rsidRPr="00B83D72" w:rsidRDefault="00C60FA4" w:rsidP="00C60FA4">
                            <w:pPr>
                              <w:pStyle w:val="Piedepgina"/>
                              <w:rPr>
                                <w:rStyle w:val="Textodelmarcadordeposicin"/>
                              </w:rPr>
                            </w:pPr>
                            <w:r w:rsidRPr="00C60FA4">
                              <w:rPr>
                                <w:rStyle w:val="Textodelmarcadordeposicin"/>
                              </w:rPr>
                              <w:t xml:space="preserve">El MVP no intenta maximizar </w:t>
                            </w:r>
                            <w:r w:rsidRPr="00C60FA4">
                              <w:rPr>
                                <w:rStyle w:val="Textodelmarcadordeposicin"/>
                                <w:b/>
                                <w:bCs/>
                              </w:rPr>
                              <w:t>funcionalidad</w:t>
                            </w:r>
                            <w:r w:rsidRPr="00C60FA4">
                              <w:rPr>
                                <w:rStyle w:val="Textodelmarcadordeposicin"/>
                              </w:rPr>
                              <w:t xml:space="preserve">, sino </w:t>
                            </w:r>
                            <w:r w:rsidRPr="00C60FA4">
                              <w:rPr>
                                <w:rStyle w:val="Textodelmarcadordeposicin"/>
                                <w:b/>
                                <w:bCs/>
                              </w:rPr>
                              <w:t>validar viabilidad técnica</w:t>
                            </w:r>
                            <w:r w:rsidRPr="00C60FA4">
                              <w:rPr>
                                <w:rStyle w:val="Textodelmarcadordeposicin"/>
                              </w:rPr>
                              <w:t xml:space="preserve"> y </w:t>
                            </w:r>
                            <w:r w:rsidRPr="00C60FA4">
                              <w:rPr>
                                <w:rStyle w:val="Textodelmarcadordeposicin"/>
                                <w:b/>
                                <w:bCs/>
                              </w:rPr>
                              <w:t>utilidad real</w:t>
                            </w:r>
                            <w:r w:rsidRPr="00C60FA4">
                              <w:rPr>
                                <w:rStyle w:val="Textodelmarcadordeposicin"/>
                              </w:rPr>
                              <w:t xml:space="preserve"> bajo un enfoque conservador y controlado.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71ABFE" id="Cuadro de texto 2084675760" o:spid="_x0000_s1030" type="#_x0000_t202" style="width:501.7pt;height:6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" fillcolor="#f2f2f2" stroked="f" strokeweight=".5pt">
                <v:textbox>
                  <w:txbxContent>
                    <w:p w14:paraId="3D5F604F" w14:textId="18C5CB07" w:rsidR="00C60FA4" w:rsidRPr="00787F89" w:rsidRDefault="00C60FA4" w:rsidP="00C60FA4">
                      <w:pPr>
                        <w:pStyle w:val="Nota"/>
                        <w:jc w:val="center"/>
                        <w:rPr>
                          <w:rStyle w:val="Fuerte"/>
                          <w:b/>
                          <w:bCs w:val="0"/>
                          <w:lang w:bidi="es-ES"/>
                        </w:rPr>
                      </w:pPr>
                      <w:r>
                        <w:rPr>
                          <w:rStyle w:val="Fuerte"/>
                          <w:b/>
                          <w:bCs w:val="0"/>
                          <w:lang w:bidi="es-ES"/>
                        </w:rPr>
                        <w:t>Decisión estratégica clave</w:t>
                      </w:r>
                    </w:p>
                    <w:p w14:paraId="0EFE8274" w14:textId="77777777" w:rsidR="00C60FA4" w:rsidRPr="00932A05" w:rsidRDefault="00C60FA4" w:rsidP="00C60FA4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54DF681E" w14:textId="3993834D" w:rsidR="00C60FA4" w:rsidRPr="00B83D72" w:rsidRDefault="00C60FA4" w:rsidP="00C60FA4">
                      <w:pPr>
                        <w:pStyle w:val="Piedepgina"/>
                        <w:rPr>
                          <w:rStyle w:val="Textodelmarcadordeposicin"/>
                        </w:rPr>
                      </w:pPr>
                      <w:r w:rsidRPr="00C60FA4">
                        <w:rPr>
                          <w:rStyle w:val="Textodelmarcadordeposicin"/>
                        </w:rPr>
                        <w:t xml:space="preserve">El MVP no intenta maximizar </w:t>
                      </w:r>
                      <w:r w:rsidRPr="00C60FA4">
                        <w:rPr>
                          <w:rStyle w:val="Textodelmarcadordeposicin"/>
                          <w:b/>
                          <w:bCs/>
                        </w:rPr>
                        <w:t>funcionalidad</w:t>
                      </w:r>
                      <w:r w:rsidRPr="00C60FA4">
                        <w:rPr>
                          <w:rStyle w:val="Textodelmarcadordeposicin"/>
                        </w:rPr>
                        <w:t xml:space="preserve">, sino </w:t>
                      </w:r>
                      <w:r w:rsidRPr="00C60FA4">
                        <w:rPr>
                          <w:rStyle w:val="Textodelmarcadordeposicin"/>
                          <w:b/>
                          <w:bCs/>
                        </w:rPr>
                        <w:t>validar viabilidad técnica</w:t>
                      </w:r>
                      <w:r w:rsidRPr="00C60FA4">
                        <w:rPr>
                          <w:rStyle w:val="Textodelmarcadordeposicin"/>
                        </w:rPr>
                        <w:t xml:space="preserve"> y </w:t>
                      </w:r>
                      <w:r w:rsidRPr="00C60FA4">
                        <w:rPr>
                          <w:rStyle w:val="Textodelmarcadordeposicin"/>
                          <w:b/>
                          <w:bCs/>
                        </w:rPr>
                        <w:t>utilidad real</w:t>
                      </w:r>
                      <w:r w:rsidRPr="00C60FA4">
                        <w:rPr>
                          <w:rStyle w:val="Textodelmarcadordeposicin"/>
                        </w:rPr>
                        <w:t xml:space="preserve"> bajo un enfoque conservador y controlado.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9B8A2D" w14:textId="6DD092A5" w:rsidR="00534BCD" w:rsidRPr="00534BCD" w:rsidRDefault="00534BCD" w:rsidP="00534BCD">
      <w:pPr>
        <w:jc w:val="both"/>
      </w:pPr>
    </w:p>
    <w:p w14:paraId="1110C787" w14:textId="4DB05EF1" w:rsidR="00534BCD" w:rsidRDefault="00534BCD" w:rsidP="00C60FA4">
      <w:pPr>
        <w:pStyle w:val="Ttulo2"/>
      </w:pPr>
      <w:bookmarkStart w:id="38" w:name="_Relación_MoSCoW_↔"/>
      <w:bookmarkEnd w:id="38"/>
      <w:r w:rsidRPr="00C60FA4">
        <w:t xml:space="preserve">Relación </w:t>
      </w:r>
      <w:r w:rsidRPr="00C60FA4">
        <w:rPr>
          <w:b/>
          <w:bCs w:val="0"/>
          <w:i/>
          <w:iCs/>
        </w:rPr>
        <w:t>MoSCoW</w:t>
      </w:r>
      <w:r w:rsidRPr="00C60FA4">
        <w:t xml:space="preserve"> </w:t>
      </w:r>
      <w:r w:rsidRPr="00C60FA4">
        <w:rPr>
          <w:b/>
          <w:bCs w:val="0"/>
        </w:rPr>
        <w:t>↔</w:t>
      </w:r>
      <w:r w:rsidRPr="00C60FA4">
        <w:t xml:space="preserve"> evolución del producto</w:t>
      </w:r>
    </w:p>
    <w:p w14:paraId="677786E4" w14:textId="77777777" w:rsidR="00C9331A" w:rsidRPr="00C9331A" w:rsidRDefault="00C9331A" w:rsidP="00C9331A"/>
    <w:p w14:paraId="4BC33E17" w14:textId="77777777" w:rsidR="00534BCD" w:rsidRDefault="00534BCD" w:rsidP="00534BCD">
      <w:pPr>
        <w:jc w:val="both"/>
      </w:pPr>
      <w:r w:rsidRPr="00534BCD">
        <w:t xml:space="preserve">La metodología </w:t>
      </w:r>
      <w:r w:rsidRPr="00C60FA4">
        <w:rPr>
          <w:b/>
          <w:bCs/>
          <w:i/>
          <w:iCs/>
        </w:rPr>
        <w:t>MoSCoW</w:t>
      </w:r>
      <w:r w:rsidRPr="00534BCD">
        <w:t xml:space="preserve"> se utilizará de forma continua para:</w:t>
      </w:r>
    </w:p>
    <w:p w14:paraId="7A2145ED" w14:textId="77777777" w:rsidR="00C60FA4" w:rsidRPr="00534BCD" w:rsidRDefault="00C60FA4" w:rsidP="00534BCD">
      <w:pPr>
        <w:jc w:val="both"/>
      </w:pPr>
    </w:p>
    <w:p w14:paraId="1C31CD1A" w14:textId="77777777" w:rsidR="00534BCD" w:rsidRPr="00534BCD" w:rsidRDefault="00534BCD" w:rsidP="00534BCD">
      <w:pPr>
        <w:numPr>
          <w:ilvl w:val="0"/>
          <w:numId w:val="139"/>
        </w:numPr>
        <w:jc w:val="both"/>
      </w:pPr>
      <w:r w:rsidRPr="00534BCD">
        <w:t>Refinar el backlog.</w:t>
      </w:r>
    </w:p>
    <w:p w14:paraId="3D9622A1" w14:textId="77777777" w:rsidR="00534BCD" w:rsidRPr="00534BCD" w:rsidRDefault="00534BCD" w:rsidP="00534BCD">
      <w:pPr>
        <w:numPr>
          <w:ilvl w:val="0"/>
          <w:numId w:val="139"/>
        </w:numPr>
        <w:jc w:val="both"/>
      </w:pPr>
      <w:r w:rsidRPr="00534BCD">
        <w:t>Decidir inclusión/exclusión de funcionalidades por versión.</w:t>
      </w:r>
    </w:p>
    <w:p w14:paraId="43BB5F91" w14:textId="77777777" w:rsidR="00534BCD" w:rsidRPr="00534BCD" w:rsidRDefault="00534BCD" w:rsidP="00534BCD">
      <w:pPr>
        <w:numPr>
          <w:ilvl w:val="0"/>
          <w:numId w:val="139"/>
        </w:numPr>
        <w:jc w:val="both"/>
      </w:pPr>
      <w:r w:rsidRPr="00534BCD">
        <w:t>Justificar técnicamente decisiones de alcance.</w:t>
      </w:r>
    </w:p>
    <w:p w14:paraId="064E18CB" w14:textId="77777777" w:rsidR="00534BCD" w:rsidRDefault="00534BCD" w:rsidP="00534BCD">
      <w:pPr>
        <w:numPr>
          <w:ilvl w:val="0"/>
          <w:numId w:val="139"/>
        </w:numPr>
        <w:jc w:val="both"/>
      </w:pPr>
      <w:r w:rsidRPr="00534BCD">
        <w:t xml:space="preserve">Evitar </w:t>
      </w:r>
      <w:proofErr w:type="spellStart"/>
      <w:r w:rsidRPr="00534BCD">
        <w:t>creep</w:t>
      </w:r>
      <w:proofErr w:type="spellEnd"/>
      <w:r w:rsidRPr="00534BCD">
        <w:t xml:space="preserve"> funcional.</w:t>
      </w:r>
    </w:p>
    <w:p w14:paraId="1DF061B1" w14:textId="77777777" w:rsidR="00C60FA4" w:rsidRPr="00534BCD" w:rsidRDefault="00C60FA4" w:rsidP="00912A56">
      <w:pPr>
        <w:jc w:val="both"/>
      </w:pPr>
    </w:p>
    <w:p w14:paraId="3F37CE8A" w14:textId="5154786A" w:rsidR="00DF0DAA" w:rsidRDefault="00534BCD" w:rsidP="00DF0DAA">
      <w:pPr>
        <w:ind w:left="720" w:hanging="720"/>
        <w:jc w:val="both"/>
      </w:pPr>
      <w:r w:rsidRPr="00534BCD">
        <w:t xml:space="preserve">Cada requisito del SRS estará identificado como </w:t>
      </w:r>
      <w:r w:rsidR="00912A56">
        <w:rPr>
          <w:b/>
          <w:bCs/>
        </w:rPr>
        <w:t>IFR</w:t>
      </w:r>
      <w:r w:rsidRPr="00534BCD">
        <w:rPr>
          <w:b/>
          <w:bCs/>
        </w:rPr>
        <w:t>_XX</w:t>
      </w:r>
      <w:r w:rsidRPr="00534BCD">
        <w:t xml:space="preserve"> e incluirá explícitamente su </w:t>
      </w:r>
      <w:r w:rsidRPr="00534BCD">
        <w:rPr>
          <w:b/>
          <w:bCs/>
        </w:rPr>
        <w:t>prioridad MoSCoW</w:t>
      </w:r>
      <w:r w:rsidRPr="00534BCD">
        <w:t>.</w:t>
      </w:r>
    </w:p>
    <w:p w14:paraId="30FC123D" w14:textId="77777777" w:rsidR="00B33D73" w:rsidRDefault="00B33D73" w:rsidP="00DF0DAA">
      <w:pPr>
        <w:ind w:left="720" w:hanging="720"/>
        <w:jc w:val="both"/>
      </w:pPr>
    </w:p>
    <w:p w14:paraId="34220DB9" w14:textId="46E89374" w:rsidR="000E4826" w:rsidRPr="000E4826" w:rsidRDefault="000E4826" w:rsidP="002E14D7">
      <w:pPr>
        <w:pStyle w:val="Ttulo1"/>
      </w:pPr>
      <w:bookmarkStart w:id="39" w:name="_REQUISITOS_FUNCIONALES_-"/>
      <w:bookmarkEnd w:id="39"/>
      <w:r w:rsidRPr="000E4826">
        <w:t>REQUISITOS FUNCIONALES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0C4FEC33" w14:textId="77777777" w:rsidR="004E2BEC" w:rsidRDefault="004E2BEC" w:rsidP="000E4826">
      <w:pPr>
        <w:jc w:val="both"/>
      </w:pPr>
    </w:p>
    <w:p w14:paraId="1975477A" w14:textId="015DF36A" w:rsidR="000E4826" w:rsidRDefault="000E4826" w:rsidP="000E4826">
      <w:pPr>
        <w:jc w:val="both"/>
      </w:pPr>
      <w:r w:rsidRPr="000E4826">
        <w:t xml:space="preserve">Los requisitos funcionales se identifican mediante el prefijo </w:t>
      </w:r>
      <w:r w:rsidRPr="000E4826">
        <w:rPr>
          <w:b/>
          <w:bCs/>
        </w:rPr>
        <w:t>IFR_XX</w:t>
      </w:r>
      <w:r w:rsidRPr="000E4826">
        <w:t>, donde:</w:t>
      </w:r>
    </w:p>
    <w:p w14:paraId="4343E1EC" w14:textId="77777777" w:rsidR="000E4826" w:rsidRPr="000E4826" w:rsidRDefault="000E4826" w:rsidP="000E4826">
      <w:pPr>
        <w:numPr>
          <w:ilvl w:val="0"/>
          <w:numId w:val="140"/>
        </w:numPr>
        <w:jc w:val="both"/>
      </w:pPr>
      <w:r w:rsidRPr="000E4826">
        <w:rPr>
          <w:b/>
          <w:bCs/>
        </w:rPr>
        <w:t>IFR</w:t>
      </w:r>
      <w:r w:rsidRPr="000E4826">
        <w:t xml:space="preserve"> = </w:t>
      </w:r>
      <w:proofErr w:type="spellStart"/>
      <w:r w:rsidRPr="000E4826">
        <w:rPr>
          <w:i/>
          <w:iCs/>
        </w:rPr>
        <w:t>Internal</w:t>
      </w:r>
      <w:proofErr w:type="spellEnd"/>
      <w:r w:rsidRPr="000E4826">
        <w:rPr>
          <w:i/>
          <w:iCs/>
        </w:rPr>
        <w:t xml:space="preserve"> </w:t>
      </w:r>
      <w:proofErr w:type="spellStart"/>
      <w:r w:rsidRPr="000E4826">
        <w:rPr>
          <w:i/>
          <w:iCs/>
        </w:rPr>
        <w:t>Functional</w:t>
      </w:r>
      <w:proofErr w:type="spellEnd"/>
      <w:r w:rsidRPr="000E4826">
        <w:rPr>
          <w:i/>
          <w:iCs/>
        </w:rPr>
        <w:t xml:space="preserve"> </w:t>
      </w:r>
      <w:proofErr w:type="spellStart"/>
      <w:r w:rsidRPr="000E4826">
        <w:rPr>
          <w:i/>
          <w:iCs/>
        </w:rPr>
        <w:t>Requirement</w:t>
      </w:r>
      <w:proofErr w:type="spellEnd"/>
    </w:p>
    <w:p w14:paraId="1E3EE2F8" w14:textId="77777777" w:rsidR="000E4826" w:rsidRDefault="000E4826" w:rsidP="000E4826">
      <w:pPr>
        <w:numPr>
          <w:ilvl w:val="0"/>
          <w:numId w:val="140"/>
        </w:numPr>
        <w:jc w:val="both"/>
      </w:pPr>
      <w:r w:rsidRPr="000E4826">
        <w:rPr>
          <w:b/>
          <w:bCs/>
        </w:rPr>
        <w:t>XX</w:t>
      </w:r>
      <w:r w:rsidRPr="000E4826">
        <w:t xml:space="preserve"> = identificador numérico incremental</w:t>
      </w:r>
    </w:p>
    <w:p w14:paraId="2FD69A31" w14:textId="77777777" w:rsidR="000E4826" w:rsidRPr="000E4826" w:rsidRDefault="000E4826" w:rsidP="000E4826">
      <w:pPr>
        <w:jc w:val="both"/>
      </w:pPr>
    </w:p>
    <w:p w14:paraId="6D95FB77" w14:textId="56E6110E" w:rsidR="000E4826" w:rsidRDefault="000E4826" w:rsidP="000E4826">
      <w:pPr>
        <w:jc w:val="both"/>
      </w:pPr>
      <w:r w:rsidRPr="000E4826">
        <w:t>Cada requisito incluye:</w:t>
      </w:r>
    </w:p>
    <w:p w14:paraId="0E963AF9" w14:textId="77777777" w:rsidR="000E4826" w:rsidRPr="00514848" w:rsidRDefault="000E4826" w:rsidP="000E4826">
      <w:pPr>
        <w:numPr>
          <w:ilvl w:val="0"/>
          <w:numId w:val="141"/>
        </w:numPr>
        <w:jc w:val="both"/>
      </w:pPr>
      <w:r w:rsidRPr="000E4826">
        <w:t xml:space="preserve">Prioridad </w:t>
      </w:r>
      <w:r w:rsidRPr="000E4826">
        <w:rPr>
          <w:b/>
          <w:bCs/>
          <w:i/>
          <w:iCs/>
        </w:rPr>
        <w:t>MoSCoW</w:t>
      </w:r>
    </w:p>
    <w:p w14:paraId="69581919" w14:textId="77777777" w:rsidR="00514848" w:rsidRPr="000E4826" w:rsidRDefault="00514848" w:rsidP="00514848">
      <w:pPr>
        <w:numPr>
          <w:ilvl w:val="0"/>
          <w:numId w:val="141"/>
        </w:numPr>
        <w:jc w:val="both"/>
      </w:pPr>
      <w:r w:rsidRPr="000E4826">
        <w:t>Descripción clara y verificable</w:t>
      </w:r>
    </w:p>
    <w:p w14:paraId="6EF269A0" w14:textId="7FF98C0B" w:rsidR="00514848" w:rsidRPr="000E4826" w:rsidRDefault="00514848" w:rsidP="000E4826">
      <w:pPr>
        <w:numPr>
          <w:ilvl w:val="0"/>
          <w:numId w:val="141"/>
        </w:numPr>
        <w:jc w:val="both"/>
      </w:pPr>
      <w:r>
        <w:t>Razón / objetivo</w:t>
      </w:r>
    </w:p>
    <w:p w14:paraId="34612BBD" w14:textId="7FC435AE" w:rsidR="000E4826" w:rsidRDefault="00514848" w:rsidP="000E4826">
      <w:pPr>
        <w:numPr>
          <w:ilvl w:val="0"/>
          <w:numId w:val="141"/>
        </w:numPr>
        <w:jc w:val="both"/>
      </w:pPr>
      <w:r>
        <w:t>Dependencias</w:t>
      </w:r>
    </w:p>
    <w:p w14:paraId="7A04D2A2" w14:textId="0EEF907D" w:rsidR="00514848" w:rsidRPr="000E4826" w:rsidRDefault="00514848" w:rsidP="000E4826">
      <w:pPr>
        <w:numPr>
          <w:ilvl w:val="0"/>
          <w:numId w:val="141"/>
        </w:numPr>
        <w:jc w:val="both"/>
      </w:pPr>
      <w:r>
        <w:t>Criterios de aceptación</w:t>
      </w:r>
    </w:p>
    <w:p w14:paraId="43D1B600" w14:textId="77777777" w:rsidR="000E4826" w:rsidRDefault="000E4826" w:rsidP="00FC2B23">
      <w:pPr>
        <w:jc w:val="both"/>
      </w:pPr>
    </w:p>
    <w:p w14:paraId="07A14C67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40" w:name="_Gestión_de_grabación"/>
      <w:bookmarkEnd w:id="40"/>
      <w:r>
        <w:br w:type="page"/>
      </w:r>
    </w:p>
    <w:p w14:paraId="69F54676" w14:textId="0723E8A9" w:rsidR="000E4826" w:rsidRDefault="000E4826" w:rsidP="000E4826">
      <w:pPr>
        <w:pStyle w:val="Ttulo2"/>
      </w:pPr>
      <w:r w:rsidRPr="000E4826">
        <w:lastRenderedPageBreak/>
        <w:t>Gestión de grabación de llamadas</w:t>
      </w:r>
    </w:p>
    <w:p w14:paraId="31D27784" w14:textId="4F368AB3" w:rsidR="00043C57" w:rsidRPr="00043C57" w:rsidRDefault="006F5C72" w:rsidP="00043C57">
      <w:pPr>
        <w:pStyle w:val="Ttulo3"/>
      </w:pPr>
      <w:bookmarkStart w:id="41" w:name="_IFR_01_Botón_de"/>
      <w:bookmarkEnd w:id="41"/>
      <w:r>
        <w:t>IFR</w:t>
      </w:r>
      <w:r w:rsidR="00043C57" w:rsidRPr="00043C57">
        <w:t>_0</w:t>
      </w:r>
      <w:r w:rsidR="00043C57">
        <w:t>1</w:t>
      </w:r>
      <w:r w:rsidR="00043C57" w:rsidRPr="00043C57">
        <w:t xml:space="preserve"> Botón de grabación manual visible durante la llamada</w:t>
      </w:r>
    </w:p>
    <w:p w14:paraId="46A17860" w14:textId="3DB58D10" w:rsidR="00D02964" w:rsidRPr="00D02964" w:rsidRDefault="00D02964" w:rsidP="00141F4B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723FCD21" w14:textId="02991AB0" w:rsidR="00043C57" w:rsidRDefault="00043C57" w:rsidP="00043C57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Descripción</w:t>
      </w:r>
      <w:r w:rsidRPr="00043C57">
        <w:br/>
        <w:t>El sistema debe ofrecer un botón claramente visible que permita iniciar y detener manualmente la grabación de la llamada mientras esta está activa.</w:t>
      </w:r>
    </w:p>
    <w:p w14:paraId="5285CDCD" w14:textId="77777777" w:rsidR="00043C57" w:rsidRDefault="00043C57" w:rsidP="00043C57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Razón / objetivo</w:t>
      </w:r>
    </w:p>
    <w:p w14:paraId="14AD6473" w14:textId="7235229D" w:rsidR="00043C57" w:rsidRPr="00043C57" w:rsidRDefault="00043C57" w:rsidP="00043C57">
      <w:pPr>
        <w:ind w:left="360"/>
        <w:jc w:val="both"/>
      </w:pPr>
      <w:r w:rsidRPr="00043C57">
        <w:t>Dar control inmediato al usuario sobre cuándo empieza y cuándo termina la grabación.</w:t>
      </w:r>
    </w:p>
    <w:p w14:paraId="5AF35430" w14:textId="77777777" w:rsidR="00043C57" w:rsidRPr="00043C57" w:rsidRDefault="00043C57" w:rsidP="00043C57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Dependencias</w:t>
      </w:r>
    </w:p>
    <w:p w14:paraId="43F1890F" w14:textId="106C1D98" w:rsidR="00043C57" w:rsidRPr="00043C57" w:rsidRDefault="006F5C72" w:rsidP="00D257BF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</w:t>
        </w:r>
        <w:r w:rsidR="00043C57" w:rsidRPr="00A1147B">
          <w:rPr>
            <w:rStyle w:val="Hipervnculo"/>
            <w:i/>
            <w:iCs/>
          </w:rPr>
          <w:t>_</w:t>
        </w:r>
        <w:r w:rsidR="00A1147B" w:rsidRPr="00A1147B">
          <w:rPr>
            <w:rStyle w:val="Hipervnculo"/>
            <w:i/>
            <w:iCs/>
          </w:rPr>
          <w:t>04</w:t>
        </w:r>
      </w:hyperlink>
      <w:r w:rsidR="00043C57" w:rsidRPr="00043C57">
        <w:t xml:space="preserve"> (plugin </w:t>
      </w:r>
      <w:proofErr w:type="spellStart"/>
      <w:r w:rsidR="00043C57" w:rsidRPr="00043C57">
        <w:t>Recorder</w:t>
      </w:r>
      <w:proofErr w:type="spellEnd"/>
      <w:r w:rsidR="00043C57" w:rsidRPr="00043C57">
        <w:t xml:space="preserve"> funcional).</w:t>
      </w:r>
    </w:p>
    <w:p w14:paraId="5FFBF996" w14:textId="2C0F3830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4E79CAC8" w14:textId="1EBA6E70" w:rsidR="00D257BF" w:rsidRPr="00D257BF" w:rsidRDefault="007414B7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</w:t>
        </w:r>
        <w:r w:rsidRPr="00DF0DAA">
          <w:rPr>
            <w:rStyle w:val="Hipervnculo"/>
            <w:i/>
            <w:iCs/>
          </w:rPr>
          <w:t>_1</w:t>
        </w:r>
        <w:r w:rsidR="00AB29DF">
          <w:rPr>
            <w:rStyle w:val="Hipervnculo"/>
            <w:i/>
            <w:iCs/>
          </w:rPr>
          <w:t>3</w:t>
        </w:r>
      </w:hyperlink>
      <w:r w:rsidRPr="00043C57">
        <w:t xml:space="preserve"> (</w:t>
      </w:r>
      <w:proofErr w:type="spellStart"/>
      <w:r w:rsidRPr="00043C57">
        <w:t>logging</w:t>
      </w:r>
      <w:proofErr w:type="spellEnd"/>
      <w:r w:rsidRPr="00043C57">
        <w:t xml:space="preserve"> para errores de </w:t>
      </w:r>
      <w:r>
        <w:t>configuración</w:t>
      </w:r>
      <w:r w:rsidRPr="00043C57">
        <w:t>).</w:t>
      </w:r>
    </w:p>
    <w:p w14:paraId="3B9B7F28" w14:textId="2136CD97" w:rsidR="00043C57" w:rsidRPr="00043C57" w:rsidRDefault="00043C57" w:rsidP="00D257BF">
      <w:pPr>
        <w:pStyle w:val="Prrafodelista"/>
        <w:numPr>
          <w:ilvl w:val="0"/>
          <w:numId w:val="171"/>
        </w:numPr>
        <w:jc w:val="both"/>
      </w:pPr>
      <w:r w:rsidRPr="00D257BF">
        <w:rPr>
          <w:b/>
          <w:bCs/>
        </w:rPr>
        <w:t>Criterios de aceptación</w:t>
      </w:r>
    </w:p>
    <w:p w14:paraId="2A4343E2" w14:textId="52D87218" w:rsidR="009D1E9F" w:rsidRDefault="009D1E9F" w:rsidP="00D257BF">
      <w:pPr>
        <w:pStyle w:val="Prrafodelista"/>
        <w:numPr>
          <w:ilvl w:val="0"/>
          <w:numId w:val="160"/>
        </w:numPr>
        <w:ind w:left="720"/>
        <w:jc w:val="both"/>
      </w:pPr>
      <w:r w:rsidRPr="009D1E9F">
        <w:rPr>
          <w:b/>
          <w:bCs/>
        </w:rPr>
        <w:t>La grabación nunca se inicia sin acción del usuario</w:t>
      </w:r>
      <w:r w:rsidRPr="009D1E9F">
        <w:t>.</w:t>
      </w:r>
    </w:p>
    <w:p w14:paraId="576A0509" w14:textId="72ED5517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 xml:space="preserve">Durante una llamada activa, la UI de </w:t>
      </w:r>
      <w:proofErr w:type="spellStart"/>
      <w:r w:rsidRPr="009D1E9F">
        <w:rPr>
          <w:b/>
          <w:bCs/>
        </w:rPr>
        <w:t>Mexus</w:t>
      </w:r>
      <w:proofErr w:type="spellEnd"/>
      <w:r w:rsidRPr="00043C57">
        <w:t xml:space="preserve"> debe mostrar un control (botón) que indique el estado actual: “</w:t>
      </w:r>
      <w:r w:rsidR="009D1E9F">
        <w:t>Grabar</w:t>
      </w:r>
      <w:r w:rsidR="00002480">
        <w:t>/Record</w:t>
      </w:r>
      <w:r w:rsidRPr="00043C57">
        <w:t>”</w:t>
      </w:r>
      <w:r w:rsidR="00002480">
        <w:t>,</w:t>
      </w:r>
      <w:r w:rsidRPr="00043C57">
        <w:t xml:space="preserve"> “</w:t>
      </w:r>
      <w:r w:rsidR="009D1E9F">
        <w:t>Parar</w:t>
      </w:r>
      <w:r w:rsidR="00002480">
        <w:t>/Stop</w:t>
      </w:r>
      <w:r w:rsidRPr="00043C57">
        <w:t>”.</w:t>
      </w:r>
    </w:p>
    <w:p w14:paraId="19500C81" w14:textId="215B8F50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>Al pulsar el botón “</w:t>
      </w:r>
      <w:r w:rsidR="009D1E9F">
        <w:t>Grabar</w:t>
      </w:r>
      <w:r w:rsidR="00002480">
        <w:t>/Record</w:t>
      </w:r>
      <w:r w:rsidRPr="00043C57">
        <w:t>”:</w:t>
      </w:r>
    </w:p>
    <w:p w14:paraId="2EFC695C" w14:textId="77777777" w:rsidR="00043C57" w:rsidRPr="00043C57" w:rsidRDefault="00043C57" w:rsidP="00D257BF">
      <w:pPr>
        <w:pStyle w:val="Prrafodelista"/>
        <w:numPr>
          <w:ilvl w:val="0"/>
          <w:numId w:val="161"/>
        </w:numPr>
        <w:ind w:left="1057" w:hanging="340"/>
        <w:jc w:val="both"/>
      </w:pPr>
      <w:r w:rsidRPr="00043C57">
        <w:t>se inicia la grabación si los permisos y condiciones técnicas lo permiten,</w:t>
      </w:r>
    </w:p>
    <w:p w14:paraId="2462C69D" w14:textId="08C501DA" w:rsidR="00043C57" w:rsidRPr="00043C57" w:rsidRDefault="00043C57" w:rsidP="00D257BF">
      <w:pPr>
        <w:pStyle w:val="Prrafodelista"/>
        <w:numPr>
          <w:ilvl w:val="0"/>
          <w:numId w:val="161"/>
        </w:numPr>
        <w:ind w:left="1057" w:hanging="340"/>
        <w:jc w:val="both"/>
      </w:pPr>
      <w:r w:rsidRPr="00043C57">
        <w:t>el estado visual cambia a “</w:t>
      </w:r>
      <w:r w:rsidR="00002480">
        <w:t>Parar/Stop</w:t>
      </w:r>
      <w:r w:rsidRPr="00043C57">
        <w:t>”.</w:t>
      </w:r>
    </w:p>
    <w:p w14:paraId="7C6A46DA" w14:textId="5F60D86C" w:rsidR="00043C57" w:rsidRP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>Al pulsar el botón en estado “</w:t>
      </w:r>
      <w:r w:rsidR="009D1E9F">
        <w:t>Parar</w:t>
      </w:r>
      <w:r w:rsidR="00002480">
        <w:t>/Stop</w:t>
      </w:r>
      <w:r w:rsidRPr="00043C57">
        <w:t>”:</w:t>
      </w:r>
    </w:p>
    <w:p w14:paraId="78531871" w14:textId="40726972" w:rsidR="00002480" w:rsidRDefault="00002480" w:rsidP="00D257BF">
      <w:pPr>
        <w:pStyle w:val="Prrafodelista"/>
        <w:numPr>
          <w:ilvl w:val="0"/>
          <w:numId w:val="162"/>
        </w:numPr>
        <w:ind w:left="1057" w:hanging="340"/>
        <w:jc w:val="both"/>
      </w:pPr>
      <w:r>
        <w:t>La detención debe ser inmediata,</w:t>
      </w:r>
    </w:p>
    <w:p w14:paraId="142D26E3" w14:textId="00440054" w:rsidR="00043C57" w:rsidRPr="00043C57" w:rsidRDefault="00043C57" w:rsidP="00D257BF">
      <w:pPr>
        <w:pStyle w:val="Prrafodelista"/>
        <w:numPr>
          <w:ilvl w:val="0"/>
          <w:numId w:val="162"/>
        </w:numPr>
        <w:ind w:left="1057" w:hanging="340"/>
        <w:jc w:val="both"/>
      </w:pPr>
      <w:r w:rsidRPr="00043C57">
        <w:t>se cierra el fichero de audio,</w:t>
      </w:r>
    </w:p>
    <w:p w14:paraId="23399886" w14:textId="3526F13B" w:rsidR="00043C57" w:rsidRPr="00043C57" w:rsidRDefault="00043C57" w:rsidP="00D257BF">
      <w:pPr>
        <w:pStyle w:val="Prrafodelista"/>
        <w:numPr>
          <w:ilvl w:val="0"/>
          <w:numId w:val="162"/>
        </w:numPr>
        <w:ind w:left="1057" w:hanging="340"/>
        <w:jc w:val="both"/>
      </w:pPr>
      <w:r w:rsidRPr="00043C57">
        <w:t>el estado visual vuelve a “</w:t>
      </w:r>
      <w:r w:rsidR="00002480">
        <w:t>Grabar/Record</w:t>
      </w:r>
      <w:r w:rsidRPr="00043C57">
        <w:t>”.</w:t>
      </w:r>
    </w:p>
    <w:p w14:paraId="739D2026" w14:textId="7F7FE318" w:rsidR="00043C57" w:rsidRDefault="00043C57" w:rsidP="00D257BF">
      <w:pPr>
        <w:pStyle w:val="Prrafodelista"/>
        <w:numPr>
          <w:ilvl w:val="0"/>
          <w:numId w:val="160"/>
        </w:numPr>
        <w:ind w:left="720"/>
        <w:jc w:val="both"/>
      </w:pPr>
      <w:r w:rsidRPr="00043C57">
        <w:t>En caso de error al iniciar o detener la grabación, se muestra un mensaje claro y la ap</w:t>
      </w:r>
      <w:r>
        <w:t>licación</w:t>
      </w:r>
      <w:r w:rsidRPr="00043C57">
        <w:t xml:space="preserve"> no se cierra de forma inesperada.</w:t>
      </w:r>
    </w:p>
    <w:p w14:paraId="775847A5" w14:textId="146E971E" w:rsidR="00CA7658" w:rsidRPr="00CA7658" w:rsidRDefault="00CA7658" w:rsidP="00CA7658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</w:t>
      </w:r>
      <w:r w:rsidRPr="00CA7658">
        <w:rPr>
          <w:i/>
          <w:iCs/>
          <w:highlight w:val="yellow"/>
          <w:u w:val="single"/>
        </w:rPr>
        <w:t xml:space="preserve"> </w:t>
      </w:r>
      <w:r w:rsidRPr="00CA7658">
        <w:rPr>
          <w:b/>
          <w:bCs/>
          <w:i/>
          <w:iCs/>
          <w:highlight w:val="yellow"/>
          <w:u w:val="single"/>
        </w:rPr>
        <w:t>16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</w:p>
    <w:p w14:paraId="40D684D2" w14:textId="77777777" w:rsidR="00CA7658" w:rsidRPr="00CA7658" w:rsidRDefault="00CA7658" w:rsidP="00CA7658">
      <w:pPr>
        <w:ind w:firstLine="360"/>
        <w:rPr>
          <w:b/>
          <w:bCs/>
        </w:rPr>
      </w:pPr>
      <w:r w:rsidRPr="00CA7658">
        <w:t>No es complejo, pero requiere integración real con plugin y estado:</w:t>
      </w:r>
    </w:p>
    <w:p w14:paraId="00B24B01" w14:textId="77777777" w:rsidR="00CA7658" w:rsidRPr="00CA7658" w:rsidRDefault="00CA7658" w:rsidP="00CA7658">
      <w:pPr>
        <w:pStyle w:val="Prrafodelista"/>
        <w:numPr>
          <w:ilvl w:val="0"/>
          <w:numId w:val="237"/>
        </w:numPr>
        <w:ind w:left="720"/>
        <w:jc w:val="both"/>
      </w:pPr>
      <w:r w:rsidRPr="00CA7658">
        <w:t>Desarrollo UI Angular:</w:t>
      </w:r>
    </w:p>
    <w:p w14:paraId="52F40941" w14:textId="77777777" w:rsidR="00CA7658" w:rsidRPr="00CA7658" w:rsidRDefault="00CA7658" w:rsidP="00CA7658">
      <w:pPr>
        <w:pStyle w:val="Prrafodelista"/>
        <w:numPr>
          <w:ilvl w:val="1"/>
          <w:numId w:val="237"/>
        </w:numPr>
        <w:jc w:val="both"/>
      </w:pPr>
      <w:r w:rsidRPr="00CA7658">
        <w:rPr>
          <w:i/>
          <w:iCs/>
        </w:rPr>
        <w:t>Posibilidad de integración UI de grabación del sistema o</w:t>
      </w:r>
      <w:r w:rsidRPr="00CA7658">
        <w:t>,</w:t>
      </w:r>
    </w:p>
    <w:p w14:paraId="7713DCAD" w14:textId="77777777" w:rsidR="00CA7658" w:rsidRPr="00CA7658" w:rsidRDefault="00CA7658" w:rsidP="00CA7658">
      <w:pPr>
        <w:pStyle w:val="Prrafodelista"/>
        <w:numPr>
          <w:ilvl w:val="1"/>
          <w:numId w:val="237"/>
        </w:numPr>
        <w:jc w:val="both"/>
      </w:pPr>
      <w:r w:rsidRPr="00CA7658">
        <w:rPr>
          <w:i/>
          <w:iCs/>
        </w:rPr>
        <w:t>Reubicación visual en la pantalla</w:t>
      </w:r>
      <w:r w:rsidRPr="00CA7658">
        <w:t>.</w:t>
      </w:r>
    </w:p>
    <w:p w14:paraId="5005CAE3" w14:textId="77777777" w:rsidR="00CA7658" w:rsidRPr="00CA7658" w:rsidRDefault="00CA7658" w:rsidP="00CA7658">
      <w:pPr>
        <w:pStyle w:val="Prrafodelista"/>
        <w:numPr>
          <w:ilvl w:val="0"/>
          <w:numId w:val="237"/>
        </w:numPr>
        <w:ind w:left="720"/>
        <w:jc w:val="both"/>
      </w:pPr>
      <w:proofErr w:type="spellStart"/>
      <w:r w:rsidRPr="00CA7658">
        <w:t>Binding</w:t>
      </w:r>
      <w:proofErr w:type="spellEnd"/>
      <w:r w:rsidRPr="00CA7658">
        <w:t xml:space="preserve"> con plugin </w:t>
      </w:r>
      <w:proofErr w:type="spellStart"/>
      <w:r w:rsidRPr="00CA7658">
        <w:t>Recorder</w:t>
      </w:r>
      <w:proofErr w:type="spellEnd"/>
      <w:r w:rsidRPr="00CA7658">
        <w:t>.</w:t>
      </w:r>
    </w:p>
    <w:p w14:paraId="094551FE" w14:textId="77777777" w:rsidR="00CA7658" w:rsidRPr="00CA7658" w:rsidRDefault="00CA7658" w:rsidP="00CA7658">
      <w:pPr>
        <w:pStyle w:val="Prrafodelista"/>
        <w:numPr>
          <w:ilvl w:val="0"/>
          <w:numId w:val="237"/>
        </w:numPr>
        <w:ind w:left="720"/>
        <w:jc w:val="both"/>
      </w:pPr>
      <w:r w:rsidRPr="00CA7658">
        <w:t>Gestión de estado (Grabando / No grabando).</w:t>
      </w:r>
    </w:p>
    <w:p w14:paraId="4367237D" w14:textId="77777777" w:rsidR="00CA7658" w:rsidRPr="00CA7658" w:rsidRDefault="00CA7658" w:rsidP="00CA7658">
      <w:pPr>
        <w:pStyle w:val="Prrafodelista"/>
        <w:numPr>
          <w:ilvl w:val="0"/>
          <w:numId w:val="237"/>
        </w:numPr>
        <w:ind w:left="720"/>
        <w:jc w:val="both"/>
      </w:pPr>
      <w:r w:rsidRPr="00CA7658">
        <w:t>Manejo básico de errores visuales.</w:t>
      </w:r>
    </w:p>
    <w:p w14:paraId="66C93E4F" w14:textId="77777777" w:rsidR="00CA7658" w:rsidRPr="00CA7658" w:rsidRDefault="00CA7658" w:rsidP="00CA7658">
      <w:pPr>
        <w:pStyle w:val="Prrafodelista"/>
        <w:numPr>
          <w:ilvl w:val="0"/>
          <w:numId w:val="237"/>
        </w:numPr>
        <w:ind w:left="720"/>
        <w:jc w:val="both"/>
      </w:pPr>
      <w:r w:rsidRPr="00CA7658">
        <w:t>Test manual durante llamada real/emulada.</w:t>
      </w:r>
    </w:p>
    <w:p w14:paraId="78092666" w14:textId="6244D266" w:rsidR="00E04680" w:rsidRPr="00043C57" w:rsidRDefault="006F5C72" w:rsidP="00E04680">
      <w:pPr>
        <w:pStyle w:val="Ttulo3"/>
      </w:pPr>
      <w:bookmarkStart w:id="42" w:name="_IFR_02_Persistencia_en"/>
      <w:bookmarkEnd w:id="42"/>
      <w:r>
        <w:t>IFR</w:t>
      </w:r>
      <w:r w:rsidR="00E04680" w:rsidRPr="00043C57">
        <w:t>_0</w:t>
      </w:r>
      <w:r w:rsidR="00E04680">
        <w:t>2</w:t>
      </w:r>
      <w:r w:rsidR="00E04680" w:rsidRPr="00043C57">
        <w:t xml:space="preserve"> </w:t>
      </w:r>
      <w:r w:rsidR="00E04680">
        <w:t>Persistencia en segundo plano</w:t>
      </w:r>
    </w:p>
    <w:p w14:paraId="1213061A" w14:textId="77777777" w:rsidR="00E04680" w:rsidRPr="00D02964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7EDDCE69" w14:textId="22D33E20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Descripción</w:t>
      </w:r>
      <w:r w:rsidRPr="00043C57">
        <w:br/>
      </w:r>
      <w:r w:rsidRPr="00E04680">
        <w:t>El sistema deberá continuar la grabación aunque la aplicación no esté en primer plano.</w:t>
      </w:r>
    </w:p>
    <w:p w14:paraId="1E44907A" w14:textId="77777777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Razón / objetivo</w:t>
      </w:r>
    </w:p>
    <w:p w14:paraId="47675563" w14:textId="085AFF70" w:rsidR="001F1C2A" w:rsidRDefault="00E04680" w:rsidP="00E04680">
      <w:pPr>
        <w:ind w:left="360"/>
        <w:jc w:val="both"/>
      </w:pPr>
      <w:r>
        <w:t>El sistema debe seguir grabando mientras que la llamada esté activa aunque no esté en primer plano, es decir, el usuario esté manipulando otra aplicación y la llamada siga en curso en otro plano.</w:t>
      </w:r>
    </w:p>
    <w:p w14:paraId="6243923A" w14:textId="77777777" w:rsidR="00E04680" w:rsidRPr="00043C57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Dependencias</w:t>
      </w:r>
    </w:p>
    <w:p w14:paraId="554D9E0D" w14:textId="4B021637" w:rsidR="00E04680" w:rsidRPr="00043C57" w:rsidRDefault="00A1147B" w:rsidP="00E04680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(plugin </w:t>
      </w:r>
      <w:proofErr w:type="spellStart"/>
      <w:r w:rsidRPr="00043C57">
        <w:t>Recorder</w:t>
      </w:r>
      <w:proofErr w:type="spellEnd"/>
      <w:r w:rsidRPr="00043C57">
        <w:t xml:space="preserve"> funcional)</w:t>
      </w:r>
      <w:r w:rsidR="00E04680" w:rsidRPr="00043C57">
        <w:t>.</w:t>
      </w:r>
    </w:p>
    <w:p w14:paraId="7E4E7F46" w14:textId="05D0FD8A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4B13F37A" w14:textId="024C6391" w:rsidR="00E04680" w:rsidRPr="00D257BF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577064E3" w14:textId="77777777" w:rsidR="00E04680" w:rsidRPr="005F4B7E" w:rsidRDefault="00E04680" w:rsidP="00E04680">
      <w:pPr>
        <w:pStyle w:val="Prrafodelista"/>
        <w:numPr>
          <w:ilvl w:val="0"/>
          <w:numId w:val="171"/>
        </w:numPr>
        <w:jc w:val="both"/>
      </w:pPr>
      <w:r w:rsidRPr="00D257BF">
        <w:rPr>
          <w:b/>
          <w:bCs/>
        </w:rPr>
        <w:t>Criterios de aceptación</w:t>
      </w:r>
    </w:p>
    <w:p w14:paraId="1CBC3BA9" w14:textId="77777777" w:rsidR="005F4B7E" w:rsidRDefault="00E04680" w:rsidP="00CA7658">
      <w:pPr>
        <w:pStyle w:val="Prrafodelista"/>
        <w:numPr>
          <w:ilvl w:val="0"/>
          <w:numId w:val="237"/>
        </w:numPr>
        <w:jc w:val="both"/>
      </w:pPr>
      <w:r w:rsidRPr="00E04680">
        <w:t>La grabación finalizará cuando el usuario</w:t>
      </w:r>
      <w:r>
        <w:t xml:space="preserve"> pulse el botón “Parar/Stop”</w:t>
      </w:r>
    </w:p>
    <w:p w14:paraId="3A5475D8" w14:textId="2636BB4D" w:rsidR="00E04680" w:rsidRDefault="00E04680" w:rsidP="00CA7658">
      <w:pPr>
        <w:pStyle w:val="Prrafodelista"/>
        <w:numPr>
          <w:ilvl w:val="0"/>
          <w:numId w:val="237"/>
        </w:numPr>
        <w:jc w:val="both"/>
      </w:pPr>
      <w:r w:rsidRPr="00E04680">
        <w:t>La grabación finalizará cuando finalice la llamada.</w:t>
      </w:r>
    </w:p>
    <w:p w14:paraId="3C988333" w14:textId="3A37B767" w:rsidR="00516AB2" w:rsidRPr="00CA7658" w:rsidRDefault="00516AB2" w:rsidP="00516AB2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Pr="00CA7658">
        <w:rPr>
          <w:b/>
          <w:bCs/>
          <w:i/>
          <w:iCs/>
          <w:highlight w:val="yellow"/>
          <w:u w:val="single"/>
        </w:rPr>
        <w:t>22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</w:p>
    <w:p w14:paraId="52E0EF52" w14:textId="77777777" w:rsidR="00516AB2" w:rsidRPr="00516AB2" w:rsidRDefault="00516AB2" w:rsidP="00516AB2">
      <w:pPr>
        <w:pStyle w:val="Piedepgina"/>
        <w:ind w:firstLine="360"/>
        <w:rPr>
          <w:color w:val="auto"/>
        </w:rPr>
      </w:pPr>
      <w:r w:rsidRPr="00516AB2">
        <w:rPr>
          <w:color w:val="auto"/>
        </w:rPr>
        <w:lastRenderedPageBreak/>
        <w:t>Es técnicamente delicado. No es trivial.</w:t>
      </w:r>
    </w:p>
    <w:p w14:paraId="1A49F56F" w14:textId="77777777" w:rsidR="00516AB2" w:rsidRPr="00516AB2" w:rsidRDefault="00516AB2" w:rsidP="00516AB2">
      <w:pPr>
        <w:pStyle w:val="Piedepgina"/>
        <w:numPr>
          <w:ilvl w:val="0"/>
          <w:numId w:val="240"/>
        </w:numPr>
        <w:rPr>
          <w:color w:val="auto"/>
        </w:rPr>
      </w:pPr>
      <w:r w:rsidRPr="00516AB2">
        <w:rPr>
          <w:color w:val="auto"/>
        </w:rPr>
        <w:t xml:space="preserve">Servicio </w:t>
      </w:r>
      <w:proofErr w:type="spellStart"/>
      <w:r w:rsidRPr="00516AB2">
        <w:rPr>
          <w:color w:val="auto"/>
        </w:rPr>
        <w:t>foreground</w:t>
      </w:r>
      <w:proofErr w:type="spellEnd"/>
      <w:r w:rsidRPr="00516AB2">
        <w:rPr>
          <w:color w:val="auto"/>
        </w:rPr>
        <w:t xml:space="preserve"> en el sistema.</w:t>
      </w:r>
    </w:p>
    <w:p w14:paraId="2259523B" w14:textId="77777777" w:rsidR="00516AB2" w:rsidRPr="00516AB2" w:rsidRDefault="00516AB2" w:rsidP="00516AB2">
      <w:pPr>
        <w:pStyle w:val="Piedepgina"/>
        <w:numPr>
          <w:ilvl w:val="0"/>
          <w:numId w:val="240"/>
        </w:numPr>
        <w:rPr>
          <w:color w:val="auto"/>
        </w:rPr>
      </w:pPr>
      <w:r w:rsidRPr="00516AB2">
        <w:rPr>
          <w:color w:val="auto"/>
        </w:rPr>
        <w:t xml:space="preserve">Gestión de </w:t>
      </w:r>
      <w:proofErr w:type="spellStart"/>
      <w:r w:rsidRPr="00516AB2">
        <w:rPr>
          <w:color w:val="auto"/>
        </w:rPr>
        <w:t>lifecycle</w:t>
      </w:r>
      <w:proofErr w:type="spellEnd"/>
      <w:r w:rsidRPr="00516AB2">
        <w:rPr>
          <w:color w:val="auto"/>
        </w:rPr>
        <w:t>.</w:t>
      </w:r>
    </w:p>
    <w:p w14:paraId="57B47008" w14:textId="77777777" w:rsidR="00516AB2" w:rsidRPr="00516AB2" w:rsidRDefault="00516AB2" w:rsidP="00516AB2">
      <w:pPr>
        <w:pStyle w:val="Piedepgina"/>
        <w:numPr>
          <w:ilvl w:val="0"/>
          <w:numId w:val="240"/>
        </w:numPr>
        <w:rPr>
          <w:color w:val="auto"/>
        </w:rPr>
      </w:pPr>
      <w:r w:rsidRPr="00516AB2">
        <w:rPr>
          <w:color w:val="auto"/>
        </w:rPr>
        <w:t xml:space="preserve">Evitar </w:t>
      </w:r>
      <w:proofErr w:type="spellStart"/>
      <w:r w:rsidRPr="00516AB2">
        <w:rPr>
          <w:color w:val="auto"/>
        </w:rPr>
        <w:t>kill</w:t>
      </w:r>
      <w:proofErr w:type="spellEnd"/>
      <w:r w:rsidRPr="00516AB2">
        <w:rPr>
          <w:color w:val="auto"/>
        </w:rPr>
        <w:t xml:space="preserve"> del proceso.</w:t>
      </w:r>
    </w:p>
    <w:p w14:paraId="403AD180" w14:textId="77777777" w:rsidR="00516AB2" w:rsidRPr="00516AB2" w:rsidRDefault="00516AB2" w:rsidP="00516AB2">
      <w:pPr>
        <w:pStyle w:val="Piedepgina"/>
        <w:numPr>
          <w:ilvl w:val="0"/>
          <w:numId w:val="240"/>
        </w:numPr>
        <w:rPr>
          <w:color w:val="auto"/>
        </w:rPr>
      </w:pPr>
      <w:r w:rsidRPr="00516AB2">
        <w:rPr>
          <w:color w:val="auto"/>
        </w:rPr>
        <w:t xml:space="preserve">Pruebas reales minimizando </w:t>
      </w:r>
      <w:proofErr w:type="gramStart"/>
      <w:r w:rsidRPr="00516AB2">
        <w:rPr>
          <w:color w:val="auto"/>
        </w:rPr>
        <w:t>app</w:t>
      </w:r>
      <w:proofErr w:type="gramEnd"/>
      <w:r w:rsidRPr="00516AB2">
        <w:rPr>
          <w:color w:val="auto"/>
        </w:rPr>
        <w:t>.</w:t>
      </w:r>
    </w:p>
    <w:p w14:paraId="2B83F93D" w14:textId="77777777" w:rsidR="00516AB2" w:rsidRPr="00516AB2" w:rsidRDefault="00516AB2" w:rsidP="00516AB2">
      <w:pPr>
        <w:pStyle w:val="Piedepgina"/>
        <w:numPr>
          <w:ilvl w:val="0"/>
          <w:numId w:val="240"/>
        </w:numPr>
        <w:rPr>
          <w:color w:val="auto"/>
        </w:rPr>
      </w:pPr>
      <w:r w:rsidRPr="00516AB2">
        <w:rPr>
          <w:color w:val="auto"/>
        </w:rPr>
        <w:t xml:space="preserve">Manejo </w:t>
      </w:r>
      <w:proofErr w:type="spellStart"/>
      <w:r w:rsidRPr="00516AB2">
        <w:rPr>
          <w:color w:val="auto"/>
        </w:rPr>
        <w:t>edge</w:t>
      </w:r>
      <w:proofErr w:type="spellEnd"/>
      <w:r w:rsidRPr="00516AB2">
        <w:rPr>
          <w:color w:val="auto"/>
        </w:rPr>
        <w:t xml:space="preserve"> cases (pantalla apagada, cambio </w:t>
      </w:r>
      <w:proofErr w:type="gramStart"/>
      <w:r w:rsidRPr="00516AB2">
        <w:rPr>
          <w:color w:val="auto"/>
        </w:rPr>
        <w:t>app</w:t>
      </w:r>
      <w:proofErr w:type="gramEnd"/>
      <w:r w:rsidRPr="00516AB2">
        <w:rPr>
          <w:color w:val="auto"/>
        </w:rPr>
        <w:t>).</w:t>
      </w:r>
    </w:p>
    <w:p w14:paraId="0D318DE0" w14:textId="05E70246" w:rsidR="00E04680" w:rsidRPr="00043C57" w:rsidRDefault="006F5C72" w:rsidP="00E04680">
      <w:pPr>
        <w:pStyle w:val="Ttulo3"/>
      </w:pPr>
      <w:bookmarkStart w:id="43" w:name="_IFR_03_Persistencia_automática"/>
      <w:bookmarkEnd w:id="43"/>
      <w:r>
        <w:t>IFR</w:t>
      </w:r>
      <w:r w:rsidR="00E04680" w:rsidRPr="00043C57">
        <w:t>_0</w:t>
      </w:r>
      <w:r w:rsidR="00E04680">
        <w:t>3</w:t>
      </w:r>
      <w:r w:rsidR="00E04680" w:rsidRPr="00043C57">
        <w:t xml:space="preserve"> </w:t>
      </w:r>
      <w:r w:rsidR="00E04680" w:rsidRPr="00E04680">
        <w:t>Persistencia automática tras finalizar llamada</w:t>
      </w:r>
    </w:p>
    <w:p w14:paraId="411C8EDC" w14:textId="77777777" w:rsidR="00E04680" w:rsidRPr="00D02964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7FA16882" w14:textId="74BAF7D6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Descripción</w:t>
      </w:r>
      <w:r w:rsidRPr="00043C57">
        <w:br/>
      </w:r>
      <w:r w:rsidRPr="00E04680">
        <w:t xml:space="preserve">El sistema deberá finalizar y guardar correctamente la grabación si la llamada </w:t>
      </w:r>
      <w:r>
        <w:t xml:space="preserve">finaliza o </w:t>
      </w:r>
      <w:r w:rsidRPr="00E04680">
        <w:t>el usuario det</w:t>
      </w:r>
      <w:r>
        <w:t>iene</w:t>
      </w:r>
      <w:r w:rsidRPr="00E04680">
        <w:t xml:space="preserve"> la grabación manualmente</w:t>
      </w:r>
      <w:r>
        <w:t>.</w:t>
      </w:r>
    </w:p>
    <w:p w14:paraId="21D02203" w14:textId="55670430" w:rsidR="007D0895" w:rsidRPr="007D0895" w:rsidRDefault="007D0895" w:rsidP="007D0895">
      <w:pPr>
        <w:ind w:left="360"/>
        <w:jc w:val="both"/>
        <w:rPr>
          <w:i/>
          <w:iCs/>
        </w:rPr>
      </w:pPr>
      <w:r w:rsidRPr="007D0895">
        <w:rPr>
          <w:i/>
          <w:iCs/>
        </w:rPr>
        <w:t xml:space="preserve">Posible </w:t>
      </w:r>
      <w:r w:rsidRPr="007D0895">
        <w:rPr>
          <w:b/>
          <w:bCs/>
          <w:i/>
          <w:iCs/>
        </w:rPr>
        <w:t>Spike técnico.</w:t>
      </w:r>
    </w:p>
    <w:p w14:paraId="6E333437" w14:textId="77777777" w:rsidR="00E04680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Razón / objetivo</w:t>
      </w:r>
    </w:p>
    <w:p w14:paraId="3D671EE3" w14:textId="4A36C6D3" w:rsidR="00E04680" w:rsidRPr="00043C57" w:rsidRDefault="00E04680" w:rsidP="00E04680">
      <w:pPr>
        <w:ind w:left="360"/>
        <w:jc w:val="both"/>
      </w:pPr>
      <w:r>
        <w:t>Evitar archivos corruptos.</w:t>
      </w:r>
    </w:p>
    <w:p w14:paraId="3818BC83" w14:textId="77777777" w:rsidR="00E04680" w:rsidRPr="00043C57" w:rsidRDefault="00E04680" w:rsidP="00E04680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</w:pPr>
      <w:r w:rsidRPr="00043C57">
        <w:rPr>
          <w:b/>
          <w:bCs/>
        </w:rPr>
        <w:t>Dependencias</w:t>
      </w:r>
    </w:p>
    <w:p w14:paraId="2804C376" w14:textId="59EB2747" w:rsidR="00E04680" w:rsidRPr="00043C57" w:rsidRDefault="00A1147B" w:rsidP="00E04680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(plugin </w:t>
      </w:r>
      <w:proofErr w:type="spellStart"/>
      <w:r w:rsidRPr="00043C57">
        <w:t>Recorder</w:t>
      </w:r>
      <w:proofErr w:type="spellEnd"/>
      <w:r w:rsidRPr="00043C57">
        <w:t xml:space="preserve"> funcional)</w:t>
      </w:r>
      <w:r w:rsidR="00E04680" w:rsidRPr="00043C57">
        <w:t>.</w:t>
      </w:r>
    </w:p>
    <w:p w14:paraId="0A8FEB37" w14:textId="0A81493A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654F6C09" w14:textId="2301FA75" w:rsidR="00E04680" w:rsidRPr="00D257BF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18B4A0BC" w14:textId="53F793D1" w:rsidR="00E04680" w:rsidRDefault="00E04680" w:rsidP="00E04680">
      <w:pPr>
        <w:pStyle w:val="Prrafodelista"/>
        <w:numPr>
          <w:ilvl w:val="0"/>
          <w:numId w:val="171"/>
        </w:numPr>
        <w:jc w:val="both"/>
      </w:pPr>
      <w:r w:rsidRPr="00D257BF">
        <w:rPr>
          <w:b/>
          <w:bCs/>
        </w:rPr>
        <w:t>Criterios de aceptación</w:t>
      </w:r>
    </w:p>
    <w:p w14:paraId="186D52DC" w14:textId="71372CA0" w:rsidR="00A34792" w:rsidRDefault="00A34792" w:rsidP="003125B4">
      <w:pPr>
        <w:pStyle w:val="Prrafodelista"/>
        <w:numPr>
          <w:ilvl w:val="0"/>
          <w:numId w:val="236"/>
        </w:numPr>
        <w:jc w:val="both"/>
      </w:pPr>
      <w:r>
        <w:t>E</w:t>
      </w:r>
      <w:r w:rsidR="00E04680">
        <w:t xml:space="preserve">stado de </w:t>
      </w:r>
      <w:r>
        <w:t>los ficheros</w:t>
      </w:r>
      <w:r w:rsidR="00E04680">
        <w:t xml:space="preserve"> de audio tras la grabación</w:t>
      </w:r>
      <w:r>
        <w:t xml:space="preserve"> debe ser:</w:t>
      </w:r>
    </w:p>
    <w:p w14:paraId="3F2E19CD" w14:textId="27753933" w:rsidR="00E04680" w:rsidRDefault="00A34792" w:rsidP="00A34792">
      <w:pPr>
        <w:pStyle w:val="Prrafodelista"/>
        <w:numPr>
          <w:ilvl w:val="0"/>
          <w:numId w:val="191"/>
        </w:numPr>
        <w:jc w:val="both"/>
      </w:pPr>
      <w:r>
        <w:t>no corruptos,</w:t>
      </w:r>
    </w:p>
    <w:p w14:paraId="06FD524B" w14:textId="48D49625" w:rsidR="00A34792" w:rsidRDefault="00A34792" w:rsidP="00A34792">
      <w:pPr>
        <w:pStyle w:val="Prrafodelista"/>
        <w:numPr>
          <w:ilvl w:val="0"/>
          <w:numId w:val="191"/>
        </w:numPr>
        <w:jc w:val="both"/>
      </w:pPr>
      <w:r>
        <w:t>reproducible</w:t>
      </w:r>
    </w:p>
    <w:p w14:paraId="239ABA48" w14:textId="16841C7A" w:rsidR="00D316F8" w:rsidRPr="00CA7658" w:rsidRDefault="00D316F8" w:rsidP="00D316F8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Pr="00CA7658">
        <w:rPr>
          <w:b/>
          <w:bCs/>
          <w:i/>
          <w:iCs/>
          <w:highlight w:val="yellow"/>
          <w:u w:val="single"/>
        </w:rPr>
        <w:t>8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</w:p>
    <w:p w14:paraId="11A5DE2D" w14:textId="77777777" w:rsidR="00D316F8" w:rsidRPr="00516AB2" w:rsidRDefault="00D316F8" w:rsidP="00D316F8">
      <w:pPr>
        <w:ind w:firstLine="360"/>
        <w:rPr>
          <w:b/>
          <w:bCs/>
        </w:rPr>
      </w:pPr>
      <w:r w:rsidRPr="00516AB2">
        <w:t>No es complejo, pero requiere integración real con plugin y estado:</w:t>
      </w:r>
    </w:p>
    <w:p w14:paraId="23491DAB" w14:textId="77777777" w:rsidR="00D316F8" w:rsidRPr="00516AB2" w:rsidRDefault="00D316F8" w:rsidP="00D316F8">
      <w:pPr>
        <w:pStyle w:val="Piedepgina"/>
        <w:numPr>
          <w:ilvl w:val="0"/>
          <w:numId w:val="241"/>
        </w:numPr>
        <w:rPr>
          <w:rFonts w:eastAsiaTheme="minorHAnsi"/>
          <w:color w:val="auto"/>
        </w:rPr>
      </w:pPr>
      <w:r w:rsidRPr="00516AB2">
        <w:rPr>
          <w:rFonts w:eastAsiaTheme="minorHAnsi"/>
          <w:color w:val="auto"/>
        </w:rPr>
        <w:t xml:space="preserve">Menos complejo que </w:t>
      </w:r>
      <w:hyperlink w:anchor="_IFR_02_Persistencia_en" w:history="1">
        <w:r w:rsidRPr="00516AB2">
          <w:rPr>
            <w:rStyle w:val="Hipervnculo"/>
            <w:rFonts w:eastAsiaTheme="minorHAnsi"/>
            <w:color w:val="auto"/>
          </w:rPr>
          <w:t>IFR_02</w:t>
        </w:r>
      </w:hyperlink>
      <w:r w:rsidRPr="00516AB2">
        <w:rPr>
          <w:rFonts w:eastAsiaTheme="minorHAnsi"/>
          <w:color w:val="auto"/>
        </w:rPr>
        <w:t xml:space="preserve"> pero crítico</w:t>
      </w:r>
    </w:p>
    <w:p w14:paraId="4704013D" w14:textId="77777777" w:rsidR="00D316F8" w:rsidRPr="00516AB2" w:rsidRDefault="00D316F8" w:rsidP="00D316F8">
      <w:pPr>
        <w:pStyle w:val="Piedepgina"/>
        <w:numPr>
          <w:ilvl w:val="0"/>
          <w:numId w:val="241"/>
        </w:numPr>
        <w:rPr>
          <w:rFonts w:eastAsiaTheme="minorHAnsi"/>
          <w:color w:val="auto"/>
        </w:rPr>
      </w:pPr>
      <w:r w:rsidRPr="00516AB2">
        <w:rPr>
          <w:rFonts w:eastAsiaTheme="minorHAnsi"/>
          <w:color w:val="auto"/>
        </w:rPr>
        <w:t xml:space="preserve">Escuchar evento </w:t>
      </w:r>
      <w:proofErr w:type="spellStart"/>
      <w:r w:rsidRPr="00516AB2">
        <w:rPr>
          <w:rFonts w:eastAsiaTheme="minorHAnsi"/>
          <w:color w:val="auto"/>
        </w:rPr>
        <w:t>CallState</w:t>
      </w:r>
      <w:proofErr w:type="spellEnd"/>
      <w:r w:rsidRPr="00516AB2">
        <w:rPr>
          <w:rFonts w:eastAsiaTheme="minorHAnsi"/>
          <w:color w:val="auto"/>
        </w:rPr>
        <w:t>.</w:t>
      </w:r>
    </w:p>
    <w:p w14:paraId="7FB04C03" w14:textId="77777777" w:rsidR="00D316F8" w:rsidRPr="00516AB2" w:rsidRDefault="00D316F8" w:rsidP="00D316F8">
      <w:pPr>
        <w:pStyle w:val="Piedepgina"/>
        <w:numPr>
          <w:ilvl w:val="0"/>
          <w:numId w:val="241"/>
        </w:numPr>
        <w:rPr>
          <w:rFonts w:eastAsiaTheme="minorHAnsi"/>
          <w:color w:val="auto"/>
        </w:rPr>
      </w:pPr>
      <w:r w:rsidRPr="00516AB2">
        <w:rPr>
          <w:rFonts w:eastAsiaTheme="minorHAnsi"/>
          <w:color w:val="auto"/>
        </w:rPr>
        <w:t xml:space="preserve">Forzar cierre correcto de </w:t>
      </w:r>
      <w:proofErr w:type="spellStart"/>
      <w:r w:rsidRPr="00516AB2">
        <w:rPr>
          <w:rFonts w:eastAsiaTheme="minorHAnsi"/>
          <w:color w:val="auto"/>
        </w:rPr>
        <w:t>recorder</w:t>
      </w:r>
      <w:proofErr w:type="spellEnd"/>
      <w:r w:rsidRPr="00516AB2">
        <w:rPr>
          <w:rFonts w:eastAsiaTheme="minorHAnsi"/>
          <w:color w:val="auto"/>
        </w:rPr>
        <w:t>.</w:t>
      </w:r>
    </w:p>
    <w:p w14:paraId="2960FA8A" w14:textId="77777777" w:rsidR="00D316F8" w:rsidRPr="00516AB2" w:rsidRDefault="00D316F8" w:rsidP="00D316F8">
      <w:pPr>
        <w:pStyle w:val="Piedepgina"/>
        <w:numPr>
          <w:ilvl w:val="0"/>
          <w:numId w:val="241"/>
        </w:numPr>
        <w:rPr>
          <w:rFonts w:eastAsiaTheme="minorHAnsi"/>
          <w:color w:val="auto"/>
        </w:rPr>
      </w:pPr>
      <w:r w:rsidRPr="00516AB2">
        <w:rPr>
          <w:rFonts w:eastAsiaTheme="minorHAnsi"/>
          <w:color w:val="auto"/>
        </w:rPr>
        <w:t>Validar fichero no corrupto.</w:t>
      </w:r>
    </w:p>
    <w:p w14:paraId="087845E5" w14:textId="77777777" w:rsidR="00D316F8" w:rsidRPr="00516AB2" w:rsidRDefault="00D316F8" w:rsidP="00D316F8">
      <w:pPr>
        <w:pStyle w:val="Piedepgina"/>
        <w:numPr>
          <w:ilvl w:val="0"/>
          <w:numId w:val="241"/>
        </w:numPr>
        <w:rPr>
          <w:rStyle w:val="Textodelmarcadordeposicin"/>
          <w:color w:val="auto"/>
          <w:sz w:val="22"/>
          <w:szCs w:val="28"/>
        </w:rPr>
      </w:pPr>
      <w:r w:rsidRPr="00516AB2">
        <w:rPr>
          <w:rFonts w:eastAsiaTheme="minorHAnsi"/>
          <w:color w:val="auto"/>
        </w:rPr>
        <w:t xml:space="preserve">Posible </w:t>
      </w:r>
      <w:proofErr w:type="spellStart"/>
      <w:r w:rsidRPr="00516AB2">
        <w:rPr>
          <w:rFonts w:eastAsiaTheme="minorHAnsi"/>
          <w:color w:val="auto"/>
        </w:rPr>
        <w:t>mini-spike</w:t>
      </w:r>
      <w:proofErr w:type="spellEnd"/>
      <w:r w:rsidRPr="00516AB2">
        <w:rPr>
          <w:rFonts w:eastAsiaTheme="minorHAnsi"/>
          <w:color w:val="auto"/>
        </w:rPr>
        <w:t xml:space="preserve"> técnico</w:t>
      </w:r>
    </w:p>
    <w:p w14:paraId="03B73703" w14:textId="77777777" w:rsidR="00482323" w:rsidRPr="00043C57" w:rsidRDefault="00482323" w:rsidP="00482323">
      <w:pPr>
        <w:jc w:val="both"/>
      </w:pPr>
    </w:p>
    <w:p w14:paraId="77193AD7" w14:textId="0710D6EB" w:rsidR="00EC1B91" w:rsidRDefault="00EC1B91" w:rsidP="00EC1B91">
      <w:pPr>
        <w:rPr>
          <w:u w:val="single"/>
        </w:rPr>
      </w:pPr>
    </w:p>
    <w:p w14:paraId="4B014C9A" w14:textId="77777777" w:rsidR="00AC007D" w:rsidRDefault="00AC007D" w:rsidP="00AC007D">
      <w:pPr>
        <w:jc w:val="both"/>
      </w:pPr>
    </w:p>
    <w:p w14:paraId="4E529A3D" w14:textId="77777777" w:rsidR="008C5381" w:rsidRDefault="008C5381" w:rsidP="008C5381">
      <w:pPr>
        <w:pStyle w:val="Ttulo2"/>
      </w:pPr>
      <w:bookmarkStart w:id="44" w:name="_Almacenamiento_y_gestión"/>
      <w:bookmarkEnd w:id="44"/>
      <w:r w:rsidRPr="008C5381">
        <w:t>Almacenamiento y gestión de grabaciones</w:t>
      </w:r>
    </w:p>
    <w:p w14:paraId="4620A59D" w14:textId="6C1E4D6B" w:rsidR="006D10E3" w:rsidRPr="006D10E3" w:rsidRDefault="006D10E3" w:rsidP="006D10E3">
      <w:pPr>
        <w:pStyle w:val="Ttulo3"/>
      </w:pPr>
      <w:bookmarkStart w:id="45" w:name="_IRF_04_Plugins_separados"/>
      <w:bookmarkEnd w:id="45"/>
      <w:r w:rsidRPr="006D10E3">
        <w:t>IF</w:t>
      </w:r>
      <w:r w:rsidR="00082B6F">
        <w:t>R</w:t>
      </w:r>
      <w:r w:rsidRPr="006D10E3">
        <w:t>_</w:t>
      </w:r>
      <w:r>
        <w:t>04</w:t>
      </w:r>
      <w:r w:rsidRPr="006D10E3">
        <w:t xml:space="preserve"> </w:t>
      </w:r>
      <w:proofErr w:type="spellStart"/>
      <w:r w:rsidRPr="006D10E3">
        <w:t>Plugins</w:t>
      </w:r>
      <w:proofErr w:type="spellEnd"/>
      <w:r w:rsidRPr="006D10E3">
        <w:t xml:space="preserve"> separados para estado de llamada y grabación</w:t>
      </w:r>
    </w:p>
    <w:p w14:paraId="6D7E4343" w14:textId="77777777" w:rsidR="006D10E3" w:rsidRDefault="006D10E3" w:rsidP="006D10E3">
      <w:pPr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 w:rsidRPr="006D10E3">
        <w:rPr>
          <w:b/>
          <w:bCs/>
        </w:rPr>
        <w:t>Descripción</w:t>
      </w:r>
      <w:r w:rsidRPr="006D10E3">
        <w:br/>
        <w:t xml:space="preserve">La integración nativa debe realizarse mediante al menos dos </w:t>
      </w:r>
      <w:proofErr w:type="spellStart"/>
      <w:r w:rsidRPr="006D10E3">
        <w:t>plugins</w:t>
      </w:r>
      <w:proofErr w:type="spellEnd"/>
      <w:r w:rsidRPr="006D10E3">
        <w:t xml:space="preserve"> de Capacitor separados:</w:t>
      </w:r>
    </w:p>
    <w:p w14:paraId="1FE74945" w14:textId="460A5E28" w:rsidR="006D10E3" w:rsidRDefault="006D10E3" w:rsidP="006D10E3">
      <w:pPr>
        <w:pStyle w:val="Prrafodelista"/>
        <w:numPr>
          <w:ilvl w:val="0"/>
          <w:numId w:val="170"/>
        </w:numPr>
        <w:jc w:val="both"/>
      </w:pPr>
      <w:proofErr w:type="spellStart"/>
      <w:r w:rsidRPr="006D10E3">
        <w:rPr>
          <w:i/>
          <w:iCs/>
        </w:rPr>
        <w:t>CallState</w:t>
      </w:r>
      <w:proofErr w:type="spellEnd"/>
      <w:r w:rsidRPr="006D10E3">
        <w:t>: detección y notificación de estado de llamadas.</w:t>
      </w:r>
    </w:p>
    <w:p w14:paraId="06F28D26" w14:textId="77777777" w:rsidR="006D10E3" w:rsidRPr="006D10E3" w:rsidRDefault="006D10E3" w:rsidP="006D10E3">
      <w:pPr>
        <w:pStyle w:val="Prrafodelista"/>
        <w:numPr>
          <w:ilvl w:val="0"/>
          <w:numId w:val="170"/>
        </w:numPr>
        <w:jc w:val="both"/>
      </w:pPr>
      <w:proofErr w:type="spellStart"/>
      <w:r w:rsidRPr="006D10E3">
        <w:rPr>
          <w:i/>
          <w:iCs/>
        </w:rPr>
        <w:t>Recorder</w:t>
      </w:r>
      <w:proofErr w:type="spellEnd"/>
      <w:r w:rsidRPr="006D10E3">
        <w:t>: inicio/parada de grabación y gestión de ficheros de audio.</w:t>
      </w:r>
    </w:p>
    <w:p w14:paraId="221D9D4F" w14:textId="77777777" w:rsidR="006D10E3" w:rsidRPr="006D10E3" w:rsidRDefault="006D10E3" w:rsidP="006D10E3">
      <w:pPr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 w:rsidRPr="006D10E3">
        <w:rPr>
          <w:b/>
          <w:bCs/>
        </w:rPr>
        <w:t>Razón / objetivo</w:t>
      </w:r>
      <w:r w:rsidRPr="006D10E3">
        <w:br/>
        <w:t>Favorecer la separación de responsabilidades y la mantenibilidad del código nativo.</w:t>
      </w:r>
    </w:p>
    <w:p w14:paraId="6528A382" w14:textId="77777777" w:rsidR="006D10E3" w:rsidRPr="006D10E3" w:rsidRDefault="006D10E3" w:rsidP="006D10E3">
      <w:pPr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 w:rsidRPr="006D10E3">
        <w:rPr>
          <w:b/>
          <w:bCs/>
        </w:rPr>
        <w:t>Dependencias</w:t>
      </w:r>
    </w:p>
    <w:p w14:paraId="4EE1805F" w14:textId="6906298E" w:rsidR="006D10E3" w:rsidRPr="006D10E3" w:rsidRDefault="006D10E3" w:rsidP="006D10E3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 w:rsidRPr="007B7885">
          <w:rPr>
            <w:rStyle w:val="Hipervnculo"/>
            <w:i/>
            <w:iCs/>
          </w:rPr>
          <w:t>IF</w:t>
        </w:r>
        <w:r w:rsidR="009D62C9" w:rsidRPr="007B7885">
          <w:rPr>
            <w:rStyle w:val="Hipervnculo"/>
            <w:i/>
            <w:iCs/>
          </w:rPr>
          <w:t>R</w:t>
        </w:r>
        <w:r w:rsidRPr="007B7885">
          <w:rPr>
            <w:rStyle w:val="Hipervnculo"/>
            <w:i/>
            <w:iCs/>
          </w:rPr>
          <w:t>_1</w:t>
        </w:r>
        <w:r w:rsidR="009D62C9" w:rsidRPr="007B7885">
          <w:rPr>
            <w:rStyle w:val="Hipervnculo"/>
            <w:i/>
            <w:iCs/>
          </w:rPr>
          <w:t>3</w:t>
        </w:r>
      </w:hyperlink>
      <w:r w:rsidRPr="006D10E3">
        <w:t xml:space="preserve"> (</w:t>
      </w:r>
      <w:proofErr w:type="spellStart"/>
      <w:r w:rsidRPr="006D10E3">
        <w:t>logging</w:t>
      </w:r>
      <w:proofErr w:type="spellEnd"/>
      <w:r w:rsidRPr="006D10E3">
        <w:t xml:space="preserve"> básico para depurar </w:t>
      </w:r>
      <w:proofErr w:type="spellStart"/>
      <w:r w:rsidRPr="006D10E3">
        <w:t>plugins</w:t>
      </w:r>
      <w:proofErr w:type="spellEnd"/>
      <w:r w:rsidRPr="006D10E3">
        <w:t>).</w:t>
      </w:r>
    </w:p>
    <w:p w14:paraId="3C068FAF" w14:textId="77777777" w:rsidR="006D10E3" w:rsidRPr="006D10E3" w:rsidRDefault="006D10E3" w:rsidP="006D10E3">
      <w:pPr>
        <w:numPr>
          <w:ilvl w:val="0"/>
          <w:numId w:val="192"/>
        </w:numPr>
        <w:tabs>
          <w:tab w:val="clear" w:pos="720"/>
          <w:tab w:val="num" w:pos="360"/>
        </w:tabs>
        <w:ind w:left="360"/>
      </w:pPr>
      <w:r w:rsidRPr="006D10E3">
        <w:rPr>
          <w:b/>
          <w:bCs/>
        </w:rPr>
        <w:t>Criterios de aceptación</w:t>
      </w:r>
    </w:p>
    <w:p w14:paraId="62C2F7E0" w14:textId="77777777" w:rsidR="006D10E3" w:rsidRPr="006D10E3" w:rsidRDefault="006D10E3" w:rsidP="003125B4">
      <w:pPr>
        <w:pStyle w:val="Prrafodelista"/>
        <w:numPr>
          <w:ilvl w:val="0"/>
          <w:numId w:val="236"/>
        </w:numPr>
        <w:jc w:val="both"/>
      </w:pPr>
      <w:r w:rsidRPr="006D10E3">
        <w:t>Debe existir un plugin nativo para </w:t>
      </w:r>
      <w:proofErr w:type="spellStart"/>
      <w:r w:rsidRPr="006D10E3">
        <w:t>CallState</w:t>
      </w:r>
      <w:proofErr w:type="spellEnd"/>
      <w:r w:rsidRPr="006D10E3">
        <w:t> que:</w:t>
      </w:r>
    </w:p>
    <w:p w14:paraId="6CAC3B44" w14:textId="77777777" w:rsidR="006D10E3" w:rsidRPr="006D10E3" w:rsidRDefault="006D10E3" w:rsidP="006D10E3">
      <w:pPr>
        <w:pStyle w:val="Prrafodelista"/>
        <w:numPr>
          <w:ilvl w:val="0"/>
          <w:numId w:val="194"/>
        </w:numPr>
        <w:jc w:val="both"/>
      </w:pPr>
      <w:r w:rsidRPr="006D10E3">
        <w:t>escuche los cambios de estado de llamada,</w:t>
      </w:r>
    </w:p>
    <w:p w14:paraId="266A9950" w14:textId="77777777" w:rsidR="006D10E3" w:rsidRPr="006D10E3" w:rsidRDefault="006D10E3" w:rsidP="006D10E3">
      <w:pPr>
        <w:pStyle w:val="Prrafodelista"/>
        <w:numPr>
          <w:ilvl w:val="0"/>
          <w:numId w:val="194"/>
        </w:numPr>
        <w:jc w:val="both"/>
      </w:pPr>
      <w:r w:rsidRPr="006D10E3">
        <w:t>emita eventos hacia la capa Angular.</w:t>
      </w:r>
    </w:p>
    <w:p w14:paraId="62886468" w14:textId="77777777" w:rsidR="006D10E3" w:rsidRPr="006D10E3" w:rsidRDefault="006D10E3" w:rsidP="006D10E3">
      <w:pPr>
        <w:pStyle w:val="Prrafodelista"/>
        <w:numPr>
          <w:ilvl w:val="0"/>
          <w:numId w:val="195"/>
        </w:numPr>
        <w:jc w:val="both"/>
      </w:pPr>
      <w:r w:rsidRPr="006D10E3">
        <w:t>Debe existir un plugin nativo para </w:t>
      </w:r>
      <w:proofErr w:type="spellStart"/>
      <w:r w:rsidRPr="006D10E3">
        <w:t>Recorder</w:t>
      </w:r>
      <w:proofErr w:type="spellEnd"/>
      <w:r w:rsidRPr="006D10E3">
        <w:t> que:</w:t>
      </w:r>
    </w:p>
    <w:p w14:paraId="2580DB86" w14:textId="77777777" w:rsidR="006D10E3" w:rsidRPr="006D10E3" w:rsidRDefault="006D10E3" w:rsidP="006D10E3">
      <w:pPr>
        <w:pStyle w:val="Prrafodelista"/>
        <w:numPr>
          <w:ilvl w:val="0"/>
          <w:numId w:val="196"/>
        </w:numPr>
        <w:jc w:val="both"/>
      </w:pPr>
      <w:r w:rsidRPr="006D10E3">
        <w:t>exponga métodos para iniciar y detener la grabación,</w:t>
      </w:r>
    </w:p>
    <w:p w14:paraId="5B72732D" w14:textId="77777777" w:rsidR="006D10E3" w:rsidRDefault="006D10E3" w:rsidP="006D10E3">
      <w:pPr>
        <w:pStyle w:val="Prrafodelista"/>
        <w:numPr>
          <w:ilvl w:val="0"/>
          <w:numId w:val="196"/>
        </w:numPr>
        <w:jc w:val="both"/>
      </w:pPr>
      <w:r w:rsidRPr="006D10E3">
        <w:t>devuelva información básica (ruta del fichero, duración aproximada, estado).</w:t>
      </w:r>
    </w:p>
    <w:p w14:paraId="50B97AD6" w14:textId="723AD9EA" w:rsidR="006D10E3" w:rsidRDefault="006D10E3" w:rsidP="00C6168D">
      <w:pPr>
        <w:pStyle w:val="Prrafodelista"/>
        <w:numPr>
          <w:ilvl w:val="0"/>
          <w:numId w:val="195"/>
        </w:numPr>
        <w:jc w:val="both"/>
      </w:pPr>
      <w:r w:rsidRPr="006D10E3">
        <w:lastRenderedPageBreak/>
        <w:t xml:space="preserve">La capa Angular no debe acceder directamente a </w:t>
      </w:r>
      <w:proofErr w:type="spellStart"/>
      <w:r w:rsidRPr="006D10E3">
        <w:t>APIs</w:t>
      </w:r>
      <w:proofErr w:type="spellEnd"/>
      <w:r w:rsidRPr="006D10E3">
        <w:t xml:space="preserve"> nativas de llamadas o grabación, sino únicamente a través de estos </w:t>
      </w:r>
      <w:proofErr w:type="spellStart"/>
      <w:r w:rsidRPr="006D10E3">
        <w:t>plugins</w:t>
      </w:r>
      <w:proofErr w:type="spellEnd"/>
      <w:r w:rsidRPr="006D10E3">
        <w:t>.</w:t>
      </w:r>
    </w:p>
    <w:p w14:paraId="5331F620" w14:textId="297557E4" w:rsidR="00D316F8" w:rsidRPr="0081672E" w:rsidRDefault="00D316F8" w:rsidP="00D316F8">
      <w:pPr>
        <w:pStyle w:val="Prrafodelista"/>
        <w:numPr>
          <w:ilvl w:val="0"/>
          <w:numId w:val="242"/>
        </w:numPr>
        <w:jc w:val="both"/>
        <w:rPr>
          <w:b/>
          <w:bCs/>
        </w:rPr>
      </w:pPr>
      <w:r w:rsidRPr="00DB73AE">
        <w:rPr>
          <w:u w:val="single"/>
        </w:rPr>
        <w:t xml:space="preserve">Estimación </w:t>
      </w:r>
      <w:r>
        <w:rPr>
          <w:b/>
          <w:bCs/>
          <w:u w:val="single"/>
        </w:rPr>
        <w:t>24</w:t>
      </w:r>
      <w:r w:rsidRPr="0081672E">
        <w:rPr>
          <w:b/>
          <w:bCs/>
          <w:u w:val="single"/>
        </w:rPr>
        <w:t xml:space="preserve"> horas</w:t>
      </w:r>
    </w:p>
    <w:p w14:paraId="588CA389" w14:textId="77777777" w:rsidR="00D316F8" w:rsidRPr="00482323" w:rsidRDefault="00D316F8" w:rsidP="00D316F8">
      <w:pPr>
        <w:ind w:firstLine="360"/>
      </w:pPr>
      <w:r w:rsidRPr="00482323">
        <w:t>Este es el núcleo arquitectónico del sistema</w:t>
      </w:r>
      <w:r w:rsidR="00482323" w:rsidRPr="00482323">
        <w:t>.</w:t>
      </w:r>
    </w:p>
    <w:p w14:paraId="266A9B4F" w14:textId="77777777" w:rsidR="00D316F8" w:rsidRPr="00482323" w:rsidRDefault="00482323" w:rsidP="00D316F8">
      <w:pPr>
        <w:numPr>
          <w:ilvl w:val="0"/>
          <w:numId w:val="238"/>
        </w:numPr>
      </w:pPr>
      <w:r w:rsidRPr="00482323">
        <w:t xml:space="preserve">Crear 2 </w:t>
      </w:r>
      <w:proofErr w:type="spellStart"/>
      <w:r w:rsidRPr="00482323">
        <w:t>plugins</w:t>
      </w:r>
      <w:proofErr w:type="spellEnd"/>
      <w:r w:rsidRPr="00482323">
        <w:t xml:space="preserve"> Capacitor desde cero.</w:t>
      </w:r>
    </w:p>
    <w:p w14:paraId="62D4E5B0" w14:textId="77777777" w:rsidR="00D316F8" w:rsidRPr="00482323" w:rsidRDefault="00482323" w:rsidP="00D316F8">
      <w:pPr>
        <w:numPr>
          <w:ilvl w:val="0"/>
          <w:numId w:val="238"/>
        </w:numPr>
      </w:pPr>
      <w:r w:rsidRPr="00482323">
        <w:t>Código Java nativo.</w:t>
      </w:r>
    </w:p>
    <w:p w14:paraId="1C7C6F6D" w14:textId="77777777" w:rsidR="00D316F8" w:rsidRPr="00482323" w:rsidRDefault="00482323" w:rsidP="00D316F8">
      <w:pPr>
        <w:numPr>
          <w:ilvl w:val="0"/>
          <w:numId w:val="238"/>
        </w:numPr>
      </w:pPr>
      <w:r w:rsidRPr="00482323">
        <w:t>Exposición de métodos.</w:t>
      </w:r>
    </w:p>
    <w:p w14:paraId="6CCB5DF2" w14:textId="77777777" w:rsidR="00D316F8" w:rsidRPr="00482323" w:rsidRDefault="00482323" w:rsidP="00D316F8">
      <w:pPr>
        <w:numPr>
          <w:ilvl w:val="0"/>
          <w:numId w:val="238"/>
        </w:numPr>
      </w:pPr>
      <w:r w:rsidRPr="00482323">
        <w:t>Emisión de eventos.</w:t>
      </w:r>
    </w:p>
    <w:p w14:paraId="50DFF357" w14:textId="77777777" w:rsidR="00D316F8" w:rsidRPr="00482323" w:rsidRDefault="00482323" w:rsidP="00D316F8">
      <w:pPr>
        <w:numPr>
          <w:ilvl w:val="0"/>
          <w:numId w:val="238"/>
        </w:numPr>
      </w:pPr>
      <w:r w:rsidRPr="00482323">
        <w:t>Comunicación Angular ↔ Native.</w:t>
      </w:r>
    </w:p>
    <w:p w14:paraId="3A873622" w14:textId="77777777" w:rsidR="00482323" w:rsidRPr="00482323" w:rsidRDefault="00482323" w:rsidP="00D316F8">
      <w:pPr>
        <w:numPr>
          <w:ilvl w:val="0"/>
          <w:numId w:val="238"/>
        </w:numPr>
      </w:pPr>
      <w:r w:rsidRPr="00482323">
        <w:t>Pruebas de integración.</w:t>
      </w:r>
    </w:p>
    <w:p w14:paraId="0673B721" w14:textId="6C187C5A" w:rsidR="00C24111" w:rsidRPr="005D00BE" w:rsidRDefault="006F5C72" w:rsidP="00C24111">
      <w:pPr>
        <w:pStyle w:val="Ttulo3"/>
      </w:pPr>
      <w:bookmarkStart w:id="46" w:name="_IFR_05_Almacenamiento_local"/>
      <w:bookmarkEnd w:id="46"/>
      <w:r>
        <w:t>IFR</w:t>
      </w:r>
      <w:r w:rsidR="00C24111" w:rsidRPr="005D00BE">
        <w:t>_0</w:t>
      </w:r>
      <w:r w:rsidR="00C6168D">
        <w:t>5</w:t>
      </w:r>
      <w:r w:rsidR="00C24111" w:rsidRPr="005D00BE">
        <w:t xml:space="preserve"> </w:t>
      </w:r>
      <w:r w:rsidR="00AA01C4" w:rsidRPr="00AA01C4">
        <w:t>Almacenamiento local de grabaciones</w:t>
      </w:r>
    </w:p>
    <w:p w14:paraId="20452DBB" w14:textId="77777777" w:rsidR="00C24111" w:rsidRPr="00D02964" w:rsidRDefault="00C24111" w:rsidP="00C24111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1F8516E0" w14:textId="77777777" w:rsidR="00AA01C4" w:rsidRDefault="00C24111" w:rsidP="00AA01C4">
      <w:pPr>
        <w:numPr>
          <w:ilvl w:val="0"/>
          <w:numId w:val="172"/>
        </w:numPr>
        <w:jc w:val="both"/>
      </w:pPr>
      <w:r w:rsidRPr="005D00BE">
        <w:rPr>
          <w:b/>
          <w:bCs/>
        </w:rPr>
        <w:t>Descripción</w:t>
      </w:r>
      <w:r w:rsidRPr="005D00BE">
        <w:br/>
      </w:r>
      <w:r w:rsidR="00AA01C4" w:rsidRPr="00AA01C4">
        <w:t>Las grabaciones deberán almacenarse única y exclusivamente en el dispositivo del usuario, de forma local.</w:t>
      </w:r>
    </w:p>
    <w:p w14:paraId="36662919" w14:textId="23AC2E9E" w:rsidR="00C24111" w:rsidRPr="005D00BE" w:rsidRDefault="00C24111" w:rsidP="00AA01C4">
      <w:pPr>
        <w:numPr>
          <w:ilvl w:val="0"/>
          <w:numId w:val="172"/>
        </w:numPr>
        <w:jc w:val="both"/>
      </w:pPr>
      <w:r w:rsidRPr="005D00BE">
        <w:rPr>
          <w:b/>
          <w:bCs/>
        </w:rPr>
        <w:t>Razón / objetivo</w:t>
      </w:r>
    </w:p>
    <w:p w14:paraId="08436FC3" w14:textId="19ADD4D5" w:rsidR="00C24111" w:rsidRPr="005D00BE" w:rsidRDefault="00AA01C4" w:rsidP="00C24111">
      <w:pPr>
        <w:ind w:left="360"/>
        <w:jc w:val="both"/>
      </w:pPr>
      <w:r>
        <w:t>Registrar en fichero de audio las llamadas de entrada o salida.</w:t>
      </w:r>
    </w:p>
    <w:p w14:paraId="1E2350DA" w14:textId="77777777" w:rsidR="00C24111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Dependencias</w:t>
      </w:r>
    </w:p>
    <w:p w14:paraId="72E0F4B7" w14:textId="247844AE" w:rsidR="00AA01C4" w:rsidRPr="00043C57" w:rsidRDefault="00A1147B" w:rsidP="00AA01C4">
      <w:pPr>
        <w:pStyle w:val="Prrafodelista"/>
        <w:numPr>
          <w:ilvl w:val="0"/>
          <w:numId w:val="170"/>
        </w:numPr>
        <w:jc w:val="both"/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(plugin </w:t>
      </w:r>
      <w:proofErr w:type="spellStart"/>
      <w:r w:rsidRPr="00043C57">
        <w:t>Recorder</w:t>
      </w:r>
      <w:proofErr w:type="spellEnd"/>
      <w:r w:rsidRPr="00043C57">
        <w:t xml:space="preserve"> funcional)</w:t>
      </w:r>
      <w:r w:rsidR="00AA01C4" w:rsidRPr="00043C57">
        <w:t>.</w:t>
      </w:r>
    </w:p>
    <w:p w14:paraId="22EC3D78" w14:textId="46B68216" w:rsidR="007414B7" w:rsidRPr="00DF0DAA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45FC15E6" w14:textId="6B961644" w:rsidR="00AA01C4" w:rsidRPr="00AA01C4" w:rsidRDefault="00AB29DF" w:rsidP="007414B7">
      <w:pPr>
        <w:pStyle w:val="Prrafodelista"/>
        <w:numPr>
          <w:ilvl w:val="0"/>
          <w:numId w:val="170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294C867D" w14:textId="6C010DD8" w:rsidR="00AA01C4" w:rsidRDefault="00C24111" w:rsidP="00AA01C4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Criterios de aceptación</w:t>
      </w:r>
    </w:p>
    <w:p w14:paraId="157E597B" w14:textId="2B3B74FD" w:rsidR="00AA01C4" w:rsidRDefault="00AA01C4" w:rsidP="00AA01C4">
      <w:pPr>
        <w:pStyle w:val="Prrafodelista"/>
        <w:numPr>
          <w:ilvl w:val="0"/>
          <w:numId w:val="170"/>
        </w:numPr>
        <w:jc w:val="both"/>
      </w:pPr>
      <w:r w:rsidRPr="005D00BE">
        <w:t>Permitir identificar fácilmente cada grabación sin necesidad de nombres manuales.</w:t>
      </w:r>
    </w:p>
    <w:p w14:paraId="756D75E2" w14:textId="3E545365" w:rsidR="00AA01C4" w:rsidRDefault="00AA01C4" w:rsidP="00AA01C4">
      <w:pPr>
        <w:pStyle w:val="Prrafodelista"/>
        <w:numPr>
          <w:ilvl w:val="0"/>
          <w:numId w:val="170"/>
        </w:numPr>
        <w:jc w:val="both"/>
      </w:pPr>
      <w:r w:rsidRPr="00AA01C4">
        <w:t xml:space="preserve">Ruta </w:t>
      </w:r>
      <w:r>
        <w:t xml:space="preserve">de almacenamiento definida por defecto y </w:t>
      </w:r>
      <w:r w:rsidRPr="00AA01C4">
        <w:t>controlada por la aplicación.</w:t>
      </w:r>
    </w:p>
    <w:p w14:paraId="7AAEEDEC" w14:textId="23EA7FA1" w:rsidR="00AA01C4" w:rsidRDefault="00AA01C4" w:rsidP="00AA01C4">
      <w:pPr>
        <w:pStyle w:val="Prrafodelista"/>
        <w:numPr>
          <w:ilvl w:val="0"/>
          <w:numId w:val="170"/>
        </w:numPr>
        <w:jc w:val="both"/>
      </w:pPr>
      <w:r w:rsidRPr="00AA01C4">
        <w:t>Sin envío externo de datos.</w:t>
      </w:r>
    </w:p>
    <w:p w14:paraId="4F5CB8E2" w14:textId="31593D7D" w:rsidR="006E1C75" w:rsidRPr="00CA7658" w:rsidRDefault="006E1C75" w:rsidP="006E1C75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Pr="00CA7658">
        <w:rPr>
          <w:b/>
          <w:bCs/>
          <w:i/>
          <w:iCs/>
          <w:highlight w:val="yellow"/>
          <w:u w:val="single"/>
        </w:rPr>
        <w:t>8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</w:p>
    <w:p w14:paraId="332D9AF5" w14:textId="77777777" w:rsidR="006E1C75" w:rsidRPr="00482323" w:rsidRDefault="006E1C75" w:rsidP="006E1C75">
      <w:pPr>
        <w:ind w:firstLine="360"/>
        <w:rPr>
          <w:color w:val="3B3838" w:themeColor="background2" w:themeShade="40"/>
        </w:rPr>
      </w:pPr>
      <w:r w:rsidRPr="00482323">
        <w:rPr>
          <w:color w:val="3B3838" w:themeColor="background2" w:themeShade="40"/>
        </w:rPr>
        <w:t>No es trivial pero es contenido.</w:t>
      </w:r>
    </w:p>
    <w:p w14:paraId="26A9F853" w14:textId="77777777" w:rsidR="006E1C75" w:rsidRDefault="006E1C75" w:rsidP="006E1C75">
      <w:pPr>
        <w:numPr>
          <w:ilvl w:val="0"/>
          <w:numId w:val="238"/>
        </w:numPr>
        <w:rPr>
          <w:color w:val="3B3838" w:themeColor="background2" w:themeShade="40"/>
        </w:rPr>
      </w:pPr>
      <w:r w:rsidRPr="006E1C75">
        <w:rPr>
          <w:color w:val="3B3838" w:themeColor="background2" w:themeShade="40"/>
        </w:rPr>
        <w:t>Definir directorio seguro.</w:t>
      </w:r>
    </w:p>
    <w:p w14:paraId="5A747FC1" w14:textId="77777777" w:rsidR="006E1C75" w:rsidRDefault="006E1C75" w:rsidP="006E1C75">
      <w:pPr>
        <w:numPr>
          <w:ilvl w:val="0"/>
          <w:numId w:val="238"/>
        </w:numPr>
        <w:rPr>
          <w:color w:val="3B3838" w:themeColor="background2" w:themeShade="40"/>
        </w:rPr>
      </w:pPr>
      <w:r w:rsidRPr="006E1C75">
        <w:rPr>
          <w:color w:val="3B3838" w:themeColor="background2" w:themeShade="40"/>
        </w:rPr>
        <w:t>Manejar permisos almacenamiento.</w:t>
      </w:r>
    </w:p>
    <w:p w14:paraId="77FAF3AF" w14:textId="77777777" w:rsidR="006E1C75" w:rsidRDefault="006E1C75" w:rsidP="006E1C75">
      <w:pPr>
        <w:numPr>
          <w:ilvl w:val="0"/>
          <w:numId w:val="238"/>
        </w:numPr>
        <w:rPr>
          <w:color w:val="3B3838" w:themeColor="background2" w:themeShade="40"/>
        </w:rPr>
      </w:pPr>
      <w:r w:rsidRPr="006E1C75">
        <w:rPr>
          <w:color w:val="3B3838" w:themeColor="background2" w:themeShade="40"/>
        </w:rPr>
        <w:t>Generar nombres automáticos.</w:t>
      </w:r>
    </w:p>
    <w:p w14:paraId="784EE259" w14:textId="6E741FF5" w:rsidR="006E1C75" w:rsidRPr="006E1C75" w:rsidRDefault="006E1C75" w:rsidP="006E1C75">
      <w:pPr>
        <w:numPr>
          <w:ilvl w:val="0"/>
          <w:numId w:val="238"/>
        </w:numPr>
        <w:rPr>
          <w:color w:val="3B3838" w:themeColor="background2" w:themeShade="40"/>
        </w:rPr>
      </w:pPr>
      <w:r w:rsidRPr="006E1C75">
        <w:rPr>
          <w:color w:val="3B3838" w:themeColor="background2" w:themeShade="40"/>
        </w:rPr>
        <w:t>Validar accesibilidad posterior.</w:t>
      </w:r>
    </w:p>
    <w:p w14:paraId="7DB97099" w14:textId="4256001B" w:rsidR="00C24111" w:rsidRPr="005D00BE" w:rsidRDefault="006F5C72" w:rsidP="006E1C75">
      <w:pPr>
        <w:pStyle w:val="Ttulo3"/>
      </w:pPr>
      <w:r>
        <w:t>IFR</w:t>
      </w:r>
      <w:r w:rsidR="00C24111" w:rsidRPr="005D00BE">
        <w:t>_0</w:t>
      </w:r>
      <w:r w:rsidR="00C6168D">
        <w:t>6</w:t>
      </w:r>
      <w:r w:rsidR="00C24111" w:rsidRPr="005D00BE">
        <w:t xml:space="preserve"> </w:t>
      </w:r>
      <w:r w:rsidR="00942A67" w:rsidRPr="00942A67">
        <w:t>Formato de archivo estándar</w:t>
      </w:r>
    </w:p>
    <w:p w14:paraId="4E21A175" w14:textId="77777777" w:rsidR="00C24111" w:rsidRPr="00D02964" w:rsidRDefault="00C24111" w:rsidP="00C24111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5715C373" w14:textId="77777777" w:rsidR="00C57EE7" w:rsidRDefault="00C24111" w:rsidP="00C57EE7">
      <w:pPr>
        <w:numPr>
          <w:ilvl w:val="0"/>
          <w:numId w:val="172"/>
        </w:numPr>
        <w:jc w:val="both"/>
      </w:pPr>
      <w:r w:rsidRPr="005D00BE">
        <w:rPr>
          <w:b/>
          <w:bCs/>
        </w:rPr>
        <w:t>Descripción</w:t>
      </w:r>
      <w:r w:rsidRPr="005D00BE">
        <w:br/>
      </w:r>
      <w:r w:rsidR="00C57EE7" w:rsidRPr="00C57EE7">
        <w:t>El sistema deberá guardar las grabaciones en un formato de audio estándar soportado por Android.</w:t>
      </w:r>
    </w:p>
    <w:p w14:paraId="584D28D9" w14:textId="74435B62" w:rsidR="00C24111" w:rsidRPr="005D00BE" w:rsidRDefault="00C24111" w:rsidP="00C57EE7">
      <w:pPr>
        <w:numPr>
          <w:ilvl w:val="0"/>
          <w:numId w:val="172"/>
        </w:numPr>
        <w:jc w:val="both"/>
      </w:pPr>
      <w:r w:rsidRPr="005D00BE">
        <w:rPr>
          <w:b/>
          <w:bCs/>
        </w:rPr>
        <w:t>Razón / objetivo</w:t>
      </w:r>
    </w:p>
    <w:p w14:paraId="2324EDDE" w14:textId="1B8A84A0" w:rsidR="00C24111" w:rsidRPr="005D00BE" w:rsidRDefault="00C57EE7" w:rsidP="00C24111">
      <w:pPr>
        <w:ind w:left="360"/>
        <w:jc w:val="both"/>
      </w:pPr>
      <w:r>
        <w:t>La finalidad del sistema es almacenar en ficheros de formato de audio las llamadas recibidas / realizadas por el dispositivo móvil.</w:t>
      </w:r>
    </w:p>
    <w:p w14:paraId="5AC619BD" w14:textId="77777777" w:rsidR="00C24111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Dependencias</w:t>
      </w:r>
    </w:p>
    <w:p w14:paraId="3FC5B633" w14:textId="15A10D74" w:rsidR="004E0906" w:rsidRDefault="00A1147B" w:rsidP="004E0906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</w:t>
      </w:r>
      <w:r w:rsidR="00D91408" w:rsidRPr="00D91408">
        <w:rPr>
          <w:rFonts w:eastAsiaTheme="minorHAnsi"/>
        </w:rPr>
        <w:t xml:space="preserve">(plugin </w:t>
      </w:r>
      <w:proofErr w:type="spellStart"/>
      <w:r w:rsidR="00D91408" w:rsidRPr="00D91408">
        <w:rPr>
          <w:rFonts w:eastAsiaTheme="minorHAnsi"/>
        </w:rPr>
        <w:t>CallState</w:t>
      </w:r>
      <w:proofErr w:type="spellEnd"/>
      <w:r w:rsidR="00D91408" w:rsidRPr="00D91408">
        <w:rPr>
          <w:rFonts w:eastAsiaTheme="minorHAnsi"/>
        </w:rPr>
        <w:t xml:space="preserve"> para obtener tipo y número)</w:t>
      </w:r>
      <w:r w:rsidR="00D91408">
        <w:rPr>
          <w:rFonts w:eastAsiaTheme="minorHAnsi"/>
        </w:rPr>
        <w:t>.</w:t>
      </w:r>
    </w:p>
    <w:p w14:paraId="604D2084" w14:textId="54F78797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6B44DB95" w14:textId="113F3528" w:rsidR="00D91408" w:rsidRPr="00D91408" w:rsidRDefault="00AB29DF" w:rsidP="007414B7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467E306D" w14:textId="77777777" w:rsidR="00C24111" w:rsidRPr="005D00BE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Criterios de aceptación</w:t>
      </w:r>
    </w:p>
    <w:p w14:paraId="2D473895" w14:textId="528B71C4" w:rsidR="00C57EE7" w:rsidRDefault="00C57EE7" w:rsidP="00C24111">
      <w:pPr>
        <w:pStyle w:val="Prrafodelista"/>
        <w:numPr>
          <w:ilvl w:val="0"/>
          <w:numId w:val="170"/>
        </w:numPr>
        <w:jc w:val="both"/>
      </w:pPr>
      <w:r>
        <w:t>Formato de archivo MP3</w:t>
      </w:r>
      <w:r w:rsidR="007D0895">
        <w:t xml:space="preserve"> (en futuras versiones, posibilidad de dar elegir al usuario dentro de un listado de posibles formatos).</w:t>
      </w:r>
    </w:p>
    <w:p w14:paraId="4E6380ED" w14:textId="0EC4C1B0" w:rsidR="00C57EE7" w:rsidRDefault="00C57EE7" w:rsidP="00C24111">
      <w:pPr>
        <w:pStyle w:val="Prrafodelista"/>
        <w:numPr>
          <w:ilvl w:val="0"/>
          <w:numId w:val="170"/>
        </w:numPr>
        <w:jc w:val="both"/>
      </w:pPr>
      <w:r w:rsidRPr="00C57EE7">
        <w:t>Priorizar compatibilidad y estabilidad frente a compresión extrema.</w:t>
      </w:r>
    </w:p>
    <w:p w14:paraId="61C6FDD5" w14:textId="264B992C" w:rsidR="006E1C75" w:rsidRPr="00CA7658" w:rsidRDefault="006E1C75" w:rsidP="006E1C75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Pr="00CA7658">
        <w:rPr>
          <w:b/>
          <w:bCs/>
          <w:i/>
          <w:iCs/>
          <w:highlight w:val="yellow"/>
          <w:u w:val="single"/>
        </w:rPr>
        <w:t>8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</w:p>
    <w:p w14:paraId="52631BD2" w14:textId="77777777" w:rsidR="006E1C75" w:rsidRPr="00482323" w:rsidRDefault="006E1C75" w:rsidP="006E1C75">
      <w:pPr>
        <w:ind w:firstLine="360"/>
      </w:pPr>
      <w:r w:rsidRPr="00482323">
        <w:t>No es trivial pero es contenido.</w:t>
      </w:r>
    </w:p>
    <w:p w14:paraId="3F2F2FD0" w14:textId="77777777" w:rsidR="006E1C75" w:rsidRPr="00482323" w:rsidRDefault="00482323" w:rsidP="006E1C75">
      <w:pPr>
        <w:numPr>
          <w:ilvl w:val="0"/>
          <w:numId w:val="238"/>
        </w:numPr>
      </w:pPr>
      <w:r w:rsidRPr="00482323">
        <w:t xml:space="preserve">Configurar </w:t>
      </w:r>
      <w:proofErr w:type="spellStart"/>
      <w:r w:rsidRPr="00482323">
        <w:rPr>
          <w:i/>
          <w:iCs/>
        </w:rPr>
        <w:t>MediaRecorder</w:t>
      </w:r>
      <w:proofErr w:type="spellEnd"/>
      <w:r w:rsidRPr="00482323">
        <w:t xml:space="preserve"> correctamente.</w:t>
      </w:r>
    </w:p>
    <w:p w14:paraId="104A2751" w14:textId="77777777" w:rsidR="006E1C75" w:rsidRPr="00482323" w:rsidRDefault="00482323" w:rsidP="006E1C75">
      <w:pPr>
        <w:numPr>
          <w:ilvl w:val="0"/>
          <w:numId w:val="238"/>
        </w:numPr>
      </w:pPr>
      <w:r w:rsidRPr="00482323">
        <w:t xml:space="preserve">Ajustar </w:t>
      </w:r>
      <w:proofErr w:type="spellStart"/>
      <w:r w:rsidRPr="00482323">
        <w:t>bitrate</w:t>
      </w:r>
      <w:proofErr w:type="spellEnd"/>
      <w:r w:rsidRPr="00482323">
        <w:t xml:space="preserve"> razonable.</w:t>
      </w:r>
    </w:p>
    <w:p w14:paraId="07D2FF5C" w14:textId="77777777" w:rsidR="00482323" w:rsidRPr="00482323" w:rsidRDefault="00482323" w:rsidP="006E1C75">
      <w:pPr>
        <w:numPr>
          <w:ilvl w:val="0"/>
          <w:numId w:val="238"/>
        </w:numPr>
        <w:rPr>
          <w:color w:val="3B3838" w:themeColor="background2" w:themeShade="40"/>
        </w:rPr>
      </w:pPr>
      <w:r w:rsidRPr="00482323">
        <w:rPr>
          <w:color w:val="3B3838" w:themeColor="background2" w:themeShade="40"/>
        </w:rPr>
        <w:t>Validar compatibilidad Android 10+.</w:t>
      </w:r>
    </w:p>
    <w:p w14:paraId="5F3275A2" w14:textId="77777777" w:rsidR="00482323" w:rsidRPr="00482323" w:rsidRDefault="00482323" w:rsidP="006E1C75">
      <w:pPr>
        <w:numPr>
          <w:ilvl w:val="0"/>
          <w:numId w:val="238"/>
        </w:numPr>
        <w:rPr>
          <w:color w:val="3B3838" w:themeColor="background2" w:themeShade="40"/>
        </w:rPr>
      </w:pPr>
      <w:r w:rsidRPr="00482323">
        <w:rPr>
          <w:color w:val="3B3838" w:themeColor="background2" w:themeShade="40"/>
        </w:rPr>
        <w:lastRenderedPageBreak/>
        <w:t>Validación persistencia.</w:t>
      </w:r>
    </w:p>
    <w:p w14:paraId="42038635" w14:textId="38588019" w:rsidR="00C24111" w:rsidRPr="005D00BE" w:rsidRDefault="006F5C72" w:rsidP="00C24111">
      <w:pPr>
        <w:pStyle w:val="Ttulo3"/>
      </w:pPr>
      <w:bookmarkStart w:id="47" w:name="_IFR_07_Asociación_de"/>
      <w:bookmarkEnd w:id="47"/>
      <w:r>
        <w:t>IFR</w:t>
      </w:r>
      <w:r w:rsidR="00C24111" w:rsidRPr="005D00BE">
        <w:t>_0</w:t>
      </w:r>
      <w:r w:rsidR="00C6168D">
        <w:t>7</w:t>
      </w:r>
      <w:r w:rsidR="00C24111" w:rsidRPr="005D00BE">
        <w:t xml:space="preserve"> </w:t>
      </w:r>
      <w:r w:rsidR="00C24111">
        <w:t>Asociación de m</w:t>
      </w:r>
      <w:r w:rsidR="00C24111" w:rsidRPr="005D00BE">
        <w:t>etadatos básicos por grabación</w:t>
      </w:r>
    </w:p>
    <w:p w14:paraId="1C407739" w14:textId="77777777" w:rsidR="00C24111" w:rsidRPr="00D02964" w:rsidRDefault="00C24111" w:rsidP="00C24111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702A829F" w14:textId="77777777" w:rsidR="00C24111" w:rsidRDefault="00C24111" w:rsidP="00C24111">
      <w:pPr>
        <w:numPr>
          <w:ilvl w:val="0"/>
          <w:numId w:val="172"/>
        </w:numPr>
        <w:jc w:val="both"/>
      </w:pPr>
      <w:r w:rsidRPr="005D00BE">
        <w:rPr>
          <w:b/>
          <w:bCs/>
        </w:rPr>
        <w:t>Descripción</w:t>
      </w:r>
      <w:r w:rsidRPr="005D00BE">
        <w:br/>
      </w:r>
      <w:r>
        <w:t>Cada grabación deberá almacenarse junto con metadatos mínimos:</w:t>
      </w:r>
    </w:p>
    <w:p w14:paraId="29E20174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Fecha y hora</w:t>
      </w:r>
    </w:p>
    <w:p w14:paraId="5E5E8400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Duración</w:t>
      </w:r>
    </w:p>
    <w:p w14:paraId="6AFACB10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Tipo de llamada (salida/entrada)</w:t>
      </w:r>
    </w:p>
    <w:p w14:paraId="324D2790" w14:textId="77777777" w:rsidR="00C24111" w:rsidRPr="0035409D" w:rsidRDefault="00C24111" w:rsidP="00C24111">
      <w:pPr>
        <w:pStyle w:val="Prrafodelista"/>
        <w:numPr>
          <w:ilvl w:val="0"/>
          <w:numId w:val="170"/>
        </w:numPr>
        <w:jc w:val="both"/>
      </w:pPr>
      <w:r w:rsidRPr="0035409D">
        <w:t>Número de teléfono (si está disponible)</w:t>
      </w:r>
    </w:p>
    <w:p w14:paraId="54F397CD" w14:textId="77777777" w:rsidR="00C24111" w:rsidRPr="005D00BE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Razón / objetivo</w:t>
      </w:r>
    </w:p>
    <w:p w14:paraId="2013812C" w14:textId="77777777" w:rsidR="00C24111" w:rsidRPr="005D00BE" w:rsidRDefault="00C24111" w:rsidP="00C24111">
      <w:pPr>
        <w:ind w:left="360"/>
        <w:jc w:val="both"/>
      </w:pPr>
      <w:r w:rsidRPr="005D00BE">
        <w:t>Permitir identificar fácilmente cada grabación sin necesidad de nombres manuales.</w:t>
      </w:r>
    </w:p>
    <w:p w14:paraId="274F2577" w14:textId="3FE675E0" w:rsidR="00C24111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Dependencias</w:t>
      </w:r>
    </w:p>
    <w:p w14:paraId="0F847A13" w14:textId="03DCF5B6" w:rsidR="00385242" w:rsidRPr="00D91408" w:rsidRDefault="003F6629" w:rsidP="00385242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RF_04_Plugins_separados" w:history="1">
        <w:r w:rsidRPr="00A1147B">
          <w:rPr>
            <w:rStyle w:val="Hipervnculo"/>
            <w:i/>
            <w:iCs/>
          </w:rPr>
          <w:t>IFR_04</w:t>
        </w:r>
      </w:hyperlink>
      <w:r w:rsidRPr="00043C57">
        <w:t xml:space="preserve"> </w:t>
      </w:r>
      <w:r w:rsidR="00385242" w:rsidRPr="00D91408">
        <w:rPr>
          <w:rFonts w:eastAsiaTheme="minorHAnsi"/>
        </w:rPr>
        <w:t xml:space="preserve">(plugin </w:t>
      </w:r>
      <w:proofErr w:type="spellStart"/>
      <w:r w:rsidR="00385242" w:rsidRPr="00D91408">
        <w:rPr>
          <w:rFonts w:eastAsiaTheme="minorHAnsi"/>
        </w:rPr>
        <w:t>CallState</w:t>
      </w:r>
      <w:proofErr w:type="spellEnd"/>
      <w:r w:rsidR="00385242" w:rsidRPr="00D91408">
        <w:rPr>
          <w:rFonts w:eastAsiaTheme="minorHAnsi"/>
        </w:rPr>
        <w:t xml:space="preserve"> </w:t>
      </w:r>
      <w:r w:rsidR="00B665C4" w:rsidRPr="00D91408">
        <w:rPr>
          <w:rFonts w:eastAsiaTheme="minorHAnsi"/>
        </w:rPr>
        <w:t xml:space="preserve">determinar tipo de llamada </w:t>
      </w:r>
      <w:r w:rsidR="00B665C4">
        <w:rPr>
          <w:rFonts w:eastAsiaTheme="minorHAnsi"/>
        </w:rPr>
        <w:t>y</w:t>
      </w:r>
      <w:r w:rsidR="00385242" w:rsidRPr="00D91408">
        <w:rPr>
          <w:rFonts w:eastAsiaTheme="minorHAnsi"/>
        </w:rPr>
        <w:t xml:space="preserve"> obtener tipo y número)</w:t>
      </w:r>
      <w:r w:rsidR="00385242">
        <w:rPr>
          <w:rFonts w:eastAsiaTheme="minorHAnsi"/>
        </w:rPr>
        <w:t>.</w:t>
      </w:r>
    </w:p>
    <w:p w14:paraId="43D51C0C" w14:textId="68C913BB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684BF1C8" w14:textId="78EE0F69" w:rsidR="00385242" w:rsidRPr="00D91408" w:rsidRDefault="00AB29DF" w:rsidP="007414B7">
      <w:pPr>
        <w:numPr>
          <w:ilvl w:val="1"/>
          <w:numId w:val="172"/>
        </w:numPr>
        <w:ind w:left="714" w:hanging="357"/>
        <w:jc w:val="both"/>
        <w:rPr>
          <w:rFonts w:eastAsiaTheme="minorHAnsi"/>
          <w:i/>
          <w:iCs/>
        </w:rPr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66E3E3E5" w14:textId="77777777" w:rsidR="00C24111" w:rsidRPr="005D00BE" w:rsidRDefault="00C24111" w:rsidP="00C24111">
      <w:pPr>
        <w:numPr>
          <w:ilvl w:val="0"/>
          <w:numId w:val="172"/>
        </w:numPr>
        <w:tabs>
          <w:tab w:val="num" w:pos="720"/>
        </w:tabs>
        <w:jc w:val="both"/>
      </w:pPr>
      <w:r w:rsidRPr="005D00BE">
        <w:rPr>
          <w:b/>
          <w:bCs/>
        </w:rPr>
        <w:t>Criterios de aceptación</w:t>
      </w:r>
    </w:p>
    <w:p w14:paraId="61DA2A46" w14:textId="77777777" w:rsidR="00C24111" w:rsidRDefault="00C24111" w:rsidP="00C24111">
      <w:pPr>
        <w:pStyle w:val="Prrafodelista"/>
        <w:numPr>
          <w:ilvl w:val="0"/>
          <w:numId w:val="170"/>
        </w:numPr>
        <w:jc w:val="both"/>
      </w:pPr>
      <w:r>
        <w:t xml:space="preserve">Por cada archivo generado de la grabación debe asociarse los metadatos: </w:t>
      </w:r>
      <w:r w:rsidRPr="005D00BE">
        <w:t>fecha y hora de inicio,</w:t>
      </w:r>
      <w:r>
        <w:t xml:space="preserve"> </w:t>
      </w:r>
      <w:r w:rsidRPr="005D00BE">
        <w:t xml:space="preserve">duración (en segundos o formato </w:t>
      </w:r>
      <w:proofErr w:type="spellStart"/>
      <w:r w:rsidRPr="005D00BE">
        <w:t>hh:mm:ss</w:t>
      </w:r>
      <w:proofErr w:type="spellEnd"/>
      <w:r w:rsidRPr="005D00BE">
        <w:t>),</w:t>
      </w:r>
      <w:r>
        <w:t xml:space="preserve"> </w:t>
      </w:r>
      <w:r w:rsidRPr="005D00BE">
        <w:t>tipo de llamada (entrante/saliente)</w:t>
      </w:r>
      <w:r>
        <w:t xml:space="preserve"> y si está disponible, el </w:t>
      </w:r>
      <w:r w:rsidRPr="005D00BE">
        <w:t xml:space="preserve">número asociado </w:t>
      </w:r>
      <w:r>
        <w:t>a la llamada</w:t>
      </w:r>
      <w:r w:rsidRPr="005D00BE">
        <w:t>.</w:t>
      </w:r>
    </w:p>
    <w:p w14:paraId="51B6A5E4" w14:textId="77777777" w:rsidR="00385242" w:rsidRDefault="00385242" w:rsidP="00385242">
      <w:pPr>
        <w:pStyle w:val="Prrafodelista"/>
        <w:numPr>
          <w:ilvl w:val="0"/>
          <w:numId w:val="170"/>
        </w:numPr>
        <w:jc w:val="both"/>
      </w:pPr>
      <w:r w:rsidRPr="0035409D">
        <w:t>Los metadatos deben persistir aunque se renombre el archivo.</w:t>
      </w:r>
    </w:p>
    <w:p w14:paraId="09949DFE" w14:textId="77777777" w:rsidR="00C24111" w:rsidRDefault="00C24111" w:rsidP="00C24111">
      <w:pPr>
        <w:pStyle w:val="Prrafodelista"/>
        <w:numPr>
          <w:ilvl w:val="0"/>
          <w:numId w:val="170"/>
        </w:numPr>
        <w:jc w:val="both"/>
      </w:pPr>
      <w:r w:rsidRPr="005D00BE">
        <w:t>En caso de que el número no se pueda obtener, el sistema debe indicar claramente “Número desconocido” o similar, sin provocar errores.</w:t>
      </w:r>
    </w:p>
    <w:p w14:paraId="08542C80" w14:textId="038E2C09" w:rsidR="0081672E" w:rsidRPr="00CA7658" w:rsidRDefault="0081672E" w:rsidP="0081672E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Pr="00CA7658">
        <w:rPr>
          <w:b/>
          <w:bCs/>
          <w:i/>
          <w:iCs/>
          <w:highlight w:val="yellow"/>
          <w:u w:val="single"/>
        </w:rPr>
        <w:t>14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</w:p>
    <w:p w14:paraId="080A0812" w14:textId="77777777" w:rsidR="0081672E" w:rsidRPr="00482323" w:rsidRDefault="0081672E" w:rsidP="0081672E">
      <w:pPr>
        <w:ind w:firstLine="360"/>
      </w:pPr>
      <w:r w:rsidRPr="00482323">
        <w:t>Tiene más trabajo del que parece.</w:t>
      </w:r>
    </w:p>
    <w:p w14:paraId="03E4609A" w14:textId="77777777" w:rsidR="0081672E" w:rsidRPr="00482323" w:rsidRDefault="00482323" w:rsidP="0081672E">
      <w:pPr>
        <w:numPr>
          <w:ilvl w:val="0"/>
          <w:numId w:val="238"/>
        </w:numPr>
      </w:pPr>
      <w:r w:rsidRPr="00482323">
        <w:t>Modelo de datos</w:t>
      </w:r>
      <w:r w:rsidR="0081672E" w:rsidRPr="00482323">
        <w:t>.</w:t>
      </w:r>
    </w:p>
    <w:p w14:paraId="6B5AA10D" w14:textId="77777777" w:rsidR="0081672E" w:rsidRPr="00482323" w:rsidRDefault="00482323" w:rsidP="0081672E">
      <w:pPr>
        <w:numPr>
          <w:ilvl w:val="0"/>
          <w:numId w:val="238"/>
        </w:numPr>
      </w:pPr>
      <w:r w:rsidRPr="00482323">
        <w:t>Persistencia (JSON o SQLite ligera).</w:t>
      </w:r>
    </w:p>
    <w:p w14:paraId="0EE156E7" w14:textId="77777777" w:rsidR="0081672E" w:rsidRPr="00482323" w:rsidRDefault="00482323" w:rsidP="0081672E">
      <w:pPr>
        <w:numPr>
          <w:ilvl w:val="0"/>
          <w:numId w:val="238"/>
        </w:numPr>
      </w:pPr>
      <w:r w:rsidRPr="00482323">
        <w:t>Enlace con fichero.</w:t>
      </w:r>
    </w:p>
    <w:p w14:paraId="75CF9409" w14:textId="77777777" w:rsidR="0081672E" w:rsidRPr="00482323" w:rsidRDefault="00482323" w:rsidP="0081672E">
      <w:pPr>
        <w:numPr>
          <w:ilvl w:val="0"/>
          <w:numId w:val="238"/>
        </w:numPr>
      </w:pPr>
      <w:r w:rsidRPr="00482323">
        <w:t>Manejo número desconocido.</w:t>
      </w:r>
    </w:p>
    <w:p w14:paraId="376F1F59" w14:textId="77777777" w:rsidR="00482323" w:rsidRPr="00482323" w:rsidRDefault="00482323" w:rsidP="0081672E">
      <w:pPr>
        <w:numPr>
          <w:ilvl w:val="0"/>
          <w:numId w:val="238"/>
        </w:numPr>
      </w:pPr>
      <w:r w:rsidRPr="00482323">
        <w:t>Validación persistencia.</w:t>
      </w:r>
    </w:p>
    <w:p w14:paraId="613FB80B" w14:textId="77777777" w:rsidR="00482323" w:rsidRDefault="00482323" w:rsidP="0081672E">
      <w:pPr>
        <w:jc w:val="both"/>
      </w:pPr>
    </w:p>
    <w:p w14:paraId="7C4B30CD" w14:textId="2CBE3724" w:rsidR="00695B12" w:rsidRPr="00695B12" w:rsidRDefault="00695B12" w:rsidP="00695B12">
      <w:pPr>
        <w:pStyle w:val="Ttulo2"/>
      </w:pPr>
      <w:bookmarkStart w:id="48" w:name="_Consulta_y_reproducción"/>
      <w:bookmarkEnd w:id="48"/>
      <w:r w:rsidRPr="00695B12">
        <w:t>Consulta y reproducción</w:t>
      </w:r>
    </w:p>
    <w:p w14:paraId="0A45F860" w14:textId="77880CA6" w:rsidR="005114FD" w:rsidRPr="00D257BF" w:rsidRDefault="006F5C72" w:rsidP="005114FD">
      <w:pPr>
        <w:pStyle w:val="Ttulo3"/>
      </w:pPr>
      <w:bookmarkStart w:id="49" w:name="_IFR_08_Listado_de"/>
      <w:bookmarkEnd w:id="49"/>
      <w:r>
        <w:t>IFR</w:t>
      </w:r>
      <w:r w:rsidR="005114FD" w:rsidRPr="00D257BF">
        <w:t>_0</w:t>
      </w:r>
      <w:r w:rsidR="00C6168D">
        <w:t>8</w:t>
      </w:r>
      <w:r w:rsidR="005114FD" w:rsidRPr="00D257BF">
        <w:t xml:space="preserve"> Listado de grabaciones</w:t>
      </w:r>
    </w:p>
    <w:p w14:paraId="39562BF4" w14:textId="77777777" w:rsidR="005114FD" w:rsidRPr="00D02964" w:rsidRDefault="005114FD" w:rsidP="005114FD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39E10882" w14:textId="43116198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Descripción</w:t>
      </w:r>
      <w:r w:rsidRPr="00D257BF">
        <w:br/>
        <w:t>El sistema debe mostrar un listado de las grabaciones almacenadas.</w:t>
      </w:r>
    </w:p>
    <w:p w14:paraId="0910270A" w14:textId="77777777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Razón / objetivo</w:t>
      </w:r>
    </w:p>
    <w:p w14:paraId="4BB66CDE" w14:textId="0CD9D0B9" w:rsidR="005114FD" w:rsidRPr="00D257BF" w:rsidRDefault="005114FD" w:rsidP="005114FD">
      <w:pPr>
        <w:ind w:left="360"/>
        <w:jc w:val="both"/>
      </w:pPr>
      <w:r w:rsidRPr="00D257BF">
        <w:t>Facilitar el acceso a las grabaciones realizadas sin añadir funciones avanzadas de gestión.</w:t>
      </w:r>
    </w:p>
    <w:p w14:paraId="0A929953" w14:textId="0EE81C2B" w:rsidR="005114FD" w:rsidRDefault="005114FD" w:rsidP="00E70311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Dependencias</w:t>
      </w:r>
    </w:p>
    <w:p w14:paraId="3F92050E" w14:textId="0A48B9D4" w:rsidR="00E70311" w:rsidRPr="00D257BF" w:rsidRDefault="00E70311" w:rsidP="005114FD">
      <w:pPr>
        <w:pStyle w:val="Prrafodelista"/>
        <w:numPr>
          <w:ilvl w:val="0"/>
          <w:numId w:val="167"/>
        </w:numPr>
        <w:jc w:val="both"/>
      </w:pPr>
      <w:hyperlink w:anchor="_IFR_07_Asociación_de" w:history="1">
        <w:r w:rsidRPr="00E70311">
          <w:rPr>
            <w:rStyle w:val="Hipervnculo"/>
            <w:i/>
            <w:iCs/>
          </w:rPr>
          <w:t>IFR_0</w:t>
        </w:r>
        <w:r>
          <w:rPr>
            <w:rStyle w:val="Hipervnculo"/>
            <w:i/>
            <w:iCs/>
          </w:rPr>
          <w:t>7</w:t>
        </w:r>
      </w:hyperlink>
      <w:r w:rsidRPr="00D257BF">
        <w:t xml:space="preserve"> (metadatos básicos disponibles para mostrar)</w:t>
      </w:r>
      <w:r>
        <w:t>.</w:t>
      </w:r>
    </w:p>
    <w:p w14:paraId="70002F1D" w14:textId="73B3412E" w:rsidR="007414B7" w:rsidRPr="00DF0DAA" w:rsidRDefault="007414B7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</w:t>
        </w:r>
        <w:r w:rsidRPr="00DF0DAA">
          <w:rPr>
            <w:rStyle w:val="Hipervnculo"/>
            <w:i/>
            <w:iCs/>
          </w:rPr>
          <w:t>_1</w:t>
        </w:r>
        <w:r w:rsidR="00AB29DF">
          <w:rPr>
            <w:rStyle w:val="Hipervnculo"/>
            <w:i/>
            <w:iCs/>
          </w:rPr>
          <w:t>2</w:t>
        </w:r>
      </w:hyperlink>
      <w:r w:rsidRPr="00043C57">
        <w:t xml:space="preserve"> (manejo de errores sin </w:t>
      </w:r>
      <w:r>
        <w:t>romper la aplicación</w:t>
      </w:r>
      <w:r w:rsidRPr="00043C57">
        <w:t>).</w:t>
      </w:r>
    </w:p>
    <w:p w14:paraId="3967AB47" w14:textId="1BDCCD30" w:rsidR="004E0906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5B5A233F" w14:textId="54BAEDD1" w:rsidR="005114FD" w:rsidRPr="00D257BF" w:rsidRDefault="005114FD" w:rsidP="005114FD">
      <w:pPr>
        <w:pStyle w:val="Prrafodelista"/>
        <w:numPr>
          <w:ilvl w:val="0"/>
          <w:numId w:val="168"/>
        </w:numPr>
        <w:jc w:val="both"/>
      </w:pPr>
      <w:r w:rsidRPr="00D257BF">
        <w:rPr>
          <w:b/>
          <w:bCs/>
        </w:rPr>
        <w:t>Criterios de aceptación</w:t>
      </w:r>
    </w:p>
    <w:p w14:paraId="2C07217F" w14:textId="77777777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Debe existir una pantalla de “Grabaciones” que muestre una lista con todas las grabaciones disponibles.</w:t>
      </w:r>
    </w:p>
    <w:p w14:paraId="465C6A35" w14:textId="31B00C99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Cada elemento de la lista debe corresponderse con un fichero de grabación almacenado en el sistema.</w:t>
      </w:r>
    </w:p>
    <w:p w14:paraId="5BFB5D2E" w14:textId="15259C7D" w:rsidR="00482323" w:rsidRDefault="005114FD" w:rsidP="00482323">
      <w:pPr>
        <w:pStyle w:val="Prrafodelista"/>
        <w:numPr>
          <w:ilvl w:val="0"/>
          <w:numId w:val="165"/>
        </w:numPr>
        <w:jc w:val="both"/>
      </w:pPr>
      <w:r w:rsidRPr="00D257BF">
        <w:t>Si una grabación ya no existe en el sistema de ficheros, el elemento correspondiente no debe provocar un</w:t>
      </w:r>
      <w:r>
        <w:t>a salida de la aplicación, sino que</w:t>
      </w:r>
      <w:r w:rsidRPr="00D257BF">
        <w:t xml:space="preserve"> mostrará un mensaje de error adecuado o se eliminará del listado en la siguiente actualización.</w:t>
      </w:r>
    </w:p>
    <w:p w14:paraId="02BFB21B" w14:textId="77777777" w:rsidR="00DB73AE" w:rsidRPr="00CA7658" w:rsidRDefault="00DB73AE" w:rsidP="00DB73AE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 8 horas</w:t>
      </w:r>
    </w:p>
    <w:p w14:paraId="56EFD3B8" w14:textId="77777777" w:rsidR="00482323" w:rsidRPr="00482323" w:rsidRDefault="00482323" w:rsidP="00DB73AE">
      <w:pPr>
        <w:numPr>
          <w:ilvl w:val="0"/>
          <w:numId w:val="238"/>
        </w:numPr>
      </w:pPr>
      <w:r w:rsidRPr="00482323">
        <w:t>Pantalla Angular.</w:t>
      </w:r>
    </w:p>
    <w:p w14:paraId="499A2969" w14:textId="77777777" w:rsidR="00482323" w:rsidRPr="00482323" w:rsidRDefault="00DB73AE" w:rsidP="00DB73AE">
      <w:pPr>
        <w:numPr>
          <w:ilvl w:val="0"/>
          <w:numId w:val="238"/>
        </w:numPr>
      </w:pPr>
      <w:r w:rsidRPr="00482323">
        <w:lastRenderedPageBreak/>
        <w:t>Recuperación metadatos.</w:t>
      </w:r>
    </w:p>
    <w:p w14:paraId="3A338CBE" w14:textId="77777777" w:rsidR="00482323" w:rsidRPr="00482323" w:rsidRDefault="00DB73AE" w:rsidP="00DB73AE">
      <w:pPr>
        <w:numPr>
          <w:ilvl w:val="0"/>
          <w:numId w:val="238"/>
        </w:numPr>
      </w:pPr>
      <w:r w:rsidRPr="00482323">
        <w:t>Manejo fichero inexistente.</w:t>
      </w:r>
    </w:p>
    <w:p w14:paraId="66AB2891" w14:textId="77777777" w:rsidR="00DB73AE" w:rsidRPr="00482323" w:rsidRDefault="00DB73AE" w:rsidP="00DB73AE">
      <w:pPr>
        <w:numPr>
          <w:ilvl w:val="0"/>
          <w:numId w:val="238"/>
        </w:numPr>
      </w:pPr>
      <w:r w:rsidRPr="00482323">
        <w:t>UI simple.</w:t>
      </w:r>
    </w:p>
    <w:p w14:paraId="7B7BA37A" w14:textId="5562DDE3" w:rsidR="005114FD" w:rsidRPr="00D257BF" w:rsidRDefault="006F5C72" w:rsidP="005114FD">
      <w:pPr>
        <w:pStyle w:val="Ttulo3"/>
      </w:pPr>
      <w:bookmarkStart w:id="50" w:name="_IFR_09_Reproducción_de"/>
      <w:bookmarkEnd w:id="50"/>
      <w:r>
        <w:t>IFR</w:t>
      </w:r>
      <w:r w:rsidR="005114FD" w:rsidRPr="00D257BF">
        <w:t>_0</w:t>
      </w:r>
      <w:r w:rsidR="00C6168D">
        <w:t>9</w:t>
      </w:r>
      <w:r w:rsidR="005114FD" w:rsidRPr="00D257BF">
        <w:t xml:space="preserve"> </w:t>
      </w:r>
      <w:r w:rsidR="005114FD">
        <w:t>R</w:t>
      </w:r>
      <w:r w:rsidR="005114FD" w:rsidRPr="00D257BF">
        <w:t>eproducción de grabaciones</w:t>
      </w:r>
    </w:p>
    <w:p w14:paraId="513B6B37" w14:textId="77777777" w:rsidR="005114FD" w:rsidRPr="00D02964" w:rsidRDefault="005114FD" w:rsidP="005114FD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6F8D0C65" w14:textId="0FCA379C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Descripción</w:t>
      </w:r>
      <w:r w:rsidRPr="00D257BF">
        <w:br/>
        <w:t xml:space="preserve">El sistema debe permitir </w:t>
      </w:r>
      <w:r>
        <w:t>la</w:t>
      </w:r>
      <w:r w:rsidRPr="00D257BF">
        <w:t xml:space="preserve"> reproducción usando el reproductor de audio predeterminado del sistema</w:t>
      </w:r>
      <w:r>
        <w:t xml:space="preserve"> y no otra aplicación de terceros</w:t>
      </w:r>
      <w:r w:rsidR="001A4DAD">
        <w:t>.</w:t>
      </w:r>
    </w:p>
    <w:p w14:paraId="112182B8" w14:textId="77777777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Razón / objetivo</w:t>
      </w:r>
    </w:p>
    <w:p w14:paraId="4DA0826B" w14:textId="48B62C31" w:rsidR="005114FD" w:rsidRPr="00D257BF" w:rsidRDefault="001A4DAD" w:rsidP="005114FD">
      <w:pPr>
        <w:ind w:left="360"/>
        <w:jc w:val="both"/>
      </w:pPr>
      <w:r>
        <w:t>Reproducir el audio de las grabaciones</w:t>
      </w:r>
      <w:r w:rsidRPr="001A4DAD">
        <w:t xml:space="preserve"> </w:t>
      </w:r>
      <w:r>
        <w:t>evitando la exportación, compartición y/o distribución, o divulgación.</w:t>
      </w:r>
    </w:p>
    <w:p w14:paraId="21B817D8" w14:textId="77777777" w:rsidR="005114FD" w:rsidRPr="00D257BF" w:rsidRDefault="005114FD" w:rsidP="005114FD">
      <w:pPr>
        <w:numPr>
          <w:ilvl w:val="0"/>
          <w:numId w:val="163"/>
        </w:numPr>
        <w:tabs>
          <w:tab w:val="clear" w:pos="720"/>
          <w:tab w:val="num" w:pos="360"/>
        </w:tabs>
        <w:ind w:left="360"/>
        <w:jc w:val="both"/>
      </w:pPr>
      <w:r w:rsidRPr="00D257BF">
        <w:rPr>
          <w:b/>
          <w:bCs/>
        </w:rPr>
        <w:t>Dependencias</w:t>
      </w:r>
    </w:p>
    <w:p w14:paraId="4A1FC002" w14:textId="77777777" w:rsidR="000530D0" w:rsidRDefault="000530D0" w:rsidP="000530D0">
      <w:pPr>
        <w:pStyle w:val="Prrafodelista"/>
        <w:numPr>
          <w:ilvl w:val="0"/>
          <w:numId w:val="167"/>
        </w:numPr>
        <w:jc w:val="both"/>
      </w:pPr>
      <w:hyperlink w:anchor="_IFR_11_Activación/desactivación_glo" w:history="1">
        <w:r w:rsidRPr="00517A30">
          <w:rPr>
            <w:rStyle w:val="Hipervnculo"/>
            <w:i/>
            <w:iCs/>
          </w:rPr>
          <w:t>IFR_11</w:t>
        </w:r>
      </w:hyperlink>
      <w:r w:rsidRPr="00D457EB">
        <w:t xml:space="preserve"> (</w:t>
      </w:r>
      <w:r>
        <w:t>activación/desactivación global</w:t>
      </w:r>
      <w:r w:rsidRPr="00D457EB">
        <w:t xml:space="preserve"> </w:t>
      </w:r>
      <w:r>
        <w:t xml:space="preserve">y </w:t>
      </w:r>
      <w:r w:rsidRPr="00D457EB">
        <w:t>dispositivo con permisos adecuados).</w:t>
      </w:r>
    </w:p>
    <w:p w14:paraId="0D879BB0" w14:textId="1192900E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749814EF" w14:textId="3D2B3DD8" w:rsidR="004E0906" w:rsidRPr="00D257BF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30D59DFA" w14:textId="77777777" w:rsidR="005114FD" w:rsidRPr="00D257BF" w:rsidRDefault="005114FD" w:rsidP="005114FD">
      <w:pPr>
        <w:pStyle w:val="Prrafodelista"/>
        <w:numPr>
          <w:ilvl w:val="0"/>
          <w:numId w:val="168"/>
        </w:numPr>
        <w:jc w:val="both"/>
      </w:pPr>
      <w:r w:rsidRPr="00D257BF">
        <w:rPr>
          <w:b/>
          <w:bCs/>
        </w:rPr>
        <w:t>Criterios de aceptación</w:t>
      </w:r>
    </w:p>
    <w:p w14:paraId="406AEBFB" w14:textId="77777777" w:rsidR="005114FD" w:rsidRPr="00D257BF" w:rsidRDefault="005114FD" w:rsidP="005114FD">
      <w:pPr>
        <w:pStyle w:val="Prrafodelista"/>
        <w:numPr>
          <w:ilvl w:val="0"/>
          <w:numId w:val="165"/>
        </w:numPr>
        <w:jc w:val="both"/>
      </w:pPr>
      <w:r w:rsidRPr="00D257BF">
        <w:t>Al seleccionar una grabación, el sistema debe:</w:t>
      </w:r>
    </w:p>
    <w:p w14:paraId="60EBCA55" w14:textId="7C7ED790" w:rsidR="005114FD" w:rsidRDefault="005114FD" w:rsidP="005114FD">
      <w:pPr>
        <w:pStyle w:val="Prrafodelista"/>
        <w:numPr>
          <w:ilvl w:val="0"/>
          <w:numId w:val="169"/>
        </w:numPr>
        <w:ind w:left="1060" w:hanging="340"/>
        <w:jc w:val="both"/>
      </w:pPr>
      <w:r w:rsidRPr="00D257BF">
        <w:t xml:space="preserve">iniciar la reproducción mediante el reproductor de audio </w:t>
      </w:r>
      <w:r w:rsidR="001A4DAD">
        <w:t>del SO</w:t>
      </w:r>
      <w:r w:rsidRPr="00D257BF">
        <w:t>,</w:t>
      </w:r>
    </w:p>
    <w:p w14:paraId="36120BFF" w14:textId="18196A1F" w:rsidR="000A0459" w:rsidRDefault="000A0459" w:rsidP="005114FD">
      <w:pPr>
        <w:pStyle w:val="Prrafodelista"/>
        <w:numPr>
          <w:ilvl w:val="0"/>
          <w:numId w:val="169"/>
        </w:numPr>
        <w:ind w:left="1060" w:hanging="340"/>
        <w:jc w:val="both"/>
      </w:pPr>
      <w:r>
        <w:t>evitar la reproducción sobre aplicaciones de terceros</w:t>
      </w:r>
    </w:p>
    <w:p w14:paraId="25937EA5" w14:textId="1F732F68" w:rsidR="005114FD" w:rsidRDefault="001A4DAD" w:rsidP="000A0459">
      <w:pPr>
        <w:pStyle w:val="Prrafodelista"/>
        <w:numPr>
          <w:ilvl w:val="0"/>
          <w:numId w:val="169"/>
        </w:numPr>
        <w:ind w:left="1060" w:hanging="340"/>
        <w:jc w:val="both"/>
      </w:pPr>
      <w:r>
        <w:t>evitando la exportación, compartición y/o distribución, o divulgación</w:t>
      </w:r>
    </w:p>
    <w:p w14:paraId="017C7B1A" w14:textId="77777777" w:rsidR="00DB73AE" w:rsidRPr="00CA7658" w:rsidRDefault="00DB73AE" w:rsidP="00DB73AE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 8 horas</w:t>
      </w:r>
    </w:p>
    <w:p w14:paraId="0D909518" w14:textId="5194403A" w:rsidR="00732148" w:rsidRPr="00516AB2" w:rsidRDefault="00732148" w:rsidP="00732148">
      <w:pPr>
        <w:pStyle w:val="Prrafodelista"/>
        <w:numPr>
          <w:ilvl w:val="0"/>
          <w:numId w:val="238"/>
        </w:numPr>
        <w:jc w:val="both"/>
      </w:pPr>
      <w:r w:rsidRPr="00516AB2">
        <w:t>Reproductor</w:t>
      </w:r>
      <w:r w:rsidRPr="00516AB2">
        <w:t xml:space="preserve"> explícito </w:t>
      </w:r>
      <w:r w:rsidRPr="00516AB2">
        <w:t>del SO</w:t>
      </w:r>
      <w:r w:rsidRPr="00516AB2">
        <w:t>.</w:t>
      </w:r>
    </w:p>
    <w:p w14:paraId="6303649E" w14:textId="77777777" w:rsidR="00732148" w:rsidRPr="00516AB2" w:rsidRDefault="00732148" w:rsidP="00732148">
      <w:pPr>
        <w:pStyle w:val="Prrafodelista"/>
        <w:numPr>
          <w:ilvl w:val="0"/>
          <w:numId w:val="238"/>
        </w:numPr>
        <w:jc w:val="both"/>
      </w:pPr>
      <w:r w:rsidRPr="00516AB2">
        <w:t>Control para evitar share/</w:t>
      </w:r>
      <w:proofErr w:type="spellStart"/>
      <w:r w:rsidRPr="00516AB2">
        <w:t>export</w:t>
      </w:r>
      <w:proofErr w:type="spellEnd"/>
      <w:r w:rsidRPr="00516AB2">
        <w:t>.</w:t>
      </w:r>
    </w:p>
    <w:p w14:paraId="490340D7" w14:textId="74A46D56" w:rsidR="00732148" w:rsidRPr="00516AB2" w:rsidRDefault="00732148" w:rsidP="00732148">
      <w:pPr>
        <w:pStyle w:val="Prrafodelista"/>
        <w:numPr>
          <w:ilvl w:val="0"/>
          <w:numId w:val="238"/>
        </w:numPr>
        <w:jc w:val="both"/>
      </w:pPr>
      <w:r w:rsidRPr="00516AB2">
        <w:t>Validar comportamiento en distintos dispositivos.</w:t>
      </w:r>
    </w:p>
    <w:p w14:paraId="266E3A16" w14:textId="77777777" w:rsidR="005114FD" w:rsidRDefault="005114FD" w:rsidP="005114FD">
      <w:pPr>
        <w:jc w:val="both"/>
      </w:pPr>
    </w:p>
    <w:p w14:paraId="51765695" w14:textId="4DCDAEDD" w:rsidR="00695B12" w:rsidRDefault="00695B12" w:rsidP="001F1C2A">
      <w:pPr>
        <w:pStyle w:val="Ttulo2"/>
        <w:jc w:val="both"/>
      </w:pPr>
      <w:bookmarkStart w:id="51" w:name="_Configuración_básica"/>
      <w:bookmarkEnd w:id="51"/>
      <w:r w:rsidRPr="00695B12">
        <w:t>Configuración básic</w:t>
      </w:r>
      <w:r w:rsidR="005615A3">
        <w:t>a de la aplicación</w:t>
      </w:r>
    </w:p>
    <w:p w14:paraId="180AAED8" w14:textId="24245A48" w:rsidR="00D457EB" w:rsidRPr="00D457EB" w:rsidRDefault="00D457EB" w:rsidP="001F1C2A">
      <w:pPr>
        <w:pStyle w:val="Ttulo3"/>
        <w:jc w:val="both"/>
      </w:pPr>
      <w:bookmarkStart w:id="52" w:name="_IFR_10_Configuración_de"/>
      <w:bookmarkEnd w:id="52"/>
      <w:r w:rsidRPr="00D457EB">
        <w:t>IF</w:t>
      </w:r>
      <w:r>
        <w:t>R</w:t>
      </w:r>
      <w:r w:rsidRPr="00D457EB">
        <w:t>_</w:t>
      </w:r>
      <w:r w:rsidR="00C6168D">
        <w:t>10</w:t>
      </w:r>
      <w:r w:rsidRPr="00D457EB">
        <w:t xml:space="preserve"> Configuración de tipos de llamadas a grabar</w:t>
      </w:r>
    </w:p>
    <w:p w14:paraId="4692DC4D" w14:textId="15EA6C63" w:rsidR="00D02964" w:rsidRPr="00D02964" w:rsidRDefault="00D02964" w:rsidP="001F1C2A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 xml:space="preserve">Prioridad </w:t>
      </w:r>
      <w:r w:rsidRPr="00D02964">
        <w:t>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6CE24D0A" w14:textId="77777777" w:rsidR="00D457EB" w:rsidRPr="00D457EB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Descripción</w:t>
      </w:r>
      <w:r w:rsidRPr="00D457EB">
        <w:br/>
        <w:t>El sistema debe permitir al usuario configurar qué tipos de llamadas desea grabar: solo salientes, solo entrantes o ambas.</w:t>
      </w:r>
    </w:p>
    <w:p w14:paraId="2B74FE24" w14:textId="77777777" w:rsidR="00517A30" w:rsidRPr="00517A30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Razón / objetivo</w:t>
      </w:r>
    </w:p>
    <w:p w14:paraId="40B257CB" w14:textId="59AEC82D" w:rsidR="00D457EB" w:rsidRPr="00D457EB" w:rsidRDefault="00D457EB" w:rsidP="00517A30">
      <w:pPr>
        <w:tabs>
          <w:tab w:val="num" w:pos="720"/>
        </w:tabs>
        <w:ind w:left="360"/>
        <w:jc w:val="both"/>
      </w:pPr>
      <w:r w:rsidRPr="00D457EB">
        <w:t>Dar control fino sobre el comportamiento de la grabación, alineado con las preferencias del usuario</w:t>
      </w:r>
      <w:r w:rsidR="00517A30">
        <w:t>.</w:t>
      </w:r>
    </w:p>
    <w:p w14:paraId="14DED499" w14:textId="77777777" w:rsidR="00D457EB" w:rsidRPr="00D457EB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Dependencias</w:t>
      </w:r>
    </w:p>
    <w:p w14:paraId="1B683610" w14:textId="4C4172FC" w:rsidR="004E0906" w:rsidRDefault="006F5C72" w:rsidP="001F1C2A">
      <w:pPr>
        <w:pStyle w:val="Prrafodelista"/>
        <w:numPr>
          <w:ilvl w:val="0"/>
          <w:numId w:val="167"/>
        </w:numPr>
        <w:jc w:val="both"/>
      </w:pPr>
      <w:hyperlink w:anchor="_IFR_11_Activación/desactivación_glo" w:history="1">
        <w:r w:rsidRPr="00517A30">
          <w:rPr>
            <w:rStyle w:val="Hipervnculo"/>
            <w:i/>
            <w:iCs/>
          </w:rPr>
          <w:t>IFR</w:t>
        </w:r>
        <w:r w:rsidR="004E0906" w:rsidRPr="00517A30">
          <w:rPr>
            <w:rStyle w:val="Hipervnculo"/>
            <w:i/>
            <w:iCs/>
          </w:rPr>
          <w:t>_1</w:t>
        </w:r>
        <w:r w:rsidR="00517A30" w:rsidRPr="00517A30">
          <w:rPr>
            <w:rStyle w:val="Hipervnculo"/>
            <w:i/>
            <w:iCs/>
          </w:rPr>
          <w:t>1</w:t>
        </w:r>
      </w:hyperlink>
      <w:r w:rsidR="004E0906" w:rsidRPr="00D457EB">
        <w:t xml:space="preserve"> (</w:t>
      </w:r>
      <w:r w:rsidR="00517A30">
        <w:t>activación/desactivación global</w:t>
      </w:r>
      <w:r w:rsidR="00517A30" w:rsidRPr="00D457EB">
        <w:t xml:space="preserve"> </w:t>
      </w:r>
      <w:r w:rsidR="00517A30">
        <w:t xml:space="preserve">y </w:t>
      </w:r>
      <w:r w:rsidR="004E0906" w:rsidRPr="00D457EB">
        <w:t>dispositivo con permisos adecuados).</w:t>
      </w:r>
    </w:p>
    <w:p w14:paraId="41103344" w14:textId="107B8584" w:rsidR="007414B7" w:rsidRPr="00DF0DAA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7414B7" w:rsidRPr="00043C57">
        <w:t xml:space="preserve"> (manejo de errores sin </w:t>
      </w:r>
      <w:r w:rsidR="007414B7">
        <w:t>romper la aplicación</w:t>
      </w:r>
      <w:r w:rsidR="007414B7" w:rsidRPr="00043C57">
        <w:t>).</w:t>
      </w:r>
    </w:p>
    <w:p w14:paraId="33E88F8E" w14:textId="23E97255" w:rsidR="00B71DA7" w:rsidRPr="00D457EB" w:rsidRDefault="00AB29DF" w:rsidP="007414B7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7414B7" w:rsidRPr="00043C57">
        <w:t xml:space="preserve"> (</w:t>
      </w:r>
      <w:proofErr w:type="spellStart"/>
      <w:r w:rsidR="007414B7" w:rsidRPr="00043C57">
        <w:t>logging</w:t>
      </w:r>
      <w:proofErr w:type="spellEnd"/>
      <w:r w:rsidR="007414B7" w:rsidRPr="00043C57">
        <w:t xml:space="preserve"> para errores de </w:t>
      </w:r>
      <w:r w:rsidR="007414B7">
        <w:t>configuración</w:t>
      </w:r>
      <w:r w:rsidR="007414B7" w:rsidRPr="00043C57">
        <w:t>).</w:t>
      </w:r>
    </w:p>
    <w:p w14:paraId="71ECAE16" w14:textId="77777777" w:rsidR="00D457EB" w:rsidRPr="00D457EB" w:rsidRDefault="00D457EB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Criterios de aceptación</w:t>
      </w:r>
    </w:p>
    <w:p w14:paraId="1FDF681F" w14:textId="77777777" w:rsidR="00D457EB" w:rsidRPr="00D457EB" w:rsidRDefault="00D457EB" w:rsidP="001F1C2A">
      <w:pPr>
        <w:pStyle w:val="Prrafodelista"/>
        <w:numPr>
          <w:ilvl w:val="0"/>
          <w:numId w:val="165"/>
        </w:numPr>
        <w:jc w:val="both"/>
      </w:pPr>
      <w:r w:rsidRPr="00D457EB">
        <w:t>En la pantalla de ajustes debe existir una opción clara que permita seleccionar entre:</w:t>
      </w:r>
    </w:p>
    <w:p w14:paraId="58AA36EA" w14:textId="77777777" w:rsidR="00D457EB" w:rsidRPr="00D457EB" w:rsidRDefault="00D457EB" w:rsidP="001F1C2A">
      <w:pPr>
        <w:pStyle w:val="Prrafodelista"/>
        <w:numPr>
          <w:ilvl w:val="2"/>
          <w:numId w:val="165"/>
        </w:numPr>
        <w:jc w:val="both"/>
      </w:pPr>
      <w:r w:rsidRPr="00D457EB">
        <w:t>“Solo llamadas salientes”,</w:t>
      </w:r>
    </w:p>
    <w:p w14:paraId="15099E0E" w14:textId="77777777" w:rsidR="00D457EB" w:rsidRPr="00D457EB" w:rsidRDefault="00D457EB" w:rsidP="001F1C2A">
      <w:pPr>
        <w:pStyle w:val="Prrafodelista"/>
        <w:numPr>
          <w:ilvl w:val="2"/>
          <w:numId w:val="165"/>
        </w:numPr>
        <w:jc w:val="both"/>
      </w:pPr>
      <w:r w:rsidRPr="00D457EB">
        <w:t>“Solo llamadas entrantes”,</w:t>
      </w:r>
    </w:p>
    <w:p w14:paraId="2D0139E8" w14:textId="77777777" w:rsidR="00D457EB" w:rsidRPr="00D457EB" w:rsidRDefault="00D457EB" w:rsidP="001F1C2A">
      <w:pPr>
        <w:pStyle w:val="Prrafodelista"/>
        <w:numPr>
          <w:ilvl w:val="2"/>
          <w:numId w:val="165"/>
        </w:numPr>
        <w:jc w:val="both"/>
      </w:pPr>
      <w:r w:rsidRPr="00D457EB">
        <w:t>“Entrantes y salientes”.</w:t>
      </w:r>
    </w:p>
    <w:p w14:paraId="23174350" w14:textId="186ACFAA" w:rsidR="00D457EB" w:rsidRPr="00D457EB" w:rsidRDefault="00D457EB" w:rsidP="001F1C2A">
      <w:pPr>
        <w:pStyle w:val="Prrafodelista"/>
        <w:numPr>
          <w:ilvl w:val="0"/>
          <w:numId w:val="165"/>
        </w:numPr>
        <w:jc w:val="both"/>
      </w:pPr>
      <w:r w:rsidRPr="00D457EB">
        <w:t>El ajuste seleccionado debe persistir entre ejecuciones de la ap</w:t>
      </w:r>
      <w:r>
        <w:t>licación</w:t>
      </w:r>
      <w:r w:rsidRPr="00D457EB">
        <w:t>.</w:t>
      </w:r>
    </w:p>
    <w:p w14:paraId="4E7E1939" w14:textId="20C5E488" w:rsidR="00D457EB" w:rsidRDefault="00D457EB" w:rsidP="001F1C2A">
      <w:pPr>
        <w:pStyle w:val="Prrafodelista"/>
        <w:numPr>
          <w:ilvl w:val="0"/>
          <w:numId w:val="165"/>
        </w:numPr>
        <w:jc w:val="both"/>
      </w:pPr>
      <w:r w:rsidRPr="00D457EB">
        <w:t>Al producirse una llamada, solo se intentará grabar si coincide con el tipo configurado</w:t>
      </w:r>
      <w:r w:rsidR="00517A30">
        <w:t xml:space="preserve"> y la aceptación de responsabilidades y permisos del propio dispositivo móvil</w:t>
      </w:r>
      <w:r w:rsidRPr="00D457EB">
        <w:t>.</w:t>
      </w:r>
    </w:p>
    <w:p w14:paraId="45A777B9" w14:textId="77777777" w:rsidR="00DB73AE" w:rsidRPr="00CA7658" w:rsidRDefault="00DB73AE" w:rsidP="00DB73AE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bookmarkStart w:id="53" w:name="_IFR_11_Activación/desactivación_glo"/>
      <w:bookmarkEnd w:id="53"/>
      <w:r w:rsidRPr="00CA7658">
        <w:rPr>
          <w:b/>
          <w:bCs/>
          <w:i/>
          <w:iCs/>
          <w:highlight w:val="yellow"/>
          <w:u w:val="single"/>
        </w:rPr>
        <w:t>Estimación 8 horas</w:t>
      </w:r>
    </w:p>
    <w:p w14:paraId="207B7DEA" w14:textId="77777777" w:rsidR="00482323" w:rsidRPr="00482323" w:rsidRDefault="00482323" w:rsidP="00DB73AE">
      <w:pPr>
        <w:numPr>
          <w:ilvl w:val="0"/>
          <w:numId w:val="238"/>
        </w:numPr>
        <w:rPr>
          <w:color w:val="3B3838" w:themeColor="background2" w:themeShade="40"/>
        </w:rPr>
      </w:pPr>
      <w:r w:rsidRPr="00482323">
        <w:rPr>
          <w:color w:val="3B3838" w:themeColor="background2" w:themeShade="40"/>
        </w:rPr>
        <w:t>Pantalla ajustes.</w:t>
      </w:r>
    </w:p>
    <w:p w14:paraId="3C9A4C5B" w14:textId="77777777" w:rsidR="00482323" w:rsidRPr="00482323" w:rsidRDefault="00DB73AE" w:rsidP="00DB73AE">
      <w:pPr>
        <w:numPr>
          <w:ilvl w:val="0"/>
          <w:numId w:val="238"/>
        </w:numPr>
        <w:rPr>
          <w:color w:val="3B3838" w:themeColor="background2" w:themeShade="40"/>
        </w:rPr>
      </w:pPr>
      <w:r w:rsidRPr="00482323">
        <w:rPr>
          <w:color w:val="3B3838" w:themeColor="background2" w:themeShade="40"/>
        </w:rPr>
        <w:t>Persistencia configuración.</w:t>
      </w:r>
    </w:p>
    <w:p w14:paraId="06700A71" w14:textId="77777777" w:rsidR="00482323" w:rsidRPr="00482323" w:rsidRDefault="00DB73AE" w:rsidP="00DB73AE">
      <w:pPr>
        <w:numPr>
          <w:ilvl w:val="0"/>
          <w:numId w:val="238"/>
        </w:numPr>
        <w:rPr>
          <w:color w:val="3B3838" w:themeColor="background2" w:themeShade="40"/>
        </w:rPr>
      </w:pPr>
      <w:r w:rsidRPr="00482323">
        <w:rPr>
          <w:color w:val="3B3838" w:themeColor="background2" w:themeShade="40"/>
        </w:rPr>
        <w:t>Lógica condicional en evento llamada.</w:t>
      </w:r>
    </w:p>
    <w:p w14:paraId="41A69FCD" w14:textId="04C0D87A" w:rsidR="005D00BE" w:rsidRPr="00D457EB" w:rsidRDefault="005D00BE" w:rsidP="001F1C2A">
      <w:pPr>
        <w:pStyle w:val="Ttulo3"/>
        <w:jc w:val="both"/>
      </w:pPr>
      <w:r>
        <w:lastRenderedPageBreak/>
        <w:t>IFR_</w:t>
      </w:r>
      <w:r w:rsidR="009E001E">
        <w:t>1</w:t>
      </w:r>
      <w:r w:rsidR="00C6168D">
        <w:t>1</w:t>
      </w:r>
      <w:r>
        <w:t xml:space="preserve"> </w:t>
      </w:r>
      <w:r w:rsidRPr="00A228E7">
        <w:t>Activación/desactivación global</w:t>
      </w:r>
    </w:p>
    <w:p w14:paraId="28BB8B29" w14:textId="1E65139D" w:rsidR="00D02964" w:rsidRPr="00D02964" w:rsidRDefault="00D02964" w:rsidP="001F1C2A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30148A73" w14:textId="23F1D866" w:rsidR="00D02964" w:rsidRPr="00D457EB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Descripción</w:t>
      </w:r>
      <w:r w:rsidRPr="00D457EB">
        <w:br/>
      </w:r>
      <w:r w:rsidRPr="00D02964">
        <w:t>El sistema deberá permitir activar o desactivar globalmente la funcionalidad de grabación</w:t>
      </w:r>
      <w:r w:rsidR="00517A30">
        <w:t xml:space="preserve"> con aceptación de responsabilidades en la configuración de la aplicación en su primera ejecución, además de dar los permisos necesarios en el dispositivo móvil.</w:t>
      </w:r>
    </w:p>
    <w:p w14:paraId="4499C359" w14:textId="77777777" w:rsidR="00FE70BA" w:rsidRPr="00FE70BA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Razón / objetivo</w:t>
      </w:r>
    </w:p>
    <w:p w14:paraId="1F102C4E" w14:textId="23EC982F" w:rsidR="00D02964" w:rsidRPr="00D457EB" w:rsidRDefault="00390AE6" w:rsidP="00FE70BA">
      <w:pPr>
        <w:ind w:left="360"/>
        <w:jc w:val="both"/>
      </w:pPr>
      <w:r>
        <w:t>Por la privacidad del usuario</w:t>
      </w:r>
      <w:r w:rsidR="00241B30">
        <w:t>, para que pueda</w:t>
      </w:r>
      <w:r>
        <w:t xml:space="preserve"> manten</w:t>
      </w:r>
      <w:r w:rsidR="00241B30">
        <w:t>er</w:t>
      </w:r>
      <w:r>
        <w:t xml:space="preserve"> siempre el control total sobre la aplicación, </w:t>
      </w:r>
      <w:r w:rsidRPr="00517A30">
        <w:rPr>
          <w:i/>
          <w:iCs/>
          <w:u w:val="single"/>
        </w:rPr>
        <w:t>el sistema no HARÁ grabaciones o registrar ninguna llamada, sin importar su tipo, si de entrada/salida</w:t>
      </w:r>
      <w:r w:rsidR="00517A30" w:rsidRPr="00517A30">
        <w:rPr>
          <w:i/>
          <w:iCs/>
          <w:u w:val="single"/>
        </w:rPr>
        <w:t xml:space="preserve"> si NO se han dado los permisos mínimos necesarios del SO del dispositivo móvil y NO se ha aceptado la responsabilidad legal</w:t>
      </w:r>
    </w:p>
    <w:p w14:paraId="4A806D99" w14:textId="77777777" w:rsidR="00D02964" w:rsidRPr="00D457EB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Dependencias</w:t>
      </w:r>
    </w:p>
    <w:p w14:paraId="432EE759" w14:textId="268BFBCC" w:rsidR="009C2068" w:rsidRPr="00DF0DAA" w:rsidRDefault="00AB29DF" w:rsidP="001F1C2A">
      <w:pPr>
        <w:pStyle w:val="Prrafodelista"/>
        <w:numPr>
          <w:ilvl w:val="0"/>
          <w:numId w:val="167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9C2068" w:rsidRPr="00043C57">
        <w:t xml:space="preserve"> (manejo de errores sin </w:t>
      </w:r>
      <w:r w:rsidR="009C2068">
        <w:t>romper la aplicación</w:t>
      </w:r>
      <w:r w:rsidR="009C2068" w:rsidRPr="00043C57">
        <w:t>).</w:t>
      </w:r>
    </w:p>
    <w:p w14:paraId="3BFF05D1" w14:textId="56E1FEE6" w:rsidR="00594696" w:rsidRPr="00D457EB" w:rsidRDefault="00AB29DF" w:rsidP="001F1C2A">
      <w:pPr>
        <w:pStyle w:val="Prrafodelista"/>
        <w:numPr>
          <w:ilvl w:val="0"/>
          <w:numId w:val="167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IFR_13</w:t>
        </w:r>
      </w:hyperlink>
      <w:r w:rsidR="009C2068" w:rsidRPr="00043C57">
        <w:t xml:space="preserve"> (</w:t>
      </w:r>
      <w:proofErr w:type="spellStart"/>
      <w:r w:rsidR="009C2068" w:rsidRPr="00043C57">
        <w:t>logging</w:t>
      </w:r>
      <w:proofErr w:type="spellEnd"/>
      <w:r w:rsidR="009C2068" w:rsidRPr="00043C57">
        <w:t xml:space="preserve"> para errores de </w:t>
      </w:r>
      <w:r w:rsidR="009C2068">
        <w:t>configuración</w:t>
      </w:r>
      <w:r w:rsidR="009C2068" w:rsidRPr="00043C57">
        <w:t>).</w:t>
      </w:r>
    </w:p>
    <w:p w14:paraId="2CD33FF9" w14:textId="77777777" w:rsidR="00D02964" w:rsidRPr="00D457EB" w:rsidRDefault="00D02964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Criterios de aceptación</w:t>
      </w:r>
    </w:p>
    <w:p w14:paraId="180FD129" w14:textId="77777777" w:rsidR="009C2068" w:rsidRDefault="00390AE6" w:rsidP="001F1C2A">
      <w:pPr>
        <w:pStyle w:val="Prrafodelista"/>
        <w:numPr>
          <w:ilvl w:val="0"/>
          <w:numId w:val="167"/>
        </w:numPr>
        <w:jc w:val="both"/>
      </w:pPr>
      <w:r w:rsidRPr="00390AE6">
        <w:t>Desactivado, no se muestra opción de grabar.</w:t>
      </w:r>
    </w:p>
    <w:p w14:paraId="49E8BD27" w14:textId="4D1E221F" w:rsidR="00D457EB" w:rsidRDefault="00D02964" w:rsidP="001F1C2A">
      <w:pPr>
        <w:pStyle w:val="Prrafodelista"/>
        <w:numPr>
          <w:ilvl w:val="0"/>
          <w:numId w:val="167"/>
        </w:numPr>
        <w:jc w:val="both"/>
      </w:pPr>
      <w:r w:rsidRPr="00D457EB">
        <w:t>Al producirse una llamada, solo se intentará grabar si coincide con el tipo configurado.</w:t>
      </w:r>
    </w:p>
    <w:p w14:paraId="17F2AC53" w14:textId="77777777" w:rsidR="00DB73AE" w:rsidRPr="00CA7658" w:rsidRDefault="00DB73AE" w:rsidP="00DB73AE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 8 horas</w:t>
      </w:r>
    </w:p>
    <w:p w14:paraId="7592B946" w14:textId="77777777" w:rsidR="00482323" w:rsidRPr="00DB73AE" w:rsidRDefault="00DB73AE" w:rsidP="00DB73AE">
      <w:pPr>
        <w:numPr>
          <w:ilvl w:val="0"/>
          <w:numId w:val="238"/>
        </w:numPr>
        <w:jc w:val="both"/>
        <w:rPr>
          <w:rFonts w:eastAsiaTheme="minorHAnsi"/>
        </w:rPr>
      </w:pPr>
      <w:r w:rsidRPr="00DB73AE">
        <w:rPr>
          <w:rFonts w:eastAsiaTheme="minorHAnsi"/>
        </w:rPr>
        <w:t>Pantalla aceptación legal.</w:t>
      </w:r>
    </w:p>
    <w:p w14:paraId="18DAAE70" w14:textId="77777777" w:rsidR="00482323" w:rsidRPr="00DB73AE" w:rsidRDefault="00DB73AE" w:rsidP="00DB73AE">
      <w:pPr>
        <w:numPr>
          <w:ilvl w:val="0"/>
          <w:numId w:val="238"/>
        </w:numPr>
        <w:jc w:val="both"/>
        <w:rPr>
          <w:rFonts w:eastAsiaTheme="minorHAnsi"/>
        </w:rPr>
      </w:pPr>
      <w:r w:rsidRPr="00DB73AE">
        <w:rPr>
          <w:rFonts w:eastAsiaTheme="minorHAnsi"/>
        </w:rPr>
        <w:t>Persistencia estado.</w:t>
      </w:r>
    </w:p>
    <w:p w14:paraId="5969D426" w14:textId="372ED146" w:rsidR="00732148" w:rsidRPr="00DB73AE" w:rsidRDefault="00DB73AE" w:rsidP="00482323">
      <w:pPr>
        <w:numPr>
          <w:ilvl w:val="0"/>
          <w:numId w:val="238"/>
        </w:numPr>
        <w:jc w:val="both"/>
        <w:rPr>
          <w:rFonts w:eastAsiaTheme="minorHAnsi"/>
        </w:rPr>
      </w:pPr>
      <w:r w:rsidRPr="00DB73AE">
        <w:rPr>
          <w:rFonts w:eastAsiaTheme="minorHAnsi"/>
        </w:rPr>
        <w:t>Integración con permisos Android.</w:t>
      </w:r>
    </w:p>
    <w:p w14:paraId="78A8EC0F" w14:textId="77777777" w:rsidR="00A228E7" w:rsidRPr="00695B12" w:rsidRDefault="00A228E7" w:rsidP="001F1C2A">
      <w:pPr>
        <w:jc w:val="both"/>
      </w:pPr>
    </w:p>
    <w:p w14:paraId="100E1B9C" w14:textId="2E8FD0FF" w:rsidR="00695B12" w:rsidRDefault="00695B12" w:rsidP="001F1C2A">
      <w:pPr>
        <w:pStyle w:val="Ttulo2"/>
        <w:jc w:val="both"/>
      </w:pPr>
      <w:bookmarkStart w:id="54" w:name="_Gestión_de_errores"/>
      <w:bookmarkEnd w:id="54"/>
      <w:r w:rsidRPr="00695B12">
        <w:t>Gestión de errores y robustez</w:t>
      </w:r>
    </w:p>
    <w:p w14:paraId="19772314" w14:textId="75ED9BE2" w:rsidR="005114FD" w:rsidRPr="00D457EB" w:rsidRDefault="005114FD" w:rsidP="001F1C2A">
      <w:pPr>
        <w:pStyle w:val="Ttulo3"/>
        <w:jc w:val="both"/>
      </w:pPr>
      <w:bookmarkStart w:id="55" w:name="_IFR_12_Gestión_de"/>
      <w:bookmarkEnd w:id="55"/>
      <w:r>
        <w:t>IFR_</w:t>
      </w:r>
      <w:r w:rsidR="009E001E">
        <w:t>1</w:t>
      </w:r>
      <w:r w:rsidR="00C6168D">
        <w:t>2</w:t>
      </w:r>
      <w:r>
        <w:t xml:space="preserve"> </w:t>
      </w:r>
      <w:r w:rsidR="009E001E" w:rsidRPr="009E001E">
        <w:t>Gestión de errores</w:t>
      </w:r>
    </w:p>
    <w:p w14:paraId="49B41A11" w14:textId="77777777" w:rsidR="004F0103" w:rsidRDefault="005114FD" w:rsidP="004F0103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1EC2D911" w14:textId="77777777" w:rsidR="004F0103" w:rsidRDefault="005114FD" w:rsidP="004F0103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4F0103">
        <w:rPr>
          <w:b/>
          <w:bCs/>
        </w:rPr>
        <w:t>Descripción</w:t>
      </w:r>
      <w:r w:rsidRPr="00D457EB">
        <w:br/>
      </w:r>
      <w:r w:rsidR="009E001E" w:rsidRPr="009E001E">
        <w:t>El sistema deberá detectar y notificar errores durante el proceso de grabación.</w:t>
      </w:r>
    </w:p>
    <w:p w14:paraId="21426A69" w14:textId="4F021A96" w:rsidR="00FE70BA" w:rsidRPr="004F0103" w:rsidRDefault="005114FD" w:rsidP="004F0103">
      <w:pPr>
        <w:numPr>
          <w:ilvl w:val="0"/>
          <w:numId w:val="158"/>
        </w:numPr>
        <w:tabs>
          <w:tab w:val="clear" w:pos="720"/>
          <w:tab w:val="num" w:pos="360"/>
        </w:tabs>
        <w:ind w:left="360"/>
        <w:jc w:val="both"/>
        <w:rPr>
          <w:b/>
          <w:bCs/>
        </w:rPr>
      </w:pPr>
      <w:r w:rsidRPr="004F0103">
        <w:rPr>
          <w:b/>
          <w:bCs/>
        </w:rPr>
        <w:t>Razón / objetivo</w:t>
      </w:r>
    </w:p>
    <w:p w14:paraId="666A1D29" w14:textId="77777777" w:rsidR="004F0103" w:rsidRDefault="004F1967" w:rsidP="004F0103">
      <w:pPr>
        <w:ind w:left="360"/>
        <w:jc w:val="both"/>
      </w:pPr>
      <w:r>
        <w:t>Notificar al usuario de los errores y/o excepciones encontradas durante la ejecución de la aplicación.</w:t>
      </w:r>
    </w:p>
    <w:p w14:paraId="29D7BF8F" w14:textId="34B520E6" w:rsidR="005114FD" w:rsidRPr="00D457EB" w:rsidRDefault="005114FD" w:rsidP="004F0103">
      <w:pPr>
        <w:pStyle w:val="Prrafodelista"/>
        <w:numPr>
          <w:ilvl w:val="0"/>
          <w:numId w:val="242"/>
        </w:numPr>
        <w:jc w:val="both"/>
      </w:pPr>
      <w:r w:rsidRPr="004F0103">
        <w:rPr>
          <w:b/>
          <w:bCs/>
        </w:rPr>
        <w:t>Dependencias</w:t>
      </w:r>
    </w:p>
    <w:p w14:paraId="59F90388" w14:textId="4D7CBC50" w:rsidR="004B1949" w:rsidRPr="00D457EB" w:rsidRDefault="004B1949" w:rsidP="004B1949">
      <w:pPr>
        <w:pStyle w:val="Prrafodelista"/>
        <w:numPr>
          <w:ilvl w:val="0"/>
          <w:numId w:val="167"/>
        </w:numPr>
        <w:jc w:val="both"/>
      </w:pPr>
      <w:hyperlink w:anchor="_IFR_11_Activación/desactivación_glo" w:history="1">
        <w:r w:rsidRPr="00517A30">
          <w:rPr>
            <w:rStyle w:val="Hipervnculo"/>
            <w:i/>
            <w:iCs/>
          </w:rPr>
          <w:t>IFR_11</w:t>
        </w:r>
      </w:hyperlink>
      <w:r w:rsidRPr="00D457EB">
        <w:t xml:space="preserve"> (</w:t>
      </w:r>
      <w:r>
        <w:t>activación/desactivación global</w:t>
      </w:r>
      <w:r w:rsidRPr="00D457EB">
        <w:t xml:space="preserve"> </w:t>
      </w:r>
      <w:r>
        <w:t xml:space="preserve">y </w:t>
      </w:r>
      <w:r w:rsidRPr="00D457EB">
        <w:t>dispositivo con permisos adecuados).</w:t>
      </w:r>
    </w:p>
    <w:p w14:paraId="2BC29068" w14:textId="77777777" w:rsidR="005114FD" w:rsidRPr="00D457EB" w:rsidRDefault="005114FD" w:rsidP="001F1C2A">
      <w:pPr>
        <w:numPr>
          <w:ilvl w:val="0"/>
          <w:numId w:val="155"/>
        </w:numPr>
        <w:tabs>
          <w:tab w:val="num" w:pos="720"/>
        </w:tabs>
        <w:jc w:val="both"/>
      </w:pPr>
      <w:r w:rsidRPr="00D457EB">
        <w:rPr>
          <w:b/>
          <w:bCs/>
        </w:rPr>
        <w:t>Criterios de aceptación</w:t>
      </w:r>
    </w:p>
    <w:p w14:paraId="691BF522" w14:textId="7671DC43" w:rsidR="009E001E" w:rsidRDefault="009E001E" w:rsidP="001F1C2A">
      <w:pPr>
        <w:pStyle w:val="Prrafodelista"/>
        <w:numPr>
          <w:ilvl w:val="0"/>
          <w:numId w:val="167"/>
        </w:numPr>
        <w:jc w:val="both"/>
      </w:pPr>
      <w:r>
        <w:t>Aceptación de permisos.</w:t>
      </w:r>
    </w:p>
    <w:p w14:paraId="70981521" w14:textId="1DDE5BBB" w:rsidR="009E001E" w:rsidRDefault="009E001E" w:rsidP="001F1C2A">
      <w:pPr>
        <w:pStyle w:val="Prrafodelista"/>
        <w:numPr>
          <w:ilvl w:val="0"/>
          <w:numId w:val="167"/>
        </w:numPr>
        <w:jc w:val="both"/>
      </w:pPr>
      <w:r>
        <w:t>Comprobación de recursos disponibles.</w:t>
      </w:r>
    </w:p>
    <w:p w14:paraId="622ABE45" w14:textId="306B4261" w:rsidR="005114FD" w:rsidRDefault="009E001E" w:rsidP="001F1C2A">
      <w:pPr>
        <w:pStyle w:val="Prrafodelista"/>
        <w:numPr>
          <w:ilvl w:val="0"/>
          <w:numId w:val="167"/>
        </w:numPr>
        <w:jc w:val="both"/>
      </w:pPr>
      <w:r>
        <w:t>Evitar errores de escritura.</w:t>
      </w:r>
    </w:p>
    <w:p w14:paraId="25AF10BB" w14:textId="77777777" w:rsidR="00DB73AE" w:rsidRPr="00DB73AE" w:rsidRDefault="00DB73AE" w:rsidP="00DB73AE">
      <w:pPr>
        <w:pStyle w:val="Prrafodelista"/>
        <w:numPr>
          <w:ilvl w:val="0"/>
          <w:numId w:val="242"/>
        </w:numPr>
        <w:jc w:val="both"/>
        <w:rPr>
          <w:b/>
          <w:bCs/>
        </w:rPr>
      </w:pPr>
      <w:r w:rsidRPr="00DB73AE">
        <w:rPr>
          <w:u w:val="single"/>
        </w:rPr>
        <w:t xml:space="preserve">Estimación </w:t>
      </w:r>
      <w:r w:rsidRPr="00DB73AE">
        <w:rPr>
          <w:b/>
          <w:bCs/>
          <w:u w:val="single"/>
        </w:rPr>
        <w:t>8 horas</w:t>
      </w:r>
    </w:p>
    <w:p w14:paraId="6C4DD5C7" w14:textId="77777777" w:rsidR="00DB73AE" w:rsidRDefault="00DB73AE" w:rsidP="00DB73AE">
      <w:pPr>
        <w:pStyle w:val="Prrafodelista"/>
        <w:ind w:left="360"/>
        <w:jc w:val="both"/>
      </w:pPr>
      <w:r>
        <w:t>Transversal pero requiere implementación concreta.</w:t>
      </w:r>
    </w:p>
    <w:p w14:paraId="04171595" w14:textId="77777777" w:rsidR="00DB73AE" w:rsidRDefault="00DB73AE" w:rsidP="00DB73AE">
      <w:pPr>
        <w:pStyle w:val="Prrafodelista"/>
        <w:numPr>
          <w:ilvl w:val="0"/>
          <w:numId w:val="244"/>
        </w:numPr>
      </w:pPr>
      <w:proofErr w:type="spellStart"/>
      <w:r w:rsidRPr="004F0103">
        <w:t>Logger</w:t>
      </w:r>
      <w:proofErr w:type="spellEnd"/>
      <w:r w:rsidRPr="004F0103">
        <w:t xml:space="preserve"> Angular.</w:t>
      </w:r>
    </w:p>
    <w:p w14:paraId="2B2050C9" w14:textId="77777777" w:rsidR="00DB73AE" w:rsidRDefault="00DB73AE" w:rsidP="00DB73AE">
      <w:pPr>
        <w:pStyle w:val="Prrafodelista"/>
        <w:numPr>
          <w:ilvl w:val="0"/>
          <w:numId w:val="244"/>
        </w:numPr>
      </w:pPr>
      <w:r>
        <w:t>Centralización errores.</w:t>
      </w:r>
    </w:p>
    <w:p w14:paraId="57C7FF02" w14:textId="77777777" w:rsidR="00DB73AE" w:rsidRDefault="00DB73AE" w:rsidP="00DB73AE">
      <w:pPr>
        <w:pStyle w:val="Prrafodelista"/>
        <w:numPr>
          <w:ilvl w:val="0"/>
          <w:numId w:val="244"/>
        </w:numPr>
      </w:pPr>
      <w:r>
        <w:t>Mensajes usuario comprensibles.</w:t>
      </w:r>
    </w:p>
    <w:p w14:paraId="6736FA3A" w14:textId="414D9132" w:rsidR="00DB73AE" w:rsidRDefault="00DB73AE" w:rsidP="00DB73AE">
      <w:pPr>
        <w:pStyle w:val="Prrafodelista"/>
        <w:numPr>
          <w:ilvl w:val="0"/>
          <w:numId w:val="244"/>
        </w:numPr>
      </w:pPr>
      <w:r>
        <w:t>Manejo excepciones nativas.</w:t>
      </w:r>
    </w:p>
    <w:p w14:paraId="19EFBFF1" w14:textId="14EEDF18" w:rsidR="009C2068" w:rsidRPr="003E2B36" w:rsidRDefault="009C2068" w:rsidP="001F1C2A">
      <w:pPr>
        <w:pStyle w:val="Ttulo3"/>
        <w:jc w:val="both"/>
      </w:pPr>
      <w:bookmarkStart w:id="56" w:name="_IFR_13_Logging_mínimo"/>
      <w:bookmarkEnd w:id="56"/>
      <w:r w:rsidRPr="003E2B36">
        <w:t>I</w:t>
      </w:r>
      <w:r>
        <w:t>FR</w:t>
      </w:r>
      <w:r w:rsidRPr="003E2B36">
        <w:t>_1</w:t>
      </w:r>
      <w:r w:rsidR="00C6168D">
        <w:t>3</w:t>
      </w:r>
      <w:r w:rsidRPr="003E2B36">
        <w:t xml:space="preserve"> </w:t>
      </w:r>
      <w:proofErr w:type="spellStart"/>
      <w:r w:rsidRPr="003E2B36">
        <w:t>Logging</w:t>
      </w:r>
      <w:proofErr w:type="spellEnd"/>
      <w:r w:rsidRPr="003E2B36">
        <w:t xml:space="preserve"> mínimo</w:t>
      </w:r>
    </w:p>
    <w:p w14:paraId="6879016D" w14:textId="77777777" w:rsidR="00832EC9" w:rsidRPr="00D02964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1DA3432A" w14:textId="77777777" w:rsidR="009C2068" w:rsidRPr="003E2B36" w:rsidRDefault="009C2068" w:rsidP="001F1C2A">
      <w:pPr>
        <w:numPr>
          <w:ilvl w:val="0"/>
          <w:numId w:val="184"/>
        </w:numPr>
        <w:jc w:val="both"/>
      </w:pPr>
      <w:r w:rsidRPr="003E2B36">
        <w:rPr>
          <w:b/>
          <w:bCs/>
        </w:rPr>
        <w:t>Descripción</w:t>
      </w:r>
      <w:r w:rsidRPr="003E2B36">
        <w:br/>
        <w:t xml:space="preserve">El sistema debe contar con un mecanismo de </w:t>
      </w:r>
      <w:proofErr w:type="spellStart"/>
      <w:r w:rsidRPr="003E2B36">
        <w:t>logging</w:t>
      </w:r>
      <w:proofErr w:type="spellEnd"/>
      <w:r w:rsidRPr="003E2B36">
        <w:t xml:space="preserve"> mínimo, tanto en la parte nativa como en la parte Angular, para registrar eventos y errores relevantes.</w:t>
      </w:r>
    </w:p>
    <w:p w14:paraId="1B546818" w14:textId="77777777" w:rsidR="009C2068" w:rsidRPr="003E2B36" w:rsidRDefault="009C2068" w:rsidP="001F1C2A">
      <w:pPr>
        <w:numPr>
          <w:ilvl w:val="0"/>
          <w:numId w:val="184"/>
        </w:numPr>
        <w:jc w:val="both"/>
      </w:pPr>
      <w:r w:rsidRPr="003E2B36">
        <w:rPr>
          <w:b/>
          <w:bCs/>
        </w:rPr>
        <w:t>Razón / objetivo</w:t>
      </w:r>
    </w:p>
    <w:p w14:paraId="102A1F4A" w14:textId="77777777" w:rsidR="009C2068" w:rsidRPr="003E2B36" w:rsidRDefault="009C2068" w:rsidP="001F1C2A">
      <w:pPr>
        <w:ind w:left="360"/>
        <w:jc w:val="both"/>
      </w:pPr>
      <w:r w:rsidRPr="003E2B36">
        <w:t>Facilitar el diagnóstico de problemas durante el desarrollo y el uso interno.</w:t>
      </w:r>
    </w:p>
    <w:p w14:paraId="6C1B0E95" w14:textId="4A917D8E" w:rsidR="009C2068" w:rsidRDefault="009C2068" w:rsidP="001F1C2A">
      <w:pPr>
        <w:pStyle w:val="Prrafodelista"/>
        <w:numPr>
          <w:ilvl w:val="0"/>
          <w:numId w:val="187"/>
        </w:numPr>
        <w:jc w:val="both"/>
      </w:pPr>
      <w:r w:rsidRPr="003E2B36">
        <w:rPr>
          <w:b/>
          <w:bCs/>
        </w:rPr>
        <w:t>Criterios de aceptación</w:t>
      </w:r>
    </w:p>
    <w:p w14:paraId="650B6C21" w14:textId="77777777" w:rsidR="009C2068" w:rsidRDefault="009C2068" w:rsidP="001F1C2A">
      <w:pPr>
        <w:pStyle w:val="Prrafodelista"/>
        <w:numPr>
          <w:ilvl w:val="0"/>
          <w:numId w:val="167"/>
        </w:numPr>
        <w:jc w:val="both"/>
      </w:pPr>
      <w:r w:rsidRPr="003E2B36">
        <w:t>En el código nativo (Java) se deben registrar:</w:t>
      </w:r>
    </w:p>
    <w:p w14:paraId="02400D87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lastRenderedPageBreak/>
        <w:t>errores al iniciar/detener la grabación,</w:t>
      </w:r>
    </w:p>
    <w:p w14:paraId="6E5397DB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errores de permisos,</w:t>
      </w:r>
    </w:p>
    <w:p w14:paraId="17F5A606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eventos clave de cambio de estado de llamada.</w:t>
      </w:r>
    </w:p>
    <w:p w14:paraId="45EEE927" w14:textId="77777777" w:rsidR="009C2068" w:rsidRDefault="009C2068" w:rsidP="001F1C2A">
      <w:pPr>
        <w:pStyle w:val="Prrafodelista"/>
        <w:numPr>
          <w:ilvl w:val="0"/>
          <w:numId w:val="167"/>
        </w:numPr>
        <w:jc w:val="both"/>
      </w:pPr>
      <w:r w:rsidRPr="003E2B36">
        <w:t>En la capa Angular se deben registrar:</w:t>
      </w:r>
    </w:p>
    <w:p w14:paraId="7973671D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 xml:space="preserve">fallos en llamadas a </w:t>
      </w:r>
      <w:proofErr w:type="spellStart"/>
      <w:r w:rsidRPr="003E2B36">
        <w:t>plugins</w:t>
      </w:r>
      <w:proofErr w:type="spellEnd"/>
      <w:r w:rsidRPr="003E2B36">
        <w:t>,</w:t>
      </w:r>
    </w:p>
    <w:p w14:paraId="5B47BD98" w14:textId="77777777" w:rsidR="009C2068" w:rsidRDefault="009C2068" w:rsidP="001F1C2A">
      <w:pPr>
        <w:pStyle w:val="Prrafodelista"/>
        <w:numPr>
          <w:ilvl w:val="0"/>
          <w:numId w:val="169"/>
        </w:numPr>
        <w:ind w:left="1060" w:hanging="340"/>
        <w:jc w:val="both"/>
      </w:pPr>
      <w:r w:rsidRPr="003E2B36">
        <w:t>estados inesperados.</w:t>
      </w:r>
    </w:p>
    <w:p w14:paraId="6A414602" w14:textId="77777777" w:rsidR="009C2068" w:rsidRDefault="009C2068" w:rsidP="001F1C2A">
      <w:pPr>
        <w:pStyle w:val="Prrafodelista"/>
        <w:numPr>
          <w:ilvl w:val="0"/>
          <w:numId w:val="167"/>
        </w:numPr>
        <w:jc w:val="both"/>
      </w:pPr>
      <w:r w:rsidRPr="003E2B36">
        <w:t xml:space="preserve">El mecanismo de </w:t>
      </w:r>
      <w:proofErr w:type="spellStart"/>
      <w:r w:rsidRPr="003E2B36">
        <w:t>logging</w:t>
      </w:r>
      <w:proofErr w:type="spellEnd"/>
      <w:r w:rsidRPr="003E2B36">
        <w:t xml:space="preserve"> no debe impactar de forma apreciable en el rendimiento ni provocar fallos adicionales.</w:t>
      </w:r>
    </w:p>
    <w:p w14:paraId="05F6A949" w14:textId="74745663" w:rsidR="004F0103" w:rsidRPr="00CA7658" w:rsidRDefault="004F0103" w:rsidP="00DB73AE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 8 horas</w:t>
      </w:r>
    </w:p>
    <w:p w14:paraId="62C90D6A" w14:textId="6D917337" w:rsidR="004F0103" w:rsidRPr="004F0103" w:rsidRDefault="004F0103" w:rsidP="004F0103">
      <w:pPr>
        <w:pStyle w:val="Prrafodelista"/>
        <w:numPr>
          <w:ilvl w:val="0"/>
          <w:numId w:val="244"/>
        </w:numPr>
      </w:pPr>
      <w:proofErr w:type="spellStart"/>
      <w:r w:rsidRPr="004F0103">
        <w:t>Logger</w:t>
      </w:r>
      <w:proofErr w:type="spellEnd"/>
      <w:r w:rsidRPr="004F0103">
        <w:t xml:space="preserve"> Angular.</w:t>
      </w:r>
    </w:p>
    <w:p w14:paraId="561488AD" w14:textId="3A32EFA2" w:rsidR="004F0103" w:rsidRPr="004F0103" w:rsidRDefault="004F0103" w:rsidP="004F0103">
      <w:pPr>
        <w:pStyle w:val="Prrafodelista"/>
        <w:numPr>
          <w:ilvl w:val="0"/>
          <w:numId w:val="244"/>
        </w:numPr>
      </w:pPr>
      <w:proofErr w:type="spellStart"/>
      <w:r w:rsidRPr="004F0103">
        <w:t>Logger</w:t>
      </w:r>
      <w:proofErr w:type="spellEnd"/>
      <w:r w:rsidRPr="004F0103">
        <w:t xml:space="preserve"> Java.</w:t>
      </w:r>
    </w:p>
    <w:p w14:paraId="6CCC47A3" w14:textId="1BA85D89" w:rsidR="004F0103" w:rsidRPr="004F0103" w:rsidRDefault="004F0103" w:rsidP="004F0103">
      <w:pPr>
        <w:pStyle w:val="Prrafodelista"/>
        <w:numPr>
          <w:ilvl w:val="0"/>
          <w:numId w:val="244"/>
        </w:numPr>
      </w:pPr>
      <w:r w:rsidRPr="004F0103">
        <w:t>Nivel básico.</w:t>
      </w:r>
    </w:p>
    <w:p w14:paraId="7D5A067B" w14:textId="612DA853" w:rsidR="00EC1B91" w:rsidRPr="004F0103" w:rsidRDefault="004F0103" w:rsidP="004F0103">
      <w:pPr>
        <w:pStyle w:val="Prrafodelista"/>
        <w:numPr>
          <w:ilvl w:val="0"/>
          <w:numId w:val="244"/>
        </w:numPr>
      </w:pPr>
      <w:r w:rsidRPr="004F0103">
        <w:t>Pruebas de no impacto rendimiento.</w:t>
      </w:r>
    </w:p>
    <w:p w14:paraId="6527BA1A" w14:textId="77777777" w:rsidR="009C2068" w:rsidRDefault="009C2068" w:rsidP="001F1C2A">
      <w:pPr>
        <w:jc w:val="both"/>
      </w:pPr>
    </w:p>
    <w:p w14:paraId="7AFC32FE" w14:textId="2C06AB04" w:rsidR="00B40F4B" w:rsidRPr="00B30B39" w:rsidRDefault="00B30B39" w:rsidP="002E14D7">
      <w:pPr>
        <w:pStyle w:val="Ttulo1"/>
      </w:pPr>
      <w:bookmarkStart w:id="57" w:name="_REQUISITOS_NO_FUNCIONALES"/>
      <w:bookmarkEnd w:id="57"/>
      <w:r w:rsidRPr="00B30B39">
        <w:t xml:space="preserve">REQUISITOS </w:t>
      </w:r>
      <w:r w:rsidRPr="00B30B39">
        <w:rPr>
          <w:b/>
          <w:bCs/>
        </w:rPr>
        <w:t>NO</w:t>
      </w:r>
      <w:r w:rsidRPr="00B30B39">
        <w:t xml:space="preserve"> FUNCIONALES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227C844D" w14:textId="7E478877" w:rsidR="00572C29" w:rsidRDefault="00D00E8F" w:rsidP="00572C29">
      <w:pPr>
        <w:jc w:val="both"/>
        <w:rPr>
          <w:b/>
          <w:bCs/>
        </w:rPr>
      </w:pPr>
      <w:r w:rsidRPr="00D00E8F">
        <w:t xml:space="preserve">Los requisitos no funcionales se identifican mediante el prefijo </w:t>
      </w:r>
      <w:r w:rsidRPr="00D00E8F">
        <w:rPr>
          <w:b/>
          <w:bCs/>
        </w:rPr>
        <w:t>INFR_XX</w:t>
      </w:r>
      <w:r w:rsidRPr="00D00E8F">
        <w:t xml:space="preserve"> y definen atributos de calidad, restricciones técnicas y criterios transversales del sistema.</w:t>
      </w:r>
    </w:p>
    <w:p w14:paraId="299BF0AE" w14:textId="24927AC4" w:rsidR="00D00E8F" w:rsidRPr="000E4826" w:rsidRDefault="00D00E8F" w:rsidP="001F1C2A">
      <w:pPr>
        <w:numPr>
          <w:ilvl w:val="0"/>
          <w:numId w:val="140"/>
        </w:numPr>
        <w:jc w:val="both"/>
      </w:pPr>
      <w:r w:rsidRPr="000E4826">
        <w:rPr>
          <w:b/>
          <w:bCs/>
        </w:rPr>
        <w:t>I</w:t>
      </w:r>
      <w:r>
        <w:rPr>
          <w:b/>
          <w:bCs/>
        </w:rPr>
        <w:t>N</w:t>
      </w:r>
      <w:r w:rsidRPr="000E4826">
        <w:rPr>
          <w:b/>
          <w:bCs/>
        </w:rPr>
        <w:t>FR</w:t>
      </w:r>
      <w:r w:rsidRPr="000E4826">
        <w:t xml:space="preserve"> = </w:t>
      </w:r>
      <w:proofErr w:type="spellStart"/>
      <w:r w:rsidRPr="000E4826">
        <w:rPr>
          <w:i/>
          <w:iCs/>
        </w:rPr>
        <w:t>Internal</w:t>
      </w:r>
      <w:proofErr w:type="spellEnd"/>
      <w:r w:rsidRPr="000E4826">
        <w:rPr>
          <w:i/>
          <w:iCs/>
        </w:rPr>
        <w:t xml:space="preserve"> </w:t>
      </w:r>
      <w:r>
        <w:rPr>
          <w:i/>
          <w:iCs/>
        </w:rPr>
        <w:t>Non-</w:t>
      </w:r>
      <w:proofErr w:type="spellStart"/>
      <w:r w:rsidRPr="000E4826">
        <w:rPr>
          <w:i/>
          <w:iCs/>
        </w:rPr>
        <w:t>Functional</w:t>
      </w:r>
      <w:proofErr w:type="spellEnd"/>
      <w:r w:rsidRPr="000E4826">
        <w:rPr>
          <w:i/>
          <w:iCs/>
        </w:rPr>
        <w:t xml:space="preserve"> </w:t>
      </w:r>
      <w:proofErr w:type="spellStart"/>
      <w:r w:rsidRPr="000E4826">
        <w:rPr>
          <w:i/>
          <w:iCs/>
        </w:rPr>
        <w:t>Requirement</w:t>
      </w:r>
      <w:proofErr w:type="spellEnd"/>
    </w:p>
    <w:p w14:paraId="5E6D152E" w14:textId="77777777" w:rsidR="00D00E8F" w:rsidRDefault="00D00E8F" w:rsidP="001F1C2A">
      <w:pPr>
        <w:numPr>
          <w:ilvl w:val="0"/>
          <w:numId w:val="140"/>
        </w:numPr>
        <w:jc w:val="both"/>
      </w:pPr>
      <w:r w:rsidRPr="000E4826">
        <w:rPr>
          <w:b/>
          <w:bCs/>
        </w:rPr>
        <w:t>XX</w:t>
      </w:r>
      <w:r w:rsidRPr="000E4826">
        <w:t xml:space="preserve"> = identificador numérico incremental</w:t>
      </w:r>
    </w:p>
    <w:p w14:paraId="22C702A9" w14:textId="77777777" w:rsidR="00FE70BA" w:rsidRDefault="00FE70BA" w:rsidP="00FE70BA">
      <w:pPr>
        <w:jc w:val="both"/>
      </w:pPr>
    </w:p>
    <w:p w14:paraId="019C1D0D" w14:textId="77777777" w:rsidR="00C20E57" w:rsidRPr="00C20E57" w:rsidRDefault="00C20E57" w:rsidP="001F1C2A">
      <w:pPr>
        <w:pStyle w:val="Ttulo2"/>
        <w:jc w:val="both"/>
      </w:pPr>
      <w:bookmarkStart w:id="58" w:name="_Rendimiento_y_estabilidad"/>
      <w:bookmarkEnd w:id="58"/>
      <w:r w:rsidRPr="00C20E57">
        <w:t>Rendimiento y estabilidad</w:t>
      </w:r>
    </w:p>
    <w:p w14:paraId="5D1338CA" w14:textId="4E4AF4AB" w:rsidR="00C20E57" w:rsidRPr="00C20E57" w:rsidRDefault="00C20E57" w:rsidP="001F1C2A">
      <w:pPr>
        <w:pStyle w:val="Ttulo3"/>
        <w:jc w:val="both"/>
      </w:pPr>
      <w:r w:rsidRPr="00C20E57">
        <w:t>INFR_</w:t>
      </w:r>
      <w:r>
        <w:t>01</w:t>
      </w:r>
      <w:r w:rsidRPr="00C20E57">
        <w:t xml:space="preserve"> Estabilidad durante llamadas</w:t>
      </w:r>
    </w:p>
    <w:p w14:paraId="090AA74D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457678A6" w14:textId="4052B8BB" w:rsidR="00C20E57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7F81452F" w14:textId="5823C672" w:rsidR="00832EC9" w:rsidRDefault="00C20E57" w:rsidP="001F1C2A">
      <w:pPr>
        <w:ind w:left="360"/>
        <w:jc w:val="both"/>
      </w:pPr>
      <w:r w:rsidRPr="00C20E57">
        <w:t>El sistema deberá mantener su funcionamiento estable durante toda la duración de una llamada activa</w:t>
      </w:r>
      <w:r w:rsidR="00832EC9">
        <w:t>, s</w:t>
      </w:r>
      <w:r w:rsidR="00832EC9" w:rsidRPr="00C20E57">
        <w:t>in cierres inesperados</w:t>
      </w:r>
      <w:r w:rsidR="00832EC9">
        <w:t xml:space="preserve"> ni</w:t>
      </w:r>
      <w:r w:rsidR="00832EC9">
        <w:rPr>
          <w:rFonts w:eastAsiaTheme="minorHAnsi"/>
        </w:rPr>
        <w:t xml:space="preserve"> </w:t>
      </w:r>
      <w:r w:rsidR="00832EC9" w:rsidRPr="00C20E57">
        <w:t>bloqueos</w:t>
      </w:r>
      <w:r w:rsidR="00832EC9">
        <w:t>.</w:t>
      </w:r>
    </w:p>
    <w:p w14:paraId="0CD60357" w14:textId="5251D0BF" w:rsidR="004F0103" w:rsidRPr="00CA7658" w:rsidRDefault="004F0103" w:rsidP="004F0103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>Estimación</w:t>
      </w:r>
      <w:r w:rsidRPr="00CA7658">
        <w:rPr>
          <w:b/>
          <w:bCs/>
          <w:i/>
          <w:iCs/>
          <w:highlight w:val="yellow"/>
          <w:u w:val="single"/>
        </w:rPr>
        <w:t xml:space="preserve"> 6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  <w:r w:rsidRPr="00CA7658">
        <w:rPr>
          <w:b/>
          <w:bCs/>
          <w:i/>
          <w:iCs/>
        </w:rPr>
        <w:t xml:space="preserve"> </w:t>
      </w:r>
    </w:p>
    <w:p w14:paraId="1E49139B" w14:textId="163880FE" w:rsidR="004F0103" w:rsidRDefault="004F0103" w:rsidP="004F0103">
      <w:pPr>
        <w:pStyle w:val="Prrafodelista"/>
        <w:ind w:left="360"/>
        <w:jc w:val="both"/>
      </w:pPr>
      <w:r>
        <w:t>P</w:t>
      </w:r>
      <w:r>
        <w:t>ruebas intensivas llamadas largas + ajustes.</w:t>
      </w:r>
    </w:p>
    <w:p w14:paraId="71524957" w14:textId="714C376E" w:rsidR="00C20E57" w:rsidRPr="00C20E57" w:rsidRDefault="00C20E57" w:rsidP="001F1C2A">
      <w:pPr>
        <w:pStyle w:val="Ttulo3"/>
        <w:jc w:val="both"/>
      </w:pPr>
      <w:r w:rsidRPr="00C20E57">
        <w:t>INFR_02 Impacto mínimo en recursos</w:t>
      </w:r>
    </w:p>
    <w:p w14:paraId="1864C174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6C5E3E87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708C9BF" w14:textId="4515A82D" w:rsidR="00C20E57" w:rsidRDefault="00C20E57" w:rsidP="001F1C2A">
      <w:pPr>
        <w:ind w:left="360"/>
        <w:jc w:val="both"/>
      </w:pPr>
      <w:r w:rsidRPr="00C20E57">
        <w:t>La aplicación deberá minimizar el consumo de CPU, memoria y batería durante la grabación de llamadas</w:t>
      </w:r>
      <w:r w:rsidR="00832EC9">
        <w:t xml:space="preserve"> priorizando es</w:t>
      </w:r>
      <w:r w:rsidRPr="00C20E57">
        <w:t>tabilidad</w:t>
      </w:r>
      <w:r w:rsidR="00832EC9">
        <w:t xml:space="preserve"> y a posteriori la o</w:t>
      </w:r>
      <w:r w:rsidRPr="00C20E57">
        <w:t>ptimizació</w:t>
      </w:r>
      <w:r w:rsidR="00832EC9">
        <w:t>n.</w:t>
      </w:r>
    </w:p>
    <w:p w14:paraId="64397918" w14:textId="74D004A4" w:rsidR="004F0103" w:rsidRPr="00CA7658" w:rsidRDefault="004F0103" w:rsidP="004F0103">
      <w:pPr>
        <w:pStyle w:val="Prrafodelista"/>
        <w:numPr>
          <w:ilvl w:val="0"/>
          <w:numId w:val="242"/>
        </w:numPr>
        <w:jc w:val="both"/>
        <w:rPr>
          <w:b/>
          <w:bCs/>
          <w:i/>
          <w:iCs/>
        </w:rPr>
      </w:pPr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Pr="00CA7658">
        <w:rPr>
          <w:b/>
          <w:bCs/>
          <w:i/>
          <w:iCs/>
          <w:highlight w:val="yellow"/>
          <w:u w:val="single"/>
        </w:rPr>
        <w:t>6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  <w:r w:rsidRPr="00CA7658">
        <w:rPr>
          <w:b/>
          <w:bCs/>
          <w:i/>
          <w:iCs/>
        </w:rPr>
        <w:t xml:space="preserve"> </w:t>
      </w:r>
    </w:p>
    <w:p w14:paraId="0BE78A41" w14:textId="24208DAB" w:rsidR="004F0103" w:rsidRDefault="004F0103" w:rsidP="004F0103">
      <w:pPr>
        <w:pStyle w:val="Prrafodelista"/>
        <w:ind w:left="360"/>
        <w:jc w:val="both"/>
      </w:pPr>
      <w:r w:rsidRPr="004F0103">
        <w:t xml:space="preserve">Medición básica consumo CPU/memoria + ajuste </w:t>
      </w:r>
      <w:proofErr w:type="spellStart"/>
      <w:r w:rsidRPr="004F0103">
        <w:t>bitrate</w:t>
      </w:r>
      <w:proofErr w:type="spellEnd"/>
      <w:r>
        <w:t>.</w:t>
      </w:r>
    </w:p>
    <w:p w14:paraId="08787A33" w14:textId="3A3E5A16" w:rsidR="00FD670F" w:rsidRPr="003E2B36" w:rsidRDefault="00FD670F" w:rsidP="00FD670F">
      <w:pPr>
        <w:pStyle w:val="Ttulo3"/>
        <w:jc w:val="both"/>
      </w:pPr>
      <w:bookmarkStart w:id="59" w:name="_INFR_03_No_pérdida"/>
      <w:bookmarkEnd w:id="59"/>
      <w:r w:rsidRPr="003E2B36">
        <w:t>I</w:t>
      </w:r>
      <w:r>
        <w:t>NFR</w:t>
      </w:r>
      <w:r w:rsidRPr="003E2B36">
        <w:t>_</w:t>
      </w:r>
      <w:r>
        <w:t>03</w:t>
      </w:r>
      <w:r w:rsidRPr="003E2B36">
        <w:t xml:space="preserve"> </w:t>
      </w:r>
      <w:r w:rsidRPr="009C2068">
        <w:t>No pérdida silenciosa de datos</w:t>
      </w:r>
    </w:p>
    <w:p w14:paraId="10F4B1A6" w14:textId="77777777" w:rsidR="00FD670F" w:rsidRPr="00D02964" w:rsidRDefault="00FD670F" w:rsidP="00FD670F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D02964">
        <w:t>)</w:t>
      </w:r>
      <w:proofErr w:type="spellStart"/>
      <w:r w:rsidRPr="00D02964">
        <w:t>ust</w:t>
      </w:r>
      <w:proofErr w:type="spellEnd"/>
    </w:p>
    <w:p w14:paraId="164FECD9" w14:textId="77777777" w:rsidR="00FD670F" w:rsidRPr="003E2B36" w:rsidRDefault="00FD670F" w:rsidP="00FD670F">
      <w:pPr>
        <w:numPr>
          <w:ilvl w:val="0"/>
          <w:numId w:val="184"/>
        </w:numPr>
        <w:jc w:val="both"/>
      </w:pPr>
      <w:r w:rsidRPr="003E2B36">
        <w:rPr>
          <w:b/>
          <w:bCs/>
        </w:rPr>
        <w:t>Descripción</w:t>
      </w:r>
      <w:r w:rsidRPr="003E2B36">
        <w:br/>
      </w:r>
      <w:r w:rsidRPr="009C2068">
        <w:t>El sistema no deberá perder grabaciones sin notificar al usuario</w:t>
      </w:r>
      <w:r w:rsidRPr="003E2B36">
        <w:t>.</w:t>
      </w:r>
    </w:p>
    <w:p w14:paraId="133DF582" w14:textId="77777777" w:rsidR="00FD670F" w:rsidRPr="003E2B36" w:rsidRDefault="00FD670F" w:rsidP="00FD670F">
      <w:pPr>
        <w:numPr>
          <w:ilvl w:val="0"/>
          <w:numId w:val="184"/>
        </w:numPr>
        <w:jc w:val="both"/>
      </w:pPr>
      <w:r w:rsidRPr="003E2B36">
        <w:rPr>
          <w:b/>
          <w:bCs/>
        </w:rPr>
        <w:t>Razón / objetivo</w:t>
      </w:r>
    </w:p>
    <w:p w14:paraId="4B004A4D" w14:textId="77777777" w:rsidR="00FD670F" w:rsidRPr="003E2B36" w:rsidRDefault="00FD670F" w:rsidP="00FD670F">
      <w:pPr>
        <w:ind w:left="360"/>
        <w:jc w:val="both"/>
      </w:pPr>
      <w:r>
        <w:t>Para que el usuario tenga control total sobre la aplicación, el sistema tendrá que notificar si la grabación ha sido defectuosa, archivo dañado, o no se ha podido almacenar, por el motivo concreto.</w:t>
      </w:r>
    </w:p>
    <w:p w14:paraId="652F5026" w14:textId="094606C0" w:rsidR="00FD670F" w:rsidRPr="003E2B36" w:rsidRDefault="00FD670F" w:rsidP="00FD670F">
      <w:pPr>
        <w:numPr>
          <w:ilvl w:val="0"/>
          <w:numId w:val="184"/>
        </w:numPr>
        <w:jc w:val="both"/>
      </w:pPr>
      <w:r w:rsidRPr="003E2B36">
        <w:rPr>
          <w:b/>
          <w:bCs/>
        </w:rPr>
        <w:t>Dependencias</w:t>
      </w:r>
    </w:p>
    <w:p w14:paraId="3F15F2A1" w14:textId="77777777" w:rsidR="000530D0" w:rsidRDefault="000530D0" w:rsidP="000530D0">
      <w:pPr>
        <w:pStyle w:val="Prrafodelista"/>
        <w:numPr>
          <w:ilvl w:val="0"/>
          <w:numId w:val="186"/>
        </w:numPr>
        <w:jc w:val="both"/>
      </w:pPr>
      <w:hyperlink w:anchor="_IFR_11_Activación/desactivación_glo" w:history="1">
        <w:r w:rsidRPr="00517A30">
          <w:rPr>
            <w:rStyle w:val="Hipervnculo"/>
            <w:i/>
            <w:iCs/>
          </w:rPr>
          <w:t>IFR_11</w:t>
        </w:r>
      </w:hyperlink>
      <w:r w:rsidRPr="00D457EB">
        <w:t xml:space="preserve"> (</w:t>
      </w:r>
      <w:r>
        <w:t>activación/desactivación global</w:t>
      </w:r>
      <w:r w:rsidRPr="00D457EB">
        <w:t xml:space="preserve"> </w:t>
      </w:r>
      <w:r>
        <w:t xml:space="preserve">y </w:t>
      </w:r>
      <w:r w:rsidRPr="00D457EB">
        <w:t>dispositivo con permisos adecuados).</w:t>
      </w:r>
    </w:p>
    <w:p w14:paraId="503754A5" w14:textId="12B915D5" w:rsidR="00FD670F" w:rsidRPr="00DF0DAA" w:rsidRDefault="00AB29DF" w:rsidP="00FD670F">
      <w:pPr>
        <w:pStyle w:val="Prrafodelista"/>
        <w:numPr>
          <w:ilvl w:val="0"/>
          <w:numId w:val="186"/>
        </w:numPr>
        <w:jc w:val="both"/>
      </w:pPr>
      <w:hyperlink w:anchor="_IFR_12_Gestión_de" w:history="1">
        <w:r>
          <w:rPr>
            <w:rStyle w:val="Hipervnculo"/>
            <w:i/>
            <w:iCs/>
          </w:rPr>
          <w:t>IFR_12</w:t>
        </w:r>
      </w:hyperlink>
      <w:r w:rsidR="00FD670F" w:rsidRPr="00043C57">
        <w:t xml:space="preserve"> (manejo de errores sin </w:t>
      </w:r>
      <w:r w:rsidR="00FD670F">
        <w:t>romper la aplicación</w:t>
      </w:r>
      <w:r w:rsidR="00FD670F" w:rsidRPr="00043C57">
        <w:t>).</w:t>
      </w:r>
    </w:p>
    <w:p w14:paraId="75B7166E" w14:textId="127C26B3" w:rsidR="00FD670F" w:rsidRPr="003E2B36" w:rsidRDefault="00FD670F" w:rsidP="00FD670F">
      <w:pPr>
        <w:pStyle w:val="Prrafodelista"/>
        <w:numPr>
          <w:ilvl w:val="0"/>
          <w:numId w:val="186"/>
        </w:numPr>
        <w:jc w:val="both"/>
      </w:pPr>
      <w:hyperlink w:anchor="_IFR_13_Logging_mínimo" w:history="1">
        <w:r>
          <w:rPr>
            <w:rStyle w:val="Hipervnculo"/>
            <w:i/>
            <w:iCs/>
          </w:rPr>
          <w:t>IFR</w:t>
        </w:r>
        <w:r w:rsidRPr="00DF0DAA">
          <w:rPr>
            <w:rStyle w:val="Hipervnculo"/>
            <w:i/>
            <w:iCs/>
          </w:rPr>
          <w:t>_1</w:t>
        </w:r>
        <w:r w:rsidR="009D62C9">
          <w:rPr>
            <w:rStyle w:val="Hipervnculo"/>
            <w:i/>
            <w:iCs/>
          </w:rPr>
          <w:t>3</w:t>
        </w:r>
      </w:hyperlink>
      <w:r w:rsidRPr="00043C57">
        <w:t xml:space="preserve"> (</w:t>
      </w:r>
      <w:proofErr w:type="spellStart"/>
      <w:r w:rsidRPr="00043C57">
        <w:t>logging</w:t>
      </w:r>
      <w:proofErr w:type="spellEnd"/>
      <w:r w:rsidRPr="00043C57">
        <w:t xml:space="preserve"> para errores de </w:t>
      </w:r>
      <w:r>
        <w:t>configuración</w:t>
      </w:r>
      <w:r w:rsidRPr="00043C57">
        <w:t>).</w:t>
      </w:r>
    </w:p>
    <w:p w14:paraId="0BE467A9" w14:textId="77777777" w:rsidR="00FD670F" w:rsidRDefault="00FD670F" w:rsidP="00FD670F">
      <w:pPr>
        <w:pStyle w:val="Prrafodelista"/>
        <w:numPr>
          <w:ilvl w:val="0"/>
          <w:numId w:val="187"/>
        </w:numPr>
        <w:jc w:val="both"/>
      </w:pPr>
      <w:r w:rsidRPr="003E2B36">
        <w:rPr>
          <w:b/>
          <w:bCs/>
        </w:rPr>
        <w:t>Criterios de aceptación</w:t>
      </w:r>
    </w:p>
    <w:p w14:paraId="54696EDF" w14:textId="77777777" w:rsidR="00FD670F" w:rsidRDefault="00FD670F" w:rsidP="0012527E">
      <w:pPr>
        <w:pStyle w:val="Prrafodelista"/>
        <w:numPr>
          <w:ilvl w:val="0"/>
          <w:numId w:val="243"/>
        </w:numPr>
        <w:tabs>
          <w:tab w:val="clear" w:pos="360"/>
          <w:tab w:val="num" w:pos="717"/>
        </w:tabs>
        <w:ind w:left="717"/>
        <w:jc w:val="both"/>
      </w:pPr>
      <w:r>
        <w:t>Mensajes de error acorde con la excepción/error</w:t>
      </w:r>
    </w:p>
    <w:p w14:paraId="6BCF4EDB" w14:textId="77777777" w:rsidR="00FD670F" w:rsidRDefault="00FD670F" w:rsidP="0012527E">
      <w:pPr>
        <w:pStyle w:val="Prrafodelista"/>
        <w:numPr>
          <w:ilvl w:val="0"/>
          <w:numId w:val="169"/>
        </w:numPr>
        <w:ind w:left="1071" w:hanging="357"/>
        <w:jc w:val="both"/>
      </w:pPr>
      <w:r w:rsidRPr="003E2B36">
        <w:lastRenderedPageBreak/>
        <w:t>errores al iniciar/detener la grabación,</w:t>
      </w:r>
    </w:p>
    <w:p w14:paraId="0B110C57" w14:textId="77777777" w:rsidR="00FD670F" w:rsidRDefault="00FD670F" w:rsidP="0012527E">
      <w:pPr>
        <w:pStyle w:val="Prrafodelista"/>
        <w:numPr>
          <w:ilvl w:val="0"/>
          <w:numId w:val="169"/>
        </w:numPr>
        <w:ind w:left="1071" w:hanging="357"/>
        <w:jc w:val="both"/>
      </w:pPr>
      <w:r w:rsidRPr="003E2B36">
        <w:t>errores de permisos,</w:t>
      </w:r>
    </w:p>
    <w:p w14:paraId="281324EC" w14:textId="77777777" w:rsidR="00FD670F" w:rsidRDefault="00FD670F" w:rsidP="0012527E">
      <w:pPr>
        <w:pStyle w:val="Prrafodelista"/>
        <w:numPr>
          <w:ilvl w:val="0"/>
          <w:numId w:val="169"/>
        </w:numPr>
        <w:ind w:left="1071" w:hanging="357"/>
        <w:jc w:val="both"/>
      </w:pPr>
      <w:r w:rsidRPr="003E2B36">
        <w:t>eventos clave de cambio de estado de llamada.</w:t>
      </w:r>
    </w:p>
    <w:p w14:paraId="017C37DF" w14:textId="77777777" w:rsidR="00FD670F" w:rsidRDefault="00FD670F" w:rsidP="0012527E">
      <w:pPr>
        <w:pStyle w:val="Prrafodelista"/>
        <w:numPr>
          <w:ilvl w:val="0"/>
          <w:numId w:val="243"/>
        </w:numPr>
        <w:tabs>
          <w:tab w:val="clear" w:pos="360"/>
          <w:tab w:val="num" w:pos="717"/>
        </w:tabs>
        <w:ind w:left="717"/>
        <w:jc w:val="both"/>
      </w:pPr>
      <w:r>
        <w:t>Mensaje comprensible para el usuario</w:t>
      </w:r>
    </w:p>
    <w:p w14:paraId="15781A17" w14:textId="77777777" w:rsidR="00FD670F" w:rsidRDefault="00FD670F" w:rsidP="0012527E">
      <w:pPr>
        <w:pStyle w:val="Prrafodelista"/>
        <w:numPr>
          <w:ilvl w:val="1"/>
          <w:numId w:val="246"/>
        </w:numPr>
        <w:ind w:left="1071" w:hanging="357"/>
        <w:jc w:val="both"/>
      </w:pPr>
      <w:r>
        <w:t>Usar el nivel más básico de capacidad de comprensión de un usuario, digamos que para “discapacitados digitales”.</w:t>
      </w:r>
    </w:p>
    <w:p w14:paraId="27B85F32" w14:textId="37BCB3DF" w:rsidR="004F0103" w:rsidRPr="00CA7658" w:rsidRDefault="004F0103" w:rsidP="004F0103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Pr="00CA7658">
        <w:rPr>
          <w:b/>
          <w:bCs/>
          <w:i/>
          <w:iCs/>
          <w:highlight w:val="yellow"/>
          <w:u w:val="single"/>
        </w:rPr>
        <w:t>4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  <w:r w:rsidRPr="00CA7658">
        <w:rPr>
          <w:b/>
          <w:bCs/>
          <w:i/>
          <w:iCs/>
          <w:u w:val="single"/>
        </w:rPr>
        <w:t xml:space="preserve"> </w:t>
      </w:r>
    </w:p>
    <w:p w14:paraId="65B76A9C" w14:textId="24441775" w:rsidR="004F0103" w:rsidRDefault="004F0103" w:rsidP="004F0103">
      <w:pPr>
        <w:pStyle w:val="Prrafodelista"/>
        <w:ind w:left="360"/>
        <w:jc w:val="both"/>
      </w:pPr>
      <w:r w:rsidRPr="004F0103">
        <w:t>Refuerzo mensajes + validación final fichero</w:t>
      </w:r>
      <w:r>
        <w:t>.</w:t>
      </w:r>
    </w:p>
    <w:p w14:paraId="3B8DA10D" w14:textId="77777777" w:rsidR="00FD670F" w:rsidRPr="00695B12" w:rsidRDefault="00FD670F" w:rsidP="00FD670F">
      <w:pPr>
        <w:jc w:val="both"/>
      </w:pPr>
    </w:p>
    <w:p w14:paraId="4981E154" w14:textId="77777777" w:rsidR="00C20E57" w:rsidRPr="00C20E57" w:rsidRDefault="00C20E57" w:rsidP="001F1C2A">
      <w:pPr>
        <w:pStyle w:val="Ttulo2"/>
        <w:jc w:val="both"/>
      </w:pPr>
      <w:bookmarkStart w:id="60" w:name="_Seguridad_y_privacidad"/>
      <w:bookmarkEnd w:id="60"/>
      <w:r w:rsidRPr="00C20E57">
        <w:t>Seguridad y privacidad</w:t>
      </w:r>
    </w:p>
    <w:p w14:paraId="16AE3EBE" w14:textId="3EC0E596" w:rsidR="00C20E57" w:rsidRPr="00C20E57" w:rsidRDefault="00C20E57" w:rsidP="001F1C2A">
      <w:pPr>
        <w:pStyle w:val="Ttulo3"/>
        <w:jc w:val="both"/>
      </w:pPr>
      <w:bookmarkStart w:id="61" w:name="_INFR_04_Almacenamiento_exclusivamen"/>
      <w:bookmarkEnd w:id="61"/>
      <w:r w:rsidRPr="00C20E57">
        <w:t>INFR_0</w:t>
      </w:r>
      <w:r w:rsidR="00FD670F">
        <w:t>4</w:t>
      </w:r>
      <w:r w:rsidRPr="00C20E57">
        <w:t xml:space="preserve"> Almacenamiento exclusivamente local</w:t>
      </w:r>
    </w:p>
    <w:p w14:paraId="0A64CFEE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58899222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5A9AFBA" w14:textId="77777777" w:rsidR="00C20E57" w:rsidRDefault="00C20E57" w:rsidP="001F1C2A">
      <w:pPr>
        <w:ind w:firstLine="360"/>
        <w:jc w:val="both"/>
      </w:pPr>
      <w:r w:rsidRPr="00C20E57">
        <w:t>El sistema no deberá transmitir, sincronizar ni respaldar grabaciones o metadatos fuera del dispositivo.</w:t>
      </w:r>
    </w:p>
    <w:p w14:paraId="4572A7BD" w14:textId="257C0A58" w:rsidR="008B7532" w:rsidRPr="004F0103" w:rsidRDefault="008B7532" w:rsidP="008B7532">
      <w:pPr>
        <w:pStyle w:val="Prrafodelista"/>
        <w:numPr>
          <w:ilvl w:val="0"/>
          <w:numId w:val="245"/>
        </w:numPr>
        <w:jc w:val="both"/>
        <w:rPr>
          <w:u w:val="single"/>
        </w:rPr>
      </w:pPr>
      <w:bookmarkStart w:id="62" w:name="_INFR_04_Acceso_restringido"/>
      <w:bookmarkStart w:id="63" w:name="_INFR_05_Acceso_restringido"/>
      <w:bookmarkEnd w:id="62"/>
      <w:bookmarkEnd w:id="63"/>
      <w:r w:rsidRPr="004F0103">
        <w:rPr>
          <w:u w:val="single"/>
        </w:rPr>
        <w:t xml:space="preserve">Estimación </w:t>
      </w:r>
      <w:r>
        <w:rPr>
          <w:b/>
          <w:bCs/>
          <w:u w:val="single"/>
        </w:rPr>
        <w:t>2</w:t>
      </w:r>
      <w:r w:rsidRPr="004F0103">
        <w:rPr>
          <w:b/>
          <w:bCs/>
          <w:u w:val="single"/>
        </w:rPr>
        <w:t xml:space="preserve"> horas</w:t>
      </w:r>
      <w:r w:rsidRPr="004F0103">
        <w:rPr>
          <w:u w:val="single"/>
        </w:rPr>
        <w:t xml:space="preserve"> </w:t>
      </w:r>
    </w:p>
    <w:p w14:paraId="5A99E463" w14:textId="26105A86" w:rsidR="008B7532" w:rsidRDefault="008B7532" w:rsidP="008B7532">
      <w:pPr>
        <w:pStyle w:val="Prrafodelista"/>
        <w:ind w:left="360"/>
        <w:jc w:val="both"/>
      </w:pPr>
      <w:r w:rsidRPr="008B7532">
        <w:t>Verificación arquitectura (ya cubierta)</w:t>
      </w:r>
      <w:r>
        <w:t>.</w:t>
      </w:r>
    </w:p>
    <w:p w14:paraId="1B6A209A" w14:textId="3C0920CA" w:rsidR="00C20E57" w:rsidRPr="00C20E57" w:rsidRDefault="00C20E57" w:rsidP="001F1C2A">
      <w:pPr>
        <w:pStyle w:val="Ttulo3"/>
        <w:jc w:val="both"/>
      </w:pPr>
      <w:r w:rsidRPr="00C20E57">
        <w:t>INFR_0</w:t>
      </w:r>
      <w:r w:rsidR="00FD670F">
        <w:t>5</w:t>
      </w:r>
      <w:r w:rsidRPr="00C20E57">
        <w:t xml:space="preserve"> Acceso restringido a grabaciones</w:t>
      </w:r>
    </w:p>
    <w:p w14:paraId="09EDEC8B" w14:textId="77777777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07983ECE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5171689F" w14:textId="4BC88892" w:rsidR="00C20E57" w:rsidRPr="00C20E57" w:rsidRDefault="00C20E57" w:rsidP="001F1C2A">
      <w:pPr>
        <w:ind w:left="360"/>
        <w:jc w:val="both"/>
      </w:pPr>
      <w:r w:rsidRPr="00C20E57">
        <w:t>Las grabaciones solo deberán ser accesibles desde la propia aplicación</w:t>
      </w:r>
      <w:r w:rsidR="003A574E">
        <w:t xml:space="preserve">, es decir, NO y NUNCA deben </w:t>
      </w:r>
      <w:r w:rsidR="003A574E" w:rsidRPr="00B40F4B">
        <w:t xml:space="preserve">ser accesibles por </w:t>
      </w:r>
      <w:r w:rsidR="003A574E">
        <w:t xml:space="preserve">aplicaciones de </w:t>
      </w:r>
      <w:r w:rsidR="003A574E" w:rsidRPr="00B40F4B">
        <w:t>terceros.</w:t>
      </w:r>
      <w:r w:rsidRPr="00C20E57">
        <w:t xml:space="preserve"> </w:t>
      </w:r>
      <w:r w:rsidR="003A574E">
        <w:t>Se evitará, en la medida de las posibilidades del SO, el</w:t>
      </w:r>
      <w:r w:rsidRPr="00C20E57">
        <w:t xml:space="preserve"> acceso explícito al almacenamiento del dispositivo.</w:t>
      </w:r>
    </w:p>
    <w:p w14:paraId="618F2438" w14:textId="4F9CDAB9" w:rsidR="008B7532" w:rsidRPr="004F0103" w:rsidRDefault="008B7532" w:rsidP="008B7532">
      <w:pPr>
        <w:pStyle w:val="Prrafodelista"/>
        <w:numPr>
          <w:ilvl w:val="0"/>
          <w:numId w:val="245"/>
        </w:numPr>
        <w:jc w:val="both"/>
        <w:rPr>
          <w:u w:val="single"/>
        </w:rPr>
      </w:pPr>
      <w:r w:rsidRPr="004F0103">
        <w:rPr>
          <w:u w:val="single"/>
        </w:rPr>
        <w:t xml:space="preserve">Estimación </w:t>
      </w:r>
      <w:r>
        <w:rPr>
          <w:b/>
          <w:bCs/>
          <w:u w:val="single"/>
        </w:rPr>
        <w:t>8</w:t>
      </w:r>
      <w:r w:rsidRPr="004F0103">
        <w:rPr>
          <w:b/>
          <w:bCs/>
          <w:u w:val="single"/>
        </w:rPr>
        <w:t xml:space="preserve"> horas</w:t>
      </w:r>
      <w:r w:rsidRPr="004F0103">
        <w:rPr>
          <w:u w:val="single"/>
        </w:rPr>
        <w:t xml:space="preserve"> </w:t>
      </w:r>
    </w:p>
    <w:p w14:paraId="4B6D516F" w14:textId="6C2D46C9" w:rsidR="008B7532" w:rsidRDefault="008B7532" w:rsidP="008B7532">
      <w:pPr>
        <w:pStyle w:val="Prrafodelista"/>
        <w:ind w:left="360"/>
        <w:jc w:val="both"/>
      </w:pPr>
      <w:r w:rsidRPr="008B7532">
        <w:t>Uso almacenamiento interno + pruebas acceso externo</w:t>
      </w:r>
      <w:r>
        <w:t>.</w:t>
      </w:r>
    </w:p>
    <w:p w14:paraId="72867CBD" w14:textId="6AB8E74C" w:rsidR="008B7532" w:rsidRDefault="008B7532" w:rsidP="008B7532">
      <w:pPr>
        <w:pStyle w:val="Prrafodelista"/>
        <w:ind w:left="360"/>
        <w:jc w:val="both"/>
      </w:pPr>
      <w:r>
        <w:t>(Puede llegar a ser delicado)</w:t>
      </w:r>
    </w:p>
    <w:p w14:paraId="08F9A3F5" w14:textId="181BE386" w:rsidR="00C20E57" w:rsidRPr="00C20E57" w:rsidRDefault="00C20E57" w:rsidP="001F1C2A">
      <w:pPr>
        <w:pStyle w:val="Ttulo3"/>
        <w:jc w:val="both"/>
      </w:pPr>
      <w:r w:rsidRPr="00C20E57">
        <w:t>INFR_0</w:t>
      </w:r>
      <w:r w:rsidR="00FD670F">
        <w:t>6</w:t>
      </w:r>
      <w:r w:rsidRPr="00C20E57">
        <w:t xml:space="preserve"> Preparación para </w:t>
      </w:r>
      <w:r w:rsidR="00832EC9">
        <w:t xml:space="preserve">un futuro </w:t>
      </w:r>
      <w:r w:rsidRPr="00C20E57">
        <w:t xml:space="preserve">cifrado </w:t>
      </w:r>
      <w:r w:rsidR="00832EC9">
        <w:t>de ficheros de grabaciones</w:t>
      </w:r>
    </w:p>
    <w:p w14:paraId="688FB706" w14:textId="1948591F" w:rsid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(S</w:t>
      </w:r>
      <w:r w:rsidRPr="00832EC9">
        <w:rPr>
          <w:b/>
          <w:bCs/>
        </w:rPr>
        <w:t>)</w:t>
      </w:r>
      <w:proofErr w:type="spellStart"/>
      <w:r>
        <w:t>hould</w:t>
      </w:r>
      <w:proofErr w:type="spellEnd"/>
    </w:p>
    <w:p w14:paraId="6C6D4A14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C13A7C5" w14:textId="77777777" w:rsidR="00C20E57" w:rsidRPr="00C20E57" w:rsidRDefault="00C20E57" w:rsidP="001F1C2A">
      <w:pPr>
        <w:ind w:left="360"/>
        <w:jc w:val="both"/>
      </w:pPr>
      <w:r w:rsidRPr="00C20E57">
        <w:t>La arquitectura deberá permitir la incorporación futura de cifrado de grabaciones sin rediseños estructurales.</w:t>
      </w:r>
    </w:p>
    <w:p w14:paraId="20634BB7" w14:textId="77777777" w:rsidR="008B7532" w:rsidRPr="004F0103" w:rsidRDefault="008B7532" w:rsidP="008B7532">
      <w:pPr>
        <w:pStyle w:val="Prrafodelista"/>
        <w:numPr>
          <w:ilvl w:val="0"/>
          <w:numId w:val="245"/>
        </w:numPr>
        <w:jc w:val="both"/>
        <w:rPr>
          <w:u w:val="single"/>
        </w:rPr>
      </w:pPr>
      <w:r w:rsidRPr="004F0103">
        <w:rPr>
          <w:u w:val="single"/>
        </w:rPr>
        <w:t xml:space="preserve">Estimación </w:t>
      </w:r>
      <w:r>
        <w:rPr>
          <w:b/>
          <w:bCs/>
          <w:u w:val="single"/>
        </w:rPr>
        <w:t>4</w:t>
      </w:r>
      <w:r w:rsidRPr="004F0103">
        <w:rPr>
          <w:b/>
          <w:bCs/>
          <w:u w:val="single"/>
        </w:rPr>
        <w:t xml:space="preserve"> horas</w:t>
      </w:r>
      <w:r w:rsidRPr="004F0103">
        <w:rPr>
          <w:u w:val="single"/>
        </w:rPr>
        <w:t xml:space="preserve"> </w:t>
      </w:r>
    </w:p>
    <w:p w14:paraId="1C5C7211" w14:textId="2F5626B1" w:rsidR="008B7532" w:rsidRDefault="008B7532" w:rsidP="008B7532">
      <w:pPr>
        <w:pStyle w:val="Prrafodelista"/>
        <w:ind w:left="360"/>
        <w:jc w:val="both"/>
      </w:pPr>
      <w:r w:rsidRPr="008B7532">
        <w:t>Diseño interfaz futura + abstracción almacenamiento</w:t>
      </w:r>
      <w:r>
        <w:t>.</w:t>
      </w:r>
    </w:p>
    <w:p w14:paraId="2190ADB3" w14:textId="77777777" w:rsidR="008B7532" w:rsidRPr="00695B12" w:rsidRDefault="008B7532" w:rsidP="008B7532">
      <w:pPr>
        <w:jc w:val="both"/>
      </w:pPr>
    </w:p>
    <w:p w14:paraId="3A288BC7" w14:textId="47431A86" w:rsidR="00C20E57" w:rsidRPr="00C20E57" w:rsidRDefault="00C20E57" w:rsidP="001F1C2A">
      <w:pPr>
        <w:pStyle w:val="Ttulo2"/>
        <w:jc w:val="both"/>
      </w:pPr>
      <w:bookmarkStart w:id="64" w:name="_Usabilidad"/>
      <w:bookmarkEnd w:id="64"/>
      <w:r w:rsidRPr="00C20E57">
        <w:t>Usabilidad</w:t>
      </w:r>
    </w:p>
    <w:p w14:paraId="40871FE5" w14:textId="7B02A5BD" w:rsidR="00C20E57" w:rsidRPr="00C20E57" w:rsidRDefault="00C20E57" w:rsidP="001F1C2A">
      <w:pPr>
        <w:pStyle w:val="Ttulo3"/>
        <w:jc w:val="both"/>
      </w:pPr>
      <w:bookmarkStart w:id="65" w:name="_INFR_07_Interfaz_clara"/>
      <w:bookmarkEnd w:id="65"/>
      <w:r w:rsidRPr="00C20E57">
        <w:t>INFR_0</w:t>
      </w:r>
      <w:r w:rsidR="00FD670F">
        <w:t>7</w:t>
      </w:r>
      <w:r w:rsidRPr="00C20E57">
        <w:t xml:space="preserve"> Interfaz clara y no intrusiva</w:t>
      </w:r>
    </w:p>
    <w:p w14:paraId="1139773C" w14:textId="2DA0C66C" w:rsid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64A003A6" w14:textId="77777777" w:rsidR="00832EC9" w:rsidRPr="00832EC9" w:rsidRDefault="00832EC9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1ADF5C6D" w14:textId="77777777" w:rsidR="00C20E57" w:rsidRPr="00C20E57" w:rsidRDefault="00C20E57" w:rsidP="008B7532">
      <w:pPr>
        <w:ind w:left="360"/>
        <w:jc w:val="both"/>
      </w:pPr>
      <w:r w:rsidRPr="00C20E57">
        <w:t>La interfaz deberá ser sencilla, comprensible y no interferir con el uso normal del teléfono durante una llamada.</w:t>
      </w:r>
    </w:p>
    <w:p w14:paraId="26298580" w14:textId="77777777" w:rsidR="008B7532" w:rsidRDefault="008B7532">
      <w:pPr>
        <w:spacing w:after="200" w:line="276" w:lineRule="auto"/>
        <w:contextualSpacing w:val="0"/>
        <w:rPr>
          <w:rFonts w:eastAsiaTheme="minorHAnsi"/>
          <w:u w:val="single"/>
        </w:rPr>
      </w:pPr>
      <w:r>
        <w:rPr>
          <w:u w:val="single"/>
        </w:rPr>
        <w:br w:type="page"/>
      </w:r>
    </w:p>
    <w:p w14:paraId="28435B2B" w14:textId="5F285724" w:rsidR="008B7532" w:rsidRPr="00CA7658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A7658">
        <w:rPr>
          <w:b/>
          <w:bCs/>
          <w:i/>
          <w:iCs/>
          <w:highlight w:val="yellow"/>
          <w:u w:val="single"/>
        </w:rPr>
        <w:lastRenderedPageBreak/>
        <w:t xml:space="preserve">Estimación </w:t>
      </w:r>
      <w:r w:rsidR="00CA7658">
        <w:rPr>
          <w:b/>
          <w:bCs/>
          <w:i/>
          <w:iCs/>
          <w:highlight w:val="yellow"/>
          <w:u w:val="single"/>
        </w:rPr>
        <w:t>6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  <w:r w:rsidRPr="00CA7658">
        <w:rPr>
          <w:b/>
          <w:bCs/>
          <w:i/>
          <w:iCs/>
          <w:u w:val="single"/>
        </w:rPr>
        <w:t xml:space="preserve"> </w:t>
      </w:r>
    </w:p>
    <w:p w14:paraId="3B0D5BF6" w14:textId="4EDE2B96" w:rsidR="008B7532" w:rsidRDefault="00CA7658" w:rsidP="008B7532">
      <w:pPr>
        <w:pStyle w:val="Prrafodelista"/>
        <w:ind w:left="360"/>
        <w:jc w:val="both"/>
      </w:pPr>
      <w:r w:rsidRPr="00CA7658">
        <w:t>Revisión UX + ajustes.</w:t>
      </w:r>
    </w:p>
    <w:p w14:paraId="740B021A" w14:textId="3D2A9F16" w:rsidR="00C20E57" w:rsidRPr="00C20E57" w:rsidRDefault="00C20E57" w:rsidP="001F1C2A">
      <w:pPr>
        <w:pStyle w:val="Ttulo3"/>
        <w:jc w:val="both"/>
      </w:pPr>
      <w:r w:rsidRPr="00C20E57">
        <w:t>INFR_0</w:t>
      </w:r>
      <w:r w:rsidR="00FD670F">
        <w:t>8</w:t>
      </w:r>
      <w:r w:rsidRPr="00C20E57">
        <w:t xml:space="preserve"> Acciones explícitas</w:t>
      </w:r>
    </w:p>
    <w:p w14:paraId="2C24B501" w14:textId="3D0392D6" w:rsidR="00EF0DC7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1740BD4F" w14:textId="77777777" w:rsidR="00EF0DC7" w:rsidRPr="00832EC9" w:rsidRDefault="00EF0DC7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55CA783" w14:textId="335E197F" w:rsidR="00C20E57" w:rsidRPr="00C20E57" w:rsidRDefault="00EF0DC7" w:rsidP="001F1C2A">
      <w:pPr>
        <w:ind w:left="360"/>
        <w:jc w:val="both"/>
      </w:pPr>
      <w:r>
        <w:t>Inicialmente, hasta la iteración de añadir la posibilidad de automatizar las grabaciones mediante opción de configuración, con la consecuencia de aceptación</w:t>
      </w:r>
      <w:r w:rsidR="001F1C2A">
        <w:t xml:space="preserve"> por parte del usuario final</w:t>
      </w:r>
      <w:r>
        <w:t xml:space="preserve"> de textos legales sobre privacidad, c</w:t>
      </w:r>
      <w:r w:rsidR="00C20E57" w:rsidRPr="00C20E57">
        <w:t>ualquier acción de grabación deberá requerir intervención explícita del usuario, sin comportamientos implícitos u ocultos.</w:t>
      </w:r>
      <w:r>
        <w:t xml:space="preserve"> </w:t>
      </w:r>
    </w:p>
    <w:p w14:paraId="21F3597E" w14:textId="21AF1981" w:rsidR="008B7532" w:rsidRPr="00CA7658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bookmarkStart w:id="66" w:name="_Compatibilidad_y_portabilidad"/>
      <w:bookmarkEnd w:id="66"/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="00CA7658" w:rsidRPr="00CA7658">
        <w:rPr>
          <w:b/>
          <w:bCs/>
          <w:i/>
          <w:iCs/>
          <w:highlight w:val="yellow"/>
          <w:u w:val="single"/>
        </w:rPr>
        <w:t>4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</w:p>
    <w:p w14:paraId="0FBCF006" w14:textId="1DC236BB" w:rsidR="008B7532" w:rsidRDefault="00CA7658" w:rsidP="008B7532">
      <w:pPr>
        <w:pStyle w:val="Prrafodelista"/>
        <w:ind w:left="360"/>
        <w:jc w:val="both"/>
      </w:pPr>
      <w:r w:rsidRPr="00CA7658">
        <w:t>Validación lógica.</w:t>
      </w:r>
    </w:p>
    <w:p w14:paraId="5E50C0F6" w14:textId="77777777" w:rsidR="008B7532" w:rsidRPr="00695B12" w:rsidRDefault="008B7532" w:rsidP="008B7532">
      <w:pPr>
        <w:jc w:val="both"/>
      </w:pPr>
    </w:p>
    <w:p w14:paraId="65D4EF21" w14:textId="0481E36B" w:rsidR="00C20E57" w:rsidRPr="00C20E57" w:rsidRDefault="00C20E57" w:rsidP="001F1C2A">
      <w:pPr>
        <w:pStyle w:val="Ttulo2"/>
        <w:jc w:val="both"/>
      </w:pPr>
      <w:r w:rsidRPr="00C20E57">
        <w:t>Compatibilidad y portabilidad</w:t>
      </w:r>
    </w:p>
    <w:p w14:paraId="34E6C4F8" w14:textId="753F5B17" w:rsidR="00C20E57" w:rsidRPr="00C20E57" w:rsidRDefault="00C20E57" w:rsidP="001F1C2A">
      <w:pPr>
        <w:pStyle w:val="Ttulo3"/>
        <w:jc w:val="both"/>
      </w:pPr>
      <w:r w:rsidRPr="00C20E57">
        <w:t>INFR_0</w:t>
      </w:r>
      <w:r w:rsidR="00FD670F">
        <w:t>9</w:t>
      </w:r>
      <w:r w:rsidRPr="00C20E57">
        <w:t xml:space="preserve"> Compatibilidad mínima Android</w:t>
      </w:r>
    </w:p>
    <w:p w14:paraId="54103E6F" w14:textId="621F63EF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0E381101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141F1ADD" w14:textId="77777777" w:rsidR="00C20E57" w:rsidRPr="00C20E57" w:rsidRDefault="00C20E57" w:rsidP="001F1C2A">
      <w:pPr>
        <w:ind w:firstLine="360"/>
        <w:jc w:val="both"/>
      </w:pPr>
      <w:r w:rsidRPr="00C20E57">
        <w:t>La aplicación deberá ser compatible con dispositivos Android versión 10 o superior.</w:t>
      </w:r>
    </w:p>
    <w:p w14:paraId="6852157B" w14:textId="770BFB28" w:rsidR="008B7532" w:rsidRPr="00CA7658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="00CA7658" w:rsidRPr="00CA7658">
        <w:rPr>
          <w:b/>
          <w:bCs/>
          <w:i/>
          <w:iCs/>
          <w:highlight w:val="yellow"/>
          <w:u w:val="single"/>
        </w:rPr>
        <w:t>8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</w:p>
    <w:p w14:paraId="300EEF71" w14:textId="3C9E6B90" w:rsidR="008B7532" w:rsidRPr="00CA7658" w:rsidRDefault="00CA7658" w:rsidP="008B7532">
      <w:pPr>
        <w:pStyle w:val="Prrafodelista"/>
        <w:ind w:left="360"/>
        <w:jc w:val="both"/>
      </w:pPr>
      <w:r w:rsidRPr="00CA7658">
        <w:t>Pruebas versión 10, 11, 13</w:t>
      </w:r>
      <w:r>
        <w:t xml:space="preserve">. Posible </w:t>
      </w:r>
      <w:proofErr w:type="spellStart"/>
      <w:r>
        <w:rPr>
          <w:i/>
          <w:iCs/>
        </w:rPr>
        <w:t>spike</w:t>
      </w:r>
      <w:proofErr w:type="spellEnd"/>
      <w:r>
        <w:t xml:space="preserve"> para localizar dispositivos con versiones anteriores.</w:t>
      </w:r>
    </w:p>
    <w:p w14:paraId="6CCF7C98" w14:textId="527B9EBF" w:rsidR="00C20E57" w:rsidRPr="00C20E57" w:rsidRDefault="00C20E57" w:rsidP="001F1C2A">
      <w:pPr>
        <w:pStyle w:val="Ttulo3"/>
        <w:jc w:val="both"/>
      </w:pPr>
      <w:r w:rsidRPr="00C20E57">
        <w:t>INFR_</w:t>
      </w:r>
      <w:r w:rsidR="00FD670F">
        <w:t>10</w:t>
      </w:r>
      <w:r w:rsidRPr="00C20E57">
        <w:t xml:space="preserve"> Independencia de fabricante</w:t>
      </w:r>
    </w:p>
    <w:p w14:paraId="2EB8FDE8" w14:textId="4E277948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(S</w:t>
      </w:r>
      <w:r w:rsidRPr="00827BC2">
        <w:rPr>
          <w:b/>
          <w:bCs/>
        </w:rPr>
        <w:t>)</w:t>
      </w:r>
      <w:proofErr w:type="spellStart"/>
      <w:r w:rsidRPr="00C20E57">
        <w:t>hould</w:t>
      </w:r>
      <w:proofErr w:type="spellEnd"/>
    </w:p>
    <w:p w14:paraId="09F18001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EEBB6A5" w14:textId="79AA812E" w:rsidR="00C20E57" w:rsidRPr="00C20E57" w:rsidRDefault="00827BC2" w:rsidP="001F1C2A">
      <w:pPr>
        <w:ind w:left="360"/>
        <w:jc w:val="both"/>
      </w:pPr>
      <w:r w:rsidRPr="00827BC2">
        <w:rPr>
          <w:b/>
          <w:bCs/>
          <w:i/>
          <w:iCs/>
        </w:rPr>
        <w:t>Siempre que sea técnicamente posible</w:t>
      </w:r>
      <w:r>
        <w:t>, e</w:t>
      </w:r>
      <w:r w:rsidR="00C20E57" w:rsidRPr="00C20E57">
        <w:t>l sistema deberá evitar dependencias específicas de</w:t>
      </w:r>
      <w:r>
        <w:t xml:space="preserve"> los</w:t>
      </w:r>
      <w:r w:rsidR="00C20E57" w:rsidRPr="00C20E57">
        <w:t xml:space="preserve"> fabricante</w:t>
      </w:r>
      <w:r>
        <w:t>s</w:t>
      </w:r>
      <w:r w:rsidR="00C20E57" w:rsidRPr="00C20E57">
        <w:t>.</w:t>
      </w:r>
    </w:p>
    <w:p w14:paraId="606FB7A6" w14:textId="0CA0272F" w:rsidR="008B7532" w:rsidRPr="00CA7658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bookmarkStart w:id="67" w:name="_Mantenibilidad_y_extensibilidad"/>
      <w:bookmarkEnd w:id="67"/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="00CA7658" w:rsidRPr="00CA7658">
        <w:rPr>
          <w:b/>
          <w:bCs/>
          <w:i/>
          <w:iCs/>
          <w:highlight w:val="yellow"/>
          <w:u w:val="single"/>
        </w:rPr>
        <w:t>4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</w:p>
    <w:p w14:paraId="38E544E1" w14:textId="2DA76ECD" w:rsidR="008B7532" w:rsidRDefault="00CA7658" w:rsidP="008B7532">
      <w:pPr>
        <w:pStyle w:val="Prrafodelista"/>
        <w:ind w:left="360"/>
        <w:jc w:val="both"/>
      </w:pPr>
      <w:r w:rsidRPr="00CA7658">
        <w:t>Pruebas en al menos 2 entornos distintos.</w:t>
      </w:r>
    </w:p>
    <w:p w14:paraId="4E9042F4" w14:textId="77777777" w:rsidR="008B7532" w:rsidRPr="00695B12" w:rsidRDefault="008B7532" w:rsidP="008B7532">
      <w:pPr>
        <w:jc w:val="both"/>
      </w:pPr>
    </w:p>
    <w:p w14:paraId="0BC9B89D" w14:textId="53AEECDF" w:rsidR="00C20E57" w:rsidRPr="00C20E57" w:rsidRDefault="00C20E57" w:rsidP="001F1C2A">
      <w:pPr>
        <w:pStyle w:val="Ttulo2"/>
        <w:jc w:val="both"/>
      </w:pPr>
      <w:r w:rsidRPr="00C20E57">
        <w:t>Mantenibilidad y extensibilidad</w:t>
      </w:r>
    </w:p>
    <w:p w14:paraId="54BC0A6B" w14:textId="0A334159" w:rsidR="00C20E57" w:rsidRPr="00C20E57" w:rsidRDefault="00C20E57" w:rsidP="001F1C2A">
      <w:pPr>
        <w:pStyle w:val="Ttulo3"/>
        <w:jc w:val="both"/>
      </w:pPr>
      <w:r w:rsidRPr="00C20E57">
        <w:t>INFR_1</w:t>
      </w:r>
      <w:r w:rsidR="00FD670F">
        <w:t>1</w:t>
      </w:r>
      <w:r w:rsidRPr="00C20E57">
        <w:t xml:space="preserve"> Arquitectura modular</w:t>
      </w:r>
    </w:p>
    <w:p w14:paraId="1CE1D139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1E243FCA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4CE88B3A" w14:textId="468917E2" w:rsidR="00C20E57" w:rsidRPr="00C20E57" w:rsidRDefault="00C20E57" w:rsidP="001F1C2A">
      <w:pPr>
        <w:ind w:left="360"/>
        <w:jc w:val="both"/>
      </w:pPr>
      <w:r w:rsidRPr="00C20E57">
        <w:t xml:space="preserve">La arquitectura deberá permitir la extensión futura de funcionalidades </w:t>
      </w:r>
      <w:r w:rsidR="00827BC2">
        <w:t>y característica como pued</w:t>
      </w:r>
      <w:r w:rsidR="001F1C2A">
        <w:t xml:space="preserve">e ser la </w:t>
      </w:r>
      <w:r w:rsidRPr="00C20E57">
        <w:t>automatización</w:t>
      </w:r>
      <w:r w:rsidR="00827BC2">
        <w:t xml:space="preserve"> de grabaciones</w:t>
      </w:r>
      <w:r w:rsidRPr="00C20E57">
        <w:t>, cifrado, nuevas plataformas</w:t>
      </w:r>
      <w:r w:rsidR="00827BC2">
        <w:t>, etc</w:t>
      </w:r>
      <w:r w:rsidRPr="00C20E57">
        <w:t>.</w:t>
      </w:r>
    </w:p>
    <w:p w14:paraId="6E5BA3CC" w14:textId="4A8FE064" w:rsidR="008B7532" w:rsidRPr="00CA7658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="00CA7658" w:rsidRPr="00CA7658">
        <w:rPr>
          <w:b/>
          <w:bCs/>
          <w:i/>
          <w:iCs/>
          <w:highlight w:val="yellow"/>
          <w:u w:val="single"/>
        </w:rPr>
        <w:t>8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</w:p>
    <w:p w14:paraId="4CA7BF92" w14:textId="6BB654ED" w:rsidR="008B7532" w:rsidRDefault="00CA7658" w:rsidP="008B7532">
      <w:pPr>
        <w:pStyle w:val="Prrafodelista"/>
        <w:ind w:left="360"/>
        <w:jc w:val="both"/>
      </w:pPr>
      <w:proofErr w:type="spellStart"/>
      <w:r w:rsidRPr="00CA7658">
        <w:t>Refactor</w:t>
      </w:r>
      <w:proofErr w:type="spellEnd"/>
      <w:r w:rsidRPr="00CA7658">
        <w:t xml:space="preserve"> pequeño + revisión estructura.</w:t>
      </w:r>
    </w:p>
    <w:p w14:paraId="075744CD" w14:textId="2B208EA1" w:rsidR="00C20E57" w:rsidRPr="00C20E57" w:rsidRDefault="00C20E57" w:rsidP="001F1C2A">
      <w:pPr>
        <w:pStyle w:val="Ttulo3"/>
        <w:jc w:val="both"/>
      </w:pPr>
      <w:r w:rsidRPr="00C20E57">
        <w:t>INFR_1</w:t>
      </w:r>
      <w:r w:rsidR="00FD670F">
        <w:t>2</w:t>
      </w:r>
      <w:r w:rsidRPr="00C20E57">
        <w:t xml:space="preserve"> Separación de capas</w:t>
      </w:r>
    </w:p>
    <w:p w14:paraId="6F12150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23BD3364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9F71276" w14:textId="77777777" w:rsidR="00C20E57" w:rsidRPr="00C20E57" w:rsidRDefault="00C20E57" w:rsidP="001F1C2A">
      <w:pPr>
        <w:ind w:firstLine="360"/>
        <w:jc w:val="both"/>
      </w:pPr>
      <w:r w:rsidRPr="00C20E57">
        <w:t>La lógica de negocio, la interfaz y la integración nativa deberán mantenerse desacopladas.</w:t>
      </w:r>
    </w:p>
    <w:p w14:paraId="6E06EE3D" w14:textId="6AE7680E" w:rsidR="008B7532" w:rsidRPr="00CA7658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bookmarkStart w:id="68" w:name="_Cumplimiento_legal_y"/>
      <w:bookmarkEnd w:id="68"/>
      <w:r w:rsidRPr="00CA7658">
        <w:rPr>
          <w:b/>
          <w:bCs/>
          <w:i/>
          <w:iCs/>
          <w:highlight w:val="yellow"/>
          <w:u w:val="single"/>
        </w:rPr>
        <w:t xml:space="preserve">Estimación </w:t>
      </w:r>
      <w:r w:rsidR="00CA7658" w:rsidRPr="00CA7658">
        <w:rPr>
          <w:b/>
          <w:bCs/>
          <w:i/>
          <w:iCs/>
          <w:highlight w:val="yellow"/>
          <w:u w:val="single"/>
        </w:rPr>
        <w:t>4</w:t>
      </w:r>
      <w:r w:rsidRPr="00CA7658">
        <w:rPr>
          <w:b/>
          <w:bCs/>
          <w:i/>
          <w:iCs/>
          <w:highlight w:val="yellow"/>
          <w:u w:val="single"/>
        </w:rPr>
        <w:t xml:space="preserve"> horas</w:t>
      </w:r>
    </w:p>
    <w:p w14:paraId="1AEE7B45" w14:textId="2891525E" w:rsidR="008B7532" w:rsidRDefault="00CA7658" w:rsidP="008B7532">
      <w:pPr>
        <w:pStyle w:val="Prrafodelista"/>
        <w:ind w:left="360"/>
        <w:jc w:val="both"/>
      </w:pPr>
      <w:r>
        <w:t>Validación de arquitectura.</w:t>
      </w:r>
    </w:p>
    <w:p w14:paraId="49FBC920" w14:textId="77777777" w:rsidR="008B7532" w:rsidRPr="00695B12" w:rsidRDefault="008B7532" w:rsidP="008B7532">
      <w:pPr>
        <w:jc w:val="both"/>
      </w:pPr>
    </w:p>
    <w:p w14:paraId="70974ED8" w14:textId="34449D6C" w:rsidR="00C20E57" w:rsidRPr="00C20E57" w:rsidRDefault="00C20E57" w:rsidP="001F1C2A">
      <w:pPr>
        <w:pStyle w:val="Ttulo2"/>
        <w:jc w:val="both"/>
      </w:pPr>
      <w:r w:rsidRPr="00C20E57">
        <w:t>Cumplimiento legal y responsabilidad</w:t>
      </w:r>
    </w:p>
    <w:p w14:paraId="3E270ABC" w14:textId="4940D843" w:rsidR="00C20E57" w:rsidRPr="00C20E57" w:rsidRDefault="00C20E57" w:rsidP="001F1C2A">
      <w:pPr>
        <w:pStyle w:val="Ttulo3"/>
        <w:jc w:val="both"/>
      </w:pPr>
      <w:bookmarkStart w:id="69" w:name="_INFR_13_Ausencia_de"/>
      <w:bookmarkEnd w:id="69"/>
      <w:r w:rsidRPr="00C20E57">
        <w:t>INFR_1</w:t>
      </w:r>
      <w:r w:rsidR="00FD670F">
        <w:t>3</w:t>
      </w:r>
      <w:r w:rsidRPr="00C20E57">
        <w:t xml:space="preserve"> Ausencia de mecanismos de ocultación</w:t>
      </w:r>
    </w:p>
    <w:p w14:paraId="11794C29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756B726B" w14:textId="77777777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7AD39853" w14:textId="77777777" w:rsidR="00C20E57" w:rsidRDefault="00C20E57" w:rsidP="001F1C2A">
      <w:pPr>
        <w:ind w:left="360"/>
        <w:jc w:val="both"/>
        <w:rPr>
          <w:b/>
          <w:bCs/>
          <w:i/>
          <w:iCs/>
          <w:color w:val="C00000"/>
        </w:rPr>
      </w:pPr>
      <w:r w:rsidRPr="00827BC2">
        <w:rPr>
          <w:b/>
          <w:bCs/>
          <w:i/>
          <w:iCs/>
          <w:color w:val="C00000"/>
        </w:rPr>
        <w:lastRenderedPageBreak/>
        <w:t>La aplicación no deberá incluir mecanismos destinados a ocultar grabaciones, evadir controles del sistema o engañar al usuario.</w:t>
      </w:r>
    </w:p>
    <w:p w14:paraId="09A7ABC1" w14:textId="1624E4F5" w:rsidR="008B7532" w:rsidRPr="00CB2C25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B2C25">
        <w:rPr>
          <w:b/>
          <w:bCs/>
          <w:i/>
          <w:iCs/>
          <w:highlight w:val="yellow"/>
          <w:u w:val="single"/>
        </w:rPr>
        <w:t xml:space="preserve">Estimación </w:t>
      </w:r>
      <w:r w:rsidR="00CB2C25" w:rsidRPr="00CB2C25">
        <w:rPr>
          <w:b/>
          <w:bCs/>
          <w:i/>
          <w:iCs/>
          <w:highlight w:val="yellow"/>
          <w:u w:val="single"/>
        </w:rPr>
        <w:t>3</w:t>
      </w:r>
      <w:r w:rsidRPr="00CB2C25">
        <w:rPr>
          <w:b/>
          <w:bCs/>
          <w:i/>
          <w:iCs/>
          <w:highlight w:val="yellow"/>
          <w:u w:val="single"/>
        </w:rPr>
        <w:t xml:space="preserve"> horas</w:t>
      </w:r>
    </w:p>
    <w:p w14:paraId="0074C20A" w14:textId="1ACE3CB4" w:rsidR="008B7532" w:rsidRDefault="00CB2C25" w:rsidP="008B7532">
      <w:pPr>
        <w:pStyle w:val="Prrafodelista"/>
        <w:ind w:left="360"/>
        <w:jc w:val="both"/>
      </w:pPr>
      <w:r>
        <w:t>Validación diseño.</w:t>
      </w:r>
    </w:p>
    <w:p w14:paraId="6EADF0A2" w14:textId="617BFAF4" w:rsidR="003A574E" w:rsidRDefault="003A574E" w:rsidP="001F1C2A">
      <w:pPr>
        <w:pStyle w:val="Ttulo3"/>
        <w:jc w:val="both"/>
      </w:pPr>
      <w:r w:rsidRPr="00C20E57">
        <w:t>INFR_1</w:t>
      </w:r>
      <w:r w:rsidR="00FD670F">
        <w:t>4</w:t>
      </w:r>
      <w:r w:rsidRPr="00C20E57">
        <w:t xml:space="preserve"> </w:t>
      </w:r>
      <w:proofErr w:type="spellStart"/>
      <w:r>
        <w:t>Stakeholder</w:t>
      </w:r>
      <w:r w:rsidR="001F1C2A">
        <w:t>s</w:t>
      </w:r>
      <w:proofErr w:type="spellEnd"/>
      <w:r>
        <w:t xml:space="preserve"> </w:t>
      </w:r>
      <w:r w:rsidR="001F1C2A">
        <w:t>técnicos</w:t>
      </w:r>
    </w:p>
    <w:p w14:paraId="21F565AC" w14:textId="77777777" w:rsidR="003A574E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5E4A43D6" w14:textId="77777777" w:rsidR="003A574E" w:rsidRPr="00832EC9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6219461A" w14:textId="77777777" w:rsidR="003A574E" w:rsidRPr="00B40F4B" w:rsidRDefault="003A574E" w:rsidP="001F1C2A">
      <w:pPr>
        <w:ind w:firstLine="360"/>
        <w:jc w:val="both"/>
      </w:pPr>
      <w:r w:rsidRPr="00B40F4B">
        <w:t xml:space="preserve">No se realizará tratamiento de datos por parte del </w:t>
      </w:r>
      <w:r>
        <w:t xml:space="preserve">equipo de desarrollo </w:t>
      </w:r>
      <w:hyperlink r:id="rId15" w:history="1">
        <w:r w:rsidRPr="003A574E">
          <w:rPr>
            <w:rStyle w:val="Hipervnculo"/>
            <w:b/>
            <w:bCs/>
          </w:rPr>
          <w:t>dcueli.com</w:t>
        </w:r>
      </w:hyperlink>
      <w:r>
        <w:t>.</w:t>
      </w:r>
    </w:p>
    <w:p w14:paraId="0558272F" w14:textId="7EB9CC73" w:rsidR="008B7532" w:rsidRPr="00CB2C25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B2C25">
        <w:rPr>
          <w:b/>
          <w:bCs/>
          <w:i/>
          <w:iCs/>
          <w:highlight w:val="yellow"/>
          <w:u w:val="single"/>
        </w:rPr>
        <w:t xml:space="preserve">Estimación </w:t>
      </w:r>
      <w:r w:rsidR="00CB2C25" w:rsidRPr="00CB2C25">
        <w:rPr>
          <w:b/>
          <w:bCs/>
          <w:i/>
          <w:iCs/>
          <w:highlight w:val="yellow"/>
          <w:u w:val="single"/>
        </w:rPr>
        <w:t>3</w:t>
      </w:r>
      <w:r w:rsidRPr="00CB2C25">
        <w:rPr>
          <w:b/>
          <w:bCs/>
          <w:i/>
          <w:iCs/>
          <w:highlight w:val="yellow"/>
          <w:u w:val="single"/>
        </w:rPr>
        <w:t xml:space="preserve"> horas</w:t>
      </w:r>
    </w:p>
    <w:p w14:paraId="21E3DEEA" w14:textId="102569B7" w:rsidR="008B7532" w:rsidRDefault="00CB2C25" w:rsidP="008B7532">
      <w:pPr>
        <w:pStyle w:val="Prrafodelista"/>
        <w:ind w:left="360"/>
        <w:jc w:val="both"/>
      </w:pPr>
      <w:r>
        <w:t>Declaración documental.</w:t>
      </w:r>
    </w:p>
    <w:p w14:paraId="291483F7" w14:textId="6C0271F8" w:rsidR="003A574E" w:rsidRDefault="003A574E" w:rsidP="001F1C2A">
      <w:pPr>
        <w:pStyle w:val="Ttulo3"/>
        <w:jc w:val="both"/>
      </w:pPr>
      <w:r w:rsidRPr="00C20E57">
        <w:t>INFR_1</w:t>
      </w:r>
      <w:r w:rsidR="00FD670F">
        <w:t>5</w:t>
      </w:r>
      <w:r w:rsidRPr="00C20E57">
        <w:t xml:space="preserve"> </w:t>
      </w:r>
      <w:r>
        <w:t>Terceras partes</w:t>
      </w:r>
    </w:p>
    <w:p w14:paraId="131759F9" w14:textId="77777777" w:rsidR="003A574E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01E364A0" w14:textId="77777777" w:rsidR="003A574E" w:rsidRDefault="003A574E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8535EA4" w14:textId="09B187F0" w:rsidR="006D10E3" w:rsidRPr="006D10E3" w:rsidRDefault="006D10E3" w:rsidP="006D10E3">
      <w:pPr>
        <w:ind w:left="720" w:hanging="360"/>
        <w:jc w:val="both"/>
      </w:pPr>
      <w:r w:rsidRPr="006D10E3">
        <w:t>Se evitará en la medida de las capacidades del SO</w:t>
      </w:r>
      <w:r>
        <w:t>.</w:t>
      </w:r>
    </w:p>
    <w:p w14:paraId="30C5F569" w14:textId="1F7B0BA4" w:rsidR="003A574E" w:rsidRDefault="003A574E" w:rsidP="001F1C2A">
      <w:pPr>
        <w:pStyle w:val="Prrafodelista"/>
        <w:numPr>
          <w:ilvl w:val="0"/>
          <w:numId w:val="190"/>
        </w:numPr>
        <w:jc w:val="both"/>
        <w:rPr>
          <w:b/>
          <w:bCs/>
        </w:rPr>
      </w:pPr>
      <w:r w:rsidRPr="003A574E">
        <w:rPr>
          <w:b/>
          <w:bCs/>
        </w:rPr>
        <w:t>Dependencias</w:t>
      </w:r>
    </w:p>
    <w:p w14:paraId="414B0D99" w14:textId="0C859CB3" w:rsidR="00CB2C25" w:rsidRPr="00CB2C25" w:rsidRDefault="003A574E" w:rsidP="00CB2C25">
      <w:pPr>
        <w:pStyle w:val="Prrafodelista"/>
        <w:numPr>
          <w:ilvl w:val="0"/>
          <w:numId w:val="186"/>
        </w:numPr>
        <w:jc w:val="both"/>
        <w:rPr>
          <w:i/>
          <w:iCs/>
        </w:rPr>
      </w:pPr>
      <w:hyperlink w:anchor="_INFR_04_Acceso_restringido" w:history="1">
        <w:r w:rsidRPr="001F1C2A">
          <w:rPr>
            <w:rStyle w:val="Hipervnculo"/>
            <w:i/>
            <w:iCs/>
          </w:rPr>
          <w:t>INFR_0</w:t>
        </w:r>
        <w:r w:rsidR="00082B6F">
          <w:rPr>
            <w:rStyle w:val="Hipervnculo"/>
            <w:i/>
            <w:iCs/>
          </w:rPr>
          <w:t>5</w:t>
        </w:r>
      </w:hyperlink>
      <w:r w:rsidRPr="003A574E">
        <w:rPr>
          <w:i/>
          <w:iCs/>
        </w:rPr>
        <w:t xml:space="preserve"> </w:t>
      </w:r>
      <w:r w:rsidRPr="003A574E">
        <w:t>(Acceso restringido a grabaciones)</w:t>
      </w:r>
    </w:p>
    <w:p w14:paraId="47A8699A" w14:textId="07E31A35" w:rsidR="008B7532" w:rsidRPr="00CB2C25" w:rsidRDefault="008B7532" w:rsidP="00CB2C25">
      <w:pPr>
        <w:pStyle w:val="Prrafodelista"/>
        <w:numPr>
          <w:ilvl w:val="0"/>
          <w:numId w:val="247"/>
        </w:numPr>
        <w:jc w:val="both"/>
        <w:rPr>
          <w:b/>
          <w:bCs/>
          <w:i/>
          <w:iCs/>
          <w:u w:val="single"/>
        </w:rPr>
      </w:pPr>
      <w:r w:rsidRPr="00CB2C25">
        <w:rPr>
          <w:b/>
          <w:bCs/>
          <w:i/>
          <w:iCs/>
          <w:highlight w:val="yellow"/>
          <w:u w:val="single"/>
        </w:rPr>
        <w:t xml:space="preserve">Estimación </w:t>
      </w:r>
      <w:r w:rsidR="00CB2C25" w:rsidRPr="00CB2C25">
        <w:rPr>
          <w:b/>
          <w:bCs/>
          <w:i/>
          <w:iCs/>
          <w:highlight w:val="yellow"/>
          <w:u w:val="single"/>
        </w:rPr>
        <w:t>4</w:t>
      </w:r>
      <w:r w:rsidRPr="00CB2C25">
        <w:rPr>
          <w:b/>
          <w:bCs/>
          <w:i/>
          <w:iCs/>
          <w:highlight w:val="yellow"/>
          <w:u w:val="single"/>
        </w:rPr>
        <w:t xml:space="preserve"> horas</w:t>
      </w:r>
    </w:p>
    <w:p w14:paraId="22E82512" w14:textId="48F69CFC" w:rsidR="008B7532" w:rsidRDefault="00CB2C25" w:rsidP="008B7532">
      <w:pPr>
        <w:pStyle w:val="Prrafodelista"/>
        <w:ind w:left="360"/>
        <w:jc w:val="both"/>
      </w:pPr>
      <w:r>
        <w:t>Verificación dependencias.</w:t>
      </w:r>
    </w:p>
    <w:p w14:paraId="3EE2DB23" w14:textId="77777777" w:rsidR="008B7532" w:rsidRPr="00695B12" w:rsidRDefault="008B7532" w:rsidP="008B7532">
      <w:pPr>
        <w:jc w:val="both"/>
      </w:pPr>
    </w:p>
    <w:p w14:paraId="1827920F" w14:textId="34475A7C" w:rsidR="00C20E57" w:rsidRDefault="00C20E57" w:rsidP="001F1C2A">
      <w:pPr>
        <w:pStyle w:val="Ttulo2"/>
        <w:jc w:val="both"/>
      </w:pPr>
      <w:bookmarkStart w:id="70" w:name="_Requerimientos_administrativos"/>
      <w:bookmarkEnd w:id="70"/>
      <w:r>
        <w:t>Requerimientos administrativos</w:t>
      </w:r>
    </w:p>
    <w:p w14:paraId="3F3212EF" w14:textId="44FF3CD3" w:rsidR="00827BC2" w:rsidRPr="00C20E57" w:rsidRDefault="00827BC2" w:rsidP="001F1C2A">
      <w:pPr>
        <w:pStyle w:val="Ttulo3"/>
        <w:jc w:val="both"/>
      </w:pPr>
      <w:bookmarkStart w:id="71" w:name="_INFR_16_Traslado_explícito"/>
      <w:bookmarkEnd w:id="71"/>
      <w:r w:rsidRPr="00C20E57">
        <w:t>INFR_1</w:t>
      </w:r>
      <w:r w:rsidR="00FD670F">
        <w:t>6</w:t>
      </w:r>
      <w:r w:rsidRPr="00C20E57">
        <w:t xml:space="preserve"> Traslado explícito de responsabilidad</w:t>
      </w:r>
    </w:p>
    <w:p w14:paraId="28D1DEF1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1662851E" w14:textId="1500F3B2" w:rsidR="00827BC2" w:rsidRPr="00832EC9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7F0D29B8" w14:textId="75E88015" w:rsidR="00827BC2" w:rsidRPr="00C20E57" w:rsidRDefault="00827BC2" w:rsidP="001F1C2A">
      <w:pPr>
        <w:ind w:left="360"/>
        <w:jc w:val="both"/>
      </w:pPr>
      <w:r w:rsidRPr="00C20E57">
        <w:t xml:space="preserve">La aplicación deberá informar claramente al usuario que la responsabilidad legal del uso recae </w:t>
      </w:r>
      <w:r w:rsidR="001F1C2A">
        <w:t xml:space="preserve">única y exclusivamente </w:t>
      </w:r>
      <w:r w:rsidRPr="00C20E57">
        <w:t>sobre él</w:t>
      </w:r>
      <w:r>
        <w:t xml:space="preserve"> y aceptarlo</w:t>
      </w:r>
      <w:r w:rsidRPr="00C20E57">
        <w:t>.</w:t>
      </w:r>
    </w:p>
    <w:p w14:paraId="7EA663EC" w14:textId="7C36BB3A" w:rsidR="008B7532" w:rsidRPr="00CB2C25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B2C25">
        <w:rPr>
          <w:b/>
          <w:bCs/>
          <w:i/>
          <w:iCs/>
          <w:highlight w:val="yellow"/>
          <w:u w:val="single"/>
        </w:rPr>
        <w:t xml:space="preserve">Estimación </w:t>
      </w:r>
      <w:r w:rsidR="00CB2C25" w:rsidRPr="00CB2C25">
        <w:rPr>
          <w:b/>
          <w:bCs/>
          <w:i/>
          <w:iCs/>
          <w:highlight w:val="yellow"/>
          <w:u w:val="single"/>
        </w:rPr>
        <w:t>6</w:t>
      </w:r>
      <w:r w:rsidRPr="00CB2C25">
        <w:rPr>
          <w:b/>
          <w:bCs/>
          <w:i/>
          <w:iCs/>
          <w:highlight w:val="yellow"/>
          <w:u w:val="single"/>
        </w:rPr>
        <w:t xml:space="preserve"> horas</w:t>
      </w:r>
    </w:p>
    <w:p w14:paraId="50545E74" w14:textId="5105E69B" w:rsidR="008B7532" w:rsidRDefault="00CB2C25" w:rsidP="008B7532">
      <w:pPr>
        <w:pStyle w:val="Prrafodelista"/>
        <w:ind w:left="360"/>
        <w:jc w:val="both"/>
      </w:pPr>
      <w:r w:rsidRPr="00CB2C25">
        <w:t>Pantalla legal + aceptación persistente.</w:t>
      </w:r>
    </w:p>
    <w:p w14:paraId="4FB85C96" w14:textId="77777777" w:rsidR="008B7532" w:rsidRPr="00695B12" w:rsidRDefault="008B7532" w:rsidP="008B7532">
      <w:pPr>
        <w:jc w:val="both"/>
      </w:pPr>
    </w:p>
    <w:p w14:paraId="23CF57A4" w14:textId="5C635318" w:rsidR="00B30B39" w:rsidRPr="00832EC9" w:rsidRDefault="00B30B39" w:rsidP="001F1C2A">
      <w:pPr>
        <w:pStyle w:val="Ttulo3"/>
        <w:jc w:val="both"/>
      </w:pPr>
      <w:r>
        <w:t>INFR_</w:t>
      </w:r>
      <w:r w:rsidR="003A574E">
        <w:t>1</w:t>
      </w:r>
      <w:r w:rsidR="00FD670F">
        <w:t>7</w:t>
      </w:r>
      <w:r w:rsidRPr="00B30B39">
        <w:t xml:space="preserve"> Documentación mínima del sistema</w:t>
      </w:r>
    </w:p>
    <w:p w14:paraId="1394815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433228A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591CCA6D" w14:textId="408E9170" w:rsidR="00827BC2" w:rsidRPr="00832EC9" w:rsidRDefault="00827BC2" w:rsidP="001F1C2A">
      <w:pPr>
        <w:ind w:left="360"/>
        <w:jc w:val="both"/>
        <w:rPr>
          <w:b/>
          <w:bCs/>
        </w:rPr>
      </w:pPr>
      <w:r w:rsidRPr="00B30B39">
        <w:t>La documentación refleja el estado real de la versión 0.1.0.</w:t>
      </w:r>
    </w:p>
    <w:p w14:paraId="7624D4A5" w14:textId="31C2BA5C" w:rsidR="00B30B39" w:rsidRPr="00B30B39" w:rsidRDefault="00B30B39" w:rsidP="001F1C2A">
      <w:pPr>
        <w:ind w:left="360"/>
        <w:jc w:val="both"/>
      </w:pPr>
      <w:r w:rsidRPr="00B30B39">
        <w:t>El proyecto debe ir acompañado de documentación mínima actualizada: Visión y Alcance, Caso de Negocio, Acta de Constitución, SRS, Arquitectura de alto nivel y Plan de Pruebas.</w:t>
      </w:r>
      <w:r w:rsidR="00827BC2">
        <w:t xml:space="preserve"> </w:t>
      </w:r>
      <w:r w:rsidRPr="00B30B39">
        <w:t>Existen documentos separados (o secciones claramente diferenciadas) para cada uno de los elementos anteriores.</w:t>
      </w:r>
    </w:p>
    <w:p w14:paraId="56E1D5F8" w14:textId="55895003" w:rsidR="008B7532" w:rsidRPr="00CB2C25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B2C25">
        <w:rPr>
          <w:b/>
          <w:bCs/>
          <w:i/>
          <w:iCs/>
          <w:highlight w:val="yellow"/>
          <w:u w:val="single"/>
        </w:rPr>
        <w:t xml:space="preserve">Estimación </w:t>
      </w:r>
      <w:r w:rsidR="00CB2C25" w:rsidRPr="00CB2C25">
        <w:rPr>
          <w:b/>
          <w:bCs/>
          <w:i/>
          <w:iCs/>
          <w:highlight w:val="yellow"/>
          <w:u w:val="single"/>
        </w:rPr>
        <w:t>12</w:t>
      </w:r>
      <w:r w:rsidRPr="00CB2C25">
        <w:rPr>
          <w:b/>
          <w:bCs/>
          <w:i/>
          <w:iCs/>
          <w:highlight w:val="yellow"/>
          <w:u w:val="single"/>
        </w:rPr>
        <w:t xml:space="preserve"> horas</w:t>
      </w:r>
    </w:p>
    <w:p w14:paraId="6CAD9BE5" w14:textId="77777777" w:rsidR="00CB2C25" w:rsidRDefault="00CB2C25" w:rsidP="00CB2C25">
      <w:pPr>
        <w:pStyle w:val="Prrafodelista"/>
        <w:ind w:left="360"/>
        <w:jc w:val="both"/>
      </w:pPr>
      <w:r w:rsidRPr="00CB2C25">
        <w:t>Actualización real de todos los documentos.</w:t>
      </w:r>
    </w:p>
    <w:p w14:paraId="759FD629" w14:textId="2CEEAD40" w:rsidR="00B30B39" w:rsidRPr="00B30B39" w:rsidRDefault="00B30B39" w:rsidP="001F1C2A">
      <w:pPr>
        <w:pStyle w:val="Ttulo3"/>
        <w:jc w:val="both"/>
      </w:pPr>
      <w:r>
        <w:t>INFR</w:t>
      </w:r>
      <w:r w:rsidRPr="00B30B39">
        <w:t>_</w:t>
      </w:r>
      <w:r w:rsidR="003A574E">
        <w:t>1</w:t>
      </w:r>
      <w:r w:rsidR="00FD670F">
        <w:t>8</w:t>
      </w:r>
      <w:r w:rsidRPr="00B30B39">
        <w:t xml:space="preserve"> </w:t>
      </w:r>
      <w:proofErr w:type="spellStart"/>
      <w:r w:rsidRPr="00B30B39">
        <w:t>Setup</w:t>
      </w:r>
      <w:proofErr w:type="spellEnd"/>
      <w:r w:rsidRPr="00B30B39">
        <w:t xml:space="preserve"> de proyecto Angular + Capacitor</w:t>
      </w:r>
    </w:p>
    <w:p w14:paraId="23A32CA4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45F44B25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t>Descripción</w:t>
      </w:r>
    </w:p>
    <w:p w14:paraId="319CE981" w14:textId="3A818A6C" w:rsidR="00B30B39" w:rsidRPr="00B30B39" w:rsidRDefault="00827BC2" w:rsidP="001F1C2A">
      <w:pPr>
        <w:ind w:left="360"/>
        <w:jc w:val="both"/>
      </w:pPr>
      <w:r>
        <w:t>Inicialmente, e</w:t>
      </w:r>
      <w:r w:rsidR="00B30B39" w:rsidRPr="00B30B39">
        <w:t xml:space="preserve">l proyecto </w:t>
      </w:r>
      <w:proofErr w:type="spellStart"/>
      <w:r w:rsidR="00B30B39" w:rsidRPr="00827BC2">
        <w:rPr>
          <w:b/>
          <w:bCs/>
        </w:rPr>
        <w:t>Mexus</w:t>
      </w:r>
      <w:proofErr w:type="spellEnd"/>
      <w:r w:rsidR="00B30B39" w:rsidRPr="00B30B39">
        <w:t xml:space="preserve"> debe estar creado desde cero con Angular e integrar Capacitor para </w:t>
      </w:r>
      <w:r>
        <w:t>el sistema</w:t>
      </w:r>
      <w:r w:rsidR="00B30B39" w:rsidRPr="00B30B39">
        <w:t xml:space="preserve"> Android.</w:t>
      </w:r>
      <w:r>
        <w:t xml:space="preserve"> </w:t>
      </w:r>
      <w:r w:rsidR="00B30B39" w:rsidRPr="00B30B39">
        <w:t xml:space="preserve">La integración con Capacitor </w:t>
      </w:r>
      <w:r>
        <w:t xml:space="preserve">debe </w:t>
      </w:r>
      <w:r w:rsidR="00B30B39" w:rsidRPr="00B30B39">
        <w:t>permite generar y ejecutar la aplicación en un dispositivo/emulador Android.</w:t>
      </w:r>
    </w:p>
    <w:p w14:paraId="05A7AA8C" w14:textId="1DE87CC0" w:rsidR="008B7532" w:rsidRPr="00CB2C25" w:rsidRDefault="008B7532" w:rsidP="008B7532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B2C25">
        <w:rPr>
          <w:b/>
          <w:bCs/>
          <w:i/>
          <w:iCs/>
          <w:highlight w:val="yellow"/>
          <w:u w:val="single"/>
        </w:rPr>
        <w:t xml:space="preserve">Estimación </w:t>
      </w:r>
      <w:r w:rsidR="00CB2C25" w:rsidRPr="00CB2C25">
        <w:rPr>
          <w:b/>
          <w:bCs/>
          <w:i/>
          <w:iCs/>
          <w:highlight w:val="yellow"/>
          <w:u w:val="single"/>
        </w:rPr>
        <w:t>12</w:t>
      </w:r>
      <w:r w:rsidRPr="00CB2C25">
        <w:rPr>
          <w:b/>
          <w:bCs/>
          <w:i/>
          <w:iCs/>
          <w:highlight w:val="yellow"/>
          <w:u w:val="single"/>
        </w:rPr>
        <w:t xml:space="preserve"> horas</w:t>
      </w:r>
    </w:p>
    <w:p w14:paraId="0C4677E8" w14:textId="661C5869" w:rsidR="008B7532" w:rsidRDefault="00CB2C25" w:rsidP="008B7532">
      <w:pPr>
        <w:pStyle w:val="Prrafodelista"/>
        <w:ind w:left="360"/>
        <w:jc w:val="both"/>
      </w:pPr>
      <w:r w:rsidRPr="00CB2C25">
        <w:t>Proyecto desde cero + integración Android.</w:t>
      </w:r>
    </w:p>
    <w:p w14:paraId="5D43D053" w14:textId="5655CEF3" w:rsidR="00B30B39" w:rsidRPr="00B30B39" w:rsidRDefault="00B30B39" w:rsidP="001F1C2A">
      <w:pPr>
        <w:pStyle w:val="Ttulo3"/>
        <w:jc w:val="both"/>
      </w:pPr>
      <w:r>
        <w:t>INFR</w:t>
      </w:r>
      <w:r w:rsidRPr="00B30B39">
        <w:t>_</w:t>
      </w:r>
      <w:r w:rsidR="001F1C2A">
        <w:t>1</w:t>
      </w:r>
      <w:r w:rsidR="00FD670F">
        <w:t>9</w:t>
      </w:r>
      <w:r w:rsidRPr="00B30B39">
        <w:t xml:space="preserve"> Reenganche Angular / Spike técnico</w:t>
      </w:r>
    </w:p>
    <w:p w14:paraId="16A81B1E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 w:rsidRPr="00D02964">
        <w:rPr>
          <w:b/>
          <w:bCs/>
        </w:rPr>
        <w:t>Prioridad</w:t>
      </w:r>
      <w:r>
        <w:rPr>
          <w:b/>
          <w:bCs/>
        </w:rPr>
        <w:t xml:space="preserve"> (</w:t>
      </w:r>
      <w:r w:rsidRPr="00D02964">
        <w:rPr>
          <w:b/>
          <w:bCs/>
        </w:rPr>
        <w:t>M</w:t>
      </w:r>
      <w:r w:rsidRPr="00832EC9">
        <w:rPr>
          <w:b/>
          <w:bCs/>
        </w:rPr>
        <w:t>)</w:t>
      </w:r>
      <w:proofErr w:type="spellStart"/>
      <w:r w:rsidRPr="00D02964">
        <w:t>ust</w:t>
      </w:r>
      <w:proofErr w:type="spellEnd"/>
    </w:p>
    <w:p w14:paraId="4A25051F" w14:textId="77777777" w:rsidR="00827BC2" w:rsidRDefault="00827BC2" w:rsidP="001F1C2A">
      <w:pPr>
        <w:numPr>
          <w:ilvl w:val="0"/>
          <w:numId w:val="184"/>
        </w:numPr>
        <w:jc w:val="both"/>
        <w:rPr>
          <w:b/>
          <w:bCs/>
        </w:rPr>
      </w:pPr>
      <w:r>
        <w:rPr>
          <w:b/>
          <w:bCs/>
        </w:rPr>
        <w:lastRenderedPageBreak/>
        <w:t>Descripción</w:t>
      </w:r>
    </w:p>
    <w:p w14:paraId="12DB8140" w14:textId="39B3C7B0" w:rsidR="00915118" w:rsidRDefault="00B30B39" w:rsidP="00BD0D79">
      <w:pPr>
        <w:ind w:left="360"/>
        <w:jc w:val="both"/>
      </w:pPr>
      <w:r w:rsidRPr="00B30B39">
        <w:t>Se reservará tiempo de trabajo específico para ponerse al día con la versión actual de Angular y las herramientas asociadas.</w:t>
      </w:r>
      <w:r w:rsidR="003A574E">
        <w:t xml:space="preserve"> I</w:t>
      </w:r>
      <w:r w:rsidRPr="00B30B39">
        <w:t xml:space="preserve">mplementado al menos una pantalla de prueba y pequeñas funcionalidades que confirmen la correcta comprensión del </w:t>
      </w:r>
      <w:proofErr w:type="spellStart"/>
      <w:r w:rsidRPr="00B30B39">
        <w:t>stack</w:t>
      </w:r>
      <w:proofErr w:type="spellEnd"/>
      <w:r w:rsidRPr="00B30B39">
        <w:t xml:space="preserve"> actual.</w:t>
      </w:r>
    </w:p>
    <w:p w14:paraId="45FB3B64" w14:textId="14CE153D" w:rsidR="00CB2C25" w:rsidRPr="00CB2C25" w:rsidRDefault="00CB2C25" w:rsidP="00CB2C25">
      <w:pPr>
        <w:pStyle w:val="Prrafodelista"/>
        <w:numPr>
          <w:ilvl w:val="0"/>
          <w:numId w:val="245"/>
        </w:numPr>
        <w:jc w:val="both"/>
        <w:rPr>
          <w:b/>
          <w:bCs/>
          <w:i/>
          <w:iCs/>
          <w:u w:val="single"/>
        </w:rPr>
      </w:pPr>
      <w:r w:rsidRPr="00CB2C25">
        <w:rPr>
          <w:b/>
          <w:bCs/>
          <w:i/>
          <w:iCs/>
          <w:highlight w:val="yellow"/>
          <w:u w:val="single"/>
        </w:rPr>
        <w:t xml:space="preserve">Estimación </w:t>
      </w:r>
      <w:r>
        <w:rPr>
          <w:b/>
          <w:bCs/>
          <w:i/>
          <w:iCs/>
          <w:highlight w:val="yellow"/>
          <w:u w:val="single"/>
        </w:rPr>
        <w:t>16</w:t>
      </w:r>
      <w:r w:rsidRPr="00CB2C25">
        <w:rPr>
          <w:b/>
          <w:bCs/>
          <w:i/>
          <w:iCs/>
          <w:highlight w:val="yellow"/>
          <w:u w:val="single"/>
        </w:rPr>
        <w:t xml:space="preserve"> horas</w:t>
      </w:r>
    </w:p>
    <w:p w14:paraId="5222344F" w14:textId="430E6E68" w:rsidR="00CB2C25" w:rsidRDefault="00CB2C25" w:rsidP="00CB2C25">
      <w:pPr>
        <w:pStyle w:val="Prrafodelista"/>
        <w:ind w:left="360"/>
        <w:jc w:val="both"/>
      </w:pPr>
      <w:r w:rsidRPr="00CB2C25">
        <w:t xml:space="preserve">Tiempo real de </w:t>
      </w:r>
      <w:proofErr w:type="spellStart"/>
      <w:r w:rsidRPr="00CB2C25">
        <w:t>reaclimatación</w:t>
      </w:r>
      <w:proofErr w:type="spellEnd"/>
      <w:r w:rsidRPr="00CB2C25">
        <w:t xml:space="preserve"> + pruebas.</w:t>
      </w:r>
    </w:p>
    <w:p w14:paraId="6545E8A7" w14:textId="77777777" w:rsidR="00CB2C25" w:rsidRDefault="00CB2C25" w:rsidP="00CB2C25">
      <w:pPr>
        <w:jc w:val="both"/>
      </w:pPr>
    </w:p>
    <w:p w14:paraId="4C7F71A1" w14:textId="77777777" w:rsidR="00BD0D79" w:rsidRDefault="00BD0D79" w:rsidP="00BD0D79">
      <w:pPr>
        <w:jc w:val="both"/>
      </w:pPr>
    </w:p>
    <w:p w14:paraId="1F6FC2D2" w14:textId="3F4A052D" w:rsidR="00BD0D79" w:rsidRPr="00BD0D79" w:rsidRDefault="00BD0D79" w:rsidP="002E14D7">
      <w:pPr>
        <w:pStyle w:val="Ttulo1"/>
      </w:pPr>
      <w:bookmarkStart w:id="72" w:name="_RESTRICCIONES_TÉCNICAS_-"/>
      <w:bookmarkEnd w:id="72"/>
      <w:r w:rsidRPr="00BD0D79">
        <w:t>RESTRICCIONES TÉCNICAS</w:t>
      </w:r>
      <w:r w:rsidR="009F2E7F"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p w14:paraId="1D91AFF5" w14:textId="5AE0E305" w:rsidR="00BD0D79" w:rsidRPr="00BD0D79" w:rsidRDefault="00BD0D79" w:rsidP="0068346C">
      <w:pPr>
        <w:pStyle w:val="Ttulo2"/>
        <w:jc w:val="both"/>
      </w:pPr>
      <w:bookmarkStart w:id="73" w:name="_Plataforma_y_sistema"/>
      <w:bookmarkEnd w:id="73"/>
      <w:r w:rsidRPr="00BD0D79">
        <w:t>Plataforma y sistema operativo</w:t>
      </w:r>
    </w:p>
    <w:p w14:paraId="53033928" w14:textId="77777777" w:rsidR="001166EE" w:rsidRDefault="001166EE" w:rsidP="0068346C">
      <w:pPr>
        <w:tabs>
          <w:tab w:val="num" w:pos="720"/>
        </w:tabs>
        <w:jc w:val="both"/>
      </w:pPr>
    </w:p>
    <w:p w14:paraId="79181049" w14:textId="196F0443" w:rsidR="00BD0D79" w:rsidRPr="00BD0D79" w:rsidRDefault="00BD0D79" w:rsidP="0068346C">
      <w:pPr>
        <w:numPr>
          <w:ilvl w:val="0"/>
          <w:numId w:val="198"/>
        </w:numPr>
        <w:tabs>
          <w:tab w:val="num" w:pos="720"/>
        </w:tabs>
        <w:jc w:val="both"/>
      </w:pPr>
      <w:r w:rsidRPr="00BD0D79">
        <w:t xml:space="preserve">La aplicación se desarrollará </w:t>
      </w:r>
      <w:r w:rsidRPr="00BD0D79">
        <w:rPr>
          <w:b/>
          <w:bCs/>
        </w:rPr>
        <w:t>exclusivamente para Android</w:t>
      </w:r>
      <w:r w:rsidRPr="00BD0D79">
        <w:t xml:space="preserve"> en su versión inicial.</w:t>
      </w:r>
    </w:p>
    <w:p w14:paraId="2B35A8E5" w14:textId="77777777" w:rsidR="00BD0D79" w:rsidRPr="00BD0D79" w:rsidRDefault="00BD0D79" w:rsidP="0068346C">
      <w:pPr>
        <w:numPr>
          <w:ilvl w:val="0"/>
          <w:numId w:val="198"/>
        </w:numPr>
        <w:tabs>
          <w:tab w:val="num" w:pos="720"/>
        </w:tabs>
        <w:jc w:val="both"/>
      </w:pPr>
      <w:r w:rsidRPr="00BD0D79">
        <w:t xml:space="preserve">Versión mínima soportada: </w:t>
      </w:r>
      <w:r w:rsidRPr="00BD0D79">
        <w:rPr>
          <w:b/>
          <w:bCs/>
        </w:rPr>
        <w:t>Android 10 (API Level 29)</w:t>
      </w:r>
      <w:r w:rsidRPr="00BD0D79">
        <w:t>.</w:t>
      </w:r>
    </w:p>
    <w:p w14:paraId="449D3414" w14:textId="77777777" w:rsidR="00BD0D79" w:rsidRDefault="00BD0D79" w:rsidP="0068346C">
      <w:pPr>
        <w:numPr>
          <w:ilvl w:val="0"/>
          <w:numId w:val="198"/>
        </w:numPr>
        <w:tabs>
          <w:tab w:val="num" w:pos="720"/>
        </w:tabs>
        <w:jc w:val="both"/>
      </w:pPr>
      <w:r w:rsidRPr="00BD0D79">
        <w:t>No se contempla compatibilidad con iOS ni otras plataformas móviles en la versión inicial.</w:t>
      </w:r>
    </w:p>
    <w:p w14:paraId="56018041" w14:textId="77777777" w:rsidR="001166EE" w:rsidRPr="00BD0D79" w:rsidRDefault="001166EE" w:rsidP="0068346C">
      <w:pPr>
        <w:jc w:val="both"/>
      </w:pPr>
    </w:p>
    <w:p w14:paraId="5DE3C9C4" w14:textId="00721588" w:rsidR="00BD0D79" w:rsidRPr="00BD0D79" w:rsidRDefault="00BD0D79" w:rsidP="0068346C">
      <w:pPr>
        <w:pStyle w:val="Ttulo2"/>
        <w:jc w:val="both"/>
      </w:pPr>
      <w:bookmarkStart w:id="74" w:name="_Arquitectura_y_stack"/>
      <w:bookmarkEnd w:id="74"/>
      <w:r w:rsidRPr="00BD0D79">
        <w:t xml:space="preserve">Arquitectura y </w:t>
      </w:r>
      <w:proofErr w:type="spellStart"/>
      <w:r w:rsidRPr="00BD0D79">
        <w:t>stack</w:t>
      </w:r>
      <w:proofErr w:type="spellEnd"/>
      <w:r w:rsidRPr="00BD0D79">
        <w:t xml:space="preserve"> tecnológico</w:t>
      </w:r>
    </w:p>
    <w:p w14:paraId="732D837C" w14:textId="77777777" w:rsidR="001166EE" w:rsidRDefault="001166EE" w:rsidP="0068346C">
      <w:pPr>
        <w:jc w:val="both"/>
      </w:pPr>
    </w:p>
    <w:p w14:paraId="5B8F1A27" w14:textId="77777777" w:rsidR="00B51D55" w:rsidRDefault="00B51D55" w:rsidP="0068346C">
      <w:pPr>
        <w:jc w:val="both"/>
      </w:pPr>
      <w:r>
        <w:t>Debido a la necesidad de acceso a funcionalidades nativas, el sistema debe incorporar un mecanismo de interoperabilidad entre:</w:t>
      </w:r>
    </w:p>
    <w:p w14:paraId="5B0CA58F" w14:textId="77777777" w:rsidR="00B51D55" w:rsidRDefault="00B51D55" w:rsidP="0068346C">
      <w:pPr>
        <w:jc w:val="both"/>
      </w:pPr>
    </w:p>
    <w:p w14:paraId="3A544A30" w14:textId="679A70DB" w:rsidR="00B51D55" w:rsidRDefault="00B51D55" w:rsidP="0068346C">
      <w:pPr>
        <w:numPr>
          <w:ilvl w:val="1"/>
          <w:numId w:val="199"/>
        </w:numPr>
        <w:ind w:left="714" w:hanging="357"/>
        <w:jc w:val="both"/>
      </w:pPr>
      <w:r>
        <w:t xml:space="preserve">La capa de interfaz de usuario </w:t>
      </w:r>
      <w:r w:rsidRPr="00BD0D79">
        <w:t>se implementará mediante</w:t>
      </w:r>
      <w:r>
        <w:t xml:space="preserve"> tecnologías web</w:t>
      </w:r>
      <w:r w:rsidRPr="00BD0D79">
        <w:t xml:space="preserve"> </w:t>
      </w:r>
      <w:r>
        <w:t>(</w:t>
      </w:r>
      <w:proofErr w:type="spellStart"/>
      <w:r w:rsidRPr="00BD0D79">
        <w:rPr>
          <w:b/>
          <w:bCs/>
        </w:rPr>
        <w:t>Ionic</w:t>
      </w:r>
      <w:proofErr w:type="spellEnd"/>
      <w:r w:rsidRPr="00BD0D79">
        <w:rPr>
          <w:b/>
          <w:bCs/>
        </w:rPr>
        <w:t xml:space="preserve"> + Angular</w:t>
      </w:r>
      <w:r>
        <w:t>), y</w:t>
      </w:r>
    </w:p>
    <w:p w14:paraId="27584C52" w14:textId="7C397882" w:rsidR="00B51D55" w:rsidRDefault="00B51D55" w:rsidP="0068346C">
      <w:pPr>
        <w:numPr>
          <w:ilvl w:val="1"/>
          <w:numId w:val="199"/>
        </w:numPr>
        <w:ind w:left="714" w:hanging="357"/>
        <w:jc w:val="both"/>
      </w:pPr>
      <w:r>
        <w:t>el código nativo Android (</w:t>
      </w:r>
      <w:r w:rsidRPr="00BD0D79">
        <w:rPr>
          <w:b/>
          <w:bCs/>
        </w:rPr>
        <w:t>Java/</w:t>
      </w:r>
      <w:proofErr w:type="spellStart"/>
      <w:r w:rsidRPr="00BD0D79">
        <w:rPr>
          <w:b/>
          <w:bCs/>
        </w:rPr>
        <w:t>Kotlin</w:t>
      </w:r>
      <w:proofErr w:type="spellEnd"/>
      <w:r>
        <w:t>) para l</w:t>
      </w:r>
      <w:r w:rsidRPr="00BD0D79">
        <w:t>as funcionalidades de grabación de llamadas y control de eventos de telefonía</w:t>
      </w:r>
      <w:r>
        <w:t>.</w:t>
      </w:r>
    </w:p>
    <w:p w14:paraId="11228982" w14:textId="77777777" w:rsidR="00B51D55" w:rsidRDefault="00B51D55" w:rsidP="0068346C">
      <w:pPr>
        <w:jc w:val="both"/>
      </w:pPr>
    </w:p>
    <w:p w14:paraId="73E76627" w14:textId="77777777" w:rsidR="00B51D55" w:rsidRDefault="00B51D55" w:rsidP="0068346C">
      <w:pPr>
        <w:jc w:val="both"/>
      </w:pPr>
      <w:r w:rsidRPr="00B51D55">
        <w:t xml:space="preserve">Dicho mecanismo </w:t>
      </w:r>
      <w:r w:rsidRPr="00B51D55">
        <w:rPr>
          <w:b/>
          <w:bCs/>
        </w:rPr>
        <w:t>podrá implementarse mediante</w:t>
      </w:r>
      <w:r w:rsidRPr="00B51D55">
        <w:t>:</w:t>
      </w:r>
    </w:p>
    <w:p w14:paraId="7F7C3A49" w14:textId="77777777" w:rsidR="00B51D55" w:rsidRPr="00B51D55" w:rsidRDefault="00B51D55" w:rsidP="0068346C">
      <w:pPr>
        <w:jc w:val="both"/>
      </w:pPr>
    </w:p>
    <w:p w14:paraId="0F46D630" w14:textId="77777777" w:rsidR="00B51D55" w:rsidRPr="00B51D55" w:rsidRDefault="00B51D55" w:rsidP="0068346C">
      <w:pPr>
        <w:numPr>
          <w:ilvl w:val="0"/>
          <w:numId w:val="207"/>
        </w:numPr>
        <w:jc w:val="both"/>
      </w:pPr>
      <w:r w:rsidRPr="00B51D55">
        <w:t>Capacitor,</w:t>
      </w:r>
    </w:p>
    <w:p w14:paraId="2B93B832" w14:textId="77777777" w:rsidR="00B51D55" w:rsidRPr="00B51D55" w:rsidRDefault="00B51D55" w:rsidP="0068346C">
      <w:pPr>
        <w:numPr>
          <w:ilvl w:val="0"/>
          <w:numId w:val="207"/>
        </w:numPr>
        <w:jc w:val="both"/>
      </w:pPr>
      <w:proofErr w:type="spellStart"/>
      <w:r w:rsidRPr="00B51D55">
        <w:t>Cordova</w:t>
      </w:r>
      <w:proofErr w:type="spellEnd"/>
      <w:r w:rsidRPr="00B51D55">
        <w:t>,</w:t>
      </w:r>
    </w:p>
    <w:p w14:paraId="5D0E17F3" w14:textId="77777777" w:rsidR="00B51D55" w:rsidRPr="00B51D55" w:rsidRDefault="00B51D55" w:rsidP="0068346C">
      <w:pPr>
        <w:numPr>
          <w:ilvl w:val="0"/>
          <w:numId w:val="207"/>
        </w:numPr>
        <w:jc w:val="both"/>
      </w:pPr>
      <w:r w:rsidRPr="00B51D55">
        <w:t>u otra solución técnicamente equivalente que permita la exposición de funcionalidades nativas a la capa de interfaz.</w:t>
      </w:r>
    </w:p>
    <w:p w14:paraId="282DB19E" w14:textId="77777777" w:rsidR="00B51D55" w:rsidRDefault="00B51D55" w:rsidP="0068346C">
      <w:pPr>
        <w:jc w:val="both"/>
      </w:pPr>
    </w:p>
    <w:p w14:paraId="3568AE15" w14:textId="77777777" w:rsidR="00B51D55" w:rsidRDefault="00B51D55" w:rsidP="0068346C">
      <w:pPr>
        <w:tabs>
          <w:tab w:val="num" w:pos="720"/>
        </w:tabs>
        <w:jc w:val="both"/>
      </w:pPr>
      <w:r w:rsidRPr="00BD0D79">
        <w:t xml:space="preserve">La arquitectura priorizará </w:t>
      </w:r>
      <w:r w:rsidRPr="00BD0D79">
        <w:rPr>
          <w:b/>
          <w:bCs/>
        </w:rPr>
        <w:t>modularidad y desacoplamiento</w:t>
      </w:r>
      <w:r w:rsidRPr="00BD0D79">
        <w:t xml:space="preserve"> entre la capa de UI y la capa nativa.</w:t>
      </w:r>
    </w:p>
    <w:p w14:paraId="796C6F8A" w14:textId="77777777" w:rsidR="00B51D55" w:rsidRDefault="00B51D55" w:rsidP="0068346C">
      <w:pPr>
        <w:jc w:val="both"/>
      </w:pPr>
    </w:p>
    <w:p w14:paraId="3EA1AD83" w14:textId="16C1FA5A" w:rsidR="001166EE" w:rsidRDefault="00B51D55" w:rsidP="0068346C">
      <w:pPr>
        <w:jc w:val="both"/>
      </w:pPr>
      <w:r w:rsidRPr="00B51D55">
        <w:t xml:space="preserve">La </w:t>
      </w:r>
      <w:r w:rsidRPr="00B51D55">
        <w:rPr>
          <w:b/>
          <w:bCs/>
        </w:rPr>
        <w:t>selección final de la tecnología de interoperabilidad queda fuera del alcance de este SRS</w:t>
      </w:r>
      <w:r w:rsidRPr="00B51D55">
        <w:t xml:space="preserve"> y se realizará durante la fase de diseño técnico.</w:t>
      </w:r>
    </w:p>
    <w:p w14:paraId="72A9EBBA" w14:textId="77777777" w:rsidR="00B51D55" w:rsidRPr="00BD0D79" w:rsidRDefault="00B51D55" w:rsidP="0068346C">
      <w:pPr>
        <w:jc w:val="both"/>
      </w:pPr>
    </w:p>
    <w:p w14:paraId="36EE0631" w14:textId="33B0A64C" w:rsidR="00BD0D79" w:rsidRPr="00BD0D79" w:rsidRDefault="00BD0D79" w:rsidP="0068346C">
      <w:pPr>
        <w:pStyle w:val="Ttulo2"/>
        <w:jc w:val="both"/>
      </w:pPr>
      <w:bookmarkStart w:id="75" w:name="_Restricciones_de_grabación"/>
      <w:bookmarkEnd w:id="75"/>
      <w:r w:rsidRPr="00BD0D79">
        <w:t>Restricciones de grabación de llamadas</w:t>
      </w:r>
    </w:p>
    <w:p w14:paraId="35AADCBC" w14:textId="77777777" w:rsidR="001166EE" w:rsidRDefault="001166EE" w:rsidP="0068346C">
      <w:pPr>
        <w:tabs>
          <w:tab w:val="num" w:pos="720"/>
        </w:tabs>
        <w:jc w:val="both"/>
      </w:pPr>
    </w:p>
    <w:p w14:paraId="647049FC" w14:textId="70C7A250" w:rsidR="00BD0D79" w:rsidRPr="00BD0D79" w:rsidRDefault="00BD0D79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BD0D79">
        <w:t xml:space="preserve">La grabación de llamadas está sujeta a las </w:t>
      </w:r>
      <w:r w:rsidRPr="00BD0D79">
        <w:rPr>
          <w:b/>
          <w:bCs/>
        </w:rPr>
        <w:t>limitaciones impuestas por el sistema operativo Android</w:t>
      </w:r>
      <w:r w:rsidRPr="00BD0D79">
        <w:t>, fabricantes y capas de personalización.</w:t>
      </w:r>
    </w:p>
    <w:p w14:paraId="42D33917" w14:textId="41052BB3" w:rsidR="00BD0D79" w:rsidRDefault="00BD0D79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BD0D79">
        <w:t xml:space="preserve">El correcto funcionamiento depende de la </w:t>
      </w:r>
      <w:r w:rsidRPr="00BD0D79">
        <w:rPr>
          <w:b/>
          <w:bCs/>
        </w:rPr>
        <w:t xml:space="preserve">disponibilidad de </w:t>
      </w:r>
      <w:proofErr w:type="spellStart"/>
      <w:r w:rsidRPr="00BD0D79">
        <w:rPr>
          <w:b/>
          <w:bCs/>
        </w:rPr>
        <w:t>APIs</w:t>
      </w:r>
      <w:proofErr w:type="spellEnd"/>
      <w:r w:rsidRPr="00BD0D79">
        <w:rPr>
          <w:b/>
          <w:bCs/>
        </w:rPr>
        <w:t xml:space="preserve"> de grabación de audio y eventos de llamadas</w:t>
      </w:r>
      <w:r w:rsidRPr="00BD0D79">
        <w:t xml:space="preserve"> en el dispositivo</w:t>
      </w:r>
      <w:r w:rsidR="00B51D55">
        <w:t>:</w:t>
      </w:r>
    </w:p>
    <w:p w14:paraId="366C2AA9" w14:textId="77777777" w:rsidR="00B51D55" w:rsidRDefault="00B51D55" w:rsidP="0068346C">
      <w:pPr>
        <w:numPr>
          <w:ilvl w:val="1"/>
          <w:numId w:val="200"/>
        </w:numPr>
        <w:ind w:left="714" w:hanging="357"/>
        <w:jc w:val="both"/>
      </w:pPr>
      <w:r>
        <w:t>Detectar el estado de las llamadas telefónicas entrantes y salientes.</w:t>
      </w:r>
    </w:p>
    <w:p w14:paraId="2EF91E4A" w14:textId="77777777" w:rsidR="00B51D55" w:rsidRDefault="00B51D55" w:rsidP="0068346C">
      <w:pPr>
        <w:numPr>
          <w:ilvl w:val="1"/>
          <w:numId w:val="200"/>
        </w:numPr>
        <w:ind w:left="714" w:hanging="357"/>
        <w:jc w:val="both"/>
      </w:pPr>
      <w:r>
        <w:t>Gestionar eventos del ciclo de vida de una llamada.</w:t>
      </w:r>
    </w:p>
    <w:p w14:paraId="707C09D2" w14:textId="3CA20726" w:rsidR="00B51D55" w:rsidRDefault="00B51D55" w:rsidP="0068346C">
      <w:pPr>
        <w:numPr>
          <w:ilvl w:val="1"/>
          <w:numId w:val="200"/>
        </w:numPr>
        <w:ind w:left="714" w:hanging="357"/>
        <w:jc w:val="both"/>
      </w:pPr>
      <w:r>
        <w:t>Capturar y almacenar audio asociado a llamadas telefónicas, cuando el sistema operativo lo permita.</w:t>
      </w:r>
    </w:p>
    <w:p w14:paraId="55F128FC" w14:textId="260BBC6D" w:rsidR="00B51D55" w:rsidRPr="00BD0D79" w:rsidRDefault="00B51D55" w:rsidP="0068346C">
      <w:pPr>
        <w:ind w:left="360"/>
        <w:jc w:val="both"/>
      </w:pPr>
      <w:r>
        <w:t>Estas capacidades no pueden implementarse únicamente mediante tecnologías web estándar.</w:t>
      </w:r>
    </w:p>
    <w:p w14:paraId="3C41FA74" w14:textId="77777777" w:rsidR="00BD0D79" w:rsidRDefault="00BD0D79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BD0D79">
        <w:t xml:space="preserve">Cambios futuros en políticas del sistema operativo o del fabricante pueden requerir </w:t>
      </w:r>
      <w:r w:rsidRPr="00BD0D79">
        <w:rPr>
          <w:b/>
          <w:bCs/>
        </w:rPr>
        <w:t>ajustes técnicos o refactorización</w:t>
      </w:r>
      <w:r w:rsidRPr="00BD0D79">
        <w:t>.</w:t>
      </w:r>
    </w:p>
    <w:p w14:paraId="438AD484" w14:textId="77777777" w:rsidR="00AB434D" w:rsidRPr="00AB434D" w:rsidRDefault="00AB434D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AB434D">
        <w:lastRenderedPageBreak/>
        <w:t xml:space="preserve">El sistema </w:t>
      </w:r>
      <w:r w:rsidRPr="00AB434D">
        <w:rPr>
          <w:b/>
          <w:bCs/>
        </w:rPr>
        <w:t>no debe realizar grabaciones automáticas ni remotas sin el conocimiento y control explícito del usuario</w:t>
      </w:r>
      <w:r w:rsidRPr="00AB434D">
        <w:t>.</w:t>
      </w:r>
    </w:p>
    <w:p w14:paraId="4007A6FE" w14:textId="77777777" w:rsidR="00AB434D" w:rsidRDefault="00AB434D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AB434D">
        <w:t xml:space="preserve">El diseño y funcionamiento del sistema </w:t>
      </w:r>
      <w:r w:rsidRPr="00AB434D">
        <w:rPr>
          <w:b/>
          <w:bCs/>
        </w:rPr>
        <w:t>debe alinearse con</w:t>
      </w:r>
      <w:r w:rsidRPr="00AB434D">
        <w:t>:</w:t>
      </w:r>
    </w:p>
    <w:p w14:paraId="009E2C5A" w14:textId="77777777" w:rsidR="00AB434D" w:rsidRDefault="00AB434D" w:rsidP="0068346C">
      <w:pPr>
        <w:numPr>
          <w:ilvl w:val="1"/>
          <w:numId w:val="200"/>
        </w:numPr>
        <w:ind w:left="714" w:hanging="357"/>
        <w:jc w:val="both"/>
      </w:pPr>
      <w:r w:rsidRPr="00AB434D">
        <w:t>RGPD (UE 2016/679),</w:t>
      </w:r>
    </w:p>
    <w:p w14:paraId="4F183683" w14:textId="77777777" w:rsidR="00AB434D" w:rsidRPr="00AB434D" w:rsidRDefault="00AB434D" w:rsidP="0068346C">
      <w:pPr>
        <w:numPr>
          <w:ilvl w:val="1"/>
          <w:numId w:val="200"/>
        </w:numPr>
        <w:ind w:left="714" w:hanging="357"/>
        <w:jc w:val="both"/>
      </w:pPr>
      <w:r w:rsidRPr="00AB434D">
        <w:t>LOPDGDD,</w:t>
      </w:r>
    </w:p>
    <w:p w14:paraId="7BB4F748" w14:textId="09EB1DCF" w:rsidR="001166EE" w:rsidRDefault="00AB434D" w:rsidP="0068346C">
      <w:pPr>
        <w:numPr>
          <w:ilvl w:val="0"/>
          <w:numId w:val="200"/>
        </w:numPr>
        <w:tabs>
          <w:tab w:val="num" w:pos="720"/>
        </w:tabs>
        <w:jc w:val="both"/>
      </w:pPr>
      <w:r w:rsidRPr="00AB434D">
        <w:t xml:space="preserve">limitando su uso a un </w:t>
      </w:r>
      <w:r w:rsidRPr="00AB434D">
        <w:rPr>
          <w:b/>
          <w:bCs/>
        </w:rPr>
        <w:t>entorno local y bajo control directo del usuario</w:t>
      </w:r>
      <w:r w:rsidRPr="00AB434D">
        <w:t>, sin transmisión de datos a terceros</w:t>
      </w:r>
      <w:r>
        <w:t>.</w:t>
      </w:r>
    </w:p>
    <w:p w14:paraId="77CE81DA" w14:textId="77777777" w:rsidR="00AB434D" w:rsidRPr="00BD0D79" w:rsidRDefault="00AB434D" w:rsidP="0068346C">
      <w:pPr>
        <w:jc w:val="both"/>
      </w:pPr>
    </w:p>
    <w:p w14:paraId="4A31F87A" w14:textId="1AE88BAD" w:rsidR="00BD0D79" w:rsidRPr="00BD0D79" w:rsidRDefault="00BD0D79" w:rsidP="0068346C">
      <w:pPr>
        <w:pStyle w:val="Ttulo2"/>
        <w:jc w:val="both"/>
      </w:pPr>
      <w:bookmarkStart w:id="76" w:name="_Almacenamiento_y_gestión_1"/>
      <w:bookmarkEnd w:id="76"/>
      <w:r w:rsidRPr="00BD0D79">
        <w:t>Almacenamiento y gestión de archivos</w:t>
      </w:r>
    </w:p>
    <w:p w14:paraId="47B34241" w14:textId="77777777" w:rsidR="001166EE" w:rsidRDefault="001166EE" w:rsidP="0068346C">
      <w:pPr>
        <w:tabs>
          <w:tab w:val="num" w:pos="720"/>
        </w:tabs>
        <w:jc w:val="both"/>
      </w:pPr>
    </w:p>
    <w:p w14:paraId="7A162CF8" w14:textId="0D6DC88B" w:rsidR="00BD0D79" w:rsidRPr="00BD0D79" w:rsidRDefault="00BD0D79" w:rsidP="0068346C">
      <w:pPr>
        <w:numPr>
          <w:ilvl w:val="0"/>
          <w:numId w:val="201"/>
        </w:numPr>
        <w:tabs>
          <w:tab w:val="num" w:pos="720"/>
        </w:tabs>
        <w:jc w:val="both"/>
      </w:pPr>
      <w:r w:rsidRPr="00BD0D79">
        <w:t xml:space="preserve">Todas las grabaciones se almacenarán </w:t>
      </w:r>
      <w:r w:rsidRPr="00BD0D79">
        <w:rPr>
          <w:b/>
          <w:bCs/>
        </w:rPr>
        <w:t>únicamente en el dispositivo local</w:t>
      </w:r>
      <w:r w:rsidRPr="00BD0D79">
        <w:t xml:space="preserve"> del usuario.</w:t>
      </w:r>
    </w:p>
    <w:p w14:paraId="3FC81F54" w14:textId="77777777" w:rsidR="00BD0D79" w:rsidRPr="00BD0D79" w:rsidRDefault="00BD0D79" w:rsidP="0068346C">
      <w:pPr>
        <w:numPr>
          <w:ilvl w:val="0"/>
          <w:numId w:val="201"/>
        </w:numPr>
        <w:tabs>
          <w:tab w:val="num" w:pos="720"/>
        </w:tabs>
        <w:jc w:val="both"/>
      </w:pPr>
      <w:r w:rsidRPr="00BD0D79">
        <w:t xml:space="preserve">Directorio de almacenamiento por defecto: </w:t>
      </w:r>
      <w:r w:rsidRPr="00C91761">
        <w:rPr>
          <w:rFonts w:ascii="Consolas" w:hAnsi="Consolas"/>
          <w:color w:val="FFFFFF" w:themeColor="background1"/>
          <w:highlight w:val="black"/>
        </w:rPr>
        <w:t>/</w:t>
      </w:r>
      <w:proofErr w:type="spellStart"/>
      <w:r w:rsidRPr="00C91761">
        <w:rPr>
          <w:rFonts w:ascii="Consolas" w:hAnsi="Consolas"/>
          <w:color w:val="FFFFFF" w:themeColor="background1"/>
          <w:highlight w:val="black"/>
        </w:rPr>
        <w:t>SavedCalls</w:t>
      </w:r>
      <w:proofErr w:type="spellEnd"/>
      <w:r w:rsidRPr="00BD0D79">
        <w:t>, configurable por el usuario.</w:t>
      </w:r>
    </w:p>
    <w:p w14:paraId="7B66AF74" w14:textId="77777777" w:rsidR="00BD0D79" w:rsidRDefault="00BD0D79" w:rsidP="0068346C">
      <w:pPr>
        <w:numPr>
          <w:ilvl w:val="0"/>
          <w:numId w:val="201"/>
        </w:numPr>
        <w:tabs>
          <w:tab w:val="num" w:pos="720"/>
        </w:tabs>
        <w:jc w:val="both"/>
      </w:pPr>
      <w:r w:rsidRPr="00BD0D79">
        <w:t>No se implementará sincronización, respaldo ni transferencia automática a servicios externos o en la nube.</w:t>
      </w:r>
    </w:p>
    <w:p w14:paraId="3C98C9E7" w14:textId="77777777" w:rsidR="00AB434D" w:rsidRDefault="00AB434D" w:rsidP="0068346C">
      <w:pPr>
        <w:tabs>
          <w:tab w:val="num" w:pos="720"/>
        </w:tabs>
        <w:jc w:val="both"/>
      </w:pPr>
    </w:p>
    <w:p w14:paraId="2D660275" w14:textId="151F24F1" w:rsidR="00BD0D79" w:rsidRPr="00BD0D79" w:rsidRDefault="00BD0D79" w:rsidP="0068346C">
      <w:pPr>
        <w:pStyle w:val="Ttulo2"/>
        <w:jc w:val="both"/>
      </w:pPr>
      <w:bookmarkStart w:id="77" w:name="_Seguridad_y_permisos"/>
      <w:bookmarkEnd w:id="77"/>
      <w:r w:rsidRPr="00BD0D79">
        <w:t>Seguridad y permisos</w:t>
      </w:r>
    </w:p>
    <w:p w14:paraId="73A1FB04" w14:textId="77777777" w:rsidR="001166EE" w:rsidRDefault="001166EE" w:rsidP="0068346C">
      <w:pPr>
        <w:tabs>
          <w:tab w:val="num" w:pos="720"/>
        </w:tabs>
        <w:ind w:left="360"/>
        <w:jc w:val="both"/>
      </w:pPr>
    </w:p>
    <w:p w14:paraId="3D790C29" w14:textId="6D65C0CA" w:rsidR="00BD0D79" w:rsidRPr="00BD0D79" w:rsidRDefault="00BD0D79" w:rsidP="0068346C">
      <w:pPr>
        <w:numPr>
          <w:ilvl w:val="0"/>
          <w:numId w:val="202"/>
        </w:numPr>
        <w:tabs>
          <w:tab w:val="num" w:pos="720"/>
        </w:tabs>
        <w:jc w:val="both"/>
      </w:pPr>
      <w:r w:rsidRPr="00BD0D79">
        <w:t>La aplicación requerirá permisos explícitos de:</w:t>
      </w:r>
    </w:p>
    <w:p w14:paraId="67D44993" w14:textId="77777777" w:rsidR="00BD0D79" w:rsidRPr="00BD0D79" w:rsidRDefault="00BD0D79" w:rsidP="0068346C">
      <w:pPr>
        <w:numPr>
          <w:ilvl w:val="1"/>
          <w:numId w:val="202"/>
        </w:numPr>
        <w:ind w:left="714" w:hanging="357"/>
        <w:jc w:val="both"/>
      </w:pPr>
      <w:r w:rsidRPr="00BD0D79">
        <w:t>Micrófono</w:t>
      </w:r>
    </w:p>
    <w:p w14:paraId="56176D95" w14:textId="77777777" w:rsidR="00BD0D79" w:rsidRPr="00BD0D79" w:rsidRDefault="00BD0D79" w:rsidP="0068346C">
      <w:pPr>
        <w:numPr>
          <w:ilvl w:val="1"/>
          <w:numId w:val="202"/>
        </w:numPr>
        <w:tabs>
          <w:tab w:val="num" w:pos="1440"/>
        </w:tabs>
        <w:ind w:left="714" w:hanging="357"/>
        <w:jc w:val="both"/>
      </w:pPr>
      <w:r w:rsidRPr="00BD0D79">
        <w:t>Almacenamiento</w:t>
      </w:r>
    </w:p>
    <w:p w14:paraId="5BD3DD85" w14:textId="77777777" w:rsidR="00BD0D79" w:rsidRPr="00BD0D79" w:rsidRDefault="00BD0D79" w:rsidP="0068346C">
      <w:pPr>
        <w:numPr>
          <w:ilvl w:val="1"/>
          <w:numId w:val="202"/>
        </w:numPr>
        <w:tabs>
          <w:tab w:val="num" w:pos="1440"/>
        </w:tabs>
        <w:ind w:left="714" w:hanging="357"/>
        <w:jc w:val="both"/>
      </w:pPr>
      <w:r w:rsidRPr="00BD0D79">
        <w:t>Acceso a estado de llamadas</w:t>
      </w:r>
    </w:p>
    <w:p w14:paraId="69E622D6" w14:textId="77777777" w:rsidR="00BD0D79" w:rsidRPr="00BD0D79" w:rsidRDefault="00BD0D79" w:rsidP="0068346C">
      <w:pPr>
        <w:numPr>
          <w:ilvl w:val="0"/>
          <w:numId w:val="202"/>
        </w:numPr>
        <w:tabs>
          <w:tab w:val="num" w:pos="720"/>
        </w:tabs>
        <w:jc w:val="both"/>
      </w:pPr>
      <w:r w:rsidRPr="00BD0D79">
        <w:t xml:space="preserve">El funcionamiento de la aplicación depende de que dichos permisos sean </w:t>
      </w:r>
      <w:r w:rsidRPr="00BD0D79">
        <w:rPr>
          <w:b/>
          <w:bCs/>
        </w:rPr>
        <w:t>concedidos manualmente por el usuario</w:t>
      </w:r>
      <w:r w:rsidRPr="00BD0D79">
        <w:t>.</w:t>
      </w:r>
    </w:p>
    <w:p w14:paraId="3CD35EAF" w14:textId="77777777" w:rsidR="00BD0D79" w:rsidRDefault="00BD0D79" w:rsidP="0068346C">
      <w:pPr>
        <w:numPr>
          <w:ilvl w:val="0"/>
          <w:numId w:val="202"/>
        </w:numPr>
        <w:tabs>
          <w:tab w:val="num" w:pos="720"/>
        </w:tabs>
        <w:jc w:val="both"/>
      </w:pPr>
      <w:r w:rsidRPr="00BD0D79">
        <w:t xml:space="preserve">La aplicación debe gestionar de forma robusta la </w:t>
      </w:r>
      <w:r w:rsidRPr="00BD0D79">
        <w:rPr>
          <w:b/>
          <w:bCs/>
        </w:rPr>
        <w:t>denegación, revocación o pérdida de permisos</w:t>
      </w:r>
      <w:r w:rsidRPr="00BD0D79">
        <w:t>.</w:t>
      </w:r>
    </w:p>
    <w:p w14:paraId="4ABEAA19" w14:textId="77777777" w:rsidR="001166EE" w:rsidRPr="00BD0D79" w:rsidRDefault="001166EE" w:rsidP="0068346C">
      <w:pPr>
        <w:ind w:left="360"/>
        <w:jc w:val="both"/>
      </w:pPr>
    </w:p>
    <w:p w14:paraId="13E42B7B" w14:textId="5EB83F62" w:rsidR="00BD0D79" w:rsidRPr="00BD0D79" w:rsidRDefault="00BD0D79" w:rsidP="0068346C">
      <w:pPr>
        <w:pStyle w:val="Ttulo2"/>
        <w:jc w:val="both"/>
      </w:pPr>
      <w:bookmarkStart w:id="78" w:name="_Rendimiento_y_robustez"/>
      <w:bookmarkEnd w:id="78"/>
      <w:r w:rsidRPr="00BD0D79">
        <w:t>Rendimiento y robustez</w:t>
      </w:r>
    </w:p>
    <w:p w14:paraId="1C7BD098" w14:textId="77777777" w:rsidR="00542054" w:rsidRDefault="00542054" w:rsidP="0068346C">
      <w:pPr>
        <w:tabs>
          <w:tab w:val="num" w:pos="720"/>
        </w:tabs>
        <w:jc w:val="both"/>
      </w:pPr>
    </w:p>
    <w:p w14:paraId="3364C13C" w14:textId="756E1DD8" w:rsidR="00BD0D79" w:rsidRPr="00BD0D79" w:rsidRDefault="00BD0D79" w:rsidP="0068346C">
      <w:pPr>
        <w:numPr>
          <w:ilvl w:val="0"/>
          <w:numId w:val="203"/>
        </w:numPr>
        <w:tabs>
          <w:tab w:val="num" w:pos="720"/>
        </w:tabs>
        <w:jc w:val="both"/>
      </w:pPr>
      <w:r w:rsidRPr="00BD0D79">
        <w:t xml:space="preserve">La aplicación debe priorizar la </w:t>
      </w:r>
      <w:r w:rsidRPr="00BD0D79">
        <w:rPr>
          <w:b/>
          <w:bCs/>
        </w:rPr>
        <w:t>estabilidad</w:t>
      </w:r>
      <w:r w:rsidRPr="00BD0D79">
        <w:t xml:space="preserve"> frente a funcionalidades avanzadas.</w:t>
      </w:r>
    </w:p>
    <w:p w14:paraId="3B55F370" w14:textId="77777777" w:rsidR="00BD0D79" w:rsidRPr="00BD0D79" w:rsidRDefault="00BD0D79" w:rsidP="0068346C">
      <w:pPr>
        <w:numPr>
          <w:ilvl w:val="0"/>
          <w:numId w:val="203"/>
        </w:numPr>
        <w:tabs>
          <w:tab w:val="num" w:pos="720"/>
        </w:tabs>
        <w:jc w:val="both"/>
      </w:pPr>
      <w:r w:rsidRPr="00BD0D79">
        <w:t xml:space="preserve">Fallos en la grabación, permisos o almacenamiento </w:t>
      </w:r>
      <w:r w:rsidRPr="00BD0D79">
        <w:rPr>
          <w:b/>
          <w:bCs/>
        </w:rPr>
        <w:t>no deben provocar cierres inesperados</w:t>
      </w:r>
      <w:r w:rsidRPr="00BD0D79">
        <w:t xml:space="preserve"> de la aplicación.</w:t>
      </w:r>
    </w:p>
    <w:p w14:paraId="6B68E4F4" w14:textId="77777777" w:rsidR="00BD0D79" w:rsidRDefault="00BD0D79" w:rsidP="0068346C">
      <w:pPr>
        <w:numPr>
          <w:ilvl w:val="0"/>
          <w:numId w:val="203"/>
        </w:numPr>
        <w:tabs>
          <w:tab w:val="num" w:pos="720"/>
        </w:tabs>
        <w:jc w:val="both"/>
      </w:pPr>
      <w:r w:rsidRPr="00BD0D79">
        <w:t>La aplicación debe continuar siendo operativa aunque una grabación falle.</w:t>
      </w:r>
    </w:p>
    <w:p w14:paraId="35C6E878" w14:textId="77777777" w:rsidR="00542054" w:rsidRPr="00BD0D79" w:rsidRDefault="00542054" w:rsidP="0068346C">
      <w:pPr>
        <w:jc w:val="both"/>
      </w:pPr>
    </w:p>
    <w:p w14:paraId="3224599B" w14:textId="32518F3F" w:rsidR="00BD0D79" w:rsidRPr="00BD0D79" w:rsidRDefault="00BD0D79" w:rsidP="0068346C">
      <w:pPr>
        <w:pStyle w:val="Ttulo2"/>
        <w:jc w:val="both"/>
      </w:pPr>
      <w:bookmarkStart w:id="79" w:name="_Conectividad"/>
      <w:bookmarkEnd w:id="79"/>
      <w:r w:rsidRPr="00BD0D79">
        <w:t>Conectividad</w:t>
      </w:r>
    </w:p>
    <w:p w14:paraId="4C8CE7B2" w14:textId="77777777" w:rsidR="00542054" w:rsidRDefault="00542054" w:rsidP="0068346C">
      <w:pPr>
        <w:tabs>
          <w:tab w:val="num" w:pos="720"/>
        </w:tabs>
        <w:jc w:val="both"/>
      </w:pPr>
    </w:p>
    <w:p w14:paraId="378E579E" w14:textId="50DD1574" w:rsidR="00BD0D79" w:rsidRPr="00BD0D79" w:rsidRDefault="00BD0D79" w:rsidP="0068346C">
      <w:pPr>
        <w:numPr>
          <w:ilvl w:val="0"/>
          <w:numId w:val="204"/>
        </w:numPr>
        <w:tabs>
          <w:tab w:val="num" w:pos="720"/>
        </w:tabs>
        <w:jc w:val="both"/>
      </w:pPr>
      <w:r w:rsidRPr="00BD0D79">
        <w:t xml:space="preserve">La versión inicial </w:t>
      </w:r>
      <w:r w:rsidRPr="00BD0D79">
        <w:rPr>
          <w:b/>
          <w:bCs/>
        </w:rPr>
        <w:t>no requiere conexión a internet</w:t>
      </w:r>
      <w:r w:rsidRPr="00BD0D79">
        <w:t xml:space="preserve"> para su funcionamiento.</w:t>
      </w:r>
    </w:p>
    <w:p w14:paraId="6AC406BD" w14:textId="77777777" w:rsidR="00BD0D79" w:rsidRDefault="00BD0D79" w:rsidP="0068346C">
      <w:pPr>
        <w:numPr>
          <w:ilvl w:val="0"/>
          <w:numId w:val="204"/>
        </w:numPr>
        <w:tabs>
          <w:tab w:val="num" w:pos="720"/>
        </w:tabs>
        <w:jc w:val="both"/>
      </w:pPr>
      <w:r w:rsidRPr="00BD0D79">
        <w:t xml:space="preserve">El sistema no dependerá de servicios remotos, </w:t>
      </w:r>
      <w:proofErr w:type="spellStart"/>
      <w:r w:rsidRPr="00BD0D79">
        <w:t>APIs</w:t>
      </w:r>
      <w:proofErr w:type="spellEnd"/>
      <w:r w:rsidRPr="00BD0D79">
        <w:t xml:space="preserve"> externas ni servidores propios.</w:t>
      </w:r>
    </w:p>
    <w:p w14:paraId="4F2D8350" w14:textId="77777777" w:rsidR="00542054" w:rsidRPr="00BD0D79" w:rsidRDefault="00542054" w:rsidP="0068346C">
      <w:pPr>
        <w:jc w:val="both"/>
      </w:pPr>
    </w:p>
    <w:p w14:paraId="7D435F4B" w14:textId="2D03AD52" w:rsidR="00BD0D79" w:rsidRPr="00BD0D79" w:rsidRDefault="00BD0D79" w:rsidP="0068346C">
      <w:pPr>
        <w:pStyle w:val="Ttulo2"/>
        <w:jc w:val="both"/>
      </w:pPr>
      <w:bookmarkStart w:id="80" w:name="_Distribución_y_despliegue"/>
      <w:bookmarkEnd w:id="80"/>
      <w:r w:rsidRPr="00BD0D79">
        <w:t>Distribución y despliegue</w:t>
      </w:r>
    </w:p>
    <w:p w14:paraId="4102C587" w14:textId="77777777" w:rsidR="001A0E16" w:rsidRDefault="001A0E16" w:rsidP="0068346C">
      <w:pPr>
        <w:tabs>
          <w:tab w:val="num" w:pos="720"/>
        </w:tabs>
        <w:jc w:val="both"/>
      </w:pPr>
    </w:p>
    <w:p w14:paraId="1CABA9E6" w14:textId="3624E8C6" w:rsidR="00BD0D79" w:rsidRPr="00BD0D79" w:rsidRDefault="00BD0D79" w:rsidP="0068346C">
      <w:pPr>
        <w:numPr>
          <w:ilvl w:val="0"/>
          <w:numId w:val="205"/>
        </w:numPr>
        <w:tabs>
          <w:tab w:val="num" w:pos="720"/>
        </w:tabs>
        <w:jc w:val="both"/>
      </w:pPr>
      <w:r w:rsidRPr="00BD0D79">
        <w:t xml:space="preserve">Debido a restricciones de políticas de plataformas de distribución, </w:t>
      </w:r>
      <w:r w:rsidRPr="00BD0D79">
        <w:rPr>
          <w:b/>
          <w:bCs/>
        </w:rPr>
        <w:t>no se garantiza la publicación en Google Play Store</w:t>
      </w:r>
      <w:r w:rsidRPr="00BD0D79">
        <w:t>.</w:t>
      </w:r>
    </w:p>
    <w:p w14:paraId="00A19488" w14:textId="77777777" w:rsidR="00BD0D79" w:rsidRPr="00BD0D79" w:rsidRDefault="00BD0D79" w:rsidP="0068346C">
      <w:pPr>
        <w:numPr>
          <w:ilvl w:val="0"/>
          <w:numId w:val="205"/>
        </w:numPr>
        <w:tabs>
          <w:tab w:val="num" w:pos="720"/>
        </w:tabs>
        <w:jc w:val="both"/>
      </w:pPr>
      <w:r w:rsidRPr="00BD0D79">
        <w:t xml:space="preserve">El despliegue podrá realizarse mediante </w:t>
      </w:r>
      <w:r w:rsidRPr="00BD0D79">
        <w:rPr>
          <w:b/>
          <w:bCs/>
        </w:rPr>
        <w:t>instalación directa (APK)</w:t>
      </w:r>
      <w:r w:rsidRPr="00BD0D79">
        <w:t xml:space="preserve"> u otros canales alternativos.</w:t>
      </w:r>
    </w:p>
    <w:p w14:paraId="51CBCCD1" w14:textId="77777777" w:rsidR="00BD0D79" w:rsidRDefault="00BD0D79" w:rsidP="0068346C">
      <w:pPr>
        <w:numPr>
          <w:ilvl w:val="0"/>
          <w:numId w:val="205"/>
        </w:numPr>
        <w:tabs>
          <w:tab w:val="num" w:pos="720"/>
        </w:tabs>
        <w:jc w:val="both"/>
      </w:pPr>
      <w:r w:rsidRPr="00BD0D79">
        <w:t>El usuario será responsable de habilitar los mecanismos necesarios para la instalación fuera de tiendas oficiales.</w:t>
      </w:r>
    </w:p>
    <w:p w14:paraId="6FAC0D93" w14:textId="77777777" w:rsidR="001A0E16" w:rsidRPr="00BD0D79" w:rsidRDefault="001A0E16" w:rsidP="0068346C">
      <w:pPr>
        <w:jc w:val="both"/>
      </w:pPr>
    </w:p>
    <w:p w14:paraId="127D5C99" w14:textId="5EF11003" w:rsidR="00BD0D79" w:rsidRPr="00BD0D79" w:rsidRDefault="00BD0D79" w:rsidP="0068346C">
      <w:pPr>
        <w:pStyle w:val="Ttulo2"/>
        <w:jc w:val="both"/>
      </w:pPr>
      <w:bookmarkStart w:id="81" w:name="_Evolución_y_extensibilidad"/>
      <w:bookmarkEnd w:id="81"/>
      <w:r w:rsidRPr="00BD0D79">
        <w:t>Evolución y extensibilidad</w:t>
      </w:r>
    </w:p>
    <w:p w14:paraId="246EA907" w14:textId="77777777" w:rsidR="001166EE" w:rsidRDefault="001166EE" w:rsidP="0068346C">
      <w:pPr>
        <w:tabs>
          <w:tab w:val="num" w:pos="720"/>
        </w:tabs>
        <w:jc w:val="both"/>
      </w:pPr>
    </w:p>
    <w:p w14:paraId="6E562362" w14:textId="181623F8" w:rsidR="00BD0D79" w:rsidRDefault="00BD0D79" w:rsidP="0068346C">
      <w:pPr>
        <w:numPr>
          <w:ilvl w:val="0"/>
          <w:numId w:val="206"/>
        </w:numPr>
        <w:tabs>
          <w:tab w:val="num" w:pos="720"/>
        </w:tabs>
        <w:jc w:val="both"/>
      </w:pPr>
      <w:r w:rsidRPr="00BD0D79">
        <w:t>Cualquier extensión futura (automatización, cifrado, nuevos formatos de audio, sincronización, otras plataformas) estará condicionada a:</w:t>
      </w:r>
    </w:p>
    <w:p w14:paraId="47D50CF2" w14:textId="77777777" w:rsidR="001166EE" w:rsidRDefault="00BD0D79" w:rsidP="0068346C">
      <w:pPr>
        <w:numPr>
          <w:ilvl w:val="1"/>
          <w:numId w:val="202"/>
        </w:numPr>
        <w:ind w:left="714" w:hanging="357"/>
        <w:jc w:val="both"/>
      </w:pPr>
      <w:r w:rsidRPr="00BD0D79">
        <w:t>Viabilidad técnica</w:t>
      </w:r>
    </w:p>
    <w:p w14:paraId="27424CD2" w14:textId="77777777" w:rsidR="001166EE" w:rsidRDefault="00BD0D79" w:rsidP="0068346C">
      <w:pPr>
        <w:numPr>
          <w:ilvl w:val="1"/>
          <w:numId w:val="202"/>
        </w:numPr>
        <w:ind w:left="714" w:hanging="357"/>
        <w:jc w:val="both"/>
      </w:pPr>
      <w:r w:rsidRPr="00BD0D79">
        <w:lastRenderedPageBreak/>
        <w:t>Compatibilidad con el sistema operativo</w:t>
      </w:r>
    </w:p>
    <w:p w14:paraId="06419165" w14:textId="2B564282" w:rsidR="00BD0D79" w:rsidRPr="00BD0D79" w:rsidRDefault="00BD0D79" w:rsidP="0068346C">
      <w:pPr>
        <w:numPr>
          <w:ilvl w:val="1"/>
          <w:numId w:val="202"/>
        </w:numPr>
        <w:ind w:left="714" w:hanging="357"/>
        <w:jc w:val="both"/>
      </w:pPr>
      <w:r w:rsidRPr="00BD0D79">
        <w:t>Evaluación legal previa</w:t>
      </w:r>
    </w:p>
    <w:p w14:paraId="1C7394C7" w14:textId="77777777" w:rsidR="00BD0D79" w:rsidRPr="00BD0D79" w:rsidRDefault="00BD0D79" w:rsidP="0068346C">
      <w:pPr>
        <w:numPr>
          <w:ilvl w:val="0"/>
          <w:numId w:val="206"/>
        </w:numPr>
        <w:tabs>
          <w:tab w:val="num" w:pos="720"/>
        </w:tabs>
        <w:jc w:val="both"/>
      </w:pPr>
      <w:r w:rsidRPr="00BD0D79">
        <w:t xml:space="preserve">Las restricciones técnicas descritas en esta sección se consideran </w:t>
      </w:r>
      <w:r w:rsidRPr="00BD0D79">
        <w:rPr>
          <w:b/>
          <w:bCs/>
        </w:rPr>
        <w:t>válidas para la versión inicial</w:t>
      </w:r>
      <w:r w:rsidRPr="00BD0D79">
        <w:t xml:space="preserve"> y podrán revisarse en futuras iteraciones del SRS.</w:t>
      </w:r>
    </w:p>
    <w:p w14:paraId="688BA56C" w14:textId="77777777" w:rsidR="00BD0D79" w:rsidRPr="00BD0D79" w:rsidRDefault="00BD0D79" w:rsidP="0068346C">
      <w:pPr>
        <w:jc w:val="both"/>
      </w:pPr>
    </w:p>
    <w:p w14:paraId="5FD81974" w14:textId="5879DA5B" w:rsidR="00915118" w:rsidRDefault="00AB434D" w:rsidP="002E14D7">
      <w:pPr>
        <w:pStyle w:val="Ttulo1"/>
        <w:rPr>
          <w:sz w:val="18"/>
          <w:szCs w:val="18"/>
          <w:lang w:eastAsia="es-ES"/>
        </w:rPr>
      </w:pPr>
      <w:bookmarkStart w:id="82" w:name="_REQUISITOS_LEGALES_Y"/>
      <w:bookmarkEnd w:id="82"/>
      <w:r>
        <w:t>REQUISITOS LEGALES Y DE CUMPLIMIENTO</w:t>
      </w:r>
      <w:r w:rsidR="009A6663">
        <w:t xml:space="preserve"> </w:t>
      </w:r>
      <w:hyperlink w:anchor="_ÍNDICE_1" w:history="1">
        <w:r w:rsidR="009A6663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 w:rsidR="00F43862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</w:p>
    <w:p w14:paraId="28998362" w14:textId="77777777" w:rsidR="00BD05AD" w:rsidRDefault="00BD05AD" w:rsidP="0068346C">
      <w:pPr>
        <w:jc w:val="both"/>
      </w:pPr>
    </w:p>
    <w:p w14:paraId="2B2C892F" w14:textId="77777777" w:rsidR="009A6663" w:rsidRDefault="009A6663" w:rsidP="0068346C">
      <w:pPr>
        <w:pStyle w:val="Ttulo2"/>
        <w:jc w:val="both"/>
      </w:pPr>
      <w:bookmarkStart w:id="83" w:name="_Protección_de_datos"/>
      <w:bookmarkEnd w:id="83"/>
      <w:r w:rsidRPr="00BD05AD">
        <w:t>Protección de datos y privacidad</w:t>
      </w:r>
    </w:p>
    <w:p w14:paraId="466D114C" w14:textId="77777777" w:rsidR="00674F15" w:rsidRPr="00674F15" w:rsidRDefault="00674F15" w:rsidP="00674F15"/>
    <w:p w14:paraId="66979E26" w14:textId="77777777" w:rsidR="009A6663" w:rsidRDefault="009A6663" w:rsidP="0068346C">
      <w:pPr>
        <w:jc w:val="both"/>
      </w:pPr>
      <w:r w:rsidRPr="009A6663">
        <w:t xml:space="preserve">La aplicación </w:t>
      </w:r>
      <w:proofErr w:type="spellStart"/>
      <w:r w:rsidRPr="009A6663">
        <w:rPr>
          <w:b/>
          <w:bCs/>
        </w:rPr>
        <w:t>Mexus</w:t>
      </w:r>
      <w:proofErr w:type="spellEnd"/>
      <w:r w:rsidRPr="009A6663">
        <w:t xml:space="preserve"> ha sido diseñada bajo el principio de </w:t>
      </w:r>
      <w:r w:rsidRPr="009A6663">
        <w:rPr>
          <w:b/>
          <w:bCs/>
        </w:rPr>
        <w:t>privacidad por diseño y por defecto</w:t>
      </w:r>
      <w:r w:rsidRPr="009A6663">
        <w:t xml:space="preserve"> (</w:t>
      </w:r>
      <w:proofErr w:type="spellStart"/>
      <w:r w:rsidRPr="009A6663">
        <w:rPr>
          <w:i/>
          <w:iCs/>
        </w:rPr>
        <w:t>Privacy</w:t>
      </w:r>
      <w:proofErr w:type="spellEnd"/>
      <w:r w:rsidRPr="009A6663">
        <w:rPr>
          <w:i/>
          <w:iCs/>
        </w:rPr>
        <w:t xml:space="preserve"> </w:t>
      </w:r>
      <w:proofErr w:type="spellStart"/>
      <w:r w:rsidRPr="009A6663">
        <w:rPr>
          <w:i/>
          <w:iCs/>
        </w:rPr>
        <w:t>by</w:t>
      </w:r>
      <w:proofErr w:type="spellEnd"/>
      <w:r w:rsidRPr="009A6663">
        <w:rPr>
          <w:i/>
          <w:iCs/>
        </w:rPr>
        <w:t xml:space="preserve"> </w:t>
      </w:r>
      <w:proofErr w:type="spellStart"/>
      <w:r w:rsidRPr="009A6663">
        <w:rPr>
          <w:i/>
          <w:iCs/>
        </w:rPr>
        <w:t>Design</w:t>
      </w:r>
      <w:proofErr w:type="spellEnd"/>
      <w:r w:rsidRPr="009A6663">
        <w:rPr>
          <w:i/>
          <w:iCs/>
        </w:rPr>
        <w:t xml:space="preserve"> &amp; </w:t>
      </w:r>
      <w:proofErr w:type="spellStart"/>
      <w:r w:rsidRPr="009A6663">
        <w:rPr>
          <w:i/>
          <w:iCs/>
        </w:rPr>
        <w:t>Privacy</w:t>
      </w:r>
      <w:proofErr w:type="spellEnd"/>
      <w:r w:rsidRPr="009A6663">
        <w:rPr>
          <w:i/>
          <w:iCs/>
        </w:rPr>
        <w:t xml:space="preserve"> </w:t>
      </w:r>
      <w:proofErr w:type="spellStart"/>
      <w:r w:rsidRPr="009A6663">
        <w:rPr>
          <w:i/>
          <w:iCs/>
        </w:rPr>
        <w:t>by</w:t>
      </w:r>
      <w:proofErr w:type="spellEnd"/>
      <w:r w:rsidRPr="009A6663">
        <w:rPr>
          <w:i/>
          <w:iCs/>
        </w:rPr>
        <w:t xml:space="preserve"> Default</w:t>
      </w:r>
      <w:r w:rsidRPr="009A6663">
        <w:t>, RGPD art. 25), cumpliendo los siguientes criterios:</w:t>
      </w:r>
    </w:p>
    <w:p w14:paraId="0A905C12" w14:textId="77777777" w:rsidR="00BD05AD" w:rsidRPr="009A6663" w:rsidRDefault="00BD05AD" w:rsidP="0068346C">
      <w:pPr>
        <w:jc w:val="both"/>
      </w:pPr>
    </w:p>
    <w:p w14:paraId="619AFBFB" w14:textId="77777777" w:rsidR="009A6663" w:rsidRPr="009A6663" w:rsidRDefault="009A6663" w:rsidP="0068346C">
      <w:pPr>
        <w:numPr>
          <w:ilvl w:val="0"/>
          <w:numId w:val="209"/>
        </w:numPr>
        <w:jc w:val="both"/>
      </w:pPr>
      <w:r w:rsidRPr="009A6663">
        <w:t xml:space="preserve">Todas las grabaciones de llamadas y metadatos asociados se almacenan </w:t>
      </w:r>
      <w:r w:rsidRPr="009A6663">
        <w:rPr>
          <w:b/>
          <w:bCs/>
        </w:rPr>
        <w:t>exclusivamente en el dispositivo local del usuario</w:t>
      </w:r>
      <w:r w:rsidRPr="009A6663">
        <w:t>.</w:t>
      </w:r>
    </w:p>
    <w:p w14:paraId="11C1C6C5" w14:textId="77777777" w:rsidR="009A6663" w:rsidRPr="009A6663" w:rsidRDefault="009A6663" w:rsidP="0068346C">
      <w:pPr>
        <w:numPr>
          <w:ilvl w:val="0"/>
          <w:numId w:val="209"/>
        </w:numPr>
        <w:jc w:val="both"/>
      </w:pPr>
      <w:r w:rsidRPr="009A6663">
        <w:t>No existe transmisión de datos a servidores externos, servicios en la nube ni terceros.</w:t>
      </w:r>
    </w:p>
    <w:p w14:paraId="51F32D56" w14:textId="77777777" w:rsidR="009A6663" w:rsidRPr="009A6663" w:rsidRDefault="009A6663" w:rsidP="0068346C">
      <w:pPr>
        <w:numPr>
          <w:ilvl w:val="0"/>
          <w:numId w:val="209"/>
        </w:numPr>
        <w:jc w:val="both"/>
      </w:pPr>
      <w:r w:rsidRPr="009A6663">
        <w:t>La aplicación no realiza ningún tipo de:</w:t>
      </w:r>
    </w:p>
    <w:p w14:paraId="791F17CD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análisis,</w:t>
      </w:r>
    </w:p>
    <w:p w14:paraId="38E11254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indexación externa,</w:t>
      </w:r>
    </w:p>
    <w:p w14:paraId="2D88E7EC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sincronización,</w:t>
      </w:r>
    </w:p>
    <w:p w14:paraId="7836268B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copia remota,</w:t>
      </w:r>
    </w:p>
    <w:p w14:paraId="50718C38" w14:textId="77777777" w:rsid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ni tratamiento automatizado de datos personales fuera del dispositivo.</w:t>
      </w:r>
    </w:p>
    <w:p w14:paraId="51CF9B15" w14:textId="77777777" w:rsidR="00BD05AD" w:rsidRPr="009A6663" w:rsidRDefault="00BD05AD" w:rsidP="0068346C">
      <w:pPr>
        <w:jc w:val="both"/>
      </w:pPr>
    </w:p>
    <w:p w14:paraId="2F1D2593" w14:textId="77777777" w:rsidR="009A6663" w:rsidRPr="009A6663" w:rsidRDefault="009A6663" w:rsidP="0068346C">
      <w:pPr>
        <w:jc w:val="both"/>
      </w:pPr>
      <w:r w:rsidRPr="009A6663">
        <w:t xml:space="preserve">El tratamiento de datos personales queda limitado al </w:t>
      </w:r>
      <w:r w:rsidRPr="009A6663">
        <w:rPr>
          <w:b/>
          <w:bCs/>
        </w:rPr>
        <w:t>ámbito estrictamente personal y privado del usuario</w:t>
      </w:r>
      <w:r w:rsidRPr="009A6663">
        <w:t xml:space="preserve">, conforme al </w:t>
      </w:r>
      <w:r w:rsidRPr="009A6663">
        <w:rPr>
          <w:b/>
          <w:bCs/>
        </w:rPr>
        <w:t>artículo 2.2.c del RGPD</w:t>
      </w:r>
      <w:r w:rsidRPr="009A6663">
        <w:t xml:space="preserve"> (exención doméstica), siempre que el uso se mantenga dentro de dicho ámbito.</w:t>
      </w:r>
    </w:p>
    <w:p w14:paraId="0C373B18" w14:textId="77777777" w:rsidR="009A6663" w:rsidRPr="009A6663" w:rsidRDefault="009A6663" w:rsidP="0068346C">
      <w:pPr>
        <w:jc w:val="both"/>
      </w:pPr>
      <w:r w:rsidRPr="009A6663">
        <w:t>La aplicación no actúa como responsable ni encargado del tratamiento de datos personales de terceros.</w:t>
      </w:r>
    </w:p>
    <w:p w14:paraId="3DE2AE28" w14:textId="59D775B7" w:rsidR="009A6663" w:rsidRPr="009A6663" w:rsidRDefault="009A6663" w:rsidP="0068346C">
      <w:pPr>
        <w:jc w:val="both"/>
      </w:pPr>
    </w:p>
    <w:p w14:paraId="3C401557" w14:textId="3EB4B932" w:rsidR="009A6663" w:rsidRPr="00BD05AD" w:rsidRDefault="009A6663" w:rsidP="0068346C">
      <w:pPr>
        <w:pStyle w:val="Ttulo2"/>
        <w:jc w:val="both"/>
      </w:pPr>
      <w:bookmarkStart w:id="84" w:name="_Responsabilidad_del_usuario"/>
      <w:bookmarkEnd w:id="84"/>
      <w:r w:rsidRPr="00BD05AD">
        <w:t>Responsabilidad del usuario</w:t>
      </w:r>
    </w:p>
    <w:p w14:paraId="1720BC31" w14:textId="77777777" w:rsidR="00674F15" w:rsidRDefault="00674F15" w:rsidP="0068346C">
      <w:pPr>
        <w:jc w:val="both"/>
      </w:pPr>
    </w:p>
    <w:p w14:paraId="017F7829" w14:textId="251AFB20" w:rsidR="009A6663" w:rsidRPr="009A6663" w:rsidRDefault="009A6663" w:rsidP="0068346C">
      <w:pPr>
        <w:jc w:val="both"/>
      </w:pPr>
      <w:r w:rsidRPr="009A6663">
        <w:t xml:space="preserve">El usuario es el </w:t>
      </w:r>
      <w:r w:rsidRPr="009A6663">
        <w:rPr>
          <w:b/>
          <w:bCs/>
        </w:rPr>
        <w:t>único responsable</w:t>
      </w:r>
      <w:r w:rsidRPr="009A6663">
        <w:t xml:space="preserve"> del uso que haga de la aplicación y de las grabaciones realizadas mediante la misma.</w:t>
      </w:r>
    </w:p>
    <w:p w14:paraId="1231704C" w14:textId="77777777" w:rsidR="009A6663" w:rsidRDefault="009A6663" w:rsidP="0068346C">
      <w:pPr>
        <w:jc w:val="both"/>
      </w:pPr>
      <w:r w:rsidRPr="009A6663">
        <w:t>En particular, el usuario acepta que:</w:t>
      </w:r>
    </w:p>
    <w:p w14:paraId="221F7AEE" w14:textId="77777777" w:rsidR="00BD05AD" w:rsidRPr="009A6663" w:rsidRDefault="00BD05AD" w:rsidP="0068346C">
      <w:pPr>
        <w:jc w:val="both"/>
      </w:pPr>
    </w:p>
    <w:p w14:paraId="0DADDE51" w14:textId="77777777" w:rsidR="009A6663" w:rsidRPr="009A6663" w:rsidRDefault="009A6663" w:rsidP="0068346C">
      <w:pPr>
        <w:numPr>
          <w:ilvl w:val="0"/>
          <w:numId w:val="210"/>
        </w:numPr>
        <w:jc w:val="both"/>
      </w:pPr>
      <w:r w:rsidRPr="009A6663">
        <w:t>Es su responsabilidad:</w:t>
      </w:r>
    </w:p>
    <w:p w14:paraId="62368C13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conocer y cumplir la legislación aplicable en su país o región,</w:t>
      </w:r>
    </w:p>
    <w:p w14:paraId="61A89166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obtener el consentimiento necesario de las partes implicadas cuando así lo exija la ley,</w:t>
      </w:r>
    </w:p>
    <w:p w14:paraId="1ADEEC25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y utilizar la aplicación únicamente con fines legítimos.</w:t>
      </w:r>
    </w:p>
    <w:p w14:paraId="7516051B" w14:textId="77777777" w:rsidR="009A6663" w:rsidRPr="009A6663" w:rsidRDefault="009A6663" w:rsidP="0068346C">
      <w:pPr>
        <w:numPr>
          <w:ilvl w:val="0"/>
          <w:numId w:val="210"/>
        </w:numPr>
        <w:jc w:val="both"/>
      </w:pPr>
      <w:r w:rsidRPr="009A6663">
        <w:t>El desarrollador:</w:t>
      </w:r>
    </w:p>
    <w:p w14:paraId="68CEC974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no controla,</w:t>
      </w:r>
    </w:p>
    <w:p w14:paraId="60134FAA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no supervisa,</w:t>
      </w:r>
    </w:p>
    <w:p w14:paraId="5FE41582" w14:textId="3C13856A" w:rsid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ni puede limitar técnicamente</w:t>
      </w:r>
      <w:r w:rsidR="00BD05AD">
        <w:t xml:space="preserve"> </w:t>
      </w:r>
      <w:r w:rsidRPr="009A6663">
        <w:t>el contenido de las grabaciones ni su uso posterior.</w:t>
      </w:r>
    </w:p>
    <w:p w14:paraId="6E527A8A" w14:textId="77777777" w:rsidR="00674F15" w:rsidRPr="009A6663" w:rsidRDefault="00674F15" w:rsidP="00674F15">
      <w:pPr>
        <w:jc w:val="both"/>
      </w:pPr>
    </w:p>
    <w:p w14:paraId="4C19F385" w14:textId="77777777" w:rsidR="009A6663" w:rsidRPr="009A6663" w:rsidRDefault="009A6663" w:rsidP="0068346C">
      <w:pPr>
        <w:jc w:val="both"/>
      </w:pPr>
      <w:r w:rsidRPr="009A6663">
        <w:t xml:space="preserve">La aplicación incluirá, como requisito funcional y legal, una </w:t>
      </w:r>
      <w:r w:rsidRPr="009A6663">
        <w:rPr>
          <w:b/>
          <w:bCs/>
        </w:rPr>
        <w:t>aceptación explícita</w:t>
      </w:r>
      <w:r w:rsidRPr="009A6663">
        <w:t xml:space="preserve"> por parte del usuario (</w:t>
      </w:r>
      <w:proofErr w:type="spellStart"/>
      <w:r w:rsidRPr="009A6663">
        <w:t>checkbox</w:t>
      </w:r>
      <w:proofErr w:type="spellEnd"/>
      <w:r w:rsidRPr="009A6663">
        <w:t xml:space="preserve"> o mecanismo equivalente) donde se indique claramente esta responsabilidad antes del primer uso.</w:t>
      </w:r>
    </w:p>
    <w:p w14:paraId="1AA0003F" w14:textId="39CBE4D8" w:rsidR="009A6663" w:rsidRPr="009A6663" w:rsidRDefault="009A6663" w:rsidP="0068346C">
      <w:pPr>
        <w:jc w:val="both"/>
      </w:pPr>
    </w:p>
    <w:p w14:paraId="07363CF1" w14:textId="19EA37B6" w:rsidR="009A6663" w:rsidRDefault="009A6663" w:rsidP="0068346C">
      <w:pPr>
        <w:pStyle w:val="Ttulo2"/>
        <w:jc w:val="both"/>
      </w:pPr>
      <w:bookmarkStart w:id="85" w:name="_Limitaciones_legales_del"/>
      <w:bookmarkEnd w:id="85"/>
      <w:r w:rsidRPr="009A6663">
        <w:t>Limitaciones legales del producto</w:t>
      </w:r>
    </w:p>
    <w:p w14:paraId="022234BD" w14:textId="77777777" w:rsidR="00674F15" w:rsidRPr="00674F15" w:rsidRDefault="00674F15" w:rsidP="00674F15"/>
    <w:p w14:paraId="46CCAB0A" w14:textId="77777777" w:rsidR="009A6663" w:rsidRPr="009A6663" w:rsidRDefault="009A6663" w:rsidP="0068346C">
      <w:pPr>
        <w:jc w:val="both"/>
      </w:pPr>
      <w:proofErr w:type="spellStart"/>
      <w:r w:rsidRPr="00BD05AD">
        <w:rPr>
          <w:b/>
          <w:bCs/>
        </w:rPr>
        <w:lastRenderedPageBreak/>
        <w:t>Mexus</w:t>
      </w:r>
      <w:proofErr w:type="spellEnd"/>
      <w:r w:rsidRPr="009A6663">
        <w:t xml:space="preserve"> se distribuye como una </w:t>
      </w:r>
      <w:r w:rsidRPr="009A6663">
        <w:rPr>
          <w:b/>
          <w:bCs/>
        </w:rPr>
        <w:t>herramienta técnica</w:t>
      </w:r>
      <w:r w:rsidRPr="009A6663">
        <w:t xml:space="preserve"> que habilita la grabación local de llamadas, pero </w:t>
      </w:r>
      <w:r w:rsidRPr="009A6663">
        <w:rPr>
          <w:b/>
          <w:bCs/>
        </w:rPr>
        <w:t>no garantiza la legalidad del uso en todos los contextos</w:t>
      </w:r>
      <w:r w:rsidRPr="009A6663">
        <w:t>.</w:t>
      </w:r>
    </w:p>
    <w:p w14:paraId="5CC3B305" w14:textId="77777777" w:rsidR="00572C29" w:rsidRDefault="00572C29">
      <w:pPr>
        <w:spacing w:after="200" w:line="276" w:lineRule="auto"/>
        <w:contextualSpacing w:val="0"/>
      </w:pPr>
      <w:r>
        <w:br w:type="page"/>
      </w:r>
    </w:p>
    <w:p w14:paraId="34CA6F08" w14:textId="7AB71593" w:rsidR="009A6663" w:rsidRDefault="009A6663" w:rsidP="0068346C">
      <w:pPr>
        <w:jc w:val="both"/>
      </w:pPr>
      <w:r w:rsidRPr="009A6663">
        <w:lastRenderedPageBreak/>
        <w:t>En consecuencia:</w:t>
      </w:r>
    </w:p>
    <w:p w14:paraId="0D260BF5" w14:textId="77777777" w:rsidR="00674F15" w:rsidRPr="009A6663" w:rsidRDefault="00674F15" w:rsidP="0068346C">
      <w:pPr>
        <w:jc w:val="both"/>
      </w:pPr>
    </w:p>
    <w:p w14:paraId="55125BEC" w14:textId="77777777" w:rsidR="009A6663" w:rsidRPr="009A6663" w:rsidRDefault="009A6663" w:rsidP="0068346C">
      <w:pPr>
        <w:numPr>
          <w:ilvl w:val="0"/>
          <w:numId w:val="211"/>
        </w:numPr>
        <w:jc w:val="both"/>
      </w:pPr>
      <w:r w:rsidRPr="009A6663">
        <w:t xml:space="preserve">La aplicación </w:t>
      </w:r>
      <w:r w:rsidRPr="009A6663">
        <w:rPr>
          <w:b/>
          <w:bCs/>
        </w:rPr>
        <w:t>no se posiciona</w:t>
      </w:r>
      <w:r w:rsidRPr="009A6663">
        <w:t xml:space="preserve"> como:</w:t>
      </w:r>
    </w:p>
    <w:p w14:paraId="3C5D5AA8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herramienta de vigilancia,</w:t>
      </w:r>
    </w:p>
    <w:p w14:paraId="646BA46A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sistema de monitorización,</w:t>
      </w:r>
    </w:p>
    <w:p w14:paraId="108F57FE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ni solución de control de terceros.</w:t>
      </w:r>
    </w:p>
    <w:p w14:paraId="662F6AD0" w14:textId="77777777" w:rsidR="009A6663" w:rsidRPr="009A6663" w:rsidRDefault="009A6663" w:rsidP="0068346C">
      <w:pPr>
        <w:numPr>
          <w:ilvl w:val="0"/>
          <w:numId w:val="211"/>
        </w:numPr>
        <w:jc w:val="both"/>
      </w:pPr>
      <w:r w:rsidRPr="009A6663">
        <w:t xml:space="preserve">El desarrollador </w:t>
      </w:r>
      <w:r w:rsidRPr="009A6663">
        <w:rPr>
          <w:b/>
          <w:bCs/>
        </w:rPr>
        <w:t>no asume responsabilidad legal</w:t>
      </w:r>
      <w:r w:rsidRPr="009A6663">
        <w:t xml:space="preserve"> por:</w:t>
      </w:r>
    </w:p>
    <w:p w14:paraId="4421889A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usos indebidos,</w:t>
      </w:r>
    </w:p>
    <w:p w14:paraId="55824A05" w14:textId="77777777" w:rsidR="009A6663" w:rsidRP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grabaciones realizadas sin consentimiento cuando este sea exigible,</w:t>
      </w:r>
    </w:p>
    <w:p w14:paraId="025E8600" w14:textId="77777777" w:rsidR="009A6663" w:rsidRDefault="009A6663" w:rsidP="0068346C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9A6663">
        <w:t>o incumplimientos normativos derivados del uso de la aplicación.</w:t>
      </w:r>
    </w:p>
    <w:p w14:paraId="71FCEC22" w14:textId="77777777" w:rsidR="00674F15" w:rsidRPr="009A6663" w:rsidRDefault="00674F15" w:rsidP="00674F15">
      <w:pPr>
        <w:jc w:val="both"/>
      </w:pPr>
    </w:p>
    <w:p w14:paraId="7F475BDA" w14:textId="77777777" w:rsidR="009A6663" w:rsidRPr="009A6663" w:rsidRDefault="009A6663" w:rsidP="0068346C">
      <w:pPr>
        <w:jc w:val="both"/>
      </w:pPr>
      <w:r w:rsidRPr="009A6663">
        <w:t xml:space="preserve">Las limitaciones impuestas por plataformas de distribución (Google Play Store, Apple App Store) y por fabricantes de dispositivos han sido consideradas desde el diseño del producto, y forman parte de las </w:t>
      </w:r>
      <w:r w:rsidRPr="009A6663">
        <w:rPr>
          <w:b/>
          <w:bCs/>
        </w:rPr>
        <w:t>restricciones técnicas y de distribución</w:t>
      </w:r>
      <w:r w:rsidRPr="009A6663">
        <w:t xml:space="preserve"> descritas en el apartado 8.</w:t>
      </w:r>
    </w:p>
    <w:p w14:paraId="6F9BC0B1" w14:textId="5E16F381" w:rsidR="009A6663" w:rsidRPr="009A6663" w:rsidRDefault="009A6663" w:rsidP="0068346C">
      <w:pPr>
        <w:jc w:val="both"/>
      </w:pPr>
    </w:p>
    <w:p w14:paraId="453C38DE" w14:textId="1BF59259" w:rsidR="009A6663" w:rsidRDefault="009A6663" w:rsidP="0068346C">
      <w:pPr>
        <w:pStyle w:val="Ttulo2"/>
      </w:pPr>
      <w:bookmarkStart w:id="86" w:name="_Cumplimiento_normativo_aplicable"/>
      <w:bookmarkEnd w:id="86"/>
      <w:r w:rsidRPr="009A6663">
        <w:t>Cumplimiento normativo aplicable</w:t>
      </w:r>
    </w:p>
    <w:p w14:paraId="1733B7E3" w14:textId="77777777" w:rsidR="00674F15" w:rsidRPr="00674F15" w:rsidRDefault="00674F15" w:rsidP="00674F15"/>
    <w:p w14:paraId="325E6C26" w14:textId="77777777" w:rsidR="009A6663" w:rsidRDefault="009A6663" w:rsidP="0068346C">
      <w:pPr>
        <w:jc w:val="both"/>
      </w:pPr>
      <w:r w:rsidRPr="009A6663">
        <w:t>El diseño y documentación del sistema tienen en cuenta, como referencia, los siguientes marcos legales y normativos:</w:t>
      </w:r>
    </w:p>
    <w:p w14:paraId="319AEB51" w14:textId="77777777" w:rsidR="0068346C" w:rsidRPr="009A6663" w:rsidRDefault="0068346C" w:rsidP="0068346C">
      <w:pPr>
        <w:jc w:val="both"/>
      </w:pPr>
    </w:p>
    <w:p w14:paraId="6B67BCED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 xml:space="preserve">Reglamento (UE) 2016/679 – </w:t>
      </w:r>
      <w:r w:rsidRPr="009A6663">
        <w:rPr>
          <w:b/>
          <w:bCs/>
        </w:rPr>
        <w:t>RGPD</w:t>
      </w:r>
    </w:p>
    <w:p w14:paraId="05C7C91C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 xml:space="preserve">Ley Orgánica 3/2018 – </w:t>
      </w:r>
      <w:r w:rsidRPr="009A6663">
        <w:rPr>
          <w:b/>
          <w:bCs/>
        </w:rPr>
        <w:t>LOPDGDD</w:t>
      </w:r>
    </w:p>
    <w:p w14:paraId="5C7AF822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 xml:space="preserve">Principios de </w:t>
      </w:r>
      <w:proofErr w:type="spellStart"/>
      <w:r w:rsidRPr="009A6663">
        <w:rPr>
          <w:b/>
          <w:bCs/>
        </w:rPr>
        <w:t>Privacy</w:t>
      </w:r>
      <w:proofErr w:type="spellEnd"/>
      <w:r w:rsidRPr="009A6663">
        <w:rPr>
          <w:b/>
          <w:bCs/>
        </w:rPr>
        <w:t xml:space="preserve"> </w:t>
      </w:r>
      <w:proofErr w:type="spellStart"/>
      <w:r w:rsidRPr="009A6663">
        <w:rPr>
          <w:b/>
          <w:bCs/>
        </w:rPr>
        <w:t>by</w:t>
      </w:r>
      <w:proofErr w:type="spellEnd"/>
      <w:r w:rsidRPr="009A6663">
        <w:rPr>
          <w:b/>
          <w:bCs/>
        </w:rPr>
        <w:t xml:space="preserve"> </w:t>
      </w:r>
      <w:proofErr w:type="spellStart"/>
      <w:r w:rsidRPr="009A6663">
        <w:rPr>
          <w:b/>
          <w:bCs/>
        </w:rPr>
        <w:t>Design</w:t>
      </w:r>
      <w:proofErr w:type="spellEnd"/>
      <w:r w:rsidRPr="009A6663">
        <w:rPr>
          <w:b/>
          <w:bCs/>
        </w:rPr>
        <w:t xml:space="preserve"> / Default</w:t>
      </w:r>
    </w:p>
    <w:p w14:paraId="748E1CB2" w14:textId="77777777" w:rsidR="009A6663" w:rsidRPr="009A6663" w:rsidRDefault="009A6663" w:rsidP="0068346C">
      <w:pPr>
        <w:numPr>
          <w:ilvl w:val="0"/>
          <w:numId w:val="212"/>
        </w:numPr>
        <w:jc w:val="both"/>
      </w:pPr>
      <w:r w:rsidRPr="009A6663">
        <w:t>Buenas prácticas de transparencia y minimización de datos</w:t>
      </w:r>
    </w:p>
    <w:p w14:paraId="4C2E78AA" w14:textId="77777777" w:rsidR="0068346C" w:rsidRDefault="0068346C" w:rsidP="0068346C">
      <w:pPr>
        <w:jc w:val="both"/>
      </w:pPr>
    </w:p>
    <w:p w14:paraId="0AEFCB88" w14:textId="1F4243C4" w:rsidR="009A6663" w:rsidRPr="009A6663" w:rsidRDefault="009A6663" w:rsidP="0068346C">
      <w:pPr>
        <w:jc w:val="both"/>
      </w:pPr>
      <w:r w:rsidRPr="009A6663">
        <w:t xml:space="preserve">No se pretende certificar formalmente el producto bajo normativas específicas, pero sí </w:t>
      </w:r>
      <w:r w:rsidRPr="009A6663">
        <w:rPr>
          <w:b/>
          <w:bCs/>
        </w:rPr>
        <w:t>alinearlo conceptualmente</w:t>
      </w:r>
      <w:r w:rsidRPr="009A6663">
        <w:t xml:space="preserve"> con los principios aplicables para minimizar riesgos legales y técnicos.</w:t>
      </w:r>
    </w:p>
    <w:p w14:paraId="649798C6" w14:textId="77777777" w:rsidR="00915118" w:rsidRDefault="00915118" w:rsidP="0068346C">
      <w:pPr>
        <w:jc w:val="both"/>
      </w:pPr>
    </w:p>
    <w:p w14:paraId="199A302E" w14:textId="2A823350" w:rsidR="00F43862" w:rsidRPr="00F43862" w:rsidRDefault="00F43862" w:rsidP="002E14D7">
      <w:pPr>
        <w:pStyle w:val="Ttulo1"/>
      </w:pPr>
      <w:bookmarkStart w:id="87" w:name="_TRAZABILIDAD_DE_REQUISITOS"/>
      <w:bookmarkEnd w:id="87"/>
      <w:r w:rsidRPr="00F43862">
        <w:t>TRAZABILIDAD DE REQUISITOS</w:t>
      </w:r>
      <w:r>
        <w:t xml:space="preserve"> </w:t>
      </w:r>
      <w:hyperlink w:anchor="_ÍNDICE_1" w:history="1">
        <w:r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</w:p>
    <w:p w14:paraId="3B818FEF" w14:textId="77777777" w:rsidR="00034B1F" w:rsidRPr="00034B1F" w:rsidRDefault="00034B1F" w:rsidP="00F43862">
      <w:pPr>
        <w:jc w:val="both"/>
      </w:pPr>
    </w:p>
    <w:p w14:paraId="4B371586" w14:textId="473E48F4" w:rsidR="00F43862" w:rsidRDefault="00F43862" w:rsidP="00034B1F">
      <w:pPr>
        <w:pStyle w:val="Ttulo2"/>
      </w:pPr>
      <w:bookmarkStart w:id="88" w:name="_Objetivo_de_la"/>
      <w:bookmarkEnd w:id="88"/>
      <w:r w:rsidRPr="00F43862">
        <w:t>Objetivo de la trazabilidad</w:t>
      </w:r>
    </w:p>
    <w:p w14:paraId="13B53004" w14:textId="77777777" w:rsidR="00674F15" w:rsidRPr="00674F15" w:rsidRDefault="00674F15" w:rsidP="00674F15"/>
    <w:p w14:paraId="1B419418" w14:textId="77777777" w:rsidR="00F43862" w:rsidRDefault="00F43862" w:rsidP="00F43862">
      <w:pPr>
        <w:jc w:val="both"/>
      </w:pPr>
      <w:r w:rsidRPr="00F43862">
        <w:t>El objetivo de la trazabilidad es:</w:t>
      </w:r>
    </w:p>
    <w:p w14:paraId="0E3DA871" w14:textId="77777777" w:rsidR="001322FC" w:rsidRPr="00F43862" w:rsidRDefault="001322FC" w:rsidP="00F43862">
      <w:pPr>
        <w:jc w:val="both"/>
      </w:pPr>
    </w:p>
    <w:p w14:paraId="010C4ECB" w14:textId="6EBCA380" w:rsidR="00F43862" w:rsidRPr="00F43862" w:rsidRDefault="00F43862" w:rsidP="001322FC">
      <w:pPr>
        <w:numPr>
          <w:ilvl w:val="0"/>
          <w:numId w:val="213"/>
        </w:numPr>
        <w:jc w:val="both"/>
      </w:pPr>
      <w:r w:rsidRPr="00F43862">
        <w:t xml:space="preserve">garantizar que </w:t>
      </w:r>
      <w:r w:rsidRPr="00F43862">
        <w:rPr>
          <w:b/>
          <w:bCs/>
        </w:rPr>
        <w:t>todos los requisitos definidos</w:t>
      </w:r>
      <w:r w:rsidRPr="00F43862">
        <w:t xml:space="preserve"> (funcionales y no funcionales) están:</w:t>
      </w:r>
      <w:r w:rsidR="001322FC">
        <w:t xml:space="preserve"> </w:t>
      </w:r>
      <w:r w:rsidRPr="00F43862">
        <w:t>correctamente cubiertos por el diseño,</w:t>
      </w:r>
      <w:r w:rsidR="001322FC">
        <w:t xml:space="preserve"> </w:t>
      </w:r>
      <w:r w:rsidRPr="00F43862">
        <w:t>implementados en el sistema</w:t>
      </w:r>
      <w:r w:rsidR="001322FC">
        <w:t xml:space="preserve"> </w:t>
      </w:r>
      <w:r w:rsidRPr="00F43862">
        <w:t>y verificados mediante pruebas.</w:t>
      </w:r>
    </w:p>
    <w:p w14:paraId="5037706D" w14:textId="77777777" w:rsidR="00F43862" w:rsidRPr="00F43862" w:rsidRDefault="00F43862" w:rsidP="00F43862">
      <w:pPr>
        <w:numPr>
          <w:ilvl w:val="0"/>
          <w:numId w:val="213"/>
        </w:numPr>
        <w:jc w:val="both"/>
      </w:pPr>
      <w:r w:rsidRPr="00F43862">
        <w:t xml:space="preserve">facilitar el </w:t>
      </w:r>
      <w:r w:rsidRPr="00F43862">
        <w:rPr>
          <w:b/>
          <w:bCs/>
        </w:rPr>
        <w:t>control de cambios</w:t>
      </w:r>
      <w:r w:rsidRPr="00F43862">
        <w:t>, el análisis de impacto y la evolución del sistema.</w:t>
      </w:r>
    </w:p>
    <w:p w14:paraId="79E0E5A7" w14:textId="77777777" w:rsidR="00F43862" w:rsidRDefault="00F43862" w:rsidP="00F43862">
      <w:pPr>
        <w:numPr>
          <w:ilvl w:val="0"/>
          <w:numId w:val="213"/>
        </w:numPr>
        <w:jc w:val="both"/>
      </w:pPr>
      <w:r w:rsidRPr="00F43862">
        <w:t>disponer de una base clara para auditorías técnicas o revisiones futuras.</w:t>
      </w:r>
    </w:p>
    <w:p w14:paraId="67648313" w14:textId="77777777" w:rsidR="001322FC" w:rsidRPr="00F43862" w:rsidRDefault="001322FC" w:rsidP="001322FC">
      <w:pPr>
        <w:jc w:val="both"/>
      </w:pPr>
    </w:p>
    <w:p w14:paraId="43D73E17" w14:textId="77777777" w:rsidR="00F43862" w:rsidRDefault="00F43862" w:rsidP="00F43862">
      <w:pPr>
        <w:jc w:val="both"/>
      </w:pPr>
      <w:r w:rsidRPr="00F43862">
        <w:t>La trazabilidad se establece entre:</w:t>
      </w:r>
    </w:p>
    <w:p w14:paraId="65C23A7C" w14:textId="77777777" w:rsidR="001322FC" w:rsidRPr="00F43862" w:rsidRDefault="001322FC" w:rsidP="00F43862">
      <w:pPr>
        <w:jc w:val="both"/>
      </w:pPr>
    </w:p>
    <w:p w14:paraId="3375CD1A" w14:textId="77777777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requisitos funcionales (IFR),</w:t>
      </w:r>
    </w:p>
    <w:p w14:paraId="494A22A1" w14:textId="77777777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requisitos no funcionales (INFR),</w:t>
      </w:r>
    </w:p>
    <w:p w14:paraId="3C1F5F91" w14:textId="77777777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componentes del sistema,</w:t>
      </w:r>
    </w:p>
    <w:p w14:paraId="1AA218CB" w14:textId="77777777" w:rsidR="00F43862" w:rsidRPr="00F43862" w:rsidRDefault="00F43862" w:rsidP="00F43862">
      <w:pPr>
        <w:numPr>
          <w:ilvl w:val="0"/>
          <w:numId w:val="214"/>
        </w:numPr>
        <w:jc w:val="both"/>
      </w:pPr>
      <w:r w:rsidRPr="00F43862">
        <w:t>y casos de prueba.</w:t>
      </w:r>
    </w:p>
    <w:p w14:paraId="579DD26D" w14:textId="01D8F4BA" w:rsidR="00F43862" w:rsidRPr="00F43862" w:rsidRDefault="00F43862" w:rsidP="00F43862">
      <w:pPr>
        <w:jc w:val="both"/>
      </w:pPr>
    </w:p>
    <w:p w14:paraId="51D49C1E" w14:textId="77777777" w:rsidR="00572C29" w:rsidRDefault="00572C29">
      <w:pPr>
        <w:spacing w:after="200" w:line="276" w:lineRule="auto"/>
        <w:contextualSpacing w:val="0"/>
        <w:rPr>
          <w:rFonts w:ascii="Calibri Light" w:eastAsiaTheme="majorEastAsia" w:hAnsi="Calibri Light" w:cstheme="majorBidi"/>
          <w:bCs/>
          <w:color w:val="242D5B"/>
          <w:sz w:val="36"/>
          <w:szCs w:val="26"/>
          <w:u w:val="single"/>
        </w:rPr>
      </w:pPr>
      <w:bookmarkStart w:id="89" w:name="_Identificación_y_consistencia"/>
      <w:bookmarkEnd w:id="89"/>
      <w:r>
        <w:br w:type="page"/>
      </w:r>
    </w:p>
    <w:p w14:paraId="5C9E7FA8" w14:textId="5AB7A227" w:rsidR="00F43862" w:rsidRDefault="00F43862" w:rsidP="00034B1F">
      <w:pPr>
        <w:pStyle w:val="Ttulo2"/>
      </w:pPr>
      <w:r w:rsidRPr="00F43862">
        <w:lastRenderedPageBreak/>
        <w:t>Identificación y consistencia</w:t>
      </w:r>
    </w:p>
    <w:p w14:paraId="19BA6E3C" w14:textId="77777777" w:rsidR="00674F15" w:rsidRPr="00674F15" w:rsidRDefault="00674F15" w:rsidP="00674F15"/>
    <w:p w14:paraId="479424A0" w14:textId="77777777" w:rsidR="00F43862" w:rsidRDefault="00F43862" w:rsidP="00F43862">
      <w:pPr>
        <w:jc w:val="both"/>
      </w:pPr>
      <w:r w:rsidRPr="00F43862">
        <w:t>Cada requisito cuenta con:</w:t>
      </w:r>
    </w:p>
    <w:p w14:paraId="0CF7C08E" w14:textId="77777777" w:rsidR="001322FC" w:rsidRPr="00F43862" w:rsidRDefault="001322FC" w:rsidP="00F43862">
      <w:pPr>
        <w:jc w:val="both"/>
      </w:pPr>
    </w:p>
    <w:p w14:paraId="194DEABD" w14:textId="77777777" w:rsidR="00F43862" w:rsidRPr="00F43862" w:rsidRDefault="00F43862" w:rsidP="00F43862">
      <w:pPr>
        <w:numPr>
          <w:ilvl w:val="0"/>
          <w:numId w:val="215"/>
        </w:numPr>
        <w:jc w:val="both"/>
      </w:pPr>
      <w:r w:rsidRPr="00F43862">
        <w:t>un identificador único (IFR_XX, INFR_XX),</w:t>
      </w:r>
    </w:p>
    <w:p w14:paraId="5D331B9E" w14:textId="77777777" w:rsidR="00F43862" w:rsidRPr="00F43862" w:rsidRDefault="00F43862" w:rsidP="00F43862">
      <w:pPr>
        <w:numPr>
          <w:ilvl w:val="0"/>
          <w:numId w:val="215"/>
        </w:numPr>
        <w:jc w:val="both"/>
      </w:pPr>
      <w:r w:rsidRPr="00F43862">
        <w:t>una prioridad MoSCoW,</w:t>
      </w:r>
    </w:p>
    <w:p w14:paraId="0CB756C4" w14:textId="77777777" w:rsidR="00F43862" w:rsidRDefault="00F43862" w:rsidP="00F43862">
      <w:pPr>
        <w:numPr>
          <w:ilvl w:val="0"/>
          <w:numId w:val="215"/>
        </w:numPr>
        <w:jc w:val="both"/>
      </w:pPr>
      <w:r w:rsidRPr="00F43862">
        <w:t>y criterios de aceptación verificables.</w:t>
      </w:r>
    </w:p>
    <w:p w14:paraId="5C05A2EB" w14:textId="77777777" w:rsidR="001322FC" w:rsidRPr="00F43862" w:rsidRDefault="001322FC" w:rsidP="001322FC">
      <w:pPr>
        <w:ind w:left="360"/>
        <w:jc w:val="both"/>
      </w:pPr>
    </w:p>
    <w:p w14:paraId="708852ED" w14:textId="77777777" w:rsidR="00F43862" w:rsidRDefault="00F43862" w:rsidP="00F43862">
      <w:pPr>
        <w:jc w:val="both"/>
      </w:pPr>
      <w:r w:rsidRPr="00F43862">
        <w:t>No se permite:</w:t>
      </w:r>
    </w:p>
    <w:p w14:paraId="67A98AAC" w14:textId="77777777" w:rsidR="001322FC" w:rsidRPr="00F43862" w:rsidRDefault="001322FC" w:rsidP="00F43862">
      <w:pPr>
        <w:jc w:val="both"/>
      </w:pPr>
    </w:p>
    <w:p w14:paraId="38E23101" w14:textId="77777777" w:rsidR="00F43862" w:rsidRPr="00F43862" w:rsidRDefault="00F43862" w:rsidP="00F43862">
      <w:pPr>
        <w:numPr>
          <w:ilvl w:val="0"/>
          <w:numId w:val="216"/>
        </w:numPr>
        <w:jc w:val="both"/>
      </w:pPr>
      <w:r w:rsidRPr="00F43862">
        <w:t>reutilizar identificadores,</w:t>
      </w:r>
    </w:p>
    <w:p w14:paraId="587EC436" w14:textId="77777777" w:rsidR="00F43862" w:rsidRPr="00F43862" w:rsidRDefault="00F43862" w:rsidP="00F43862">
      <w:pPr>
        <w:numPr>
          <w:ilvl w:val="0"/>
          <w:numId w:val="216"/>
        </w:numPr>
        <w:jc w:val="both"/>
      </w:pPr>
      <w:r w:rsidRPr="00F43862">
        <w:t>modificar el significado de un requisito existente sin versionado,</w:t>
      </w:r>
    </w:p>
    <w:p w14:paraId="123A2516" w14:textId="77777777" w:rsidR="00F43862" w:rsidRPr="00F43862" w:rsidRDefault="00F43862" w:rsidP="00F43862">
      <w:pPr>
        <w:numPr>
          <w:ilvl w:val="0"/>
          <w:numId w:val="216"/>
        </w:numPr>
        <w:jc w:val="both"/>
      </w:pPr>
      <w:r w:rsidRPr="00F43862">
        <w:t>ni introducir funcionalidades no trazadas a un requisito aprobado.</w:t>
      </w:r>
    </w:p>
    <w:p w14:paraId="5BAD6BD2" w14:textId="617D5B5D" w:rsidR="00F43862" w:rsidRPr="00F43862" w:rsidRDefault="00F43862" w:rsidP="00F43862">
      <w:pPr>
        <w:jc w:val="both"/>
      </w:pPr>
    </w:p>
    <w:p w14:paraId="270E4549" w14:textId="0D2BB08C" w:rsidR="00F43862" w:rsidRDefault="00F43862" w:rsidP="00034B1F">
      <w:pPr>
        <w:pStyle w:val="Ttulo2"/>
      </w:pPr>
      <w:bookmarkStart w:id="90" w:name="_Relación_entre_requisitos"/>
      <w:bookmarkEnd w:id="90"/>
      <w:r w:rsidRPr="00F43862">
        <w:t>Relación entre requisitos funcionales y no funcionales</w:t>
      </w:r>
    </w:p>
    <w:p w14:paraId="564128A0" w14:textId="77777777" w:rsidR="00674F15" w:rsidRPr="00674F15" w:rsidRDefault="00674F15" w:rsidP="00674F15"/>
    <w:p w14:paraId="6984CDDF" w14:textId="77777777" w:rsidR="00F43862" w:rsidRDefault="00F43862" w:rsidP="00F43862">
      <w:pPr>
        <w:jc w:val="both"/>
      </w:pPr>
      <w:r w:rsidRPr="00F43862">
        <w:t xml:space="preserve">Los requisitos no funcionales actúan como </w:t>
      </w:r>
      <w:r w:rsidRPr="00F43862">
        <w:rPr>
          <w:b/>
          <w:bCs/>
        </w:rPr>
        <w:t>restricciones transversales</w:t>
      </w:r>
      <w:r w:rsidRPr="00F43862">
        <w:t xml:space="preserve"> que afectan a múltiples requisitos funcionales.</w:t>
      </w:r>
    </w:p>
    <w:p w14:paraId="09701EBD" w14:textId="77777777" w:rsidR="001322FC" w:rsidRPr="00F43862" w:rsidRDefault="001322FC" w:rsidP="00F43862">
      <w:pPr>
        <w:jc w:val="both"/>
      </w:pPr>
    </w:p>
    <w:p w14:paraId="26DAC160" w14:textId="77777777" w:rsidR="00F43862" w:rsidRPr="00F43862" w:rsidRDefault="00F43862" w:rsidP="00F43862">
      <w:pPr>
        <w:jc w:val="both"/>
      </w:pPr>
      <w:r w:rsidRPr="00F43862">
        <w:t>Ejemplos (no exhaustivos):</w:t>
      </w:r>
    </w:p>
    <w:p w14:paraId="31393FCA" w14:textId="4492E0E9" w:rsidR="00F43862" w:rsidRPr="00F43862" w:rsidRDefault="00F43862" w:rsidP="001322FC">
      <w:pPr>
        <w:numPr>
          <w:ilvl w:val="0"/>
          <w:numId w:val="217"/>
        </w:numPr>
        <w:jc w:val="both"/>
      </w:pPr>
      <w:hyperlink w:anchor="_INFR_04_Almacenamiento_exclusivamen" w:history="1">
        <w:r w:rsidRPr="001322FC">
          <w:rPr>
            <w:rStyle w:val="Hipervnculo"/>
            <w:i/>
            <w:iCs/>
          </w:rPr>
          <w:t>INFR</w:t>
        </w:r>
        <w:r w:rsidR="00B30862">
          <w:rPr>
            <w:rStyle w:val="Hipervnculo"/>
            <w:i/>
            <w:iCs/>
          </w:rPr>
          <w:t xml:space="preserve"> </w:t>
        </w:r>
        <w:r w:rsidRPr="001322FC">
          <w:rPr>
            <w:rStyle w:val="Hipervnculo"/>
            <w:i/>
            <w:iCs/>
          </w:rPr>
          <w:t>0</w:t>
        </w:r>
        <w:r w:rsidR="001322FC" w:rsidRPr="001322FC">
          <w:rPr>
            <w:rStyle w:val="Hipervnculo"/>
            <w:i/>
            <w:iCs/>
          </w:rPr>
          <w:t>4</w:t>
        </w:r>
        <w:r w:rsidRPr="001322FC">
          <w:rPr>
            <w:rStyle w:val="Hipervnculo"/>
            <w:i/>
            <w:iCs/>
          </w:rPr>
          <w:t xml:space="preserve"> Almacenamiento exclusivamente local</w:t>
        </w:r>
      </w:hyperlink>
      <w:r w:rsidR="00D161D5">
        <w:rPr>
          <w:i/>
          <w:iCs/>
        </w:rPr>
        <w:t>,</w:t>
      </w:r>
      <w:r w:rsidR="001322FC">
        <w:t xml:space="preserve"> </w:t>
      </w:r>
      <w:r w:rsidRPr="00F43862">
        <w:t>impacta directamente en:</w:t>
      </w:r>
    </w:p>
    <w:p w14:paraId="7C50FFE5" w14:textId="4CBC8522" w:rsid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5_Almacenamiento_local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5</w:t>
        </w:r>
        <w:r w:rsidRPr="00D161D5">
          <w:rPr>
            <w:rStyle w:val="Hipervnculo"/>
            <w:i/>
            <w:iCs/>
          </w:rPr>
          <w:t xml:space="preserve"> Almacenamiento local de grabaciones</w:t>
        </w:r>
      </w:hyperlink>
    </w:p>
    <w:p w14:paraId="2947FB4B" w14:textId="4AB431FE" w:rsidR="00D161D5" w:rsidRPr="00D161D5" w:rsidRDefault="00D161D5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6_Formato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06 Formato de archivo estándar</w:t>
        </w:r>
      </w:hyperlink>
    </w:p>
    <w:p w14:paraId="4A75FA63" w14:textId="45BFE932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7_Asociaci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7</w:t>
        </w:r>
        <w:r w:rsidRPr="00D161D5">
          <w:rPr>
            <w:rStyle w:val="Hipervnculo"/>
            <w:i/>
            <w:iCs/>
          </w:rPr>
          <w:t xml:space="preserve"> </w:t>
        </w:r>
        <w:r w:rsidR="00D161D5" w:rsidRPr="00D161D5">
          <w:rPr>
            <w:rStyle w:val="Hipervnculo"/>
            <w:i/>
            <w:iCs/>
          </w:rPr>
          <w:t>Asociación de metadatos básicos por grabación</w:t>
        </w:r>
      </w:hyperlink>
    </w:p>
    <w:p w14:paraId="2B138E18" w14:textId="3E39F7CC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8_Listado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8</w:t>
        </w:r>
        <w:r w:rsidRPr="00D161D5">
          <w:rPr>
            <w:rStyle w:val="Hipervnculo"/>
            <w:i/>
            <w:iCs/>
          </w:rPr>
          <w:t xml:space="preserve"> Listado de grabaciones</w:t>
        </w:r>
      </w:hyperlink>
    </w:p>
    <w:p w14:paraId="283EF84D" w14:textId="5B2190AC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9_Reproducci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9</w:t>
        </w:r>
        <w:r w:rsidRPr="00D161D5">
          <w:rPr>
            <w:rStyle w:val="Hipervnculo"/>
            <w:i/>
            <w:iCs/>
          </w:rPr>
          <w:t xml:space="preserve"> Reproducción de grabaciones</w:t>
        </w:r>
      </w:hyperlink>
    </w:p>
    <w:p w14:paraId="12C863B0" w14:textId="28FFD44F" w:rsidR="00F43862" w:rsidRPr="00F43862" w:rsidRDefault="00F43862" w:rsidP="001322FC">
      <w:pPr>
        <w:numPr>
          <w:ilvl w:val="0"/>
          <w:numId w:val="217"/>
        </w:numPr>
        <w:jc w:val="both"/>
      </w:pPr>
      <w:hyperlink w:anchor="_INFR_07_Interfaz_clara" w:history="1">
        <w:r w:rsidRPr="00D161D5">
          <w:rPr>
            <w:rStyle w:val="Hipervnculo"/>
            <w:i/>
            <w:iCs/>
          </w:rPr>
          <w:t>INFR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</w:t>
        </w:r>
        <w:r w:rsidR="00D161D5" w:rsidRPr="00D161D5">
          <w:rPr>
            <w:rStyle w:val="Hipervnculo"/>
            <w:i/>
            <w:iCs/>
          </w:rPr>
          <w:t>7</w:t>
        </w:r>
        <w:r w:rsidRPr="00D161D5">
          <w:rPr>
            <w:rStyle w:val="Hipervnculo"/>
            <w:i/>
            <w:iCs/>
          </w:rPr>
          <w:t xml:space="preserve"> Interfaz clara y no intrusiva</w:t>
        </w:r>
      </w:hyperlink>
      <w:r w:rsidR="00D161D5">
        <w:rPr>
          <w:i/>
          <w:iCs/>
        </w:rPr>
        <w:t>,</w:t>
      </w:r>
      <w:r w:rsidR="001322FC">
        <w:t xml:space="preserve"> </w:t>
      </w:r>
      <w:r w:rsidRPr="00F43862">
        <w:t>condiciona:</w:t>
      </w:r>
    </w:p>
    <w:p w14:paraId="2CA515E1" w14:textId="6051EFF9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01_Bot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 xml:space="preserve">01 </w:t>
        </w:r>
        <w:r w:rsidR="00D161D5" w:rsidRPr="00D161D5">
          <w:rPr>
            <w:rStyle w:val="Hipervnculo"/>
            <w:i/>
            <w:iCs/>
          </w:rPr>
          <w:t>Botón de grabación manual visible durante la llamada</w:t>
        </w:r>
      </w:hyperlink>
    </w:p>
    <w:p w14:paraId="54452264" w14:textId="61F28920" w:rsidR="00F43862" w:rsidRPr="00F43862" w:rsidRDefault="00D161D5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hyperlink w:anchor="_IFR_08_Listado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08 Listado de grabaciones</w:t>
        </w:r>
      </w:hyperlink>
    </w:p>
    <w:p w14:paraId="7B45455E" w14:textId="4169516C" w:rsidR="00F43862" w:rsidRPr="00D161D5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10_Configuración_de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="00D161D5" w:rsidRPr="00D161D5">
          <w:rPr>
            <w:rStyle w:val="Hipervnculo"/>
            <w:i/>
            <w:iCs/>
          </w:rPr>
          <w:t>10</w:t>
        </w:r>
        <w:r w:rsidRPr="00D161D5">
          <w:rPr>
            <w:rStyle w:val="Hipervnculo"/>
            <w:i/>
            <w:iCs/>
          </w:rPr>
          <w:t xml:space="preserve"> </w:t>
        </w:r>
        <w:r w:rsidR="00D161D5" w:rsidRPr="00D161D5">
          <w:rPr>
            <w:rStyle w:val="Hipervnculo"/>
            <w:i/>
            <w:iCs/>
          </w:rPr>
          <w:t>Configuración de tipos de llamadas a grabar</w:t>
        </w:r>
      </w:hyperlink>
    </w:p>
    <w:p w14:paraId="2E8A9D4C" w14:textId="4EE2AEE9" w:rsidR="00D161D5" w:rsidRPr="00D161D5" w:rsidRDefault="00D161D5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  <w:rPr>
          <w:i/>
          <w:iCs/>
        </w:rPr>
      </w:pPr>
      <w:hyperlink w:anchor="_IFR_11_Activación/desactivación_glo" w:history="1">
        <w:r w:rsidRPr="00D161D5">
          <w:rPr>
            <w:rStyle w:val="Hipervnculo"/>
            <w:i/>
            <w:iCs/>
          </w:rPr>
          <w:t>IFR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11 Activación/desactivación global</w:t>
        </w:r>
      </w:hyperlink>
    </w:p>
    <w:p w14:paraId="2B832EB2" w14:textId="7843A63A" w:rsidR="00F43862" w:rsidRPr="00F43862" w:rsidRDefault="00F43862" w:rsidP="001322FC">
      <w:pPr>
        <w:numPr>
          <w:ilvl w:val="0"/>
          <w:numId w:val="217"/>
        </w:numPr>
        <w:jc w:val="both"/>
      </w:pPr>
      <w:hyperlink w:anchor="_INFR_13_Ausencia_de" w:history="1">
        <w:r w:rsidRPr="00D161D5">
          <w:rPr>
            <w:rStyle w:val="Hipervnculo"/>
            <w:i/>
            <w:iCs/>
          </w:rPr>
          <w:t>INFR</w:t>
        </w:r>
        <w:r w:rsidR="00B30862">
          <w:rPr>
            <w:rStyle w:val="Hipervnculo"/>
            <w:i/>
            <w:iCs/>
          </w:rPr>
          <w:t xml:space="preserve"> </w:t>
        </w:r>
        <w:r w:rsidRPr="00D161D5">
          <w:rPr>
            <w:rStyle w:val="Hipervnculo"/>
            <w:i/>
            <w:iCs/>
          </w:rPr>
          <w:t>1</w:t>
        </w:r>
        <w:r w:rsidR="00D161D5" w:rsidRPr="00D161D5">
          <w:rPr>
            <w:rStyle w:val="Hipervnculo"/>
            <w:i/>
            <w:iCs/>
          </w:rPr>
          <w:t>3</w:t>
        </w:r>
        <w:r w:rsidRPr="00D161D5">
          <w:rPr>
            <w:rStyle w:val="Hipervnculo"/>
            <w:i/>
            <w:iCs/>
          </w:rPr>
          <w:t xml:space="preserve"> Ausencia de mecanismos de </w:t>
        </w:r>
        <w:r w:rsidR="001322FC" w:rsidRPr="00D161D5">
          <w:rPr>
            <w:rStyle w:val="Hipervnculo"/>
            <w:i/>
            <w:iCs/>
          </w:rPr>
          <w:t>ocultación</w:t>
        </w:r>
      </w:hyperlink>
      <w:r w:rsidR="00D161D5">
        <w:t>,</w:t>
      </w:r>
      <w:r w:rsidR="001322FC">
        <w:t xml:space="preserve"> </w:t>
      </w:r>
      <w:r w:rsidRPr="00F43862">
        <w:t>aplica a:</w:t>
      </w:r>
    </w:p>
    <w:p w14:paraId="62A32CC4" w14:textId="51C393B3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toda funcionalidad relacionada con grabación (IFR_01 a IFR_0</w:t>
      </w:r>
      <w:r w:rsidR="00D161D5">
        <w:t>9</w:t>
      </w:r>
      <w:r w:rsidRPr="00F43862">
        <w:t>)</w:t>
      </w:r>
    </w:p>
    <w:p w14:paraId="28F94DB2" w14:textId="57062E1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y a la gestión de errores (IFR_12)</w:t>
      </w:r>
    </w:p>
    <w:p w14:paraId="7F266E1E" w14:textId="0F5713F7" w:rsidR="00F43862" w:rsidRPr="00F43862" w:rsidRDefault="00F43862" w:rsidP="00F43862">
      <w:pPr>
        <w:jc w:val="both"/>
      </w:pPr>
    </w:p>
    <w:p w14:paraId="005B678B" w14:textId="5B1E0F78" w:rsidR="00F43862" w:rsidRDefault="00F43862" w:rsidP="00034B1F">
      <w:pPr>
        <w:pStyle w:val="Ttulo2"/>
      </w:pPr>
      <w:bookmarkStart w:id="91" w:name="_Trazabilidad_con_arquitectura"/>
      <w:bookmarkEnd w:id="91"/>
      <w:r w:rsidRPr="00F43862">
        <w:t>Trazabilidad con arquitectura y componentes</w:t>
      </w:r>
    </w:p>
    <w:p w14:paraId="53F19B96" w14:textId="77777777" w:rsidR="00674F15" w:rsidRPr="00674F15" w:rsidRDefault="00674F15" w:rsidP="00674F15"/>
    <w:p w14:paraId="4D9FEFAD" w14:textId="77777777" w:rsidR="00F43862" w:rsidRDefault="00F43862" w:rsidP="00F43862">
      <w:pPr>
        <w:jc w:val="both"/>
      </w:pPr>
      <w:r w:rsidRPr="00F43862">
        <w:t>Cada requisito funcional deberá poder mapearse, al menos, a:</w:t>
      </w:r>
    </w:p>
    <w:p w14:paraId="1A460574" w14:textId="77777777" w:rsidR="00D05D19" w:rsidRPr="00F43862" w:rsidRDefault="00D05D19" w:rsidP="00F43862">
      <w:pPr>
        <w:jc w:val="both"/>
      </w:pPr>
    </w:p>
    <w:p w14:paraId="0BBA91D3" w14:textId="77777777" w:rsidR="00F43862" w:rsidRPr="00F43862" w:rsidRDefault="00F43862" w:rsidP="00F43862">
      <w:pPr>
        <w:numPr>
          <w:ilvl w:val="0"/>
          <w:numId w:val="218"/>
        </w:numPr>
        <w:jc w:val="both"/>
      </w:pPr>
      <w:r w:rsidRPr="00F43862">
        <w:t>un componente Angular (UI / lógica),</w:t>
      </w:r>
    </w:p>
    <w:p w14:paraId="0F790294" w14:textId="77777777" w:rsidR="00F43862" w:rsidRPr="00F43862" w:rsidRDefault="00F43862" w:rsidP="00F43862">
      <w:pPr>
        <w:numPr>
          <w:ilvl w:val="0"/>
          <w:numId w:val="218"/>
        </w:numPr>
        <w:jc w:val="both"/>
      </w:pPr>
      <w:r w:rsidRPr="00F43862">
        <w:t>un servicio o capa de integración (Capacitor),</w:t>
      </w:r>
    </w:p>
    <w:p w14:paraId="3064A0B6" w14:textId="77777777" w:rsidR="00F43862" w:rsidRDefault="00F43862" w:rsidP="00F43862">
      <w:pPr>
        <w:numPr>
          <w:ilvl w:val="0"/>
          <w:numId w:val="218"/>
        </w:numPr>
        <w:jc w:val="both"/>
      </w:pPr>
      <w:r w:rsidRPr="00F43862">
        <w:t>o un módulo nativo Android (Java).</w:t>
      </w:r>
    </w:p>
    <w:p w14:paraId="7C2B326D" w14:textId="77777777" w:rsidR="00D05D19" w:rsidRPr="00F43862" w:rsidRDefault="00D05D19" w:rsidP="00D05D19">
      <w:pPr>
        <w:jc w:val="both"/>
      </w:pPr>
    </w:p>
    <w:p w14:paraId="1F7641C2" w14:textId="77777777" w:rsidR="00F43862" w:rsidRDefault="00F43862" w:rsidP="00F43862">
      <w:pPr>
        <w:jc w:val="both"/>
      </w:pPr>
      <w:r w:rsidRPr="00F43862">
        <w:t>Ejemplo conceptual:</w:t>
      </w:r>
    </w:p>
    <w:p w14:paraId="7E76B687" w14:textId="77777777" w:rsidR="00D05D19" w:rsidRPr="00F43862" w:rsidRDefault="00D05D19" w:rsidP="00F43862">
      <w:pPr>
        <w:jc w:val="both"/>
      </w:pPr>
    </w:p>
    <w:p w14:paraId="16C56893" w14:textId="339AB8A7" w:rsidR="00F43862" w:rsidRPr="00F43862" w:rsidRDefault="00D05D19" w:rsidP="00F43862">
      <w:pPr>
        <w:numPr>
          <w:ilvl w:val="0"/>
          <w:numId w:val="219"/>
        </w:numPr>
        <w:jc w:val="both"/>
      </w:pPr>
      <w:hyperlink w:anchor="_IFR_01_Botón_de" w:history="1">
        <w:r w:rsidRPr="00D161D5">
          <w:rPr>
            <w:rStyle w:val="Hipervnculo"/>
            <w:i/>
            <w:iCs/>
          </w:rPr>
          <w:t>IFR_01 Botón de grabación manual visible durante la llamada</w:t>
        </w:r>
      </w:hyperlink>
    </w:p>
    <w:p w14:paraId="2E49929D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UI Angular: componente de llamada</w:t>
      </w:r>
    </w:p>
    <w:p w14:paraId="578A6840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Capacitor: bridge de grabación</w:t>
      </w:r>
    </w:p>
    <w:p w14:paraId="73CE4992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 xml:space="preserve">Android nativo: </w:t>
      </w:r>
      <w:proofErr w:type="spellStart"/>
      <w:r w:rsidRPr="00F43862">
        <w:t>Recorder</w:t>
      </w:r>
      <w:proofErr w:type="spellEnd"/>
      <w:r w:rsidRPr="00F43862">
        <w:t xml:space="preserve"> / </w:t>
      </w:r>
      <w:proofErr w:type="spellStart"/>
      <w:r w:rsidRPr="00F43862">
        <w:t>AudioManager</w:t>
      </w:r>
      <w:proofErr w:type="spellEnd"/>
    </w:p>
    <w:p w14:paraId="1DF0BE0C" w14:textId="77777777" w:rsidR="00D05D19" w:rsidRDefault="00D05D19" w:rsidP="00F43862">
      <w:pPr>
        <w:jc w:val="both"/>
      </w:pPr>
    </w:p>
    <w:p w14:paraId="4BE95C93" w14:textId="2B455593" w:rsidR="00F43862" w:rsidRPr="00F43862" w:rsidRDefault="00F43862" w:rsidP="00F43862">
      <w:pPr>
        <w:jc w:val="both"/>
      </w:pPr>
      <w:r w:rsidRPr="00F43862">
        <w:t xml:space="preserve">Esta relación se detallará en el documento de </w:t>
      </w:r>
      <w:r w:rsidRPr="00F43862">
        <w:rPr>
          <w:b/>
          <w:bCs/>
        </w:rPr>
        <w:t>Arquitectura de alto nivel</w:t>
      </w:r>
      <w:r w:rsidRPr="00F43862">
        <w:t>.</w:t>
      </w:r>
    </w:p>
    <w:p w14:paraId="52915B07" w14:textId="04951AFB" w:rsidR="00F43862" w:rsidRPr="00F43862" w:rsidRDefault="00F43862" w:rsidP="00F43862">
      <w:pPr>
        <w:jc w:val="both"/>
      </w:pPr>
    </w:p>
    <w:p w14:paraId="2D5DFD67" w14:textId="002FCAAA" w:rsidR="00F43862" w:rsidRDefault="00F43862" w:rsidP="00034B1F">
      <w:pPr>
        <w:pStyle w:val="Ttulo2"/>
      </w:pPr>
      <w:bookmarkStart w:id="92" w:name="_Trazabilidad_con_pruebas"/>
      <w:bookmarkEnd w:id="92"/>
      <w:r w:rsidRPr="00F43862">
        <w:t>Trazabilidad con pruebas</w:t>
      </w:r>
    </w:p>
    <w:p w14:paraId="14203581" w14:textId="77777777" w:rsidR="00674F15" w:rsidRPr="00674F15" w:rsidRDefault="00674F15" w:rsidP="00674F15"/>
    <w:p w14:paraId="09CF1470" w14:textId="77777777" w:rsidR="00F43862" w:rsidRDefault="00F43862" w:rsidP="00F43862">
      <w:pPr>
        <w:jc w:val="both"/>
      </w:pPr>
      <w:r w:rsidRPr="00F43862">
        <w:t xml:space="preserve">Todo requisito marcado como </w:t>
      </w:r>
      <w:r w:rsidRPr="00F43862">
        <w:rPr>
          <w:b/>
          <w:bCs/>
        </w:rPr>
        <w:t>Must</w:t>
      </w:r>
      <w:r w:rsidRPr="00F43862">
        <w:t xml:space="preserve"> deberá contar con al menos:</w:t>
      </w:r>
    </w:p>
    <w:p w14:paraId="3B250B9A" w14:textId="77777777" w:rsidR="00D05D19" w:rsidRPr="00F43862" w:rsidRDefault="00D05D19" w:rsidP="00F43862">
      <w:pPr>
        <w:jc w:val="both"/>
      </w:pPr>
    </w:p>
    <w:p w14:paraId="684FD31E" w14:textId="77777777" w:rsidR="00F43862" w:rsidRPr="00F43862" w:rsidRDefault="00F43862" w:rsidP="00F43862">
      <w:pPr>
        <w:numPr>
          <w:ilvl w:val="0"/>
          <w:numId w:val="220"/>
        </w:numPr>
        <w:jc w:val="both"/>
      </w:pPr>
      <w:r w:rsidRPr="00F43862">
        <w:t>un caso de prueba funcional,</w:t>
      </w:r>
    </w:p>
    <w:p w14:paraId="59631C35" w14:textId="77777777" w:rsidR="00F43862" w:rsidRDefault="00F43862" w:rsidP="00F43862">
      <w:pPr>
        <w:numPr>
          <w:ilvl w:val="0"/>
          <w:numId w:val="220"/>
        </w:numPr>
        <w:jc w:val="both"/>
      </w:pPr>
      <w:r w:rsidRPr="00F43862">
        <w:t>o una verificación técnica documentada.</w:t>
      </w:r>
    </w:p>
    <w:p w14:paraId="483F07DA" w14:textId="77777777" w:rsidR="00D05D19" w:rsidRPr="00F43862" w:rsidRDefault="00D05D19" w:rsidP="00D05D19">
      <w:pPr>
        <w:jc w:val="both"/>
      </w:pPr>
    </w:p>
    <w:p w14:paraId="4A3E1630" w14:textId="77777777" w:rsidR="00F43862" w:rsidRDefault="00F43862" w:rsidP="00F43862">
      <w:pPr>
        <w:jc w:val="both"/>
      </w:pPr>
      <w:r w:rsidRPr="00F43862">
        <w:t xml:space="preserve">Los criterios de aceptación definidos en cada IFR e INFR son la </w:t>
      </w:r>
      <w:r w:rsidRPr="00F43862">
        <w:rPr>
          <w:b/>
          <w:bCs/>
        </w:rPr>
        <w:t>base directa</w:t>
      </w:r>
      <w:r w:rsidRPr="00F43862">
        <w:t xml:space="preserve"> para la definición de los casos de prueba del </w:t>
      </w:r>
      <w:r w:rsidRPr="00F43862">
        <w:rPr>
          <w:b/>
          <w:bCs/>
        </w:rPr>
        <w:t>Plan de Pruebas</w:t>
      </w:r>
      <w:r w:rsidRPr="00F43862">
        <w:t>.</w:t>
      </w:r>
    </w:p>
    <w:p w14:paraId="346218F2" w14:textId="77777777" w:rsidR="00D05D19" w:rsidRPr="00F43862" w:rsidRDefault="00D05D19" w:rsidP="00F43862">
      <w:pPr>
        <w:jc w:val="both"/>
      </w:pPr>
    </w:p>
    <w:p w14:paraId="4AE60FB8" w14:textId="77777777" w:rsidR="00F43862" w:rsidRDefault="00F43862" w:rsidP="00F43862">
      <w:pPr>
        <w:jc w:val="both"/>
      </w:pPr>
      <w:r w:rsidRPr="00F43862">
        <w:t>No se considera un requisito “completado” hasta que:</w:t>
      </w:r>
    </w:p>
    <w:p w14:paraId="3A87E4BC" w14:textId="77777777" w:rsidR="00D05D19" w:rsidRPr="00F43862" w:rsidRDefault="00D05D19" w:rsidP="00F43862">
      <w:pPr>
        <w:jc w:val="both"/>
      </w:pPr>
    </w:p>
    <w:p w14:paraId="76F5EF57" w14:textId="77777777" w:rsidR="00F43862" w:rsidRPr="00F43862" w:rsidRDefault="00F43862" w:rsidP="00F43862">
      <w:pPr>
        <w:numPr>
          <w:ilvl w:val="0"/>
          <w:numId w:val="221"/>
        </w:numPr>
        <w:jc w:val="both"/>
      </w:pPr>
      <w:r w:rsidRPr="00F43862">
        <w:t>esté implementado,</w:t>
      </w:r>
    </w:p>
    <w:p w14:paraId="53EBD337" w14:textId="77777777" w:rsidR="00F43862" w:rsidRPr="00F43862" w:rsidRDefault="00F43862" w:rsidP="00F43862">
      <w:pPr>
        <w:numPr>
          <w:ilvl w:val="0"/>
          <w:numId w:val="221"/>
        </w:numPr>
        <w:jc w:val="both"/>
      </w:pPr>
      <w:r w:rsidRPr="00F43862">
        <w:t>probado,</w:t>
      </w:r>
    </w:p>
    <w:p w14:paraId="1912D381" w14:textId="77777777" w:rsidR="00F43862" w:rsidRDefault="00F43862" w:rsidP="00F43862">
      <w:pPr>
        <w:numPr>
          <w:ilvl w:val="0"/>
          <w:numId w:val="221"/>
        </w:numPr>
        <w:jc w:val="both"/>
      </w:pPr>
      <w:r w:rsidRPr="00F43862">
        <w:t>y validado frente a sus criterios de aceptación.</w:t>
      </w:r>
    </w:p>
    <w:p w14:paraId="00C5E6D5" w14:textId="77777777" w:rsidR="00EF034D" w:rsidRPr="00F43862" w:rsidRDefault="00EF034D" w:rsidP="00EF034D">
      <w:pPr>
        <w:jc w:val="both"/>
      </w:pPr>
    </w:p>
    <w:p w14:paraId="39059395" w14:textId="43842B1C" w:rsidR="00F43862" w:rsidRDefault="00F43862" w:rsidP="00034B1F">
      <w:pPr>
        <w:pStyle w:val="Ttulo2"/>
      </w:pPr>
      <w:bookmarkStart w:id="93" w:name="_Gestión_de_cambios"/>
      <w:bookmarkEnd w:id="93"/>
      <w:r w:rsidRPr="00F43862">
        <w:t>Gestión de cambios</w:t>
      </w:r>
    </w:p>
    <w:p w14:paraId="57FDED44" w14:textId="77777777" w:rsidR="00674F15" w:rsidRPr="00674F15" w:rsidRDefault="00674F15" w:rsidP="00674F15"/>
    <w:p w14:paraId="25FB7DAB" w14:textId="77777777" w:rsidR="00F43862" w:rsidRDefault="00F43862" w:rsidP="00F43862">
      <w:pPr>
        <w:jc w:val="both"/>
      </w:pPr>
      <w:r w:rsidRPr="00F43862">
        <w:t>Cualquier cambio en los requisitos deberá:</w:t>
      </w:r>
    </w:p>
    <w:p w14:paraId="737BC70A" w14:textId="77777777" w:rsidR="00D05D19" w:rsidRPr="00F43862" w:rsidRDefault="00D05D19" w:rsidP="00F43862">
      <w:pPr>
        <w:jc w:val="both"/>
      </w:pPr>
    </w:p>
    <w:p w14:paraId="3C10DEFD" w14:textId="77777777" w:rsidR="00F43862" w:rsidRPr="00F43862" w:rsidRDefault="00F43862" w:rsidP="00F43862">
      <w:pPr>
        <w:numPr>
          <w:ilvl w:val="0"/>
          <w:numId w:val="222"/>
        </w:numPr>
        <w:jc w:val="both"/>
      </w:pPr>
      <w:r w:rsidRPr="00F43862">
        <w:t>identificar los IFR / INFR afectados,</w:t>
      </w:r>
    </w:p>
    <w:p w14:paraId="6E476FE4" w14:textId="77777777" w:rsidR="00F43862" w:rsidRPr="00F43862" w:rsidRDefault="00F43862" w:rsidP="00F43862">
      <w:pPr>
        <w:numPr>
          <w:ilvl w:val="0"/>
          <w:numId w:val="222"/>
        </w:numPr>
        <w:jc w:val="both"/>
      </w:pPr>
      <w:r w:rsidRPr="00F43862">
        <w:t>evaluar impacto en:</w:t>
      </w:r>
    </w:p>
    <w:p w14:paraId="459C71D1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arquitectura,</w:t>
      </w:r>
    </w:p>
    <w:p w14:paraId="1DC73FA9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pruebas,</w:t>
      </w:r>
    </w:p>
    <w:p w14:paraId="7FE1FCF9" w14:textId="77777777" w:rsidR="00F43862" w:rsidRPr="00F43862" w:rsidRDefault="00F43862" w:rsidP="00034B1F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F43862">
        <w:t>cumplimiento legal,</w:t>
      </w:r>
    </w:p>
    <w:p w14:paraId="1BB2E0B5" w14:textId="77777777" w:rsidR="00F43862" w:rsidRDefault="00F43862" w:rsidP="00F43862">
      <w:pPr>
        <w:numPr>
          <w:ilvl w:val="0"/>
          <w:numId w:val="222"/>
        </w:numPr>
        <w:jc w:val="both"/>
      </w:pPr>
      <w:r w:rsidRPr="00F43862">
        <w:t>y quedar reflejado en la documentación correspondiente.</w:t>
      </w:r>
    </w:p>
    <w:p w14:paraId="1C908F10" w14:textId="77777777" w:rsidR="00D05D19" w:rsidRPr="00F43862" w:rsidRDefault="00D05D19" w:rsidP="00D05D19">
      <w:pPr>
        <w:jc w:val="both"/>
      </w:pPr>
    </w:p>
    <w:p w14:paraId="55A57589" w14:textId="70CD10EE" w:rsidR="00F43862" w:rsidRDefault="00F43862" w:rsidP="0068346C">
      <w:pPr>
        <w:jc w:val="both"/>
      </w:pPr>
      <w:r w:rsidRPr="00F43862">
        <w:t>No se permite la introducción de funcionalidades “implícitas” o “rápidas” sin trazabilidad.</w:t>
      </w:r>
    </w:p>
    <w:p w14:paraId="1374AA02" w14:textId="77777777" w:rsidR="00B30862" w:rsidRDefault="00B30862" w:rsidP="0068346C">
      <w:pPr>
        <w:jc w:val="both"/>
      </w:pPr>
    </w:p>
    <w:p w14:paraId="37C82253" w14:textId="2276D4F2" w:rsidR="00B30862" w:rsidRDefault="00B30862" w:rsidP="002E14D7">
      <w:pPr>
        <w:pStyle w:val="Ttulo1"/>
        <w:rPr>
          <w:sz w:val="18"/>
          <w:szCs w:val="18"/>
          <w:lang w:eastAsia="es-ES"/>
        </w:rPr>
      </w:pPr>
      <w:bookmarkStart w:id="94" w:name="_CRITERIOS_DE_ACEPTACIÓN"/>
      <w:bookmarkEnd w:id="94"/>
      <w:r w:rsidRPr="00B30862">
        <w:t>CRITERIOS DE ACEPTACIÓN</w:t>
      </w:r>
      <w:r>
        <w:t xml:space="preserve"> </w:t>
      </w:r>
      <w:hyperlink w:anchor="_ÍNDICE_1" w:history="1">
        <w:r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 w:rsidR="00CB57BC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</w:p>
    <w:p w14:paraId="10AD9425" w14:textId="77777777" w:rsidR="00B30862" w:rsidRPr="00B30862" w:rsidRDefault="00B30862" w:rsidP="00B30862"/>
    <w:p w14:paraId="13D997B5" w14:textId="5023485A" w:rsidR="00B30862" w:rsidRDefault="00B30862" w:rsidP="00B30862">
      <w:pPr>
        <w:pStyle w:val="Ttulo2"/>
      </w:pPr>
      <w:bookmarkStart w:id="95" w:name="_Criterios_generales_de"/>
      <w:bookmarkEnd w:id="95"/>
      <w:r w:rsidRPr="00B30862">
        <w:t>Criterios generales de aceptación</w:t>
      </w:r>
    </w:p>
    <w:p w14:paraId="003329CC" w14:textId="77777777" w:rsidR="00674F15" w:rsidRPr="00674F15" w:rsidRDefault="00674F15" w:rsidP="00674F15"/>
    <w:p w14:paraId="1D9DAE28" w14:textId="0E4BACA1" w:rsidR="00B30862" w:rsidRDefault="00B30862" w:rsidP="00B30862">
      <w:pPr>
        <w:jc w:val="both"/>
      </w:pPr>
      <w:r w:rsidRPr="00B30862">
        <w:t xml:space="preserve">El sistema </w:t>
      </w:r>
      <w:proofErr w:type="spellStart"/>
      <w:r w:rsidRPr="00B30862">
        <w:rPr>
          <w:b/>
          <w:bCs/>
        </w:rPr>
        <w:t>Mexus</w:t>
      </w:r>
      <w:proofErr w:type="spellEnd"/>
      <w:r w:rsidRPr="00B30862">
        <w:t xml:space="preserve"> se considerará aceptado para la </w:t>
      </w:r>
      <w:r>
        <w:t>v</w:t>
      </w:r>
      <w:r w:rsidRPr="00B30862">
        <w:t>0.1.0 si cumple simultáneamente los siguientes criterios generales:</w:t>
      </w:r>
    </w:p>
    <w:p w14:paraId="5E05C6C9" w14:textId="77777777" w:rsidR="00B30862" w:rsidRPr="00B30862" w:rsidRDefault="00B30862" w:rsidP="00B30862">
      <w:pPr>
        <w:jc w:val="both"/>
      </w:pPr>
    </w:p>
    <w:p w14:paraId="452EFF3C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 xml:space="preserve">Todos los </w:t>
      </w:r>
      <w:r w:rsidRPr="00B30862">
        <w:rPr>
          <w:b/>
          <w:bCs/>
        </w:rPr>
        <w:t>requisitos con prioridad Must (M)</w:t>
      </w:r>
      <w:r w:rsidRPr="00B30862">
        <w:t>:</w:t>
      </w:r>
    </w:p>
    <w:p w14:paraId="37027E4F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están implementados,</w:t>
      </w:r>
    </w:p>
    <w:p w14:paraId="75B46A8C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son verificables,</w:t>
      </w:r>
    </w:p>
    <w:p w14:paraId="25687280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y cumplen sus criterios de aceptación individuales.</w:t>
      </w:r>
    </w:p>
    <w:p w14:paraId="32FD52DF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>La aplicación:</w:t>
      </w:r>
    </w:p>
    <w:p w14:paraId="3B60FB98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no presenta cierres inesperados durante llamadas activas,</w:t>
      </w:r>
    </w:p>
    <w:p w14:paraId="12A0D41B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no pierde grabaciones sin notificación explícita al usuario.</w:t>
      </w:r>
    </w:p>
    <w:p w14:paraId="6C28C6A8" w14:textId="77777777" w:rsidR="00EF034D" w:rsidRDefault="00EF034D">
      <w:pPr>
        <w:spacing w:after="200" w:line="276" w:lineRule="auto"/>
        <w:contextualSpacing w:val="0"/>
      </w:pPr>
      <w:r>
        <w:br w:type="page"/>
      </w:r>
    </w:p>
    <w:p w14:paraId="3EF5DA23" w14:textId="43353B1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lastRenderedPageBreak/>
        <w:t>No existe:</w:t>
      </w:r>
    </w:p>
    <w:p w14:paraId="78BE51BE" w14:textId="19AC4906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transmisión de datos</w:t>
      </w:r>
      <w:r>
        <w:t xml:space="preserve"> de las grabaciones</w:t>
      </w:r>
      <w:r w:rsidRPr="00B30862">
        <w:t xml:space="preserve"> fuera del dispositivo,</w:t>
      </w:r>
    </w:p>
    <w:p w14:paraId="3852EED8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acceso no autorizado a grabaciones por aplicaciones de terceros.</w:t>
      </w:r>
    </w:p>
    <w:p w14:paraId="60A1A205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>El comportamiento observado del sistema:</w:t>
      </w:r>
    </w:p>
    <w:p w14:paraId="33D17395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es coherente con la documentación del SRS,</w:t>
      </w:r>
    </w:p>
    <w:p w14:paraId="054BE5D6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no incluye funcionalidades no documentadas.</w:t>
      </w:r>
    </w:p>
    <w:p w14:paraId="4BBCF9E4" w14:textId="77777777" w:rsidR="00B30862" w:rsidRPr="00B30862" w:rsidRDefault="00B30862" w:rsidP="00B30862">
      <w:pPr>
        <w:numPr>
          <w:ilvl w:val="0"/>
          <w:numId w:val="226"/>
        </w:numPr>
        <w:jc w:val="both"/>
      </w:pPr>
      <w:r w:rsidRPr="00B30862">
        <w:t>El usuario:</w:t>
      </w:r>
    </w:p>
    <w:p w14:paraId="2BCB6DAE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mantiene control explícito sobre la grabación,</w:t>
      </w:r>
    </w:p>
    <w:p w14:paraId="363B7B7C" w14:textId="77777777" w:rsid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ha aceptado expresamente la responsabilidad legal del uso.</w:t>
      </w:r>
    </w:p>
    <w:p w14:paraId="2D52B4F0" w14:textId="77777777" w:rsidR="00B30862" w:rsidRPr="00B30862" w:rsidRDefault="00B30862" w:rsidP="00B30862">
      <w:pPr>
        <w:jc w:val="both"/>
      </w:pPr>
    </w:p>
    <w:p w14:paraId="22FD24A2" w14:textId="77777777" w:rsidR="00B30862" w:rsidRPr="00B30862" w:rsidRDefault="00B30862" w:rsidP="00B30862">
      <w:pPr>
        <w:jc w:val="both"/>
      </w:pPr>
      <w:r w:rsidRPr="00B30862">
        <w:t>El incumplimiento de cualquiera de estos puntos invalida la aceptación de la versión.</w:t>
      </w:r>
    </w:p>
    <w:p w14:paraId="6473137F" w14:textId="73819BF4" w:rsidR="00B30862" w:rsidRPr="00B30862" w:rsidRDefault="00B30862" w:rsidP="00B30862">
      <w:pPr>
        <w:jc w:val="both"/>
      </w:pPr>
    </w:p>
    <w:p w14:paraId="2DBFD544" w14:textId="089F293F" w:rsidR="00B30862" w:rsidRDefault="00B30862" w:rsidP="00B30862">
      <w:pPr>
        <w:pStyle w:val="Ttulo2"/>
      </w:pPr>
      <w:bookmarkStart w:id="96" w:name="_Criterios_de_aceptación_1"/>
      <w:bookmarkEnd w:id="96"/>
      <w:r w:rsidRPr="00B30862">
        <w:t>Criterios de aceptación por requisitos críticos</w:t>
      </w:r>
    </w:p>
    <w:p w14:paraId="0929D2E1" w14:textId="77777777" w:rsidR="00674F15" w:rsidRPr="00674F15" w:rsidRDefault="00674F15" w:rsidP="00674F15"/>
    <w:p w14:paraId="33655B49" w14:textId="77777777" w:rsidR="00B30862" w:rsidRDefault="00B30862" w:rsidP="00B30862">
      <w:pPr>
        <w:jc w:val="both"/>
      </w:pPr>
      <w:r w:rsidRPr="00B30862">
        <w:t xml:space="preserve">Se consideran </w:t>
      </w:r>
      <w:r w:rsidRPr="00B30862">
        <w:rPr>
          <w:b/>
          <w:bCs/>
        </w:rPr>
        <w:t>requisitos críticos</w:t>
      </w:r>
      <w:r w:rsidRPr="00B30862">
        <w:t xml:space="preserve"> aquellos que cumplen al menos una de las siguientes condiciones:</w:t>
      </w:r>
    </w:p>
    <w:p w14:paraId="526BC13B" w14:textId="77777777" w:rsidR="00B30862" w:rsidRPr="00B30862" w:rsidRDefault="00B30862" w:rsidP="00B30862">
      <w:pPr>
        <w:numPr>
          <w:ilvl w:val="0"/>
          <w:numId w:val="227"/>
        </w:numPr>
        <w:jc w:val="both"/>
      </w:pPr>
      <w:r w:rsidRPr="00B30862">
        <w:t xml:space="preserve">Prioridad </w:t>
      </w:r>
      <w:r w:rsidRPr="00B30862">
        <w:rPr>
          <w:b/>
          <w:bCs/>
        </w:rPr>
        <w:t>Must</w:t>
      </w:r>
      <w:r w:rsidRPr="00B30862">
        <w:t>.</w:t>
      </w:r>
    </w:p>
    <w:p w14:paraId="0AE0D9BD" w14:textId="77777777" w:rsidR="00B30862" w:rsidRPr="00B30862" w:rsidRDefault="00B30862" w:rsidP="00B30862">
      <w:pPr>
        <w:numPr>
          <w:ilvl w:val="0"/>
          <w:numId w:val="227"/>
        </w:numPr>
        <w:jc w:val="both"/>
      </w:pPr>
      <w:r w:rsidRPr="00B30862">
        <w:t>Impacto en:</w:t>
      </w:r>
    </w:p>
    <w:p w14:paraId="6F0DF150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estabilidad,</w:t>
      </w:r>
    </w:p>
    <w:p w14:paraId="04EF791C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integridad de datos,</w:t>
      </w:r>
    </w:p>
    <w:p w14:paraId="7205E223" w14:textId="77777777" w:rsidR="00B30862" w:rsidRP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privacidad,</w:t>
      </w:r>
    </w:p>
    <w:p w14:paraId="49890A96" w14:textId="5B3AD415" w:rsidR="00B30862" w:rsidRDefault="00B30862" w:rsidP="00B30862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B30862">
        <w:t>o responsabilidad legal.</w:t>
      </w:r>
    </w:p>
    <w:p w14:paraId="0DCFE980" w14:textId="77777777" w:rsidR="00B30862" w:rsidRPr="00B30862" w:rsidRDefault="00B30862" w:rsidP="00B30862">
      <w:pPr>
        <w:jc w:val="both"/>
      </w:pPr>
    </w:p>
    <w:p w14:paraId="2235246E" w14:textId="77777777" w:rsidR="00B30862" w:rsidRDefault="00B30862" w:rsidP="00B30862">
      <w:pPr>
        <w:pStyle w:val="Ttulo2"/>
      </w:pPr>
      <w:bookmarkStart w:id="97" w:name="_Requisitos_críticos_mínimos"/>
      <w:bookmarkEnd w:id="97"/>
      <w:r w:rsidRPr="00B30862">
        <w:t>Requisitos críticos mínimos</w:t>
      </w:r>
    </w:p>
    <w:p w14:paraId="7D73E6C7" w14:textId="77777777" w:rsidR="00674F15" w:rsidRPr="00674F15" w:rsidRDefault="00674F15" w:rsidP="00674F15"/>
    <w:p w14:paraId="6BC344DC" w14:textId="1A64DC84" w:rsidR="00B30862" w:rsidRPr="00B30862" w:rsidRDefault="00B30862" w:rsidP="00B30862">
      <w:pPr>
        <w:numPr>
          <w:ilvl w:val="0"/>
          <w:numId w:val="228"/>
        </w:numPr>
        <w:jc w:val="both"/>
      </w:pPr>
      <w:hyperlink w:anchor="_IFR_01_Botón_de" w:history="1">
        <w:r w:rsidRPr="00D161D5">
          <w:rPr>
            <w:rStyle w:val="Hipervnculo"/>
            <w:i/>
            <w:iCs/>
          </w:rPr>
          <w:t>IFR_01 Botón de grabación manual visible durante la llamada</w:t>
        </w:r>
      </w:hyperlink>
    </w:p>
    <w:p w14:paraId="3D358EE7" w14:textId="77777777" w:rsidR="00B30862" w:rsidRPr="00B30862" w:rsidRDefault="00B30862" w:rsidP="00E061D3">
      <w:pPr>
        <w:ind w:firstLine="720"/>
        <w:jc w:val="both"/>
      </w:pPr>
      <w:r w:rsidRPr="00B30862">
        <w:t>Nunca se inicia una grabación sin acción explícita del usuario.</w:t>
      </w:r>
    </w:p>
    <w:p w14:paraId="4AB80BCF" w14:textId="584B3A9E" w:rsidR="00B30862" w:rsidRPr="00E061D3" w:rsidRDefault="00B30862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FR_03_Persistencia_automática" w:history="1">
        <w:r w:rsidRPr="00E061D3">
          <w:rPr>
            <w:rStyle w:val="Hipervnculo"/>
            <w:i/>
            <w:iCs/>
          </w:rPr>
          <w:t>IFR_0</w:t>
        </w:r>
        <w:r w:rsidR="00E061D3" w:rsidRPr="00E061D3">
          <w:rPr>
            <w:rStyle w:val="Hipervnculo"/>
            <w:i/>
            <w:iCs/>
          </w:rPr>
          <w:t>3</w:t>
        </w:r>
        <w:r w:rsidRPr="00E061D3">
          <w:rPr>
            <w:rStyle w:val="Hipervnculo"/>
            <w:i/>
            <w:iCs/>
          </w:rPr>
          <w:t xml:space="preserve"> </w:t>
        </w:r>
        <w:r w:rsidR="00E061D3" w:rsidRPr="00E061D3">
          <w:rPr>
            <w:rStyle w:val="Hipervnculo"/>
            <w:i/>
            <w:iCs/>
          </w:rPr>
          <w:t>Persistencia automática tras finalizar llamada</w:t>
        </w:r>
      </w:hyperlink>
    </w:p>
    <w:p w14:paraId="11A9E084" w14:textId="77777777" w:rsidR="00B30862" w:rsidRPr="00B30862" w:rsidRDefault="00B30862" w:rsidP="00E061D3">
      <w:pPr>
        <w:ind w:firstLine="720"/>
        <w:jc w:val="both"/>
      </w:pPr>
      <w:r w:rsidRPr="00B30862">
        <w:t>Los ficheros generados son reproducibles y no corruptos.</w:t>
      </w:r>
    </w:p>
    <w:p w14:paraId="3D16D30A" w14:textId="78E9A5EB" w:rsidR="00B30862" w:rsidRPr="00B30862" w:rsidRDefault="00E061D3" w:rsidP="00B30862">
      <w:pPr>
        <w:numPr>
          <w:ilvl w:val="0"/>
          <w:numId w:val="228"/>
        </w:numPr>
        <w:jc w:val="both"/>
      </w:pPr>
      <w:hyperlink w:anchor="_IFR_05_Almacenamiento_local" w:history="1">
        <w:r w:rsidRPr="00D161D5">
          <w:rPr>
            <w:rStyle w:val="Hipervnculo"/>
            <w:i/>
            <w:iCs/>
          </w:rPr>
          <w:t>IFR</w:t>
        </w:r>
        <w:r w:rsidR="00CB57BC">
          <w:rPr>
            <w:rStyle w:val="Hipervnculo"/>
            <w:i/>
            <w:iCs/>
          </w:rPr>
          <w:t>_</w:t>
        </w:r>
        <w:r w:rsidRPr="00D161D5">
          <w:rPr>
            <w:rStyle w:val="Hipervnculo"/>
            <w:i/>
            <w:iCs/>
          </w:rPr>
          <w:t>05 Almacenamiento local de grabaciones</w:t>
        </w:r>
      </w:hyperlink>
    </w:p>
    <w:p w14:paraId="2FAAEB1E" w14:textId="77777777" w:rsidR="00B30862" w:rsidRPr="00B30862" w:rsidRDefault="00B30862" w:rsidP="00E061D3">
      <w:pPr>
        <w:ind w:firstLine="720"/>
        <w:jc w:val="both"/>
      </w:pPr>
      <w:r w:rsidRPr="00B30862">
        <w:t>No existe ningún mecanismo de envío externo.</w:t>
      </w:r>
    </w:p>
    <w:p w14:paraId="4B0AB87D" w14:textId="6971C1C2" w:rsidR="00B30862" w:rsidRPr="00E061D3" w:rsidRDefault="00E061D3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FR_12_Gestión_de" w:history="1">
        <w:r w:rsidRPr="00E061D3">
          <w:rPr>
            <w:rStyle w:val="Hipervnculo"/>
            <w:i/>
            <w:iCs/>
          </w:rPr>
          <w:t>IFR</w:t>
        </w:r>
        <w:r w:rsidR="00CB57BC">
          <w:rPr>
            <w:rStyle w:val="Hipervnculo"/>
            <w:i/>
            <w:iCs/>
          </w:rPr>
          <w:t>_</w:t>
        </w:r>
        <w:r w:rsidRPr="00E061D3">
          <w:rPr>
            <w:rStyle w:val="Hipervnculo"/>
            <w:i/>
            <w:iCs/>
          </w:rPr>
          <w:t>12 Gestión de errores</w:t>
        </w:r>
      </w:hyperlink>
    </w:p>
    <w:p w14:paraId="75545E09" w14:textId="77777777" w:rsidR="00B30862" w:rsidRPr="00B30862" w:rsidRDefault="00B30862" w:rsidP="00E061D3">
      <w:pPr>
        <w:ind w:firstLine="720"/>
        <w:jc w:val="both"/>
      </w:pPr>
      <w:r w:rsidRPr="00B30862">
        <w:t>Todo error relevante se notifica al usuario de forma comprensible.</w:t>
      </w:r>
    </w:p>
    <w:p w14:paraId="40A87C2D" w14:textId="2AEE8A8E" w:rsidR="00B30862" w:rsidRPr="00E061D3" w:rsidRDefault="00E061D3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NFR_03_No_pérdida" w:history="1">
        <w:r w:rsidRPr="00E061D3">
          <w:rPr>
            <w:rStyle w:val="Hipervnculo"/>
            <w:i/>
            <w:iCs/>
          </w:rPr>
          <w:t>INFR_03 No pérdida silenciosa de datos</w:t>
        </w:r>
      </w:hyperlink>
    </w:p>
    <w:p w14:paraId="1AB09C66" w14:textId="77777777" w:rsidR="00B30862" w:rsidRPr="00B30862" w:rsidRDefault="00B30862" w:rsidP="00E061D3">
      <w:pPr>
        <w:ind w:firstLine="720"/>
        <w:jc w:val="both"/>
      </w:pPr>
      <w:r w:rsidRPr="00B30862">
        <w:t>Toda grabación fallida genera aviso explícito.</w:t>
      </w:r>
    </w:p>
    <w:p w14:paraId="046CA490" w14:textId="740A2C9B" w:rsidR="00B30862" w:rsidRPr="00E061D3" w:rsidRDefault="00E061D3" w:rsidP="00B30862">
      <w:pPr>
        <w:numPr>
          <w:ilvl w:val="0"/>
          <w:numId w:val="228"/>
        </w:numPr>
        <w:jc w:val="both"/>
        <w:rPr>
          <w:i/>
          <w:iCs/>
        </w:rPr>
      </w:pPr>
      <w:hyperlink w:anchor="_INFR_04_Almacenamiento_exclusivamen" w:history="1">
        <w:r w:rsidRPr="00E061D3">
          <w:rPr>
            <w:rStyle w:val="Hipervnculo"/>
            <w:i/>
            <w:iCs/>
          </w:rPr>
          <w:t>INFR_04 Almacenamiento exclusivamente local</w:t>
        </w:r>
      </w:hyperlink>
      <w:r w:rsidRPr="00E061D3">
        <w:rPr>
          <w:i/>
          <w:iCs/>
        </w:rPr>
        <w:t xml:space="preserve"> </w:t>
      </w:r>
      <w:r w:rsidRPr="00E061D3">
        <w:t>y</w:t>
      </w:r>
      <w:r w:rsidRPr="00E061D3">
        <w:rPr>
          <w:i/>
          <w:iCs/>
        </w:rPr>
        <w:t xml:space="preserve"> </w:t>
      </w:r>
      <w:hyperlink w:anchor="_INFR_05_Acceso_restringido" w:history="1">
        <w:r w:rsidRPr="00E061D3">
          <w:rPr>
            <w:rStyle w:val="Hipervnculo"/>
            <w:i/>
            <w:iCs/>
          </w:rPr>
          <w:t>INFR_05 Acceso restringido a grabaciones</w:t>
        </w:r>
      </w:hyperlink>
    </w:p>
    <w:p w14:paraId="56F1E1EE" w14:textId="77777777" w:rsidR="00B30862" w:rsidRPr="00B30862" w:rsidRDefault="00B30862" w:rsidP="00E061D3">
      <w:pPr>
        <w:ind w:firstLine="720"/>
        <w:jc w:val="both"/>
      </w:pPr>
      <w:r w:rsidRPr="00B30862">
        <w:t>Las grabaciones no son accesibles por terceros, dentro de las capacidades del SO.</w:t>
      </w:r>
    </w:p>
    <w:p w14:paraId="18755B74" w14:textId="7D9DB749" w:rsidR="00B30862" w:rsidRPr="00CB57BC" w:rsidRDefault="00B30862" w:rsidP="00B30862">
      <w:pPr>
        <w:numPr>
          <w:ilvl w:val="0"/>
          <w:numId w:val="228"/>
        </w:numPr>
        <w:jc w:val="both"/>
        <w:rPr>
          <w:i/>
          <w:iCs/>
          <w:u w:val="single"/>
        </w:rPr>
      </w:pPr>
      <w:hyperlink w:anchor="_INFR_16_Traslado_explícito" w:history="1">
        <w:r w:rsidRPr="00CB57BC">
          <w:rPr>
            <w:rStyle w:val="Hipervnculo"/>
            <w:i/>
            <w:iCs/>
          </w:rPr>
          <w:t>INFR_16</w:t>
        </w:r>
        <w:r w:rsidR="00E061D3" w:rsidRPr="00CB57BC">
          <w:rPr>
            <w:rStyle w:val="Hipervnculo"/>
            <w:i/>
            <w:iCs/>
          </w:rPr>
          <w:t xml:space="preserve"> Traslado explícito de responsabilidad</w:t>
        </w:r>
      </w:hyperlink>
    </w:p>
    <w:p w14:paraId="69422B82" w14:textId="77777777" w:rsidR="00B30862" w:rsidRPr="00B30862" w:rsidRDefault="00B30862" w:rsidP="00E061D3">
      <w:pPr>
        <w:ind w:firstLine="720"/>
        <w:jc w:val="both"/>
      </w:pPr>
      <w:r w:rsidRPr="00B30862">
        <w:t>El usuario acepta explícitamente la responsabilidad legal antes del uso.</w:t>
      </w:r>
    </w:p>
    <w:p w14:paraId="142990CB" w14:textId="77777777" w:rsidR="00E061D3" w:rsidRDefault="00E061D3" w:rsidP="00B30862">
      <w:pPr>
        <w:jc w:val="both"/>
      </w:pPr>
    </w:p>
    <w:p w14:paraId="3B19A047" w14:textId="581A376C" w:rsidR="00CB57BC" w:rsidRDefault="00B30862" w:rsidP="0068346C">
      <w:pPr>
        <w:jc w:val="both"/>
      </w:pPr>
      <w:r w:rsidRPr="00B30862">
        <w:t>La aceptación final del sistema requiere la validación satisfactoria de todos los requisitos críticos anteriores.</w:t>
      </w:r>
    </w:p>
    <w:p w14:paraId="3A9C1FD1" w14:textId="77777777" w:rsidR="00674F15" w:rsidRDefault="00674F15" w:rsidP="0068346C">
      <w:pPr>
        <w:jc w:val="both"/>
      </w:pPr>
    </w:p>
    <w:p w14:paraId="33FEBEBE" w14:textId="5BEC896A" w:rsidR="00CB57BC" w:rsidRPr="00CB57BC" w:rsidRDefault="00CB57BC" w:rsidP="002E14D7">
      <w:pPr>
        <w:pStyle w:val="Ttulo1"/>
      </w:pPr>
      <w:bookmarkStart w:id="98" w:name="_FUERA_DE_ALCANCE"/>
      <w:bookmarkEnd w:id="98"/>
      <w:r w:rsidRPr="00CB57BC">
        <w:t>FUERA DE ALCANCE (OUT OF SCOPE)</w:t>
      </w:r>
      <w:r w:rsidR="00DC6766">
        <w:t xml:space="preserve"> </w:t>
      </w:r>
      <w:hyperlink w:anchor="_ÍNDICE_1" w:history="1">
        <w:r w:rsidR="00DC6766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 w:rsidR="00DC6766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-</w:t>
        </w:r>
      </w:hyperlink>
      <w:r w:rsidR="00DC6766" w:rsidRPr="00CB57BC">
        <w:t xml:space="preserve"> </w:t>
      </w:r>
    </w:p>
    <w:p w14:paraId="6FA4F72B" w14:textId="77777777" w:rsidR="00674F15" w:rsidRDefault="00674F15" w:rsidP="00CB57BC">
      <w:pPr>
        <w:jc w:val="both"/>
      </w:pPr>
    </w:p>
    <w:p w14:paraId="3FF07CE4" w14:textId="127D6554" w:rsidR="001F0A35" w:rsidRDefault="00CB57BC" w:rsidP="00CB57BC">
      <w:pPr>
        <w:jc w:val="both"/>
      </w:pPr>
      <w:r w:rsidRPr="00CB57BC">
        <w:t xml:space="preserve">El presente SRS </w:t>
      </w:r>
      <w:r w:rsidRPr="00CB57BC">
        <w:rPr>
          <w:b/>
          <w:bCs/>
        </w:rPr>
        <w:t>no contempla</w:t>
      </w:r>
      <w:r w:rsidRPr="00CB57BC">
        <w:t xml:space="preserve">, para la </w:t>
      </w:r>
      <w:r w:rsidRPr="00CB57BC">
        <w:rPr>
          <w:b/>
          <w:bCs/>
        </w:rPr>
        <w:t>v0.1.0</w:t>
      </w:r>
      <w:r w:rsidRPr="00CB57BC">
        <w:t xml:space="preserve">, las siguientes funcionalidades, características o responsabilidades. </w:t>
      </w:r>
    </w:p>
    <w:p w14:paraId="4EE84CE0" w14:textId="07F40C40" w:rsidR="00CB57BC" w:rsidRDefault="00CB57BC" w:rsidP="00CB57BC">
      <w:pPr>
        <w:jc w:val="both"/>
      </w:pPr>
      <w:r w:rsidRPr="00CB57BC">
        <w:t>Cualquier elemento no descrito explícitamente en los requisitos funcionales (IFR) o no funcionales (INFR) se considerará fuera de alcance.</w:t>
      </w:r>
    </w:p>
    <w:p w14:paraId="3A1F7A36" w14:textId="77777777" w:rsidR="00CB57BC" w:rsidRPr="00CB57BC" w:rsidRDefault="00CB57BC" w:rsidP="00CB57BC">
      <w:pPr>
        <w:jc w:val="both"/>
      </w:pPr>
    </w:p>
    <w:p w14:paraId="40D9FCA6" w14:textId="3BAD47E0" w:rsidR="00CB57BC" w:rsidRDefault="00CB57BC" w:rsidP="00CB57BC">
      <w:pPr>
        <w:pStyle w:val="Ttulo2"/>
      </w:pPr>
      <w:r w:rsidRPr="00CB57BC">
        <w:lastRenderedPageBreak/>
        <w:t>Funcionalidades no incluidas</w:t>
      </w:r>
    </w:p>
    <w:p w14:paraId="000F353B" w14:textId="77777777" w:rsidR="00674F15" w:rsidRPr="00674F15" w:rsidRDefault="00674F15" w:rsidP="00674F15"/>
    <w:p w14:paraId="05BE4CE4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Grabación automática de llamadas sin acción explícita del usuario.</w:t>
      </w:r>
    </w:p>
    <w:p w14:paraId="43C93020" w14:textId="184802BC" w:rsidR="001F0A35" w:rsidRDefault="001F0A35" w:rsidP="00CB57BC">
      <w:pPr>
        <w:numPr>
          <w:ilvl w:val="0"/>
          <w:numId w:val="229"/>
        </w:numPr>
        <w:jc w:val="both"/>
      </w:pPr>
      <w:r w:rsidRPr="00CB57BC">
        <w:t>Cifrado de grabaciones en la versión inicial (solo preparación arquitectónica).</w:t>
      </w:r>
    </w:p>
    <w:p w14:paraId="70987F79" w14:textId="35CAE53D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Grabación selectiva por contacto, número o patrón.</w:t>
      </w:r>
    </w:p>
    <w:p w14:paraId="255F2B16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Edición de grabaciones (corte, mezcla, mejora de audio).</w:t>
      </w:r>
    </w:p>
    <w:p w14:paraId="4F04B4A5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Exportación, compartición o envío de grabaciones a terceros.</w:t>
      </w:r>
    </w:p>
    <w:p w14:paraId="02930CFD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 xml:space="preserve">Sincronización, </w:t>
      </w:r>
      <w:proofErr w:type="spellStart"/>
      <w:r w:rsidRPr="00CB57BC">
        <w:t>backup</w:t>
      </w:r>
      <w:proofErr w:type="spellEnd"/>
      <w:r w:rsidRPr="00CB57BC">
        <w:t xml:space="preserve"> o almacenamiento en la nube.</w:t>
      </w:r>
    </w:p>
    <w:p w14:paraId="5E6600BA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 xml:space="preserve">Integración con servicios externos o </w:t>
      </w:r>
      <w:proofErr w:type="spellStart"/>
      <w:r w:rsidRPr="00CB57BC">
        <w:t>APIs</w:t>
      </w:r>
      <w:proofErr w:type="spellEnd"/>
      <w:r w:rsidRPr="00CB57BC">
        <w:t xml:space="preserve"> de terceros.</w:t>
      </w:r>
    </w:p>
    <w:p w14:paraId="0A36CFF8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Gestión multiusuario o perfiles diferenciados.</w:t>
      </w:r>
    </w:p>
    <w:p w14:paraId="73D512E4" w14:textId="77777777" w:rsidR="00CB57BC" w:rsidRPr="00CB57BC" w:rsidRDefault="00CB57BC" w:rsidP="00CB57BC">
      <w:pPr>
        <w:numPr>
          <w:ilvl w:val="0"/>
          <w:numId w:val="229"/>
        </w:numPr>
        <w:jc w:val="both"/>
      </w:pPr>
      <w:r w:rsidRPr="00CB57BC">
        <w:t>Versiones para plataformas distintas de Android.</w:t>
      </w:r>
    </w:p>
    <w:p w14:paraId="26CF2C32" w14:textId="46AEAA5F" w:rsidR="00CB57BC" w:rsidRDefault="00CB57BC" w:rsidP="001F0A35">
      <w:pPr>
        <w:numPr>
          <w:ilvl w:val="0"/>
          <w:numId w:val="229"/>
        </w:numPr>
        <w:jc w:val="both"/>
      </w:pPr>
      <w:r w:rsidRPr="00CB57BC">
        <w:t>Compatibilidad con versiones de Android inferiores a la mínima definida.</w:t>
      </w:r>
    </w:p>
    <w:p w14:paraId="39365A62" w14:textId="77777777" w:rsidR="00CB57BC" w:rsidRPr="00CB57BC" w:rsidRDefault="00CB57BC" w:rsidP="00CB57BC">
      <w:pPr>
        <w:jc w:val="both"/>
      </w:pPr>
    </w:p>
    <w:p w14:paraId="74DF349B" w14:textId="2A942A68" w:rsidR="00CB57BC" w:rsidRDefault="00CB57BC" w:rsidP="00CB57BC">
      <w:pPr>
        <w:pStyle w:val="Ttulo2"/>
      </w:pPr>
      <w:r w:rsidRPr="00CB57BC">
        <w:t>Alcance legal y de responsabilidad</w:t>
      </w:r>
    </w:p>
    <w:p w14:paraId="774E0745" w14:textId="77777777" w:rsidR="00674F15" w:rsidRPr="00674F15" w:rsidRDefault="00674F15" w:rsidP="00674F15"/>
    <w:p w14:paraId="31F21239" w14:textId="77777777" w:rsidR="00CB57BC" w:rsidRPr="00CB57BC" w:rsidRDefault="00CB57BC" w:rsidP="00CB57BC">
      <w:pPr>
        <w:numPr>
          <w:ilvl w:val="0"/>
          <w:numId w:val="230"/>
        </w:numPr>
        <w:jc w:val="both"/>
      </w:pPr>
      <w:r w:rsidRPr="00CB57BC">
        <w:t xml:space="preserve">La aplicación </w:t>
      </w:r>
      <w:r w:rsidRPr="00CB57BC">
        <w:rPr>
          <w:b/>
          <w:bCs/>
        </w:rPr>
        <w:t>no valida</w:t>
      </w:r>
      <w:r w:rsidRPr="00CB57BC">
        <w:t xml:space="preserve"> la legalidad del uso por parte del usuario en su jurisdicción.</w:t>
      </w:r>
    </w:p>
    <w:p w14:paraId="2EB1EE8C" w14:textId="77777777" w:rsidR="00CB57BC" w:rsidRPr="00CB57BC" w:rsidRDefault="00CB57BC" w:rsidP="00CB57BC">
      <w:pPr>
        <w:numPr>
          <w:ilvl w:val="0"/>
          <w:numId w:val="230"/>
        </w:numPr>
        <w:jc w:val="both"/>
      </w:pPr>
      <w:r w:rsidRPr="00CB57BC">
        <w:t>No se proporciona asesoramiento legal integrado en la aplicación.</w:t>
      </w:r>
    </w:p>
    <w:p w14:paraId="7B194287" w14:textId="77777777" w:rsidR="00CB57BC" w:rsidRPr="00CB57BC" w:rsidRDefault="00CB57BC" w:rsidP="00CB57BC">
      <w:pPr>
        <w:numPr>
          <w:ilvl w:val="0"/>
          <w:numId w:val="230"/>
        </w:numPr>
        <w:jc w:val="both"/>
      </w:pPr>
      <w:r w:rsidRPr="00CB57BC">
        <w:t>El cumplimiento normativo depende del uso responsable del usuario final.</w:t>
      </w:r>
    </w:p>
    <w:p w14:paraId="131A34CC" w14:textId="77777777" w:rsidR="00CB57BC" w:rsidRDefault="00CB57BC" w:rsidP="00CB57BC">
      <w:pPr>
        <w:numPr>
          <w:ilvl w:val="0"/>
          <w:numId w:val="230"/>
        </w:numPr>
        <w:jc w:val="both"/>
      </w:pPr>
      <w:r w:rsidRPr="00CB57BC">
        <w:t>El equipo de desarrollo no asume responsabilidad por el uso indebido.</w:t>
      </w:r>
    </w:p>
    <w:p w14:paraId="481F2BF2" w14:textId="77777777" w:rsidR="00EF034D" w:rsidRDefault="00EF034D" w:rsidP="00EF034D">
      <w:pPr>
        <w:jc w:val="both"/>
      </w:pPr>
    </w:p>
    <w:p w14:paraId="6F684468" w14:textId="63D75C01" w:rsidR="00CB57BC" w:rsidRDefault="00CB57BC" w:rsidP="00CB57BC">
      <w:pPr>
        <w:pStyle w:val="Ttulo2"/>
      </w:pPr>
      <w:r w:rsidRPr="00CB57BC">
        <w:t>Soporte y mantenimiento</w:t>
      </w:r>
    </w:p>
    <w:p w14:paraId="6826F731" w14:textId="77777777" w:rsidR="00674F15" w:rsidRPr="00674F15" w:rsidRDefault="00674F15" w:rsidP="00674F15"/>
    <w:p w14:paraId="0E1542DE" w14:textId="77777777" w:rsidR="00CB57BC" w:rsidRPr="00CB57BC" w:rsidRDefault="00CB57BC" w:rsidP="00CB57BC">
      <w:pPr>
        <w:numPr>
          <w:ilvl w:val="0"/>
          <w:numId w:val="231"/>
        </w:numPr>
        <w:jc w:val="both"/>
      </w:pPr>
      <w:r w:rsidRPr="00CB57BC">
        <w:t>No se incluye soporte técnico al usuario final.</w:t>
      </w:r>
    </w:p>
    <w:p w14:paraId="60B30681" w14:textId="77777777" w:rsidR="00CB57BC" w:rsidRPr="00CB57BC" w:rsidRDefault="00CB57BC" w:rsidP="00CB57BC">
      <w:pPr>
        <w:numPr>
          <w:ilvl w:val="0"/>
          <w:numId w:val="231"/>
        </w:numPr>
        <w:jc w:val="both"/>
      </w:pPr>
      <w:r w:rsidRPr="00CB57BC">
        <w:t>No se garantiza compatibilidad futura con cambios del sistema operativo o fabricantes.</w:t>
      </w:r>
    </w:p>
    <w:p w14:paraId="4F0D641F" w14:textId="77777777" w:rsidR="00CB57BC" w:rsidRPr="00CB57BC" w:rsidRDefault="00CB57BC" w:rsidP="00CB57BC">
      <w:pPr>
        <w:numPr>
          <w:ilvl w:val="0"/>
          <w:numId w:val="231"/>
        </w:numPr>
        <w:jc w:val="both"/>
      </w:pPr>
      <w:r w:rsidRPr="00CB57BC">
        <w:t>No se contempla migración automática de datos entre versiones.</w:t>
      </w:r>
    </w:p>
    <w:p w14:paraId="2F1F1FF8" w14:textId="77777777" w:rsidR="00B40F4B" w:rsidRDefault="00B40F4B" w:rsidP="0068346C">
      <w:pPr>
        <w:jc w:val="both"/>
      </w:pPr>
    </w:p>
    <w:p w14:paraId="69656848" w14:textId="59354010" w:rsidR="00DC6766" w:rsidRDefault="00DC6766" w:rsidP="002E14D7">
      <w:pPr>
        <w:pStyle w:val="Ttulo1"/>
        <w:rPr>
          <w:sz w:val="18"/>
          <w:szCs w:val="18"/>
          <w:lang w:eastAsia="es-ES"/>
        </w:rPr>
      </w:pPr>
      <w:bookmarkStart w:id="99" w:name="_APÉNDICES_-_ir"/>
      <w:bookmarkEnd w:id="99"/>
      <w:r>
        <w:t xml:space="preserve">APÉNDICES </w:t>
      </w:r>
      <w:hyperlink w:anchor="_ÍNDICE_1" w:history="1">
        <w:r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</w:t>
        </w:r>
        <w:r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 xml:space="preserve"> </w:t>
        </w:r>
        <w:r w:rsidR="00CE1272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–</w:t>
        </w:r>
      </w:hyperlink>
    </w:p>
    <w:p w14:paraId="424461FB" w14:textId="77777777" w:rsidR="00CE1272" w:rsidRDefault="00CE1272" w:rsidP="00CE1272"/>
    <w:p w14:paraId="5541ECC8" w14:textId="4CFE1BB3" w:rsidR="00DC6766" w:rsidRDefault="00DC6766" w:rsidP="00DC6766">
      <w:pPr>
        <w:pStyle w:val="Ttulo2"/>
      </w:pPr>
      <w:bookmarkStart w:id="100" w:name="_Glosario"/>
      <w:bookmarkEnd w:id="100"/>
      <w:r>
        <w:t>Glosario</w:t>
      </w:r>
    </w:p>
    <w:p w14:paraId="0ED38664" w14:textId="77777777" w:rsidR="00674F15" w:rsidRPr="00674F15" w:rsidRDefault="00674F15" w:rsidP="00674F15"/>
    <w:tbl>
      <w:tblPr>
        <w:tblStyle w:val="Tablaconcuadrcula3-nfasis1"/>
        <w:tblW w:w="0" w:type="auto"/>
        <w:tblLook w:val="04A0" w:firstRow="1" w:lastRow="0" w:firstColumn="1" w:lastColumn="0" w:noHBand="0" w:noVBand="1"/>
      </w:tblPr>
      <w:tblGrid>
        <w:gridCol w:w="1416"/>
        <w:gridCol w:w="8183"/>
      </w:tblGrid>
      <w:tr w:rsidR="00DC6766" w:rsidRPr="00DC6766" w14:paraId="3B694BA0" w14:textId="77777777" w:rsidTr="00DC67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560747A" w14:textId="77777777" w:rsidR="00DC6766" w:rsidRPr="00DC6766" w:rsidRDefault="00DC6766" w:rsidP="00DC6766">
            <w:pPr>
              <w:jc w:val="left"/>
            </w:pPr>
            <w:r w:rsidRPr="00DC6766">
              <w:t>Término</w:t>
            </w:r>
          </w:p>
        </w:tc>
        <w:tc>
          <w:tcPr>
            <w:tcW w:w="0" w:type="auto"/>
            <w:hideMark/>
          </w:tcPr>
          <w:p w14:paraId="50612F88" w14:textId="77777777" w:rsidR="00DC6766" w:rsidRPr="00DC6766" w:rsidRDefault="00DC6766" w:rsidP="00DC67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Definición</w:t>
            </w:r>
          </w:p>
        </w:tc>
      </w:tr>
      <w:tr w:rsidR="00DC6766" w:rsidRPr="00DC6766" w14:paraId="42DB03BC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6FD16" w14:textId="77777777" w:rsidR="00DC6766" w:rsidRPr="00DC6766" w:rsidRDefault="00DC6766" w:rsidP="00DC6766">
            <w:pPr>
              <w:jc w:val="left"/>
            </w:pPr>
            <w:proofErr w:type="spellStart"/>
            <w:r w:rsidRPr="00DC6766">
              <w:t>Mexus</w:t>
            </w:r>
            <w:proofErr w:type="spellEnd"/>
          </w:p>
        </w:tc>
        <w:tc>
          <w:tcPr>
            <w:tcW w:w="0" w:type="auto"/>
            <w:shd w:val="clear" w:color="auto" w:fill="4E91CD"/>
            <w:hideMark/>
          </w:tcPr>
          <w:p w14:paraId="42A8052A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Nombre del proyecto y de la aplicación móvil de grabación de llamadas para Android.</w:t>
            </w:r>
          </w:p>
        </w:tc>
      </w:tr>
      <w:tr w:rsidR="00DC6766" w:rsidRPr="00DC6766" w14:paraId="0F9396FF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B1737" w14:textId="77777777" w:rsidR="00DC6766" w:rsidRPr="00DC6766" w:rsidRDefault="00DC6766" w:rsidP="00DC6766">
            <w:pPr>
              <w:jc w:val="left"/>
            </w:pPr>
            <w:r w:rsidRPr="00DC6766">
              <w:t>SRS</w:t>
            </w:r>
          </w:p>
        </w:tc>
        <w:tc>
          <w:tcPr>
            <w:tcW w:w="0" w:type="auto"/>
            <w:hideMark/>
          </w:tcPr>
          <w:p w14:paraId="7B26839A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 xml:space="preserve">Software </w:t>
            </w:r>
            <w:proofErr w:type="spellStart"/>
            <w:r w:rsidRPr="00DC6766">
              <w:t>Requirements</w:t>
            </w:r>
            <w:proofErr w:type="spellEnd"/>
            <w:r w:rsidRPr="00DC6766">
              <w:t xml:space="preserve"> </w:t>
            </w:r>
            <w:proofErr w:type="spellStart"/>
            <w:r w:rsidRPr="00DC6766">
              <w:t>Specification</w:t>
            </w:r>
            <w:proofErr w:type="spellEnd"/>
            <w:r w:rsidRPr="00DC6766">
              <w:t>. Documento formal de requisitos del sistema.</w:t>
            </w:r>
          </w:p>
        </w:tc>
      </w:tr>
      <w:tr w:rsidR="00DC6766" w:rsidRPr="00DC6766" w14:paraId="3F73D094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4656B" w14:textId="77777777" w:rsidR="00DC6766" w:rsidRPr="00DC6766" w:rsidRDefault="00DC6766" w:rsidP="00DC6766">
            <w:pPr>
              <w:jc w:val="left"/>
            </w:pPr>
            <w:r w:rsidRPr="00DC6766">
              <w:t>IFR_XX</w:t>
            </w:r>
          </w:p>
        </w:tc>
        <w:tc>
          <w:tcPr>
            <w:tcW w:w="0" w:type="auto"/>
            <w:shd w:val="clear" w:color="auto" w:fill="4E91CD"/>
            <w:hideMark/>
          </w:tcPr>
          <w:p w14:paraId="258376DD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C6766">
              <w:rPr>
                <w:color w:val="FFFFFF" w:themeColor="background1"/>
              </w:rPr>
              <w:t>Initial</w:t>
            </w:r>
            <w:proofErr w:type="spellEnd"/>
            <w:r w:rsidRPr="00DC6766">
              <w:rPr>
                <w:color w:val="FFFFFF" w:themeColor="background1"/>
              </w:rPr>
              <w:t xml:space="preserve"> </w:t>
            </w:r>
            <w:proofErr w:type="spellStart"/>
            <w:r w:rsidRPr="00DC6766">
              <w:rPr>
                <w:color w:val="FFFFFF" w:themeColor="background1"/>
              </w:rPr>
              <w:t>Functional</w:t>
            </w:r>
            <w:proofErr w:type="spellEnd"/>
            <w:r w:rsidRPr="00DC6766">
              <w:rPr>
                <w:color w:val="FFFFFF" w:themeColor="background1"/>
              </w:rPr>
              <w:t xml:space="preserve"> </w:t>
            </w:r>
            <w:proofErr w:type="spellStart"/>
            <w:r w:rsidRPr="00DC6766">
              <w:rPr>
                <w:color w:val="FFFFFF" w:themeColor="background1"/>
              </w:rPr>
              <w:t>Requirement</w:t>
            </w:r>
            <w:proofErr w:type="spellEnd"/>
            <w:r w:rsidRPr="00DC6766">
              <w:rPr>
                <w:color w:val="FFFFFF" w:themeColor="background1"/>
              </w:rPr>
              <w:t>. Identificador de requisitos funcionales.</w:t>
            </w:r>
          </w:p>
        </w:tc>
      </w:tr>
      <w:tr w:rsidR="00DC6766" w:rsidRPr="00DC6766" w14:paraId="1B0A3B39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5A4DE" w14:textId="77777777" w:rsidR="00DC6766" w:rsidRPr="00DC6766" w:rsidRDefault="00DC6766" w:rsidP="00DC6766">
            <w:pPr>
              <w:jc w:val="left"/>
            </w:pPr>
            <w:r w:rsidRPr="00DC6766">
              <w:t>INFR_XX</w:t>
            </w:r>
          </w:p>
        </w:tc>
        <w:tc>
          <w:tcPr>
            <w:tcW w:w="0" w:type="auto"/>
            <w:hideMark/>
          </w:tcPr>
          <w:p w14:paraId="2E62B017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C6766">
              <w:t>Initial</w:t>
            </w:r>
            <w:proofErr w:type="spellEnd"/>
            <w:r w:rsidRPr="00DC6766">
              <w:t xml:space="preserve"> Non-</w:t>
            </w:r>
            <w:proofErr w:type="spellStart"/>
            <w:r w:rsidRPr="00DC6766">
              <w:t>Functional</w:t>
            </w:r>
            <w:proofErr w:type="spellEnd"/>
            <w:r w:rsidRPr="00DC6766">
              <w:t xml:space="preserve"> </w:t>
            </w:r>
            <w:proofErr w:type="spellStart"/>
            <w:r w:rsidRPr="00DC6766">
              <w:t>Requirement</w:t>
            </w:r>
            <w:proofErr w:type="spellEnd"/>
            <w:r w:rsidRPr="00DC6766">
              <w:t>. Identificador de requisitos no funcionales.</w:t>
            </w:r>
          </w:p>
        </w:tc>
      </w:tr>
      <w:tr w:rsidR="00DC6766" w:rsidRPr="00DC6766" w14:paraId="26BD65F1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EBD84" w14:textId="77777777" w:rsidR="00DC6766" w:rsidRPr="00DC6766" w:rsidRDefault="00DC6766" w:rsidP="00DC6766">
            <w:pPr>
              <w:jc w:val="left"/>
            </w:pPr>
            <w:r w:rsidRPr="00DC6766">
              <w:t>MVP</w:t>
            </w:r>
          </w:p>
        </w:tc>
        <w:tc>
          <w:tcPr>
            <w:tcW w:w="0" w:type="auto"/>
            <w:shd w:val="clear" w:color="auto" w:fill="4E91CD"/>
            <w:hideMark/>
          </w:tcPr>
          <w:p w14:paraId="6909598D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C6766">
              <w:rPr>
                <w:color w:val="FFFFFF" w:themeColor="background1"/>
              </w:rPr>
              <w:t>Minimum</w:t>
            </w:r>
            <w:proofErr w:type="spellEnd"/>
            <w:r w:rsidRPr="00DC6766">
              <w:rPr>
                <w:color w:val="FFFFFF" w:themeColor="background1"/>
              </w:rPr>
              <w:t xml:space="preserve"> Viable </w:t>
            </w:r>
            <w:proofErr w:type="spellStart"/>
            <w:r w:rsidRPr="00DC6766">
              <w:rPr>
                <w:color w:val="FFFFFF" w:themeColor="background1"/>
              </w:rPr>
              <w:t>Product</w:t>
            </w:r>
            <w:proofErr w:type="spellEnd"/>
            <w:r w:rsidRPr="00DC6766">
              <w:rPr>
                <w:color w:val="FFFFFF" w:themeColor="background1"/>
              </w:rPr>
              <w:t>. Versión mínima del producto con valor funcional verificable.</w:t>
            </w:r>
          </w:p>
        </w:tc>
      </w:tr>
      <w:tr w:rsidR="00DC6766" w:rsidRPr="00DC6766" w14:paraId="7EA7C71E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CA1B9" w14:textId="77777777" w:rsidR="00DC6766" w:rsidRPr="00DC6766" w:rsidRDefault="00DC6766" w:rsidP="00DC6766">
            <w:pPr>
              <w:jc w:val="left"/>
            </w:pPr>
            <w:r w:rsidRPr="00DC6766">
              <w:t>MoSCoW</w:t>
            </w:r>
          </w:p>
        </w:tc>
        <w:tc>
          <w:tcPr>
            <w:tcW w:w="0" w:type="auto"/>
            <w:hideMark/>
          </w:tcPr>
          <w:p w14:paraId="58D50182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 xml:space="preserve">Método de priorización de requisitos: Must, </w:t>
            </w:r>
            <w:proofErr w:type="spellStart"/>
            <w:r w:rsidRPr="00DC6766">
              <w:t>Should</w:t>
            </w:r>
            <w:proofErr w:type="spellEnd"/>
            <w:r w:rsidRPr="00DC6766">
              <w:t xml:space="preserve">, </w:t>
            </w:r>
            <w:proofErr w:type="spellStart"/>
            <w:r w:rsidRPr="00DC6766">
              <w:t>Could</w:t>
            </w:r>
            <w:proofErr w:type="spellEnd"/>
            <w:r w:rsidRPr="00DC6766">
              <w:t xml:space="preserve">, </w:t>
            </w:r>
            <w:proofErr w:type="spellStart"/>
            <w:r w:rsidRPr="00DC6766">
              <w:t>Won’t</w:t>
            </w:r>
            <w:proofErr w:type="spellEnd"/>
            <w:r w:rsidRPr="00DC6766">
              <w:t>.</w:t>
            </w:r>
          </w:p>
        </w:tc>
      </w:tr>
      <w:tr w:rsidR="00DC6766" w:rsidRPr="00DC6766" w14:paraId="015AE6C9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EC383" w14:textId="77777777" w:rsidR="00DC6766" w:rsidRPr="00DC6766" w:rsidRDefault="00DC6766" w:rsidP="00DC6766">
            <w:pPr>
              <w:jc w:val="left"/>
            </w:pPr>
            <w:r w:rsidRPr="00DC6766">
              <w:t>RGPD / GDPR</w:t>
            </w:r>
          </w:p>
        </w:tc>
        <w:tc>
          <w:tcPr>
            <w:tcW w:w="0" w:type="auto"/>
            <w:shd w:val="clear" w:color="auto" w:fill="4E91CD"/>
            <w:hideMark/>
          </w:tcPr>
          <w:p w14:paraId="50EF2492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Reglamento General de Protección de Datos (UE 2016/679).</w:t>
            </w:r>
          </w:p>
        </w:tc>
      </w:tr>
      <w:tr w:rsidR="00DC6766" w:rsidRPr="00DC6766" w14:paraId="7A1E0A2D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45628" w14:textId="77777777" w:rsidR="00DC6766" w:rsidRPr="00DC6766" w:rsidRDefault="00DC6766" w:rsidP="00DC6766">
            <w:pPr>
              <w:jc w:val="left"/>
            </w:pPr>
            <w:r w:rsidRPr="00DC6766">
              <w:t>LOPDGDD</w:t>
            </w:r>
          </w:p>
        </w:tc>
        <w:tc>
          <w:tcPr>
            <w:tcW w:w="0" w:type="auto"/>
            <w:hideMark/>
          </w:tcPr>
          <w:p w14:paraId="197A0BA9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Ley Orgánica de Protección de Datos y Garantía de los Derechos Digitales.</w:t>
            </w:r>
          </w:p>
        </w:tc>
      </w:tr>
      <w:tr w:rsidR="00DC6766" w:rsidRPr="00DC6766" w14:paraId="75CC049F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9563F" w14:textId="77777777" w:rsidR="00DC6766" w:rsidRPr="00DC6766" w:rsidRDefault="00DC6766" w:rsidP="00DC6766">
            <w:pPr>
              <w:jc w:val="left"/>
            </w:pPr>
            <w:proofErr w:type="spellStart"/>
            <w:r w:rsidRPr="00DC6766">
              <w:t>Ionic</w:t>
            </w:r>
            <w:proofErr w:type="spellEnd"/>
          </w:p>
        </w:tc>
        <w:tc>
          <w:tcPr>
            <w:tcW w:w="0" w:type="auto"/>
            <w:shd w:val="clear" w:color="auto" w:fill="4E91CD"/>
            <w:hideMark/>
          </w:tcPr>
          <w:p w14:paraId="62EE94B6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Framework para desarrollo de aplicaciones híbridas basado en tecnologías web.</w:t>
            </w:r>
          </w:p>
        </w:tc>
      </w:tr>
      <w:tr w:rsidR="00DC6766" w:rsidRPr="00DC6766" w14:paraId="6A2D6F88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A474B" w14:textId="77777777" w:rsidR="00DC6766" w:rsidRPr="00DC6766" w:rsidRDefault="00DC6766" w:rsidP="00DC6766">
            <w:pPr>
              <w:jc w:val="left"/>
            </w:pPr>
            <w:r w:rsidRPr="00DC6766">
              <w:t>Angular</w:t>
            </w:r>
          </w:p>
        </w:tc>
        <w:tc>
          <w:tcPr>
            <w:tcW w:w="0" w:type="auto"/>
            <w:hideMark/>
          </w:tcPr>
          <w:p w14:paraId="06EDC1B8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 xml:space="preserve">Framework </w:t>
            </w:r>
            <w:proofErr w:type="spellStart"/>
            <w:r w:rsidRPr="00DC6766">
              <w:t>frontend</w:t>
            </w:r>
            <w:proofErr w:type="spellEnd"/>
            <w:r w:rsidRPr="00DC6766">
              <w:t xml:space="preserve"> para aplicaciones web y móviles.</w:t>
            </w:r>
          </w:p>
        </w:tc>
      </w:tr>
      <w:tr w:rsidR="00DC6766" w:rsidRPr="00DC6766" w14:paraId="2CD54D41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C9D61" w14:textId="77777777" w:rsidR="00DC6766" w:rsidRPr="00DC6766" w:rsidRDefault="00DC6766" w:rsidP="00DC6766">
            <w:pPr>
              <w:jc w:val="left"/>
            </w:pPr>
            <w:r w:rsidRPr="00DC6766">
              <w:t>Capacitor</w:t>
            </w:r>
          </w:p>
        </w:tc>
        <w:tc>
          <w:tcPr>
            <w:tcW w:w="0" w:type="auto"/>
            <w:shd w:val="clear" w:color="auto" w:fill="4E91CD"/>
            <w:hideMark/>
          </w:tcPr>
          <w:p w14:paraId="20CE7E70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C6766">
              <w:rPr>
                <w:color w:val="FFFFFF" w:themeColor="background1"/>
              </w:rPr>
              <w:t>Runtime</w:t>
            </w:r>
            <w:proofErr w:type="spellEnd"/>
            <w:r w:rsidRPr="00DC6766">
              <w:rPr>
                <w:color w:val="FFFFFF" w:themeColor="background1"/>
              </w:rPr>
              <w:t xml:space="preserve"> que permite el acceso a </w:t>
            </w:r>
            <w:proofErr w:type="spellStart"/>
            <w:r w:rsidRPr="00DC6766">
              <w:rPr>
                <w:color w:val="FFFFFF" w:themeColor="background1"/>
              </w:rPr>
              <w:t>APIs</w:t>
            </w:r>
            <w:proofErr w:type="spellEnd"/>
            <w:r w:rsidRPr="00DC6766">
              <w:rPr>
                <w:color w:val="FFFFFF" w:themeColor="background1"/>
              </w:rPr>
              <w:t xml:space="preserve"> nativas desde código web.</w:t>
            </w:r>
          </w:p>
        </w:tc>
      </w:tr>
      <w:tr w:rsidR="00DC6766" w:rsidRPr="00DC6766" w14:paraId="3AC4B46E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183CB" w14:textId="77777777" w:rsidR="00DC6766" w:rsidRPr="00DC6766" w:rsidRDefault="00DC6766" w:rsidP="00DC6766">
            <w:pPr>
              <w:jc w:val="left"/>
            </w:pPr>
            <w:r w:rsidRPr="00DC6766">
              <w:t>Plugin nativo</w:t>
            </w:r>
          </w:p>
        </w:tc>
        <w:tc>
          <w:tcPr>
            <w:tcW w:w="0" w:type="auto"/>
            <w:hideMark/>
          </w:tcPr>
          <w:p w14:paraId="6B29B9AB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Módulo Android desarrollado en Java que expone funcionalidad del SO a la capa Angular.</w:t>
            </w:r>
          </w:p>
        </w:tc>
      </w:tr>
      <w:tr w:rsidR="00DC6766" w:rsidRPr="00DC6766" w14:paraId="5239B535" w14:textId="77777777" w:rsidTr="00DC67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ABB9A" w14:textId="77777777" w:rsidR="00DC6766" w:rsidRPr="00DC6766" w:rsidRDefault="00DC6766" w:rsidP="00DC6766">
            <w:pPr>
              <w:jc w:val="left"/>
            </w:pPr>
            <w:proofErr w:type="spellStart"/>
            <w:r w:rsidRPr="00DC6766">
              <w:t>CallState</w:t>
            </w:r>
            <w:proofErr w:type="spellEnd"/>
          </w:p>
        </w:tc>
        <w:tc>
          <w:tcPr>
            <w:tcW w:w="0" w:type="auto"/>
            <w:shd w:val="clear" w:color="auto" w:fill="4E91CD"/>
            <w:hideMark/>
          </w:tcPr>
          <w:p w14:paraId="790BBC0A" w14:textId="77777777" w:rsidR="00DC6766" w:rsidRPr="00DC6766" w:rsidRDefault="00DC6766" w:rsidP="00DC67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6766">
              <w:rPr>
                <w:color w:val="FFFFFF" w:themeColor="background1"/>
              </w:rPr>
              <w:t>Plugin nativo responsable de detectar estados de llamada.</w:t>
            </w:r>
          </w:p>
        </w:tc>
      </w:tr>
      <w:tr w:rsidR="00DC6766" w:rsidRPr="00DC6766" w14:paraId="2C2F3370" w14:textId="77777777" w:rsidTr="00DC67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9898D" w14:textId="77777777" w:rsidR="00DC6766" w:rsidRPr="00DC6766" w:rsidRDefault="00DC6766" w:rsidP="00DC6766">
            <w:pPr>
              <w:jc w:val="left"/>
            </w:pPr>
            <w:proofErr w:type="spellStart"/>
            <w:r w:rsidRPr="00DC6766">
              <w:t>Recorder</w:t>
            </w:r>
            <w:proofErr w:type="spellEnd"/>
          </w:p>
        </w:tc>
        <w:tc>
          <w:tcPr>
            <w:tcW w:w="0" w:type="auto"/>
            <w:hideMark/>
          </w:tcPr>
          <w:p w14:paraId="3C4E8ACA" w14:textId="77777777" w:rsidR="00DC6766" w:rsidRPr="00DC6766" w:rsidRDefault="00DC6766" w:rsidP="00DC67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6766">
              <w:t>Plugin nativo responsable de la grabación de audio y gestión de ficheros.</w:t>
            </w:r>
          </w:p>
        </w:tc>
      </w:tr>
    </w:tbl>
    <w:p w14:paraId="3595F546" w14:textId="77777777" w:rsidR="00674F15" w:rsidRDefault="00674F15" w:rsidP="00674F15">
      <w:bookmarkStart w:id="101" w:name="_Notas_técnicas"/>
      <w:bookmarkEnd w:id="101"/>
    </w:p>
    <w:p w14:paraId="591DB3E8" w14:textId="62765641" w:rsidR="00422400" w:rsidRPr="00422400" w:rsidRDefault="00422400" w:rsidP="00422400">
      <w:pPr>
        <w:pStyle w:val="Ttulo2"/>
      </w:pPr>
      <w:r w:rsidRPr="00422400">
        <w:lastRenderedPageBreak/>
        <w:t>Notas técnica</w:t>
      </w:r>
      <w:r w:rsidR="00674F15">
        <w:t>s</w:t>
      </w:r>
    </w:p>
    <w:p w14:paraId="050A8912" w14:textId="77777777" w:rsidR="00422400" w:rsidRDefault="00422400" w:rsidP="00422400"/>
    <w:p w14:paraId="638BA3EB" w14:textId="4829C229" w:rsidR="00422400" w:rsidRPr="00422400" w:rsidRDefault="00422400" w:rsidP="00422400">
      <w:pPr>
        <w:numPr>
          <w:ilvl w:val="0"/>
          <w:numId w:val="232"/>
        </w:numPr>
      </w:pPr>
      <w:r w:rsidRPr="00422400">
        <w:t xml:space="preserve">La aplicación se apoya en </w:t>
      </w:r>
      <w:proofErr w:type="spellStart"/>
      <w:r w:rsidRPr="00422400">
        <w:t>APIs</w:t>
      </w:r>
      <w:proofErr w:type="spellEnd"/>
      <w:r w:rsidRPr="00422400">
        <w:t xml:space="preserve"> públicas de Android disponibles a partir de la versión mínima soportada.</w:t>
      </w:r>
    </w:p>
    <w:p w14:paraId="7F1C6A00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>La grabación de llamadas está sujeta a limitaciones del sistema operativo y de los fabricantes.</w:t>
      </w:r>
    </w:p>
    <w:p w14:paraId="001B76F8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>La arquitectura separa claramente:</w:t>
      </w:r>
    </w:p>
    <w:p w14:paraId="38AFAA09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Interfaz (</w:t>
      </w:r>
      <w:proofErr w:type="spellStart"/>
      <w:r w:rsidRPr="00422400">
        <w:t>Ionic</w:t>
      </w:r>
      <w:proofErr w:type="spellEnd"/>
      <w:r w:rsidRPr="00422400">
        <w:t xml:space="preserve"> / Angular)</w:t>
      </w:r>
    </w:p>
    <w:p w14:paraId="461AFFF9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Lógica de aplicación</w:t>
      </w:r>
    </w:p>
    <w:p w14:paraId="14DAE07B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Integración nativa (</w:t>
      </w:r>
      <w:proofErr w:type="spellStart"/>
      <w:r w:rsidRPr="00422400">
        <w:t>plugins</w:t>
      </w:r>
      <w:proofErr w:type="spellEnd"/>
      <w:r w:rsidRPr="00422400">
        <w:t xml:space="preserve"> Capacitor en Java)</w:t>
      </w:r>
    </w:p>
    <w:p w14:paraId="2BE28D2D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>Cualquier ampliación futura (automatización, cifrado, nuevas plataformas) requerirá:</w:t>
      </w:r>
    </w:p>
    <w:p w14:paraId="2D4EBD8F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Revisión legal</w:t>
      </w:r>
    </w:p>
    <w:p w14:paraId="40CAD1FE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Validación técnica</w:t>
      </w:r>
    </w:p>
    <w:p w14:paraId="3FE6DC35" w14:textId="77777777" w:rsidR="00422400" w:rsidRPr="00422400" w:rsidRDefault="00422400" w:rsidP="00422400">
      <w:pPr>
        <w:numPr>
          <w:ilvl w:val="1"/>
          <w:numId w:val="209"/>
        </w:numPr>
        <w:tabs>
          <w:tab w:val="num" w:pos="1440"/>
        </w:tabs>
        <w:ind w:left="1077" w:hanging="357"/>
        <w:jc w:val="both"/>
      </w:pPr>
      <w:r w:rsidRPr="00422400">
        <w:t>Actualización formal del SRS</w:t>
      </w:r>
    </w:p>
    <w:p w14:paraId="169ABC6A" w14:textId="77777777" w:rsidR="00422400" w:rsidRPr="00422400" w:rsidRDefault="00422400" w:rsidP="00422400">
      <w:pPr>
        <w:numPr>
          <w:ilvl w:val="0"/>
          <w:numId w:val="232"/>
        </w:numPr>
      </w:pPr>
      <w:r w:rsidRPr="00422400">
        <w:t xml:space="preserve">Este documento describe </w:t>
      </w:r>
      <w:r w:rsidRPr="00422400">
        <w:rPr>
          <w:b/>
          <w:bCs/>
        </w:rPr>
        <w:t>exclusivamente</w:t>
      </w:r>
      <w:r w:rsidRPr="00422400">
        <w:t xml:space="preserve"> el estado objetivo de la versión </w:t>
      </w:r>
      <w:r w:rsidRPr="00422400">
        <w:rPr>
          <w:b/>
          <w:bCs/>
        </w:rPr>
        <w:t>0.1.0</w:t>
      </w:r>
      <w:r w:rsidRPr="00422400">
        <w:t>.</w:t>
      </w:r>
    </w:p>
    <w:p w14:paraId="6F86830F" w14:textId="77777777" w:rsidR="00CE1272" w:rsidRDefault="00CE1272" w:rsidP="00CE1272"/>
    <w:p w14:paraId="3C5C67B2" w14:textId="70D7E70F" w:rsidR="00FA1B7D" w:rsidRPr="0013274F" w:rsidRDefault="00FA1B7D" w:rsidP="002E14D7">
      <w:pPr>
        <w:pStyle w:val="Ttulo1"/>
      </w:pPr>
      <w:r w:rsidRPr="0013274F">
        <w:t>APROBACIÓN</w:t>
      </w:r>
      <w:r w:rsidRPr="00FE143C">
        <w:rPr>
          <w:rFonts w:cs="Calibri Light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002FC4B" w14:textId="77777777" w:rsidR="00FA1B7D" w:rsidRDefault="00FA1B7D" w:rsidP="0068346C">
      <w:pPr>
        <w:jc w:val="both"/>
      </w:pPr>
    </w:p>
    <w:p w14:paraId="4D95A0E9" w14:textId="77777777" w:rsidR="00FA1B7D" w:rsidRDefault="00FA1B7D" w:rsidP="0068346C">
      <w:pPr>
        <w:jc w:val="both"/>
      </w:pPr>
      <w:r w:rsidRPr="00076F56">
        <w:t>Aprobado por:</w:t>
      </w:r>
    </w:p>
    <w:p w14:paraId="004AF86B" w14:textId="77777777" w:rsidR="00FA1B7D" w:rsidRPr="00076F56" w:rsidRDefault="00FA1B7D" w:rsidP="0068346C">
      <w:pPr>
        <w:jc w:val="both"/>
      </w:pPr>
    </w:p>
    <w:p w14:paraId="5728D851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Pr="00352BFC">
        <w:rPr>
          <w:b/>
          <w:bCs/>
        </w:rPr>
        <w:t>D</w:t>
      </w:r>
      <w:r w:rsidRPr="00352BFC">
        <w:rPr>
          <w:b/>
          <w:bCs/>
          <w:i/>
          <w:iCs/>
        </w:rPr>
        <w:t>avid Cueli Chavarría</w:t>
      </w:r>
    </w:p>
    <w:p w14:paraId="54FF8526" w14:textId="77777777" w:rsidR="00FA1B7D" w:rsidRPr="00076F56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>
        <w:t>en</w:t>
      </w:r>
      <w:r w:rsidRPr="00076F56">
        <w:t xml:space="preserve"> </w:t>
      </w:r>
      <w:hyperlink r:id="rId16" w:history="1">
        <w:r w:rsidRPr="0013274F">
          <w:rPr>
            <w:rStyle w:val="Hipervnculo"/>
            <w:b/>
            <w:bCs/>
          </w:rPr>
          <w:t>dcueli.com</w:t>
        </w:r>
      </w:hyperlink>
    </w:p>
    <w:p w14:paraId="69A3F658" w14:textId="461B4B6F" w:rsidR="00FA1B7D" w:rsidRPr="00903501" w:rsidRDefault="00FA1B7D" w:rsidP="0068346C">
      <w:pPr>
        <w:numPr>
          <w:ilvl w:val="0"/>
          <w:numId w:val="79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422400">
        <w:rPr>
          <w:b/>
          <w:bCs/>
          <w:i/>
          <w:iCs/>
        </w:rPr>
        <w:t>09</w:t>
      </w:r>
      <w:r w:rsidRPr="00352BFC">
        <w:rPr>
          <w:b/>
          <w:bCs/>
          <w:i/>
          <w:iCs/>
        </w:rPr>
        <w:t>/</w:t>
      </w:r>
      <w:r w:rsidR="00422400">
        <w:rPr>
          <w:b/>
          <w:bCs/>
          <w:i/>
          <w:iCs/>
        </w:rPr>
        <w:t>feb</w:t>
      </w:r>
      <w:r w:rsidRPr="00352BFC">
        <w:rPr>
          <w:b/>
          <w:bCs/>
          <w:i/>
          <w:iCs/>
        </w:rPr>
        <w:t>/2026</w:t>
      </w:r>
    </w:p>
    <w:p w14:paraId="522E6B41" w14:textId="77777777" w:rsidR="00FA1B7D" w:rsidRDefault="00FA1B7D" w:rsidP="0068346C">
      <w:pPr>
        <w:jc w:val="both"/>
        <w:rPr>
          <w:i/>
          <w:iCs/>
        </w:rPr>
      </w:pPr>
    </w:p>
    <w:p w14:paraId="59D57BEC" w14:textId="77777777" w:rsidR="00FA1B7D" w:rsidRDefault="00FA1B7D" w:rsidP="002E14D7">
      <w:pPr>
        <w:pStyle w:val="Ttulo1"/>
      </w:pPr>
      <w:bookmarkStart w:id="102" w:name="_ESTADO_DEL_DOCUMENTO"/>
      <w:bookmarkEnd w:id="102"/>
      <w:r>
        <w:t xml:space="preserve">ESTADO DEL DOCUMENTO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6DFFE85F" w14:textId="77777777" w:rsidR="00FA1B7D" w:rsidRDefault="00FA1B7D" w:rsidP="0068346C">
      <w:pPr>
        <w:jc w:val="both"/>
      </w:pPr>
    </w:p>
    <w:p w14:paraId="0D8263F9" w14:textId="46ABA2B2" w:rsidR="00FA1B7D" w:rsidRPr="006A26E6" w:rsidRDefault="006A26E6" w:rsidP="0068346C">
      <w:pPr>
        <w:pStyle w:val="Prrafodelista"/>
        <w:numPr>
          <w:ilvl w:val="0"/>
          <w:numId w:val="54"/>
        </w:numPr>
        <w:jc w:val="both"/>
        <w:rPr>
          <w:rStyle w:val="Hipervnculo"/>
        </w:rPr>
      </w:pPr>
      <w:r>
        <w:fldChar w:fldCharType="begin"/>
      </w:r>
      <w:r>
        <w:instrText>HYPERLINK  \l "Version_1_0_0_de_documento"</w:instrText>
      </w:r>
      <w:r>
        <w:fldChar w:fldCharType="separate"/>
      </w:r>
      <w:r w:rsidR="00FA1B7D" w:rsidRPr="006A26E6">
        <w:rPr>
          <w:rStyle w:val="Hipervnculo"/>
        </w:rPr>
        <w:t>Versión: 1.0</w:t>
      </w:r>
      <w:r w:rsidRPr="006A26E6">
        <w:rPr>
          <w:rStyle w:val="Hipervnculo"/>
        </w:rPr>
        <w:t>.0</w:t>
      </w:r>
    </w:p>
    <w:p w14:paraId="5E420AD1" w14:textId="66457DFB" w:rsidR="00FA1B7D" w:rsidRPr="005F6272" w:rsidRDefault="006A26E6" w:rsidP="0068346C">
      <w:pPr>
        <w:pStyle w:val="Prrafodelista"/>
        <w:numPr>
          <w:ilvl w:val="0"/>
          <w:numId w:val="54"/>
        </w:numPr>
        <w:jc w:val="both"/>
      </w:pPr>
      <w:r>
        <w:fldChar w:fldCharType="end"/>
      </w:r>
      <w:r w:rsidR="00FA1B7D">
        <w:t xml:space="preserve">Estado: </w:t>
      </w:r>
      <w:r w:rsidR="0078291D">
        <w:rPr>
          <w:b/>
          <w:bCs/>
        </w:rPr>
        <w:t>DOCUMENTO FINALIZADO</w:t>
      </w:r>
    </w:p>
    <w:p w14:paraId="26A5D915" w14:textId="77777777" w:rsidR="00FA1B7D" w:rsidRDefault="00FA1B7D" w:rsidP="0068346C">
      <w:pPr>
        <w:jc w:val="both"/>
      </w:pPr>
    </w:p>
    <w:p w14:paraId="7D86EDC4" w14:textId="0582EB47" w:rsidR="00FA1B7D" w:rsidRPr="000C1ED6" w:rsidRDefault="00FA1B7D" w:rsidP="0068346C">
      <w:pPr>
        <w:jc w:val="both"/>
      </w:pPr>
    </w:p>
    <w:sectPr w:rsidR="00FA1B7D" w:rsidRPr="000C1ED6" w:rsidSect="00AD3DE9">
      <w:headerReference w:type="default" r:id="rId17"/>
      <w:footerReference w:type="default" r:id="rId18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AD5B1" w14:textId="77777777" w:rsidR="009B1441" w:rsidRDefault="009B1441">
      <w:r>
        <w:separator/>
      </w:r>
    </w:p>
    <w:p w14:paraId="7534E34E" w14:textId="77777777" w:rsidR="009B1441" w:rsidRDefault="009B1441"/>
  </w:endnote>
  <w:endnote w:type="continuationSeparator" w:id="0">
    <w:p w14:paraId="0A23443B" w14:textId="77777777" w:rsidR="009B1441" w:rsidRDefault="009B1441">
      <w:r>
        <w:continuationSeparator/>
      </w:r>
    </w:p>
    <w:p w14:paraId="05FD4788" w14:textId="77777777" w:rsidR="009B1441" w:rsidRDefault="009B14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31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2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3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2D8FA" w14:textId="77777777" w:rsidR="009B1441" w:rsidRDefault="009B1441">
      <w:r>
        <w:separator/>
      </w:r>
    </w:p>
    <w:p w14:paraId="41AAC211" w14:textId="77777777" w:rsidR="009B1441" w:rsidRDefault="009B1441"/>
  </w:footnote>
  <w:footnote w:type="continuationSeparator" w:id="0">
    <w:p w14:paraId="15F37831" w14:textId="77777777" w:rsidR="009B1441" w:rsidRDefault="009B1441">
      <w:r>
        <w:continuationSeparator/>
      </w:r>
    </w:p>
    <w:p w14:paraId="38569D0F" w14:textId="77777777" w:rsidR="009B1441" w:rsidRDefault="009B14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4E6D917F" w:rsidR="00331157" w:rsidRPr="00331157" w:rsidRDefault="00787BBA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r w:rsidRPr="00787BBA">
            <w:rPr>
              <w:color w:val="767171" w:themeColor="background2" w:themeShade="80"/>
              <w:sz w:val="20"/>
            </w:rPr>
            <w:t>Especificación de Requisitos de Software</w:t>
          </w:r>
          <w:r>
            <w:rPr>
              <w:color w:val="767171" w:themeColor="background2" w:themeShade="80"/>
              <w:sz w:val="20"/>
            </w:rPr>
            <w:t xml:space="preserve"> (SRS)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331157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60pt;height:663.05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0110"/>
    <w:multiLevelType w:val="hybridMultilevel"/>
    <w:tmpl w:val="81AAD992"/>
    <w:lvl w:ilvl="0" w:tplc="79680E84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  <w:szCs w:val="22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7C7D8D"/>
    <w:multiLevelType w:val="multilevel"/>
    <w:tmpl w:val="A63A712C"/>
    <w:lvl w:ilvl="0">
      <w:start w:val="1"/>
      <w:numFmt w:val="bullet"/>
      <w:lvlText w:val="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bCs w:val="0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80"/>
      <w:numFmt w:val="bullet"/>
      <w:lvlText w:val="•"/>
      <w:lvlJc w:val="left"/>
      <w:pPr>
        <w:ind w:left="2880" w:hanging="720"/>
      </w:pPr>
      <w:rPr>
        <w:rFonts w:ascii="Calibri" w:eastAsiaTheme="minorEastAsia" w:hAnsi="Calibri" w:cs="Calibri" w:hint="default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EC3E13"/>
    <w:multiLevelType w:val="hybridMultilevel"/>
    <w:tmpl w:val="860AC18C"/>
    <w:lvl w:ilvl="0" w:tplc="9CFE58A6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34520AA"/>
    <w:multiLevelType w:val="multilevel"/>
    <w:tmpl w:val="9C669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37D74"/>
    <w:multiLevelType w:val="hybridMultilevel"/>
    <w:tmpl w:val="23783E52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7" w15:restartNumberingAfterBreak="0">
    <w:nsid w:val="055943FD"/>
    <w:multiLevelType w:val="multilevel"/>
    <w:tmpl w:val="A746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96128"/>
    <w:multiLevelType w:val="multilevel"/>
    <w:tmpl w:val="B184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6173DB3"/>
    <w:multiLevelType w:val="multilevel"/>
    <w:tmpl w:val="9EEE7C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41126F"/>
    <w:multiLevelType w:val="hybridMultilevel"/>
    <w:tmpl w:val="20920A94"/>
    <w:lvl w:ilvl="0" w:tplc="1602B0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7480B15"/>
    <w:multiLevelType w:val="multilevel"/>
    <w:tmpl w:val="11F8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37AB5"/>
    <w:multiLevelType w:val="multilevel"/>
    <w:tmpl w:val="793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A16EC8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D22F09"/>
    <w:multiLevelType w:val="multilevel"/>
    <w:tmpl w:val="51D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DB0DE1"/>
    <w:multiLevelType w:val="multilevel"/>
    <w:tmpl w:val="11D2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E870D2"/>
    <w:multiLevelType w:val="multilevel"/>
    <w:tmpl w:val="16AE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C64F37"/>
    <w:multiLevelType w:val="hybridMultilevel"/>
    <w:tmpl w:val="C3D2F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715649"/>
    <w:multiLevelType w:val="multilevel"/>
    <w:tmpl w:val="6B96EB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A837844"/>
    <w:multiLevelType w:val="hybridMultilevel"/>
    <w:tmpl w:val="B3508B1C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AD40E08"/>
    <w:multiLevelType w:val="hybridMultilevel"/>
    <w:tmpl w:val="FD008CBA"/>
    <w:lvl w:ilvl="0" w:tplc="4420CE4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C3E6AED"/>
    <w:multiLevelType w:val="multilevel"/>
    <w:tmpl w:val="B1F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624D00"/>
    <w:multiLevelType w:val="hybridMultilevel"/>
    <w:tmpl w:val="45542388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0CA9558C"/>
    <w:multiLevelType w:val="hybridMultilevel"/>
    <w:tmpl w:val="86EA4546"/>
    <w:lvl w:ilvl="0" w:tplc="C7907D98">
      <w:start w:val="1"/>
      <w:numFmt w:val="decimal"/>
      <w:lvlText w:val="7.%1."/>
      <w:lvlJc w:val="left"/>
      <w:pPr>
        <w:ind w:left="108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0D3C6D7C"/>
    <w:multiLevelType w:val="hybridMultilevel"/>
    <w:tmpl w:val="0FD6E8CE"/>
    <w:lvl w:ilvl="0" w:tplc="ECB20F18">
      <w:start w:val="1"/>
      <w:numFmt w:val="decimal"/>
      <w:lvlText w:val="1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0D4839D0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0D76169D"/>
    <w:multiLevelType w:val="hybridMultilevel"/>
    <w:tmpl w:val="EACA09CE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D77329B"/>
    <w:multiLevelType w:val="multilevel"/>
    <w:tmpl w:val="8BC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E1B4E3E"/>
    <w:multiLevelType w:val="multilevel"/>
    <w:tmpl w:val="D9C0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81743B"/>
    <w:multiLevelType w:val="multilevel"/>
    <w:tmpl w:val="5EBA65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bCs w:val="0"/>
        <w:sz w:val="22"/>
        <w:szCs w:val="24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80"/>
      <w:numFmt w:val="bullet"/>
      <w:lvlText w:val="•"/>
      <w:lvlJc w:val="left"/>
      <w:pPr>
        <w:ind w:left="2880" w:hanging="720"/>
      </w:pPr>
      <w:rPr>
        <w:rFonts w:ascii="Calibri" w:eastAsiaTheme="minorEastAsia" w:hAnsi="Calibri" w:cs="Calibri" w:hint="default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FC943EF"/>
    <w:multiLevelType w:val="multilevel"/>
    <w:tmpl w:val="B2E6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5C50A5"/>
    <w:multiLevelType w:val="multilevel"/>
    <w:tmpl w:val="D52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337366"/>
    <w:multiLevelType w:val="multilevel"/>
    <w:tmpl w:val="CB4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1A21ACA"/>
    <w:multiLevelType w:val="multilevel"/>
    <w:tmpl w:val="3656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B050DB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50630D9"/>
    <w:multiLevelType w:val="hybridMultilevel"/>
    <w:tmpl w:val="FCFACBFC"/>
    <w:lvl w:ilvl="0" w:tplc="4420CE4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5760ED6"/>
    <w:multiLevelType w:val="hybridMultilevel"/>
    <w:tmpl w:val="97BE01DE"/>
    <w:lvl w:ilvl="0" w:tplc="9DEA93E2">
      <w:start w:val="1"/>
      <w:numFmt w:val="decimal"/>
      <w:lvlText w:val="10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5A62326"/>
    <w:multiLevelType w:val="hybridMultilevel"/>
    <w:tmpl w:val="E1D660DC"/>
    <w:lvl w:ilvl="0" w:tplc="771611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161D0DB6"/>
    <w:multiLevelType w:val="multilevel"/>
    <w:tmpl w:val="54E4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F84FA6"/>
    <w:multiLevelType w:val="multilevel"/>
    <w:tmpl w:val="24C6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9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DB4089"/>
    <w:multiLevelType w:val="multilevel"/>
    <w:tmpl w:val="31FC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9AB5816"/>
    <w:multiLevelType w:val="hybridMultilevel"/>
    <w:tmpl w:val="74AEB84E"/>
    <w:lvl w:ilvl="0" w:tplc="08F85A02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1A1C4EC2"/>
    <w:multiLevelType w:val="multilevel"/>
    <w:tmpl w:val="CFC0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34780E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AA560C9"/>
    <w:multiLevelType w:val="multilevel"/>
    <w:tmpl w:val="996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0969F4"/>
    <w:multiLevelType w:val="multilevel"/>
    <w:tmpl w:val="FD4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134D1D"/>
    <w:multiLevelType w:val="multilevel"/>
    <w:tmpl w:val="3AB45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385CF3"/>
    <w:multiLevelType w:val="multilevel"/>
    <w:tmpl w:val="1F2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815D66"/>
    <w:multiLevelType w:val="multilevel"/>
    <w:tmpl w:val="A128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E843E4"/>
    <w:multiLevelType w:val="hybridMultilevel"/>
    <w:tmpl w:val="3BC45ABE"/>
    <w:lvl w:ilvl="0" w:tplc="BBBEDA8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bCs w:val="0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1E8C21E8"/>
    <w:multiLevelType w:val="hybridMultilevel"/>
    <w:tmpl w:val="D23861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EA42C65"/>
    <w:multiLevelType w:val="hybridMultilevel"/>
    <w:tmpl w:val="85A4594E"/>
    <w:lvl w:ilvl="0" w:tplc="6F98732C">
      <w:start w:val="1"/>
      <w:numFmt w:val="decimal"/>
      <w:lvlText w:val="10.%1."/>
      <w:lvlJc w:val="left"/>
      <w:pPr>
        <w:ind w:left="167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77" w:hanging="360"/>
      </w:pPr>
    </w:lvl>
    <w:lvl w:ilvl="2" w:tplc="FFFFFFFF" w:tentative="1">
      <w:start w:val="1"/>
      <w:numFmt w:val="lowerRoman"/>
      <w:lvlText w:val="%3."/>
      <w:lvlJc w:val="right"/>
      <w:pPr>
        <w:ind w:left="2397" w:hanging="180"/>
      </w:pPr>
    </w:lvl>
    <w:lvl w:ilvl="3" w:tplc="FFFFFFFF" w:tentative="1">
      <w:start w:val="1"/>
      <w:numFmt w:val="decimal"/>
      <w:lvlText w:val="%4."/>
      <w:lvlJc w:val="left"/>
      <w:pPr>
        <w:ind w:left="3117" w:hanging="360"/>
      </w:pPr>
    </w:lvl>
    <w:lvl w:ilvl="4" w:tplc="FFFFFFFF" w:tentative="1">
      <w:start w:val="1"/>
      <w:numFmt w:val="lowerLetter"/>
      <w:lvlText w:val="%5."/>
      <w:lvlJc w:val="left"/>
      <w:pPr>
        <w:ind w:left="3837" w:hanging="360"/>
      </w:pPr>
    </w:lvl>
    <w:lvl w:ilvl="5" w:tplc="FFFFFFFF" w:tentative="1">
      <w:start w:val="1"/>
      <w:numFmt w:val="lowerRoman"/>
      <w:lvlText w:val="%6."/>
      <w:lvlJc w:val="right"/>
      <w:pPr>
        <w:ind w:left="4557" w:hanging="180"/>
      </w:pPr>
    </w:lvl>
    <w:lvl w:ilvl="6" w:tplc="FFFFFFFF" w:tentative="1">
      <w:start w:val="1"/>
      <w:numFmt w:val="decimal"/>
      <w:lvlText w:val="%7."/>
      <w:lvlJc w:val="left"/>
      <w:pPr>
        <w:ind w:left="5277" w:hanging="360"/>
      </w:pPr>
    </w:lvl>
    <w:lvl w:ilvl="7" w:tplc="FFFFFFFF" w:tentative="1">
      <w:start w:val="1"/>
      <w:numFmt w:val="lowerLetter"/>
      <w:lvlText w:val="%8."/>
      <w:lvlJc w:val="left"/>
      <w:pPr>
        <w:ind w:left="5997" w:hanging="360"/>
      </w:pPr>
    </w:lvl>
    <w:lvl w:ilvl="8" w:tplc="FFFFFFFF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64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5" w15:restartNumberingAfterBreak="0">
    <w:nsid w:val="1F205730"/>
    <w:multiLevelType w:val="hybridMultilevel"/>
    <w:tmpl w:val="BBE85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F733F20"/>
    <w:multiLevelType w:val="multilevel"/>
    <w:tmpl w:val="17E8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8737AA"/>
    <w:multiLevelType w:val="hybridMultilevel"/>
    <w:tmpl w:val="6BE22D58"/>
    <w:lvl w:ilvl="0" w:tplc="9C82A48C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05D525F"/>
    <w:multiLevelType w:val="hybridMultilevel"/>
    <w:tmpl w:val="7B469FFC"/>
    <w:lvl w:ilvl="0" w:tplc="C30E7EEE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21DC32BD"/>
    <w:multiLevelType w:val="hybridMultilevel"/>
    <w:tmpl w:val="A7F83D8E"/>
    <w:lvl w:ilvl="0" w:tplc="EF1825A2">
      <w:start w:val="1"/>
      <w:numFmt w:val="decimal"/>
      <w:lvlText w:val="11.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22571702"/>
    <w:multiLevelType w:val="hybridMultilevel"/>
    <w:tmpl w:val="937A312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65013A4"/>
    <w:multiLevelType w:val="multilevel"/>
    <w:tmpl w:val="120A5F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68E5EAD"/>
    <w:multiLevelType w:val="multilevel"/>
    <w:tmpl w:val="4072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6AA0141"/>
    <w:multiLevelType w:val="hybridMultilevel"/>
    <w:tmpl w:val="9446B3B0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27D07D93"/>
    <w:multiLevelType w:val="multilevel"/>
    <w:tmpl w:val="9E98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201819"/>
    <w:multiLevelType w:val="multilevel"/>
    <w:tmpl w:val="4254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B90A56"/>
    <w:multiLevelType w:val="multilevel"/>
    <w:tmpl w:val="1FE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3" w15:restartNumberingAfterBreak="0">
    <w:nsid w:val="2A857D12"/>
    <w:multiLevelType w:val="hybridMultilevel"/>
    <w:tmpl w:val="ED3CA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3E30CA"/>
    <w:multiLevelType w:val="hybridMultilevel"/>
    <w:tmpl w:val="B888BB9C"/>
    <w:lvl w:ilvl="0" w:tplc="9DEA93E2">
      <w:start w:val="1"/>
      <w:numFmt w:val="decimal"/>
      <w:lvlText w:val="10.%1."/>
      <w:lvlJc w:val="left"/>
      <w:pPr>
        <w:ind w:left="59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597" w:hanging="360"/>
      </w:pPr>
    </w:lvl>
    <w:lvl w:ilvl="2" w:tplc="0C0A001B" w:tentative="1">
      <w:start w:val="1"/>
      <w:numFmt w:val="lowerRoman"/>
      <w:lvlText w:val="%3."/>
      <w:lvlJc w:val="right"/>
      <w:pPr>
        <w:ind w:left="1317" w:hanging="180"/>
      </w:pPr>
    </w:lvl>
    <w:lvl w:ilvl="3" w:tplc="0C0A000F" w:tentative="1">
      <w:start w:val="1"/>
      <w:numFmt w:val="decimal"/>
      <w:lvlText w:val="%4."/>
      <w:lvlJc w:val="left"/>
      <w:pPr>
        <w:ind w:left="2037" w:hanging="360"/>
      </w:pPr>
    </w:lvl>
    <w:lvl w:ilvl="4" w:tplc="0C0A0019" w:tentative="1">
      <w:start w:val="1"/>
      <w:numFmt w:val="lowerLetter"/>
      <w:lvlText w:val="%5."/>
      <w:lvlJc w:val="left"/>
      <w:pPr>
        <w:ind w:left="2757" w:hanging="360"/>
      </w:pPr>
    </w:lvl>
    <w:lvl w:ilvl="5" w:tplc="0C0A001B" w:tentative="1">
      <w:start w:val="1"/>
      <w:numFmt w:val="lowerRoman"/>
      <w:lvlText w:val="%6."/>
      <w:lvlJc w:val="right"/>
      <w:pPr>
        <w:ind w:left="3477" w:hanging="180"/>
      </w:pPr>
    </w:lvl>
    <w:lvl w:ilvl="6" w:tplc="0C0A000F" w:tentative="1">
      <w:start w:val="1"/>
      <w:numFmt w:val="decimal"/>
      <w:lvlText w:val="%7."/>
      <w:lvlJc w:val="left"/>
      <w:pPr>
        <w:ind w:left="4197" w:hanging="360"/>
      </w:pPr>
    </w:lvl>
    <w:lvl w:ilvl="7" w:tplc="0C0A0019" w:tentative="1">
      <w:start w:val="1"/>
      <w:numFmt w:val="lowerLetter"/>
      <w:lvlText w:val="%8."/>
      <w:lvlJc w:val="left"/>
      <w:pPr>
        <w:ind w:left="4917" w:hanging="360"/>
      </w:pPr>
    </w:lvl>
    <w:lvl w:ilvl="8" w:tplc="0C0A001B" w:tentative="1">
      <w:start w:val="1"/>
      <w:numFmt w:val="lowerRoman"/>
      <w:lvlText w:val="%9."/>
      <w:lvlJc w:val="right"/>
      <w:pPr>
        <w:ind w:left="5637" w:hanging="180"/>
      </w:pPr>
    </w:lvl>
  </w:abstractNum>
  <w:abstractNum w:abstractNumId="87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DBF2A0D"/>
    <w:multiLevelType w:val="multilevel"/>
    <w:tmpl w:val="7C6218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numFmt w:val="decimal"/>
      <w:lvlText w:val="%2."/>
      <w:lvlJc w:val="left"/>
      <w:pPr>
        <w:ind w:left="-36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E0B0852"/>
    <w:multiLevelType w:val="multilevel"/>
    <w:tmpl w:val="BB66CE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92" w15:restartNumberingAfterBreak="0">
    <w:nsid w:val="3112372A"/>
    <w:multiLevelType w:val="multilevel"/>
    <w:tmpl w:val="E27A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16A7594"/>
    <w:multiLevelType w:val="hybridMultilevel"/>
    <w:tmpl w:val="84345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2064AC4"/>
    <w:multiLevelType w:val="multilevel"/>
    <w:tmpl w:val="2FCCFF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BD4404"/>
    <w:multiLevelType w:val="multilevel"/>
    <w:tmpl w:val="0CD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DA0087"/>
    <w:multiLevelType w:val="hybridMultilevel"/>
    <w:tmpl w:val="B3FEB974"/>
    <w:lvl w:ilvl="0" w:tplc="4420CE4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4310A73"/>
    <w:multiLevelType w:val="hybridMultilevel"/>
    <w:tmpl w:val="8F28757E"/>
    <w:lvl w:ilvl="0" w:tplc="9466A4D2">
      <w:start w:val="1"/>
      <w:numFmt w:val="decimal"/>
      <w:lvlText w:val="8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47D6699"/>
    <w:multiLevelType w:val="multilevel"/>
    <w:tmpl w:val="850E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5565C45"/>
    <w:multiLevelType w:val="hybridMultilevel"/>
    <w:tmpl w:val="D438FEE6"/>
    <w:lvl w:ilvl="0" w:tplc="FAF40F14">
      <w:start w:val="1"/>
      <w:numFmt w:val="decimal"/>
      <w:lvlText w:val="11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65775D4"/>
    <w:multiLevelType w:val="multilevel"/>
    <w:tmpl w:val="028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9365C4"/>
    <w:multiLevelType w:val="hybridMultilevel"/>
    <w:tmpl w:val="FE909082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74343AA"/>
    <w:multiLevelType w:val="hybridMultilevel"/>
    <w:tmpl w:val="6E7622B4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AE94DD7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7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8F54172"/>
    <w:multiLevelType w:val="multilevel"/>
    <w:tmpl w:val="F54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4A0956"/>
    <w:multiLevelType w:val="multilevel"/>
    <w:tmpl w:val="4C2ED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AEA62C7"/>
    <w:multiLevelType w:val="multilevel"/>
    <w:tmpl w:val="590C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3BCA7E7F"/>
    <w:multiLevelType w:val="multilevel"/>
    <w:tmpl w:val="417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5C5708"/>
    <w:multiLevelType w:val="hybridMultilevel"/>
    <w:tmpl w:val="8CC8782E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D7E47F3"/>
    <w:multiLevelType w:val="hybridMultilevel"/>
    <w:tmpl w:val="17D4A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DEF3DAF"/>
    <w:multiLevelType w:val="multilevel"/>
    <w:tmpl w:val="273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F0F674A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1" w15:restartNumberingAfterBreak="0">
    <w:nsid w:val="40857FF0"/>
    <w:multiLevelType w:val="multilevel"/>
    <w:tmpl w:val="1166B328"/>
    <w:lvl w:ilvl="0">
      <w:start w:val="1"/>
      <w:numFmt w:val="bullet"/>
      <w:lvlText w:val=""/>
      <w:lvlJc w:val="left"/>
      <w:pPr>
        <w:tabs>
          <w:tab w:val="num" w:pos="184"/>
        </w:tabs>
        <w:ind w:left="720" w:hanging="360"/>
      </w:pPr>
      <w:rPr>
        <w:rFonts w:ascii="Symbol" w:hAnsi="Symbol" w:hint="default"/>
        <w:sz w:val="16"/>
        <w:szCs w:val="18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4" w15:restartNumberingAfterBreak="0">
    <w:nsid w:val="41384821"/>
    <w:multiLevelType w:val="multilevel"/>
    <w:tmpl w:val="77FA2F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41AB0A67"/>
    <w:multiLevelType w:val="hybridMultilevel"/>
    <w:tmpl w:val="5FEAE76A"/>
    <w:lvl w:ilvl="0" w:tplc="1A94FB3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43DB583C"/>
    <w:multiLevelType w:val="hybridMultilevel"/>
    <w:tmpl w:val="893438F8"/>
    <w:lvl w:ilvl="0" w:tplc="67F6DD9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720" w:hanging="360"/>
      </w:pPr>
    </w:lvl>
    <w:lvl w:ilvl="2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C0A000F">
      <w:start w:val="1"/>
      <w:numFmt w:val="decimal"/>
      <w:lvlText w:val="%4."/>
      <w:lvlJc w:val="left"/>
      <w:pPr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0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31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6A55B0"/>
    <w:multiLevelType w:val="multilevel"/>
    <w:tmpl w:val="5F8E52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44D31436"/>
    <w:multiLevelType w:val="multilevel"/>
    <w:tmpl w:val="407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162C25"/>
    <w:multiLevelType w:val="multilevel"/>
    <w:tmpl w:val="7178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824837"/>
    <w:multiLevelType w:val="multilevel"/>
    <w:tmpl w:val="33D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2D6FB9"/>
    <w:multiLevelType w:val="multilevel"/>
    <w:tmpl w:val="0F5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475C65BD"/>
    <w:multiLevelType w:val="multilevel"/>
    <w:tmpl w:val="3CFC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3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487B6201"/>
    <w:multiLevelType w:val="multilevel"/>
    <w:tmpl w:val="084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4A2C4F86"/>
    <w:multiLevelType w:val="hybridMultilevel"/>
    <w:tmpl w:val="4F5A9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C23F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C1928CE"/>
    <w:multiLevelType w:val="multilevel"/>
    <w:tmpl w:val="109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4C830020"/>
    <w:multiLevelType w:val="multilevel"/>
    <w:tmpl w:val="A9D853BA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CE22EB4"/>
    <w:multiLevelType w:val="multilevel"/>
    <w:tmpl w:val="F17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AF7E07"/>
    <w:multiLevelType w:val="hybridMultilevel"/>
    <w:tmpl w:val="BB5AEC9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E1B15CC"/>
    <w:multiLevelType w:val="multilevel"/>
    <w:tmpl w:val="E9F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E584335"/>
    <w:multiLevelType w:val="multilevel"/>
    <w:tmpl w:val="15A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58" w15:restartNumberingAfterBreak="0">
    <w:nsid w:val="4E9B5D57"/>
    <w:multiLevelType w:val="multilevel"/>
    <w:tmpl w:val="520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F681372"/>
    <w:multiLevelType w:val="multilevel"/>
    <w:tmpl w:val="D16A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F8A285C"/>
    <w:multiLevelType w:val="multilevel"/>
    <w:tmpl w:val="157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03B3E0A"/>
    <w:multiLevelType w:val="multilevel"/>
    <w:tmpl w:val="0DEC76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0B8625D"/>
    <w:multiLevelType w:val="multilevel"/>
    <w:tmpl w:val="9F9489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0EC2A14"/>
    <w:multiLevelType w:val="multilevel"/>
    <w:tmpl w:val="8AF6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1560AED"/>
    <w:multiLevelType w:val="hybridMultilevel"/>
    <w:tmpl w:val="3438D18A"/>
    <w:lvl w:ilvl="0" w:tplc="4420CE48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5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29324EF"/>
    <w:multiLevelType w:val="multilevel"/>
    <w:tmpl w:val="00E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2C17EC7"/>
    <w:multiLevelType w:val="multilevel"/>
    <w:tmpl w:val="130E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FA0EEE"/>
    <w:multiLevelType w:val="multilevel"/>
    <w:tmpl w:val="EF5A0D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53801C95"/>
    <w:multiLevelType w:val="multilevel"/>
    <w:tmpl w:val="51C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A11238"/>
    <w:multiLevelType w:val="multilevel"/>
    <w:tmpl w:val="2234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352270"/>
    <w:multiLevelType w:val="multilevel"/>
    <w:tmpl w:val="BF40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EC2D64"/>
    <w:multiLevelType w:val="multilevel"/>
    <w:tmpl w:val="092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59A00B3C"/>
    <w:multiLevelType w:val="multilevel"/>
    <w:tmpl w:val="E31EA7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9D20400"/>
    <w:multiLevelType w:val="hybridMultilevel"/>
    <w:tmpl w:val="68201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5AC32DEC"/>
    <w:multiLevelType w:val="hybridMultilevel"/>
    <w:tmpl w:val="C1BA9B2C"/>
    <w:lvl w:ilvl="0" w:tplc="4420CE4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5B453D6D"/>
    <w:multiLevelType w:val="multilevel"/>
    <w:tmpl w:val="8CF6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BBE41DE"/>
    <w:multiLevelType w:val="multilevel"/>
    <w:tmpl w:val="E85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BED4B98"/>
    <w:multiLevelType w:val="multilevel"/>
    <w:tmpl w:val="994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D636A54"/>
    <w:multiLevelType w:val="multilevel"/>
    <w:tmpl w:val="8F9A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5E3431C9"/>
    <w:multiLevelType w:val="multilevel"/>
    <w:tmpl w:val="D8D0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E727430"/>
    <w:multiLevelType w:val="hybridMultilevel"/>
    <w:tmpl w:val="602286FA"/>
    <w:lvl w:ilvl="0" w:tplc="BBCE602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5E830283"/>
    <w:multiLevelType w:val="multilevel"/>
    <w:tmpl w:val="289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E8F5ADC"/>
    <w:multiLevelType w:val="hybridMultilevel"/>
    <w:tmpl w:val="BC967E6E"/>
    <w:lvl w:ilvl="0" w:tplc="D8724A08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0" w15:restartNumberingAfterBreak="0">
    <w:nsid w:val="5EAC2E08"/>
    <w:multiLevelType w:val="multilevel"/>
    <w:tmpl w:val="BB067E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EC91C88"/>
    <w:multiLevelType w:val="multilevel"/>
    <w:tmpl w:val="95566E72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5F2E3DEC"/>
    <w:multiLevelType w:val="multilevel"/>
    <w:tmpl w:val="A52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144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640B36A4"/>
    <w:multiLevelType w:val="multilevel"/>
    <w:tmpl w:val="BE88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4A60CC2"/>
    <w:multiLevelType w:val="multilevel"/>
    <w:tmpl w:val="DF7C5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242D5B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669B06B4"/>
    <w:multiLevelType w:val="multilevel"/>
    <w:tmpl w:val="ECB6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693C61B8"/>
    <w:multiLevelType w:val="multilevel"/>
    <w:tmpl w:val="FBE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97A4963"/>
    <w:multiLevelType w:val="multilevel"/>
    <w:tmpl w:val="3A1C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6A143D3A"/>
    <w:multiLevelType w:val="multilevel"/>
    <w:tmpl w:val="6900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ABB5C82"/>
    <w:multiLevelType w:val="multilevel"/>
    <w:tmpl w:val="AEC8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AE405EB"/>
    <w:multiLevelType w:val="multilevel"/>
    <w:tmpl w:val="91B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B223462"/>
    <w:multiLevelType w:val="hybridMultilevel"/>
    <w:tmpl w:val="80C43C3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6B2A69F6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6BC538F5"/>
    <w:multiLevelType w:val="hybridMultilevel"/>
    <w:tmpl w:val="31504490"/>
    <w:lvl w:ilvl="0" w:tplc="FBBC21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B7E8E6F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6BEE4E73"/>
    <w:multiLevelType w:val="hybridMultilevel"/>
    <w:tmpl w:val="0D887672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6C7C24D5"/>
    <w:multiLevelType w:val="multilevel"/>
    <w:tmpl w:val="6EA064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6CF66924"/>
    <w:multiLevelType w:val="hybridMultilevel"/>
    <w:tmpl w:val="89ECC8C4"/>
    <w:lvl w:ilvl="0" w:tplc="ADE24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6D2A41C3"/>
    <w:multiLevelType w:val="multilevel"/>
    <w:tmpl w:val="31F626BE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18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80"/>
      <w:numFmt w:val="bullet"/>
      <w:lvlText w:val="•"/>
      <w:lvlJc w:val="left"/>
      <w:pPr>
        <w:ind w:left="3240" w:hanging="720"/>
      </w:pPr>
      <w:rPr>
        <w:rFonts w:ascii="Calibri" w:eastAsiaTheme="minorEastAsia" w:hAnsi="Calibri" w:cs="Calibri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6E54590F"/>
    <w:multiLevelType w:val="multilevel"/>
    <w:tmpl w:val="A830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E946114"/>
    <w:multiLevelType w:val="hybridMultilevel"/>
    <w:tmpl w:val="2C16A202"/>
    <w:lvl w:ilvl="0" w:tplc="4420CE48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8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19" w15:restartNumberingAfterBreak="0">
    <w:nsid w:val="721E47AC"/>
    <w:multiLevelType w:val="multilevel"/>
    <w:tmpl w:val="98C2E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73945379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73A02052"/>
    <w:multiLevelType w:val="multilevel"/>
    <w:tmpl w:val="2D0A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25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76195D98"/>
    <w:multiLevelType w:val="hybridMultilevel"/>
    <w:tmpl w:val="3FFAED66"/>
    <w:lvl w:ilvl="0" w:tplc="E6C2318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b/>
        <w:bCs/>
        <w:sz w:val="22"/>
        <w:szCs w:val="22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7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784B29C5"/>
    <w:multiLevelType w:val="hybridMultilevel"/>
    <w:tmpl w:val="038213A6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9" w15:restartNumberingAfterBreak="0">
    <w:nsid w:val="790174D4"/>
    <w:multiLevelType w:val="multilevel"/>
    <w:tmpl w:val="9466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798D575A"/>
    <w:multiLevelType w:val="multilevel"/>
    <w:tmpl w:val="CFC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AB128A3"/>
    <w:multiLevelType w:val="multilevel"/>
    <w:tmpl w:val="65A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C8D718E"/>
    <w:multiLevelType w:val="multilevel"/>
    <w:tmpl w:val="690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D9A5242"/>
    <w:multiLevelType w:val="hybridMultilevel"/>
    <w:tmpl w:val="2850D7B2"/>
    <w:lvl w:ilvl="0" w:tplc="FFFFFFFF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7E0433CE"/>
    <w:multiLevelType w:val="multilevel"/>
    <w:tmpl w:val="2D3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E1C514B"/>
    <w:multiLevelType w:val="multilevel"/>
    <w:tmpl w:val="1FC2A3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ECD5A71"/>
    <w:multiLevelType w:val="hybridMultilevel"/>
    <w:tmpl w:val="B0FAD930"/>
    <w:lvl w:ilvl="0" w:tplc="4420CE4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b w:val="0"/>
        <w:bCs w:val="0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7F5D5D1E"/>
    <w:multiLevelType w:val="hybridMultilevel"/>
    <w:tmpl w:val="D0D058D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0" w15:restartNumberingAfterBreak="0">
    <w:nsid w:val="7FD56655"/>
    <w:multiLevelType w:val="multilevel"/>
    <w:tmpl w:val="244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157"/>
  </w:num>
  <w:num w:numId="2" w16cid:durableId="902325847">
    <w:abstractNumId w:val="91"/>
  </w:num>
  <w:num w:numId="3" w16cid:durableId="988821880">
    <w:abstractNumId w:val="48"/>
  </w:num>
  <w:num w:numId="4" w16cid:durableId="1096286354">
    <w:abstractNumId w:val="218"/>
  </w:num>
  <w:num w:numId="5" w16cid:durableId="1564828212">
    <w:abstractNumId w:val="224"/>
  </w:num>
  <w:num w:numId="6" w16cid:durableId="408036902">
    <w:abstractNumId w:val="130"/>
  </w:num>
  <w:num w:numId="7" w16cid:durableId="552619947">
    <w:abstractNumId w:val="6"/>
  </w:num>
  <w:num w:numId="8" w16cid:durableId="1162701328">
    <w:abstractNumId w:val="200"/>
  </w:num>
  <w:num w:numId="9" w16cid:durableId="814100682">
    <w:abstractNumId w:val="122"/>
  </w:num>
  <w:num w:numId="10" w16cid:durableId="180318813">
    <w:abstractNumId w:val="71"/>
  </w:num>
  <w:num w:numId="11" w16cid:durableId="1079794263">
    <w:abstractNumId w:val="0"/>
  </w:num>
  <w:num w:numId="12" w16cid:durableId="730806067">
    <w:abstractNumId w:val="52"/>
  </w:num>
  <w:num w:numId="13" w16cid:durableId="1002659298">
    <w:abstractNumId w:val="96"/>
  </w:num>
  <w:num w:numId="14" w16cid:durableId="2095736121">
    <w:abstractNumId w:val="19"/>
  </w:num>
  <w:num w:numId="15" w16cid:durableId="1001929712">
    <w:abstractNumId w:val="166"/>
  </w:num>
  <w:num w:numId="16" w16cid:durableId="219025717">
    <w:abstractNumId w:val="131"/>
  </w:num>
  <w:num w:numId="17" w16cid:durableId="492066569">
    <w:abstractNumId w:val="85"/>
  </w:num>
  <w:num w:numId="18" w16cid:durableId="638078303">
    <w:abstractNumId w:val="45"/>
  </w:num>
  <w:num w:numId="19" w16cid:durableId="43650790">
    <w:abstractNumId w:val="47"/>
  </w:num>
  <w:num w:numId="20" w16cid:durableId="549732192">
    <w:abstractNumId w:val="64"/>
  </w:num>
  <w:num w:numId="21" w16cid:durableId="1468738966">
    <w:abstractNumId w:val="118"/>
  </w:num>
  <w:num w:numId="22" w16cid:durableId="2062630928">
    <w:abstractNumId w:val="143"/>
  </w:num>
  <w:num w:numId="23" w16cid:durableId="1364210148">
    <w:abstractNumId w:val="151"/>
  </w:num>
  <w:num w:numId="24" w16cid:durableId="1382941373">
    <w:abstractNumId w:val="105"/>
  </w:num>
  <w:num w:numId="25" w16cid:durableId="1110663902">
    <w:abstractNumId w:val="82"/>
  </w:num>
  <w:num w:numId="26" w16cid:durableId="312684505">
    <w:abstractNumId w:val="133"/>
  </w:num>
  <w:num w:numId="27" w16cid:durableId="623192434">
    <w:abstractNumId w:val="90"/>
  </w:num>
  <w:num w:numId="28" w16cid:durableId="716857032">
    <w:abstractNumId w:val="221"/>
  </w:num>
  <w:num w:numId="29" w16cid:durableId="1258443407">
    <w:abstractNumId w:val="134"/>
  </w:num>
  <w:num w:numId="30" w16cid:durableId="880946462">
    <w:abstractNumId w:val="31"/>
  </w:num>
  <w:num w:numId="31" w16cid:durableId="925918693">
    <w:abstractNumId w:val="184"/>
  </w:num>
  <w:num w:numId="32" w16cid:durableId="2097970418">
    <w:abstractNumId w:val="93"/>
  </w:num>
  <w:num w:numId="33" w16cid:durableId="741099369">
    <w:abstractNumId w:val="146"/>
  </w:num>
  <w:num w:numId="34" w16cid:durableId="1128352080">
    <w:abstractNumId w:val="113"/>
  </w:num>
  <w:num w:numId="35" w16cid:durableId="1528062044">
    <w:abstractNumId w:val="225"/>
  </w:num>
  <w:num w:numId="36" w16cid:durableId="2066830880">
    <w:abstractNumId w:val="128"/>
  </w:num>
  <w:num w:numId="37" w16cid:durableId="1429545440">
    <w:abstractNumId w:val="204"/>
  </w:num>
  <w:num w:numId="38" w16cid:durableId="1947735070">
    <w:abstractNumId w:val="10"/>
  </w:num>
  <w:num w:numId="39" w16cid:durableId="1521819505">
    <w:abstractNumId w:val="194"/>
  </w:num>
  <w:num w:numId="40" w16cid:durableId="166024332">
    <w:abstractNumId w:val="149"/>
  </w:num>
  <w:num w:numId="41" w16cid:durableId="2101676064">
    <w:abstractNumId w:val="139"/>
  </w:num>
  <w:num w:numId="42" w16cid:durableId="1359696986">
    <w:abstractNumId w:val="170"/>
  </w:num>
  <w:num w:numId="43" w16cid:durableId="1531143192">
    <w:abstractNumId w:val="141"/>
  </w:num>
  <w:num w:numId="44" w16cid:durableId="1686201787">
    <w:abstractNumId w:val="49"/>
  </w:num>
  <w:num w:numId="45" w16cid:durableId="1416904238">
    <w:abstractNumId w:val="101"/>
  </w:num>
  <w:num w:numId="46" w16cid:durableId="2026319050">
    <w:abstractNumId w:val="40"/>
  </w:num>
  <w:num w:numId="47" w16cid:durableId="514225857">
    <w:abstractNumId w:val="76"/>
  </w:num>
  <w:num w:numId="48" w16cid:durableId="545068969">
    <w:abstractNumId w:val="198"/>
  </w:num>
  <w:num w:numId="49" w16cid:durableId="1824933259">
    <w:abstractNumId w:val="77"/>
  </w:num>
  <w:num w:numId="50" w16cid:durableId="1069352379">
    <w:abstractNumId w:val="148"/>
  </w:num>
  <w:num w:numId="51" w16cid:durableId="461309903">
    <w:abstractNumId w:val="110"/>
  </w:num>
  <w:num w:numId="52" w16cid:durableId="445545886">
    <w:abstractNumId w:val="193"/>
  </w:num>
  <w:num w:numId="53" w16cid:durableId="967781129">
    <w:abstractNumId w:val="73"/>
  </w:num>
  <w:num w:numId="54" w16cid:durableId="1982688472">
    <w:abstractNumId w:val="176"/>
  </w:num>
  <w:num w:numId="55" w16cid:durableId="1291209225">
    <w:abstractNumId w:val="37"/>
  </w:num>
  <w:num w:numId="56" w16cid:durableId="389694142">
    <w:abstractNumId w:val="112"/>
  </w:num>
  <w:num w:numId="57" w16cid:durableId="490948039">
    <w:abstractNumId w:val="106"/>
  </w:num>
  <w:num w:numId="58" w16cid:durableId="809830526">
    <w:abstractNumId w:val="120"/>
  </w:num>
  <w:num w:numId="59" w16cid:durableId="185488541">
    <w:abstractNumId w:val="145"/>
  </w:num>
  <w:num w:numId="60" w16cid:durableId="442458979">
    <w:abstractNumId w:val="72"/>
  </w:num>
  <w:num w:numId="61" w16cid:durableId="1954898027">
    <w:abstractNumId w:val="107"/>
  </w:num>
  <w:num w:numId="62" w16cid:durableId="1716350385">
    <w:abstractNumId w:val="50"/>
  </w:num>
  <w:num w:numId="63" w16cid:durableId="1954944771">
    <w:abstractNumId w:val="220"/>
  </w:num>
  <w:num w:numId="64" w16cid:durableId="766269299">
    <w:abstractNumId w:val="203"/>
  </w:num>
  <w:num w:numId="65" w16cid:durableId="1663241880">
    <w:abstractNumId w:val="84"/>
  </w:num>
  <w:num w:numId="66" w16cid:durableId="1369791328">
    <w:abstractNumId w:val="87"/>
  </w:num>
  <w:num w:numId="67" w16cid:durableId="1550267102">
    <w:abstractNumId w:val="227"/>
  </w:num>
  <w:num w:numId="68" w16cid:durableId="274137233">
    <w:abstractNumId w:val="185"/>
  </w:num>
  <w:num w:numId="69" w16cid:durableId="1456560849">
    <w:abstractNumId w:val="123"/>
  </w:num>
  <w:num w:numId="70" w16cid:durableId="325983809">
    <w:abstractNumId w:val="142"/>
  </w:num>
  <w:num w:numId="71" w16cid:durableId="106506998">
    <w:abstractNumId w:val="214"/>
  </w:num>
  <w:num w:numId="72" w16cid:durableId="281228336">
    <w:abstractNumId w:val="125"/>
  </w:num>
  <w:num w:numId="73" w16cid:durableId="500581696">
    <w:abstractNumId w:val="127"/>
  </w:num>
  <w:num w:numId="74" w16cid:durableId="247151471">
    <w:abstractNumId w:val="230"/>
  </w:num>
  <w:num w:numId="75" w16cid:durableId="442306129">
    <w:abstractNumId w:val="165"/>
  </w:num>
  <w:num w:numId="76" w16cid:durableId="98259902">
    <w:abstractNumId w:val="232"/>
  </w:num>
  <w:num w:numId="77" w16cid:durableId="1656950022">
    <w:abstractNumId w:val="196"/>
  </w:num>
  <w:num w:numId="78" w16cid:durableId="21976109">
    <w:abstractNumId w:val="171"/>
  </w:num>
  <w:num w:numId="79" w16cid:durableId="1893611530">
    <w:abstractNumId w:val="21"/>
  </w:num>
  <w:num w:numId="80" w16cid:durableId="370810510">
    <w:abstractNumId w:val="178"/>
  </w:num>
  <w:num w:numId="81" w16cid:durableId="551188305">
    <w:abstractNumId w:val="94"/>
  </w:num>
  <w:num w:numId="82" w16cid:durableId="673995121">
    <w:abstractNumId w:val="18"/>
  </w:num>
  <w:num w:numId="83" w16cid:durableId="2103600809">
    <w:abstractNumId w:val="116"/>
  </w:num>
  <w:num w:numId="84" w16cid:durableId="1714842425">
    <w:abstractNumId w:val="83"/>
  </w:num>
  <w:num w:numId="85" w16cid:durableId="1027684073">
    <w:abstractNumId w:val="119"/>
  </w:num>
  <w:num w:numId="86" w16cid:durableId="1668902865">
    <w:abstractNumId w:val="213"/>
  </w:num>
  <w:num w:numId="87" w16cid:durableId="1048528031">
    <w:abstractNumId w:val="126"/>
  </w:num>
  <w:num w:numId="88" w16cid:durableId="936787894">
    <w:abstractNumId w:val="228"/>
  </w:num>
  <w:num w:numId="89" w16cid:durableId="1551916320">
    <w:abstractNumId w:val="211"/>
  </w:num>
  <w:num w:numId="90" w16cid:durableId="315378479">
    <w:abstractNumId w:val="15"/>
  </w:num>
  <w:num w:numId="91" w16cid:durableId="150562808">
    <w:abstractNumId w:val="36"/>
  </w:num>
  <w:num w:numId="92" w16cid:durableId="643000373">
    <w:abstractNumId w:val="75"/>
  </w:num>
  <w:num w:numId="93" w16cid:durableId="1742754873">
    <w:abstractNumId w:val="30"/>
  </w:num>
  <w:num w:numId="94" w16cid:durableId="1717123744">
    <w:abstractNumId w:val="135"/>
  </w:num>
  <w:num w:numId="95" w16cid:durableId="1224637362">
    <w:abstractNumId w:val="181"/>
  </w:num>
  <w:num w:numId="96" w16cid:durableId="326709806">
    <w:abstractNumId w:val="81"/>
  </w:num>
  <w:num w:numId="97" w16cid:durableId="1892501522">
    <w:abstractNumId w:val="175"/>
  </w:num>
  <w:num w:numId="98" w16cid:durableId="1308123622">
    <w:abstractNumId w:val="24"/>
  </w:num>
  <w:num w:numId="99" w16cid:durableId="870075455">
    <w:abstractNumId w:val="233"/>
  </w:num>
  <w:num w:numId="100" w16cid:durableId="2046900880">
    <w:abstractNumId w:val="186"/>
  </w:num>
  <w:num w:numId="101" w16cid:durableId="1768118551">
    <w:abstractNumId w:val="216"/>
  </w:num>
  <w:num w:numId="102" w16cid:durableId="1390301537">
    <w:abstractNumId w:val="156"/>
  </w:num>
  <w:num w:numId="103" w16cid:durableId="393966176">
    <w:abstractNumId w:val="160"/>
  </w:num>
  <w:num w:numId="104" w16cid:durableId="1819566658">
    <w:abstractNumId w:val="59"/>
  </w:num>
  <w:num w:numId="105" w16cid:durableId="1820144808">
    <w:abstractNumId w:val="117"/>
  </w:num>
  <w:num w:numId="106" w16cid:durableId="919829654">
    <w:abstractNumId w:val="187"/>
  </w:num>
  <w:num w:numId="107" w16cid:durableId="180321475">
    <w:abstractNumId w:val="25"/>
  </w:num>
  <w:num w:numId="108" w16cid:durableId="2103794343">
    <w:abstractNumId w:val="29"/>
  </w:num>
  <w:num w:numId="109" w16cid:durableId="27727266">
    <w:abstractNumId w:val="70"/>
  </w:num>
  <w:num w:numId="110" w16cid:durableId="1043401806">
    <w:abstractNumId w:val="104"/>
  </w:num>
  <w:num w:numId="111" w16cid:durableId="1672639972">
    <w:abstractNumId w:val="26"/>
  </w:num>
  <w:num w:numId="112" w16cid:durableId="151143823">
    <w:abstractNumId w:val="99"/>
  </w:num>
  <w:num w:numId="113" w16cid:durableId="1093941860">
    <w:abstractNumId w:val="115"/>
  </w:num>
  <w:num w:numId="114" w16cid:durableId="885290166">
    <w:abstractNumId w:val="86"/>
  </w:num>
  <w:num w:numId="115" w16cid:durableId="672343009">
    <w:abstractNumId w:val="102"/>
  </w:num>
  <w:num w:numId="116" w16cid:durableId="568199882">
    <w:abstractNumId w:val="22"/>
  </w:num>
  <w:num w:numId="117" w16cid:durableId="5713983">
    <w:abstractNumId w:val="42"/>
  </w:num>
  <w:num w:numId="118" w16cid:durableId="1276908207">
    <w:abstractNumId w:val="63"/>
  </w:num>
  <w:num w:numId="119" w16cid:durableId="165826324">
    <w:abstractNumId w:val="124"/>
  </w:num>
  <w:num w:numId="120" w16cid:durableId="787822888">
    <w:abstractNumId w:val="223"/>
  </w:num>
  <w:num w:numId="121" w16cid:durableId="783619837">
    <w:abstractNumId w:val="7"/>
  </w:num>
  <w:num w:numId="122" w16cid:durableId="656420316">
    <w:abstractNumId w:val="38"/>
  </w:num>
  <w:num w:numId="123" w16cid:durableId="1990017003">
    <w:abstractNumId w:val="195"/>
  </w:num>
  <w:num w:numId="124" w16cid:durableId="2132817400">
    <w:abstractNumId w:val="66"/>
  </w:num>
  <w:num w:numId="125" w16cid:durableId="1276400845">
    <w:abstractNumId w:val="140"/>
  </w:num>
  <w:num w:numId="126" w16cid:durableId="1786928719">
    <w:abstractNumId w:val="161"/>
  </w:num>
  <w:num w:numId="127" w16cid:durableId="501511758">
    <w:abstractNumId w:val="197"/>
  </w:num>
  <w:num w:numId="128" w16cid:durableId="1040521052">
    <w:abstractNumId w:val="240"/>
  </w:num>
  <w:num w:numId="129" w16cid:durableId="855769700">
    <w:abstractNumId w:val="54"/>
  </w:num>
  <w:num w:numId="130" w16cid:durableId="467750694">
    <w:abstractNumId w:val="206"/>
  </w:num>
  <w:num w:numId="131" w16cid:durableId="136457344">
    <w:abstractNumId w:val="12"/>
  </w:num>
  <w:num w:numId="132" w16cid:durableId="537670657">
    <w:abstractNumId w:val="163"/>
  </w:num>
  <w:num w:numId="133" w16cid:durableId="1500074873">
    <w:abstractNumId w:val="138"/>
  </w:num>
  <w:num w:numId="134" w16cid:durableId="283661002">
    <w:abstractNumId w:val="35"/>
  </w:num>
  <w:num w:numId="135" w16cid:durableId="547109843">
    <w:abstractNumId w:val="168"/>
  </w:num>
  <w:num w:numId="136" w16cid:durableId="952438663">
    <w:abstractNumId w:val="158"/>
  </w:num>
  <w:num w:numId="137" w16cid:durableId="1521162532">
    <w:abstractNumId w:val="159"/>
  </w:num>
  <w:num w:numId="138" w16cid:durableId="182132108">
    <w:abstractNumId w:val="80"/>
  </w:num>
  <w:num w:numId="139" w16cid:durableId="1558859728">
    <w:abstractNumId w:val="108"/>
  </w:num>
  <w:num w:numId="140" w16cid:durableId="544877892">
    <w:abstractNumId w:val="167"/>
  </w:num>
  <w:num w:numId="141" w16cid:durableId="791632106">
    <w:abstractNumId w:val="136"/>
  </w:num>
  <w:num w:numId="142" w16cid:durableId="1527018397">
    <w:abstractNumId w:val="144"/>
  </w:num>
  <w:num w:numId="143" w16cid:durableId="342824821">
    <w:abstractNumId w:val="57"/>
  </w:num>
  <w:num w:numId="144" w16cid:durableId="1568757272">
    <w:abstractNumId w:val="56"/>
  </w:num>
  <w:num w:numId="145" w16cid:durableId="1609239800">
    <w:abstractNumId w:val="121"/>
  </w:num>
  <w:num w:numId="146" w16cid:durableId="313216703">
    <w:abstractNumId w:val="188"/>
  </w:num>
  <w:num w:numId="147" w16cid:durableId="1033774722">
    <w:abstractNumId w:val="97"/>
  </w:num>
  <w:num w:numId="148" w16cid:durableId="1616521069">
    <w:abstractNumId w:val="234"/>
  </w:num>
  <w:num w:numId="149" w16cid:durableId="1538086917">
    <w:abstractNumId w:val="111"/>
  </w:num>
  <w:num w:numId="150" w16cid:durableId="1900551408">
    <w:abstractNumId w:val="182"/>
  </w:num>
  <w:num w:numId="151" w16cid:durableId="1727529004">
    <w:abstractNumId w:val="153"/>
  </w:num>
  <w:num w:numId="152" w16cid:durableId="311326444">
    <w:abstractNumId w:val="137"/>
  </w:num>
  <w:num w:numId="153" w16cid:durableId="159396219">
    <w:abstractNumId w:val="32"/>
  </w:num>
  <w:num w:numId="154" w16cid:durableId="1801074671">
    <w:abstractNumId w:val="13"/>
  </w:num>
  <w:num w:numId="155" w16cid:durableId="1259680064">
    <w:abstractNumId w:val="20"/>
  </w:num>
  <w:num w:numId="156" w16cid:durableId="59834485">
    <w:abstractNumId w:val="20"/>
    <w:lvlOverride w:ilvl="1">
      <w:lvl w:ilvl="1">
        <w:numFmt w:val="decimal"/>
        <w:lvlText w:val="%2."/>
        <w:lvlJc w:val="left"/>
      </w:lvl>
    </w:lvlOverride>
  </w:num>
  <w:num w:numId="157" w16cid:durableId="440957338">
    <w:abstractNumId w:val="210"/>
  </w:num>
  <w:num w:numId="158" w16cid:durableId="1278492047">
    <w:abstractNumId w:val="8"/>
  </w:num>
  <w:num w:numId="159" w16cid:durableId="2028405386">
    <w:abstractNumId w:val="8"/>
    <w:lvlOverride w:ilvl="1">
      <w:lvl w:ilvl="1">
        <w:numFmt w:val="decimal"/>
        <w:lvlText w:val="%2."/>
        <w:lvlJc w:val="left"/>
      </w:lvl>
    </w:lvlOverride>
  </w:num>
  <w:num w:numId="160" w16cid:durableId="539245200">
    <w:abstractNumId w:val="217"/>
  </w:num>
  <w:num w:numId="161" w16cid:durableId="970096016">
    <w:abstractNumId w:val="189"/>
  </w:num>
  <w:num w:numId="162" w16cid:durableId="607351344">
    <w:abstractNumId w:val="226"/>
  </w:num>
  <w:num w:numId="163" w16cid:durableId="760837327">
    <w:abstractNumId w:val="44"/>
  </w:num>
  <w:num w:numId="164" w16cid:durableId="2057922243">
    <w:abstractNumId w:val="44"/>
    <w:lvlOverride w:ilvl="1">
      <w:lvl w:ilvl="1">
        <w:numFmt w:val="decimal"/>
        <w:lvlText w:val="%2."/>
        <w:lvlJc w:val="left"/>
      </w:lvl>
    </w:lvlOverride>
  </w:num>
  <w:num w:numId="165" w16cid:durableId="1666736709">
    <w:abstractNumId w:val="129"/>
  </w:num>
  <w:num w:numId="166" w16cid:durableId="679239816">
    <w:abstractNumId w:val="53"/>
  </w:num>
  <w:num w:numId="167" w16cid:durableId="457340735">
    <w:abstractNumId w:val="215"/>
  </w:num>
  <w:num w:numId="168" w16cid:durableId="1406876415">
    <w:abstractNumId w:val="109"/>
  </w:num>
  <w:num w:numId="169" w16cid:durableId="1907253007">
    <w:abstractNumId w:val="1"/>
  </w:num>
  <w:num w:numId="170" w16cid:durableId="843472366">
    <w:abstractNumId w:val="191"/>
  </w:num>
  <w:num w:numId="171" w16cid:durableId="156308843">
    <w:abstractNumId w:val="132"/>
  </w:num>
  <w:num w:numId="172" w16cid:durableId="563953825">
    <w:abstractNumId w:val="212"/>
  </w:num>
  <w:num w:numId="173" w16cid:durableId="613901672">
    <w:abstractNumId w:val="212"/>
    <w:lvlOverride w:ilvl="1">
      <w:lvl w:ilvl="1">
        <w:numFmt w:val="decimal"/>
        <w:lvlText w:val="%2."/>
        <w:lvlJc w:val="left"/>
      </w:lvl>
    </w:lvlOverride>
  </w:num>
  <w:num w:numId="174" w16cid:durableId="81807365">
    <w:abstractNumId w:val="62"/>
  </w:num>
  <w:num w:numId="175" w16cid:durableId="1913615335">
    <w:abstractNumId w:val="78"/>
  </w:num>
  <w:num w:numId="176" w16cid:durableId="1640695069">
    <w:abstractNumId w:val="208"/>
  </w:num>
  <w:num w:numId="177" w16cid:durableId="255598664">
    <w:abstractNumId w:val="147"/>
  </w:num>
  <w:num w:numId="178" w16cid:durableId="71049777">
    <w:abstractNumId w:val="55"/>
  </w:num>
  <w:num w:numId="179" w16cid:durableId="324555112">
    <w:abstractNumId w:val="65"/>
  </w:num>
  <w:num w:numId="180" w16cid:durableId="1278217894">
    <w:abstractNumId w:val="209"/>
  </w:num>
  <w:num w:numId="181" w16cid:durableId="391003164">
    <w:abstractNumId w:val="222"/>
  </w:num>
  <w:num w:numId="182" w16cid:durableId="414014507">
    <w:abstractNumId w:val="39"/>
  </w:num>
  <w:num w:numId="183" w16cid:durableId="936326837">
    <w:abstractNumId w:val="154"/>
  </w:num>
  <w:num w:numId="184" w16cid:durableId="2119794359">
    <w:abstractNumId w:val="74"/>
  </w:num>
  <w:num w:numId="185" w16cid:durableId="1922762239">
    <w:abstractNumId w:val="74"/>
    <w:lvlOverride w:ilvl="1">
      <w:lvl w:ilvl="1">
        <w:numFmt w:val="decimal"/>
        <w:lvlText w:val="%2."/>
        <w:lvlJc w:val="left"/>
      </w:lvl>
    </w:lvlOverride>
  </w:num>
  <w:num w:numId="186" w16cid:durableId="114908765">
    <w:abstractNumId w:val="152"/>
  </w:num>
  <w:num w:numId="187" w16cid:durableId="1086267143">
    <w:abstractNumId w:val="9"/>
  </w:num>
  <w:num w:numId="188" w16cid:durableId="1412001608">
    <w:abstractNumId w:val="192"/>
  </w:num>
  <w:num w:numId="189" w16cid:durableId="1952935196">
    <w:abstractNumId w:val="14"/>
  </w:num>
  <w:num w:numId="190" w16cid:durableId="1881437185">
    <w:abstractNumId w:val="88"/>
  </w:num>
  <w:num w:numId="191" w16cid:durableId="1933581904">
    <w:abstractNumId w:val="11"/>
  </w:num>
  <w:num w:numId="192" w16cid:durableId="1387801181">
    <w:abstractNumId w:val="46"/>
  </w:num>
  <w:num w:numId="193" w16cid:durableId="987248991">
    <w:abstractNumId w:val="46"/>
    <w:lvlOverride w:ilvl="1">
      <w:lvl w:ilvl="1">
        <w:numFmt w:val="decimal"/>
        <w:lvlText w:val="%2."/>
        <w:lvlJc w:val="left"/>
      </w:lvl>
    </w:lvlOverride>
  </w:num>
  <w:num w:numId="194" w16cid:durableId="542715518">
    <w:abstractNumId w:val="3"/>
  </w:num>
  <w:num w:numId="195" w16cid:durableId="2069916508">
    <w:abstractNumId w:val="235"/>
  </w:num>
  <w:num w:numId="196" w16cid:durableId="1377657346">
    <w:abstractNumId w:val="61"/>
  </w:num>
  <w:num w:numId="197" w16cid:durableId="848103699">
    <w:abstractNumId w:val="28"/>
  </w:num>
  <w:num w:numId="198" w16cid:durableId="2073773703">
    <w:abstractNumId w:val="89"/>
  </w:num>
  <w:num w:numId="199" w16cid:durableId="826437548">
    <w:abstractNumId w:val="237"/>
  </w:num>
  <w:num w:numId="200" w16cid:durableId="127744011">
    <w:abstractNumId w:val="177"/>
  </w:num>
  <w:num w:numId="201" w16cid:durableId="1829781409">
    <w:abstractNumId w:val="95"/>
  </w:num>
  <w:num w:numId="202" w16cid:durableId="620065710">
    <w:abstractNumId w:val="169"/>
  </w:num>
  <w:num w:numId="203" w16cid:durableId="1441485777">
    <w:abstractNumId w:val="58"/>
  </w:num>
  <w:num w:numId="204" w16cid:durableId="422843479">
    <w:abstractNumId w:val="162"/>
  </w:num>
  <w:num w:numId="205" w16cid:durableId="116337859">
    <w:abstractNumId w:val="219"/>
  </w:num>
  <w:num w:numId="206" w16cid:durableId="368262560">
    <w:abstractNumId w:val="4"/>
  </w:num>
  <w:num w:numId="207" w16cid:durableId="2117554372">
    <w:abstractNumId w:val="236"/>
  </w:num>
  <w:num w:numId="208" w16cid:durableId="608782749">
    <w:abstractNumId w:val="155"/>
  </w:num>
  <w:num w:numId="209" w16cid:durableId="1142119812">
    <w:abstractNumId w:val="100"/>
  </w:num>
  <w:num w:numId="210" w16cid:durableId="1671251996">
    <w:abstractNumId w:val="150"/>
  </w:num>
  <w:num w:numId="211" w16cid:durableId="333531957">
    <w:abstractNumId w:val="51"/>
  </w:num>
  <w:num w:numId="212" w16cid:durableId="77944823">
    <w:abstractNumId w:val="199"/>
  </w:num>
  <w:num w:numId="213" w16cid:durableId="1159687573">
    <w:abstractNumId w:val="202"/>
  </w:num>
  <w:num w:numId="214" w16cid:durableId="665208680">
    <w:abstractNumId w:val="92"/>
  </w:num>
  <w:num w:numId="215" w16cid:durableId="1236555110">
    <w:abstractNumId w:val="103"/>
  </w:num>
  <w:num w:numId="216" w16cid:durableId="816259696">
    <w:abstractNumId w:val="201"/>
  </w:num>
  <w:num w:numId="217" w16cid:durableId="415712008">
    <w:abstractNumId w:val="205"/>
  </w:num>
  <w:num w:numId="218" w16cid:durableId="351787">
    <w:abstractNumId w:val="183"/>
  </w:num>
  <w:num w:numId="219" w16cid:durableId="1234467603">
    <w:abstractNumId w:val="207"/>
  </w:num>
  <w:num w:numId="220" w16cid:durableId="1061631425">
    <w:abstractNumId w:val="180"/>
  </w:num>
  <w:num w:numId="221" w16cid:durableId="1635138940">
    <w:abstractNumId w:val="231"/>
  </w:num>
  <w:num w:numId="222" w16cid:durableId="986935686">
    <w:abstractNumId w:val="16"/>
  </w:num>
  <w:num w:numId="223" w16cid:durableId="519318851">
    <w:abstractNumId w:val="67"/>
  </w:num>
  <w:num w:numId="224" w16cid:durableId="1847672138">
    <w:abstractNumId w:val="5"/>
  </w:num>
  <w:num w:numId="225" w16cid:durableId="656885470">
    <w:abstractNumId w:val="69"/>
  </w:num>
  <w:num w:numId="226" w16cid:durableId="2134399310">
    <w:abstractNumId w:val="34"/>
  </w:num>
  <w:num w:numId="227" w16cid:durableId="290746609">
    <w:abstractNumId w:val="174"/>
  </w:num>
  <w:num w:numId="228" w16cid:durableId="1662469741">
    <w:abstractNumId w:val="79"/>
  </w:num>
  <w:num w:numId="229" w16cid:durableId="784465976">
    <w:abstractNumId w:val="172"/>
  </w:num>
  <w:num w:numId="230" w16cid:durableId="1985116667">
    <w:abstractNumId w:val="17"/>
  </w:num>
  <w:num w:numId="231" w16cid:durableId="54359357">
    <w:abstractNumId w:val="173"/>
  </w:num>
  <w:num w:numId="232" w16cid:durableId="1286542671">
    <w:abstractNumId w:val="114"/>
  </w:num>
  <w:num w:numId="233" w16cid:durableId="1754617542">
    <w:abstractNumId w:val="68"/>
  </w:num>
  <w:num w:numId="234" w16cid:durableId="457649491">
    <w:abstractNumId w:val="27"/>
  </w:num>
  <w:num w:numId="235" w16cid:durableId="2039114032">
    <w:abstractNumId w:val="229"/>
  </w:num>
  <w:num w:numId="236" w16cid:durableId="1948155315">
    <w:abstractNumId w:val="23"/>
  </w:num>
  <w:num w:numId="237" w16cid:durableId="1166629965">
    <w:abstractNumId w:val="164"/>
  </w:num>
  <w:num w:numId="238" w16cid:durableId="94790917">
    <w:abstractNumId w:val="98"/>
  </w:num>
  <w:num w:numId="239" w16cid:durableId="1266764257">
    <w:abstractNumId w:val="60"/>
  </w:num>
  <w:num w:numId="240" w16cid:durableId="2059431836">
    <w:abstractNumId w:val="41"/>
  </w:num>
  <w:num w:numId="241" w16cid:durableId="824276528">
    <w:abstractNumId w:val="179"/>
  </w:num>
  <w:num w:numId="242" w16cid:durableId="596133732">
    <w:abstractNumId w:val="43"/>
  </w:num>
  <w:num w:numId="243" w16cid:durableId="1384254279">
    <w:abstractNumId w:val="2"/>
  </w:num>
  <w:num w:numId="244" w16cid:durableId="41944880">
    <w:abstractNumId w:val="238"/>
  </w:num>
  <w:num w:numId="245" w16cid:durableId="164369759">
    <w:abstractNumId w:val="239"/>
  </w:num>
  <w:num w:numId="246" w16cid:durableId="1499806127">
    <w:abstractNumId w:val="33"/>
  </w:num>
  <w:num w:numId="247" w16cid:durableId="766584696">
    <w:abstractNumId w:val="1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2480"/>
    <w:rsid w:val="00003D2F"/>
    <w:rsid w:val="000047CA"/>
    <w:rsid w:val="0002482E"/>
    <w:rsid w:val="00034B1F"/>
    <w:rsid w:val="00043C57"/>
    <w:rsid w:val="00050324"/>
    <w:rsid w:val="000530D0"/>
    <w:rsid w:val="00054A86"/>
    <w:rsid w:val="000635DF"/>
    <w:rsid w:val="0006364D"/>
    <w:rsid w:val="00066CDA"/>
    <w:rsid w:val="000712D1"/>
    <w:rsid w:val="000735A2"/>
    <w:rsid w:val="000747A0"/>
    <w:rsid w:val="0007585D"/>
    <w:rsid w:val="00082B6F"/>
    <w:rsid w:val="00085BE0"/>
    <w:rsid w:val="00090481"/>
    <w:rsid w:val="00091374"/>
    <w:rsid w:val="00093535"/>
    <w:rsid w:val="00096E4E"/>
    <w:rsid w:val="000A0150"/>
    <w:rsid w:val="000A0459"/>
    <w:rsid w:val="000A1478"/>
    <w:rsid w:val="000B094B"/>
    <w:rsid w:val="000C1ED6"/>
    <w:rsid w:val="000D3F66"/>
    <w:rsid w:val="000D54F6"/>
    <w:rsid w:val="000E4826"/>
    <w:rsid w:val="000E63C9"/>
    <w:rsid w:val="000F13EE"/>
    <w:rsid w:val="001100E9"/>
    <w:rsid w:val="001129FE"/>
    <w:rsid w:val="00113423"/>
    <w:rsid w:val="001148DC"/>
    <w:rsid w:val="001166EE"/>
    <w:rsid w:val="0012212D"/>
    <w:rsid w:val="001249C4"/>
    <w:rsid w:val="00125114"/>
    <w:rsid w:val="0012527E"/>
    <w:rsid w:val="00125B1A"/>
    <w:rsid w:val="001272FE"/>
    <w:rsid w:val="00130E9D"/>
    <w:rsid w:val="001322FC"/>
    <w:rsid w:val="0013274F"/>
    <w:rsid w:val="00133405"/>
    <w:rsid w:val="001461BC"/>
    <w:rsid w:val="00147F24"/>
    <w:rsid w:val="00150A6D"/>
    <w:rsid w:val="001610B0"/>
    <w:rsid w:val="00173396"/>
    <w:rsid w:val="00185932"/>
    <w:rsid w:val="00185B35"/>
    <w:rsid w:val="001A0E16"/>
    <w:rsid w:val="001A4DAD"/>
    <w:rsid w:val="001D6532"/>
    <w:rsid w:val="001E216D"/>
    <w:rsid w:val="001F0A35"/>
    <w:rsid w:val="001F1C2A"/>
    <w:rsid w:val="001F2BC8"/>
    <w:rsid w:val="001F5F6B"/>
    <w:rsid w:val="002045FF"/>
    <w:rsid w:val="00204B26"/>
    <w:rsid w:val="002068B1"/>
    <w:rsid w:val="00224885"/>
    <w:rsid w:val="00230360"/>
    <w:rsid w:val="00232F13"/>
    <w:rsid w:val="00241B30"/>
    <w:rsid w:val="00243EBC"/>
    <w:rsid w:val="00246A35"/>
    <w:rsid w:val="00254264"/>
    <w:rsid w:val="0026193F"/>
    <w:rsid w:val="00264D2E"/>
    <w:rsid w:val="00265015"/>
    <w:rsid w:val="002709FF"/>
    <w:rsid w:val="00284348"/>
    <w:rsid w:val="00287F87"/>
    <w:rsid w:val="00290ABD"/>
    <w:rsid w:val="002B2C7D"/>
    <w:rsid w:val="002B5440"/>
    <w:rsid w:val="002B6DC2"/>
    <w:rsid w:val="002C5662"/>
    <w:rsid w:val="002D6D80"/>
    <w:rsid w:val="002E14D7"/>
    <w:rsid w:val="002F0AEC"/>
    <w:rsid w:val="002F51F5"/>
    <w:rsid w:val="00305AB6"/>
    <w:rsid w:val="00307A32"/>
    <w:rsid w:val="00312137"/>
    <w:rsid w:val="003125B4"/>
    <w:rsid w:val="003161A6"/>
    <w:rsid w:val="003176A2"/>
    <w:rsid w:val="003221E6"/>
    <w:rsid w:val="00327AB1"/>
    <w:rsid w:val="00330359"/>
    <w:rsid w:val="00331157"/>
    <w:rsid w:val="0033762F"/>
    <w:rsid w:val="00344F6E"/>
    <w:rsid w:val="00345837"/>
    <w:rsid w:val="00351DEC"/>
    <w:rsid w:val="00352735"/>
    <w:rsid w:val="00352BFC"/>
    <w:rsid w:val="0035409D"/>
    <w:rsid w:val="00360494"/>
    <w:rsid w:val="003658E9"/>
    <w:rsid w:val="00366C7E"/>
    <w:rsid w:val="00367588"/>
    <w:rsid w:val="003778A3"/>
    <w:rsid w:val="00384EA3"/>
    <w:rsid w:val="00385242"/>
    <w:rsid w:val="00390AE6"/>
    <w:rsid w:val="00392BF7"/>
    <w:rsid w:val="00394379"/>
    <w:rsid w:val="003A12F7"/>
    <w:rsid w:val="003A39A1"/>
    <w:rsid w:val="003A574E"/>
    <w:rsid w:val="003B0D1F"/>
    <w:rsid w:val="003B2086"/>
    <w:rsid w:val="003B2B8D"/>
    <w:rsid w:val="003B6D27"/>
    <w:rsid w:val="003C2191"/>
    <w:rsid w:val="003C6613"/>
    <w:rsid w:val="003D147D"/>
    <w:rsid w:val="003D3863"/>
    <w:rsid w:val="003E2B36"/>
    <w:rsid w:val="003F2AE8"/>
    <w:rsid w:val="003F6629"/>
    <w:rsid w:val="003F780B"/>
    <w:rsid w:val="004105B2"/>
    <w:rsid w:val="004110DE"/>
    <w:rsid w:val="00422400"/>
    <w:rsid w:val="004249F2"/>
    <w:rsid w:val="004318B6"/>
    <w:rsid w:val="00433F58"/>
    <w:rsid w:val="00434D62"/>
    <w:rsid w:val="00437026"/>
    <w:rsid w:val="0044085A"/>
    <w:rsid w:val="00444CAE"/>
    <w:rsid w:val="00453C79"/>
    <w:rsid w:val="004570B4"/>
    <w:rsid w:val="00457C7D"/>
    <w:rsid w:val="00471121"/>
    <w:rsid w:val="00473596"/>
    <w:rsid w:val="00482323"/>
    <w:rsid w:val="00491E1D"/>
    <w:rsid w:val="0049251D"/>
    <w:rsid w:val="00495DF8"/>
    <w:rsid w:val="004B1949"/>
    <w:rsid w:val="004B21A5"/>
    <w:rsid w:val="004C0349"/>
    <w:rsid w:val="004C10B6"/>
    <w:rsid w:val="004D29D7"/>
    <w:rsid w:val="004E0906"/>
    <w:rsid w:val="004E2BEC"/>
    <w:rsid w:val="004E30E7"/>
    <w:rsid w:val="004E5FEE"/>
    <w:rsid w:val="004F0103"/>
    <w:rsid w:val="004F04A7"/>
    <w:rsid w:val="004F1967"/>
    <w:rsid w:val="004F7E38"/>
    <w:rsid w:val="00502552"/>
    <w:rsid w:val="005037F0"/>
    <w:rsid w:val="00510ADA"/>
    <w:rsid w:val="005114FD"/>
    <w:rsid w:val="005144B8"/>
    <w:rsid w:val="00514848"/>
    <w:rsid w:val="00516A86"/>
    <w:rsid w:val="00516AB2"/>
    <w:rsid w:val="00517929"/>
    <w:rsid w:val="00517A30"/>
    <w:rsid w:val="0052516A"/>
    <w:rsid w:val="00525323"/>
    <w:rsid w:val="005275F6"/>
    <w:rsid w:val="00530FFC"/>
    <w:rsid w:val="00534BCD"/>
    <w:rsid w:val="00542054"/>
    <w:rsid w:val="00544F27"/>
    <w:rsid w:val="00553FFF"/>
    <w:rsid w:val="005615A3"/>
    <w:rsid w:val="00572102"/>
    <w:rsid w:val="00572C29"/>
    <w:rsid w:val="005757AF"/>
    <w:rsid w:val="00594696"/>
    <w:rsid w:val="00594731"/>
    <w:rsid w:val="00597D65"/>
    <w:rsid w:val="005A154D"/>
    <w:rsid w:val="005A6822"/>
    <w:rsid w:val="005B1EDB"/>
    <w:rsid w:val="005B551F"/>
    <w:rsid w:val="005B625B"/>
    <w:rsid w:val="005C571E"/>
    <w:rsid w:val="005C7B38"/>
    <w:rsid w:val="005D00BE"/>
    <w:rsid w:val="005D3100"/>
    <w:rsid w:val="005F00B2"/>
    <w:rsid w:val="005F1BB0"/>
    <w:rsid w:val="005F4B7E"/>
    <w:rsid w:val="005F6272"/>
    <w:rsid w:val="005F77B7"/>
    <w:rsid w:val="0060094C"/>
    <w:rsid w:val="006036AA"/>
    <w:rsid w:val="00611B9E"/>
    <w:rsid w:val="0061700B"/>
    <w:rsid w:val="00623B4C"/>
    <w:rsid w:val="00632613"/>
    <w:rsid w:val="00636BFE"/>
    <w:rsid w:val="00644FC9"/>
    <w:rsid w:val="00645531"/>
    <w:rsid w:val="0064713C"/>
    <w:rsid w:val="0065205D"/>
    <w:rsid w:val="00652763"/>
    <w:rsid w:val="00656C4D"/>
    <w:rsid w:val="006650B5"/>
    <w:rsid w:val="00674F15"/>
    <w:rsid w:val="006750DB"/>
    <w:rsid w:val="0068346C"/>
    <w:rsid w:val="0069200D"/>
    <w:rsid w:val="00695B12"/>
    <w:rsid w:val="006A14D6"/>
    <w:rsid w:val="006A1A49"/>
    <w:rsid w:val="006A26E6"/>
    <w:rsid w:val="006A76E3"/>
    <w:rsid w:val="006B45B6"/>
    <w:rsid w:val="006C4021"/>
    <w:rsid w:val="006D10E3"/>
    <w:rsid w:val="006E1C75"/>
    <w:rsid w:val="006E5716"/>
    <w:rsid w:val="006F0CF4"/>
    <w:rsid w:val="006F3F2C"/>
    <w:rsid w:val="006F5C72"/>
    <w:rsid w:val="0070527E"/>
    <w:rsid w:val="0071195C"/>
    <w:rsid w:val="007302B3"/>
    <w:rsid w:val="00730733"/>
    <w:rsid w:val="007309A6"/>
    <w:rsid w:val="00730E3A"/>
    <w:rsid w:val="00732148"/>
    <w:rsid w:val="00736AAF"/>
    <w:rsid w:val="007414B7"/>
    <w:rsid w:val="00742301"/>
    <w:rsid w:val="0075466E"/>
    <w:rsid w:val="00765B2A"/>
    <w:rsid w:val="00772137"/>
    <w:rsid w:val="00776812"/>
    <w:rsid w:val="00777B38"/>
    <w:rsid w:val="00780FD0"/>
    <w:rsid w:val="00781FC0"/>
    <w:rsid w:val="0078291D"/>
    <w:rsid w:val="00783A34"/>
    <w:rsid w:val="00787505"/>
    <w:rsid w:val="00787BBA"/>
    <w:rsid w:val="00787F89"/>
    <w:rsid w:val="00791D15"/>
    <w:rsid w:val="00793552"/>
    <w:rsid w:val="007977F5"/>
    <w:rsid w:val="00797A89"/>
    <w:rsid w:val="007B29F3"/>
    <w:rsid w:val="007B7885"/>
    <w:rsid w:val="007C1EAD"/>
    <w:rsid w:val="007C6B52"/>
    <w:rsid w:val="007C7E7F"/>
    <w:rsid w:val="007D0895"/>
    <w:rsid w:val="007D16C5"/>
    <w:rsid w:val="007E4DCA"/>
    <w:rsid w:val="007E4F5E"/>
    <w:rsid w:val="007F3428"/>
    <w:rsid w:val="007F5AEA"/>
    <w:rsid w:val="00802E6C"/>
    <w:rsid w:val="00810CBA"/>
    <w:rsid w:val="008139EF"/>
    <w:rsid w:val="0081408A"/>
    <w:rsid w:val="00815D96"/>
    <w:rsid w:val="0081672E"/>
    <w:rsid w:val="00820DD8"/>
    <w:rsid w:val="008217AD"/>
    <w:rsid w:val="00827BC2"/>
    <w:rsid w:val="0083066A"/>
    <w:rsid w:val="00832EC9"/>
    <w:rsid w:val="008352C1"/>
    <w:rsid w:val="00844ECB"/>
    <w:rsid w:val="00860DE7"/>
    <w:rsid w:val="00862FE4"/>
    <w:rsid w:val="0086389A"/>
    <w:rsid w:val="008673F6"/>
    <w:rsid w:val="00867A14"/>
    <w:rsid w:val="0087605E"/>
    <w:rsid w:val="008941AE"/>
    <w:rsid w:val="008A5147"/>
    <w:rsid w:val="008B1FEE"/>
    <w:rsid w:val="008B36C4"/>
    <w:rsid w:val="008B7532"/>
    <w:rsid w:val="008C1EA3"/>
    <w:rsid w:val="008C5381"/>
    <w:rsid w:val="008C73D7"/>
    <w:rsid w:val="008C768C"/>
    <w:rsid w:val="008D03C9"/>
    <w:rsid w:val="008D3E27"/>
    <w:rsid w:val="008D59B2"/>
    <w:rsid w:val="008D740E"/>
    <w:rsid w:val="008E4171"/>
    <w:rsid w:val="008E4F35"/>
    <w:rsid w:val="008E59AE"/>
    <w:rsid w:val="008F27D8"/>
    <w:rsid w:val="00902178"/>
    <w:rsid w:val="00903501"/>
    <w:rsid w:val="00903C32"/>
    <w:rsid w:val="00903EA7"/>
    <w:rsid w:val="00912A56"/>
    <w:rsid w:val="00915118"/>
    <w:rsid w:val="0091533A"/>
    <w:rsid w:val="00916B16"/>
    <w:rsid w:val="009173B9"/>
    <w:rsid w:val="00930F0D"/>
    <w:rsid w:val="009313D9"/>
    <w:rsid w:val="00932A05"/>
    <w:rsid w:val="0093335D"/>
    <w:rsid w:val="0093613E"/>
    <w:rsid w:val="00942A67"/>
    <w:rsid w:val="00943026"/>
    <w:rsid w:val="0094523E"/>
    <w:rsid w:val="00966B81"/>
    <w:rsid w:val="00977F79"/>
    <w:rsid w:val="00983300"/>
    <w:rsid w:val="00986D8F"/>
    <w:rsid w:val="009906F0"/>
    <w:rsid w:val="009A06B7"/>
    <w:rsid w:val="009A49E8"/>
    <w:rsid w:val="009A6663"/>
    <w:rsid w:val="009B1441"/>
    <w:rsid w:val="009B4C86"/>
    <w:rsid w:val="009C0A3E"/>
    <w:rsid w:val="009C2068"/>
    <w:rsid w:val="009C2521"/>
    <w:rsid w:val="009C523B"/>
    <w:rsid w:val="009C5959"/>
    <w:rsid w:val="009C7720"/>
    <w:rsid w:val="009D1E9F"/>
    <w:rsid w:val="009D62C9"/>
    <w:rsid w:val="009D6391"/>
    <w:rsid w:val="009E001E"/>
    <w:rsid w:val="009E3770"/>
    <w:rsid w:val="009F2E7F"/>
    <w:rsid w:val="00A00090"/>
    <w:rsid w:val="00A0511B"/>
    <w:rsid w:val="00A1147B"/>
    <w:rsid w:val="00A153DA"/>
    <w:rsid w:val="00A228E7"/>
    <w:rsid w:val="00A23AFA"/>
    <w:rsid w:val="00A31127"/>
    <w:rsid w:val="00A31B3E"/>
    <w:rsid w:val="00A32134"/>
    <w:rsid w:val="00A342BC"/>
    <w:rsid w:val="00A34792"/>
    <w:rsid w:val="00A532F3"/>
    <w:rsid w:val="00A61FEE"/>
    <w:rsid w:val="00A63B40"/>
    <w:rsid w:val="00A72D20"/>
    <w:rsid w:val="00A81019"/>
    <w:rsid w:val="00A82F91"/>
    <w:rsid w:val="00A8489E"/>
    <w:rsid w:val="00A93519"/>
    <w:rsid w:val="00A93661"/>
    <w:rsid w:val="00AA01C4"/>
    <w:rsid w:val="00AA56A5"/>
    <w:rsid w:val="00AA746A"/>
    <w:rsid w:val="00AB02A7"/>
    <w:rsid w:val="00AB29DF"/>
    <w:rsid w:val="00AB32D2"/>
    <w:rsid w:val="00AB434D"/>
    <w:rsid w:val="00AC007D"/>
    <w:rsid w:val="00AC29F3"/>
    <w:rsid w:val="00AD3DE9"/>
    <w:rsid w:val="00AD6A33"/>
    <w:rsid w:val="00AE3A77"/>
    <w:rsid w:val="00AE7197"/>
    <w:rsid w:val="00AF570E"/>
    <w:rsid w:val="00B1190B"/>
    <w:rsid w:val="00B12AA1"/>
    <w:rsid w:val="00B231E5"/>
    <w:rsid w:val="00B30862"/>
    <w:rsid w:val="00B30B39"/>
    <w:rsid w:val="00B33D73"/>
    <w:rsid w:val="00B40F4B"/>
    <w:rsid w:val="00B47A1E"/>
    <w:rsid w:val="00B5142F"/>
    <w:rsid w:val="00B51D55"/>
    <w:rsid w:val="00B54493"/>
    <w:rsid w:val="00B665C4"/>
    <w:rsid w:val="00B6697C"/>
    <w:rsid w:val="00B71DA7"/>
    <w:rsid w:val="00B77577"/>
    <w:rsid w:val="00B801D7"/>
    <w:rsid w:val="00B83977"/>
    <w:rsid w:val="00B83D72"/>
    <w:rsid w:val="00B878FF"/>
    <w:rsid w:val="00BA1013"/>
    <w:rsid w:val="00BA4CE3"/>
    <w:rsid w:val="00BD021B"/>
    <w:rsid w:val="00BD05AD"/>
    <w:rsid w:val="00BD0942"/>
    <w:rsid w:val="00BD0D79"/>
    <w:rsid w:val="00BD5941"/>
    <w:rsid w:val="00BF3671"/>
    <w:rsid w:val="00BF6176"/>
    <w:rsid w:val="00C02B87"/>
    <w:rsid w:val="00C03DC3"/>
    <w:rsid w:val="00C04831"/>
    <w:rsid w:val="00C11991"/>
    <w:rsid w:val="00C20E57"/>
    <w:rsid w:val="00C23529"/>
    <w:rsid w:val="00C24111"/>
    <w:rsid w:val="00C326C7"/>
    <w:rsid w:val="00C3275D"/>
    <w:rsid w:val="00C4086D"/>
    <w:rsid w:val="00C4177A"/>
    <w:rsid w:val="00C56AFC"/>
    <w:rsid w:val="00C573F8"/>
    <w:rsid w:val="00C57EE7"/>
    <w:rsid w:val="00C60F61"/>
    <w:rsid w:val="00C60FA4"/>
    <w:rsid w:val="00C6168D"/>
    <w:rsid w:val="00C63CEA"/>
    <w:rsid w:val="00C71F8D"/>
    <w:rsid w:val="00C74A97"/>
    <w:rsid w:val="00C7699F"/>
    <w:rsid w:val="00C876F5"/>
    <w:rsid w:val="00C91761"/>
    <w:rsid w:val="00C9331A"/>
    <w:rsid w:val="00C937B0"/>
    <w:rsid w:val="00C937FE"/>
    <w:rsid w:val="00CA1896"/>
    <w:rsid w:val="00CA475D"/>
    <w:rsid w:val="00CA7658"/>
    <w:rsid w:val="00CB2C25"/>
    <w:rsid w:val="00CB536C"/>
    <w:rsid w:val="00CB57BC"/>
    <w:rsid w:val="00CB5B28"/>
    <w:rsid w:val="00CB6EE7"/>
    <w:rsid w:val="00CC6752"/>
    <w:rsid w:val="00CD3A5D"/>
    <w:rsid w:val="00CD4151"/>
    <w:rsid w:val="00CE1272"/>
    <w:rsid w:val="00CE31F0"/>
    <w:rsid w:val="00CF506B"/>
    <w:rsid w:val="00CF5371"/>
    <w:rsid w:val="00CF6E29"/>
    <w:rsid w:val="00D00680"/>
    <w:rsid w:val="00D00E8F"/>
    <w:rsid w:val="00D02964"/>
    <w:rsid w:val="00D0323A"/>
    <w:rsid w:val="00D0559F"/>
    <w:rsid w:val="00D05D19"/>
    <w:rsid w:val="00D064B5"/>
    <w:rsid w:val="00D077E9"/>
    <w:rsid w:val="00D12726"/>
    <w:rsid w:val="00D161D5"/>
    <w:rsid w:val="00D21042"/>
    <w:rsid w:val="00D257BF"/>
    <w:rsid w:val="00D3091E"/>
    <w:rsid w:val="00D30C6C"/>
    <w:rsid w:val="00D316F8"/>
    <w:rsid w:val="00D35EA3"/>
    <w:rsid w:val="00D42CB7"/>
    <w:rsid w:val="00D43A78"/>
    <w:rsid w:val="00D457EB"/>
    <w:rsid w:val="00D46238"/>
    <w:rsid w:val="00D51CA5"/>
    <w:rsid w:val="00D5413D"/>
    <w:rsid w:val="00D570A9"/>
    <w:rsid w:val="00D70D02"/>
    <w:rsid w:val="00D71399"/>
    <w:rsid w:val="00D76649"/>
    <w:rsid w:val="00D770C7"/>
    <w:rsid w:val="00D84582"/>
    <w:rsid w:val="00D86945"/>
    <w:rsid w:val="00D90290"/>
    <w:rsid w:val="00D91408"/>
    <w:rsid w:val="00DB7116"/>
    <w:rsid w:val="00DB73AE"/>
    <w:rsid w:val="00DC6766"/>
    <w:rsid w:val="00DC706A"/>
    <w:rsid w:val="00DD152F"/>
    <w:rsid w:val="00DD68A7"/>
    <w:rsid w:val="00DE1C5C"/>
    <w:rsid w:val="00DE213F"/>
    <w:rsid w:val="00DF027C"/>
    <w:rsid w:val="00DF0DAA"/>
    <w:rsid w:val="00DF5E90"/>
    <w:rsid w:val="00DF7D96"/>
    <w:rsid w:val="00E00A32"/>
    <w:rsid w:val="00E0269B"/>
    <w:rsid w:val="00E04680"/>
    <w:rsid w:val="00E061D3"/>
    <w:rsid w:val="00E15127"/>
    <w:rsid w:val="00E22ACD"/>
    <w:rsid w:val="00E25560"/>
    <w:rsid w:val="00E42776"/>
    <w:rsid w:val="00E470B7"/>
    <w:rsid w:val="00E505A9"/>
    <w:rsid w:val="00E620B0"/>
    <w:rsid w:val="00E62476"/>
    <w:rsid w:val="00E702C3"/>
    <w:rsid w:val="00E70311"/>
    <w:rsid w:val="00E81B40"/>
    <w:rsid w:val="00E873B5"/>
    <w:rsid w:val="00EB1535"/>
    <w:rsid w:val="00EC1B91"/>
    <w:rsid w:val="00EC3088"/>
    <w:rsid w:val="00EE3F37"/>
    <w:rsid w:val="00EE5B68"/>
    <w:rsid w:val="00EF034D"/>
    <w:rsid w:val="00EF0DC7"/>
    <w:rsid w:val="00EF555B"/>
    <w:rsid w:val="00F027BB"/>
    <w:rsid w:val="00F0307A"/>
    <w:rsid w:val="00F11DCF"/>
    <w:rsid w:val="00F1380D"/>
    <w:rsid w:val="00F14C3F"/>
    <w:rsid w:val="00F15841"/>
    <w:rsid w:val="00F162EA"/>
    <w:rsid w:val="00F43862"/>
    <w:rsid w:val="00F46DA1"/>
    <w:rsid w:val="00F47CC9"/>
    <w:rsid w:val="00F52D27"/>
    <w:rsid w:val="00F54B60"/>
    <w:rsid w:val="00F61DC7"/>
    <w:rsid w:val="00F83527"/>
    <w:rsid w:val="00F8365F"/>
    <w:rsid w:val="00F92213"/>
    <w:rsid w:val="00FA024F"/>
    <w:rsid w:val="00FA1B7D"/>
    <w:rsid w:val="00FA2C51"/>
    <w:rsid w:val="00FC0076"/>
    <w:rsid w:val="00FC2B23"/>
    <w:rsid w:val="00FD583F"/>
    <w:rsid w:val="00FD670F"/>
    <w:rsid w:val="00FD7488"/>
    <w:rsid w:val="00FE143C"/>
    <w:rsid w:val="00FE70BA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1672E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2E14D7"/>
    <w:pPr>
      <w:keepNext/>
      <w:shd w:val="solid" w:color="4E91CD" w:fill="FFFFFF" w:themeFill="background1"/>
      <w:ind w:firstLine="357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autoRedefine/>
    <w:uiPriority w:val="4"/>
    <w:qFormat/>
    <w:rsid w:val="00C60FA4"/>
    <w:pPr>
      <w:keepNext/>
      <w:outlineLvl w:val="1"/>
    </w:pPr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EC1B91"/>
    <w:pPr>
      <w:keepNext/>
      <w:keepLines/>
      <w:spacing w:before="80"/>
      <w:outlineLvl w:val="2"/>
    </w:pPr>
    <w:rPr>
      <w:rFonts w:ascii="Calibri" w:eastAsiaTheme="majorEastAsia" w:hAnsi="Calibri" w:cstheme="majorBidi"/>
      <w:i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732148"/>
    <w:pPr>
      <w:keepNext/>
      <w:keepLines/>
      <w:spacing w:before="40"/>
      <w:outlineLvl w:val="3"/>
    </w:pPr>
    <w:rPr>
      <w:rFonts w:ascii="Calibri" w:eastAsiaTheme="majorEastAsia" w:hAnsi="Calibri" w:cstheme="majorBidi"/>
      <w:i/>
      <w:iCs/>
      <w:color w:val="242D5B"/>
      <w:sz w:val="24"/>
    </w:rPr>
  </w:style>
  <w:style w:type="paragraph" w:styleId="Ttulo5">
    <w:name w:val="heading 5"/>
    <w:basedOn w:val="Normal"/>
    <w:next w:val="Normal"/>
    <w:link w:val="Ttulo5Car"/>
    <w:uiPriority w:val="1"/>
    <w:unhideWhenUsed/>
    <w:qFormat/>
    <w:rsid w:val="005F4B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color w:val="242D5B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2E14D7"/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C60FA4"/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EC1B91"/>
    <w:rPr>
      <w:rFonts w:ascii="Calibri" w:eastAsiaTheme="majorEastAsia" w:hAnsi="Calibri" w:cstheme="majorBidi"/>
      <w:i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090481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732148"/>
    <w:rPr>
      <w:rFonts w:ascii="Calibri" w:eastAsiaTheme="majorEastAsia" w:hAnsi="Calibri" w:cstheme="majorBidi"/>
      <w:i/>
      <w:iCs/>
      <w:color w:val="242D5B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rsid w:val="005F4B7E"/>
    <w:rPr>
      <w:rFonts w:asciiTheme="majorHAnsi" w:eastAsiaTheme="majorEastAsia" w:hAnsiTheme="majorHAnsi" w:cstheme="majorBidi"/>
      <w:i/>
      <w:color w:val="242D5B"/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delista6concolores-nfasis1">
    <w:name w:val="List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024F75" w:themeColor="accent1"/>
        <w:bottom w:val="single" w:sz="4" w:space="0" w:color="024F7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4F7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7F3428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  <w:style w:type="paragraph" w:customStyle="1" w:styleId="Nota">
    <w:name w:val="Nota"/>
    <w:basedOn w:val="NormalWeb"/>
    <w:rsid w:val="00B83D72"/>
  </w:style>
  <w:style w:type="table" w:styleId="Tablanormal5">
    <w:name w:val="Plain Table 5"/>
    <w:basedOn w:val="Tablanormal"/>
    <w:uiPriority w:val="45"/>
    <w:rsid w:val="00AF570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dcueli.com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cueli.com" TargetMode="External"/><Relationship Id="rId10" Type="http://schemas.openxmlformats.org/officeDocument/2006/relationships/hyperlink" Target="https://dcueli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817DA"/>
    <w:rsid w:val="00093535"/>
    <w:rsid w:val="00094305"/>
    <w:rsid w:val="000A3EFC"/>
    <w:rsid w:val="000A7BA9"/>
    <w:rsid w:val="00115480"/>
    <w:rsid w:val="00130F2A"/>
    <w:rsid w:val="001E255B"/>
    <w:rsid w:val="00204B26"/>
    <w:rsid w:val="0023140F"/>
    <w:rsid w:val="002C5662"/>
    <w:rsid w:val="003B6919"/>
    <w:rsid w:val="004010E7"/>
    <w:rsid w:val="0048444B"/>
    <w:rsid w:val="00491E1D"/>
    <w:rsid w:val="005B625B"/>
    <w:rsid w:val="00651E5D"/>
    <w:rsid w:val="006B176B"/>
    <w:rsid w:val="006E4AAA"/>
    <w:rsid w:val="007C7E7F"/>
    <w:rsid w:val="00815D96"/>
    <w:rsid w:val="00960C1A"/>
    <w:rsid w:val="009C563C"/>
    <w:rsid w:val="009E54CB"/>
    <w:rsid w:val="00A31127"/>
    <w:rsid w:val="00C04831"/>
    <w:rsid w:val="00C94860"/>
    <w:rsid w:val="00C974A8"/>
    <w:rsid w:val="00CC7B85"/>
    <w:rsid w:val="00CF6E29"/>
    <w:rsid w:val="00D273E1"/>
    <w:rsid w:val="00D6343F"/>
    <w:rsid w:val="00E62476"/>
    <w:rsid w:val="00EF27E6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15064</TotalTime>
  <Pages>33</Pages>
  <Words>8626</Words>
  <Characters>51929</Characters>
  <Application>Microsoft Office Word</Application>
  <DocSecurity>0</DocSecurity>
  <Lines>1675</Lines>
  <Paragraphs>1376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466</cp:revision>
  <cp:lastPrinted>2025-01-27T10:08:00Z</cp:lastPrinted>
  <dcterms:created xsi:type="dcterms:W3CDTF">2024-12-23T16:16:00Z</dcterms:created>
  <dcterms:modified xsi:type="dcterms:W3CDTF">2026-03-03T07:10:00Z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