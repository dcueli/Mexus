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EA72C2A" w14:textId="77777777" w:rsidR="00CF3DF0" w:rsidRDefault="00CF3DF0" w:rsidP="00AE7197">
            <w:pPr>
              <w:rPr>
                <w:noProof/>
                <w:color w:val="808080" w:themeColor="background1" w:themeShade="80"/>
                <w:sz w:val="40"/>
                <w:szCs w:val="40"/>
              </w:rPr>
            </w:pPr>
            <w:r>
              <w:rPr>
                <w:noProof/>
                <w:color w:val="808080" w:themeColor="background1" w:themeShade="80"/>
                <w:sz w:val="40"/>
                <w:szCs w:val="40"/>
              </w:rPr>
              <w:t>Documento de Arquitectura de Software (SAD)</w:t>
            </w:r>
          </w:p>
          <w:p w14:paraId="1EBE45E5" w14:textId="53B05484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7E2FB069" w:rsidR="00B40F4B" w:rsidRDefault="008D0D71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 w:rsidRPr="008D0D71">
        <w:rPr>
          <w:rFonts w:asciiTheme="minorHAnsi" w:hAnsiTheme="minorHAnsi" w:cstheme="minorHAnsi"/>
        </w:rPr>
        <w:t>Documento de Arquitectura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7D088ABF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 w:rsidR="00897020">
              <w:rPr>
                <w:color w:val="FFFFFF" w:themeColor="background1"/>
              </w:rPr>
              <w:t>Documento de arquitectura de software (</w:t>
            </w:r>
            <w:r w:rsidRPr="00090481">
              <w:rPr>
                <w:color w:val="FFFFFF" w:themeColor="background1"/>
              </w:rPr>
              <w:t>S</w:t>
            </w:r>
            <w:r w:rsidR="008D0D71">
              <w:rPr>
                <w:color w:val="FFFFFF" w:themeColor="background1"/>
              </w:rPr>
              <w:t>AD</w:t>
            </w:r>
            <w:r w:rsidR="00897020">
              <w:rPr>
                <w:color w:val="FFFFFF" w:themeColor="background1"/>
              </w:rPr>
              <w:t>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4272D699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</w:t>
            </w:r>
            <w:r w:rsidR="00671FFA">
              <w:rPr>
                <w:color w:val="auto"/>
              </w:rPr>
              <w:t>.</w:t>
            </w:r>
            <w:r w:rsidR="00FC08C0">
              <w:rPr>
                <w:color w:val="auto"/>
              </w:rPr>
              <w:t>1</w:t>
            </w:r>
            <w:r w:rsidRPr="00090481">
              <w:rPr>
                <w:color w:val="auto"/>
              </w:rPr>
              <w:t>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590CD343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Borrador inicial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93844CD" w:rsidR="00B40F4B" w:rsidRPr="00090481" w:rsidRDefault="00897020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063467" w:rsidRPr="00B40F4B" w14:paraId="102E1B89" w14:textId="77777777" w:rsidTr="00FC0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449BB73" w14:textId="77777777" w:rsidR="00063467" w:rsidRPr="00D90500" w:rsidRDefault="00063467" w:rsidP="00C555FC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897" w:type="dxa"/>
            <w:shd w:val="clear" w:color="auto" w:fill="4E91CD"/>
          </w:tcPr>
          <w:p w14:paraId="2BA91241" w14:textId="49CC034E" w:rsidR="00063467" w:rsidRPr="00D90500" w:rsidRDefault="00063467" w:rsidP="00C555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FC08C0">
              <w:rPr>
                <w:b/>
                <w:bCs/>
                <w:color w:val="FFFFFF" w:themeColor="background1"/>
              </w:rPr>
              <w:t>PO/</w:t>
            </w:r>
            <w:proofErr w:type="spellStart"/>
            <w:r w:rsidRPr="00FC08C0">
              <w:rPr>
                <w:b/>
                <w:bCs/>
                <w:color w:val="FFFFFF" w:themeColor="background1"/>
              </w:rPr>
              <w:t>Analyst</w:t>
            </w:r>
            <w:proofErr w:type="spellEnd"/>
          </w:p>
        </w:tc>
      </w:tr>
      <w:tr w:rsidR="00B40F4B" w:rsidRPr="00B40F4B" w14:paraId="3A5E5552" w14:textId="77777777" w:rsidTr="00FC0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</w:tcPr>
          <w:p w14:paraId="68811061" w14:textId="091E1CB2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FC08C0">
              <w:rPr>
                <w:color w:val="auto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54A09778" w14:textId="49EC21A3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1" w:name="_ÍNDICE_1"/>
      <w:bookmarkEnd w:id="1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D15F35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ONTROL_DE_VERSIONES" w:history="1">
        <w:r w:rsidRPr="00D15F35">
          <w:rPr>
            <w:rStyle w:val="Hipervnculo"/>
            <w:rFonts w:cstheme="minorHAnsi"/>
          </w:rPr>
          <w:t>Control de versiones</w:t>
        </w:r>
      </w:hyperlink>
    </w:p>
    <w:p w14:paraId="4E6BDAAA" w14:textId="354A93E5" w:rsidR="00897020" w:rsidRDefault="00897020" w:rsidP="00812AAB">
      <w:pPr>
        <w:pStyle w:val="Encabezado"/>
        <w:numPr>
          <w:ilvl w:val="0"/>
          <w:numId w:val="24"/>
        </w:numPr>
        <w:jc w:val="both"/>
      </w:pPr>
      <w:hyperlink w:anchor="_Cumplimiento_normativo_-" w:history="1">
        <w:r w:rsidRPr="00897020">
          <w:rPr>
            <w:rStyle w:val="Hipervnculo"/>
          </w:rPr>
          <w:t>Cumplimiento normativo</w:t>
        </w:r>
      </w:hyperlink>
    </w:p>
    <w:p w14:paraId="299C6F44" w14:textId="2186E0D4" w:rsidR="00A32134" w:rsidRDefault="0063553B" w:rsidP="00812AAB">
      <w:pPr>
        <w:pStyle w:val="Encabezado"/>
        <w:numPr>
          <w:ilvl w:val="0"/>
          <w:numId w:val="24"/>
        </w:numPr>
        <w:jc w:val="both"/>
      </w:pPr>
      <w:hyperlink w:anchor="_Propósito_del_documento" w:history="1">
        <w:r>
          <w:rPr>
            <w:rStyle w:val="Hipervnculo"/>
          </w:rPr>
          <w:t>Introducción</w:t>
        </w:r>
      </w:hyperlink>
    </w:p>
    <w:p w14:paraId="6D9FD91B" w14:textId="00F39931" w:rsidR="003253CB" w:rsidRDefault="003253CB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Propósito_del_documento" w:history="1">
        <w:r w:rsidRPr="00B33CE9">
          <w:rPr>
            <w:rStyle w:val="Hipervnculo"/>
          </w:rPr>
          <w:t>Propósito del documento</w:t>
        </w:r>
      </w:hyperlink>
    </w:p>
    <w:p w14:paraId="5310A73E" w14:textId="5D4D4807" w:rsidR="003253CB" w:rsidRDefault="003253CB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Alcance" w:history="1">
        <w:r w:rsidRPr="00B33CE9">
          <w:rPr>
            <w:rStyle w:val="Hipervnculo"/>
          </w:rPr>
          <w:t>Alcance</w:t>
        </w:r>
      </w:hyperlink>
    </w:p>
    <w:p w14:paraId="29C50CCC" w14:textId="0599CBB0" w:rsidR="00CE0854" w:rsidRDefault="00CE0854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Arquitectura" w:history="1">
        <w:r w:rsidRPr="00B33CE9">
          <w:rPr>
            <w:rStyle w:val="Hipervnculo"/>
          </w:rPr>
          <w:t>Arquitectura</w:t>
        </w:r>
      </w:hyperlink>
    </w:p>
    <w:p w14:paraId="5DFFE0A9" w14:textId="1C8C2905" w:rsidR="003253CB" w:rsidRDefault="003253CB" w:rsidP="007443FF">
      <w:pPr>
        <w:pStyle w:val="Encabezado"/>
        <w:numPr>
          <w:ilvl w:val="1"/>
          <w:numId w:val="24"/>
        </w:numPr>
        <w:ind w:left="1701" w:hanging="624"/>
        <w:jc w:val="both"/>
      </w:pPr>
      <w:hyperlink w:anchor="_Documentos_relacionados" w:history="1">
        <w:r w:rsidRPr="00B33CE9">
          <w:rPr>
            <w:rStyle w:val="Hipervnculo"/>
          </w:rPr>
          <w:t>Documentos relacionados</w:t>
        </w:r>
      </w:hyperlink>
    </w:p>
    <w:p w14:paraId="3C21AAB4" w14:textId="33E04F78" w:rsidR="00D7324F" w:rsidRDefault="00D7324F" w:rsidP="00D7324F">
      <w:pPr>
        <w:pStyle w:val="Encabezado"/>
        <w:numPr>
          <w:ilvl w:val="0"/>
          <w:numId w:val="24"/>
        </w:numPr>
        <w:jc w:val="both"/>
      </w:pPr>
      <w:hyperlink w:anchor="_STAKEHOLDERS_Y_PREOCUPACIONES" w:history="1">
        <w:proofErr w:type="spellStart"/>
        <w:r w:rsidRPr="00B33CE9">
          <w:rPr>
            <w:rStyle w:val="Hipervnculo"/>
          </w:rPr>
          <w:t>Stakeholders</w:t>
        </w:r>
        <w:proofErr w:type="spellEnd"/>
        <w:r w:rsidRPr="00B33CE9">
          <w:rPr>
            <w:rStyle w:val="Hipervnculo"/>
          </w:rPr>
          <w:t xml:space="preserve"> y preocupaciones</w:t>
        </w:r>
      </w:hyperlink>
    </w:p>
    <w:p w14:paraId="562717EF" w14:textId="318A7FFF" w:rsidR="0063553B" w:rsidRDefault="0063553B" w:rsidP="0063553B">
      <w:pPr>
        <w:pStyle w:val="Encabezado"/>
        <w:numPr>
          <w:ilvl w:val="0"/>
          <w:numId w:val="24"/>
        </w:numPr>
        <w:jc w:val="both"/>
      </w:pPr>
      <w:hyperlink w:anchor="_Drivers_arquitectónicos_-" w:history="1">
        <w:r w:rsidRPr="00B33CE9">
          <w:rPr>
            <w:rStyle w:val="Hipervnculo"/>
          </w:rPr>
          <w:t>Drivers arquitectónicos</w:t>
        </w:r>
      </w:hyperlink>
    </w:p>
    <w:p w14:paraId="34CE0750" w14:textId="058CEE7A" w:rsidR="0063553B" w:rsidRDefault="0063553B" w:rsidP="007443FF">
      <w:pPr>
        <w:pStyle w:val="Encabezado"/>
        <w:numPr>
          <w:ilvl w:val="0"/>
          <w:numId w:val="261"/>
        </w:numPr>
        <w:ind w:left="1701" w:hanging="624"/>
        <w:jc w:val="both"/>
      </w:pPr>
      <w:hyperlink w:anchor="_Drivers_funcionales_clave" w:history="1">
        <w:r w:rsidRPr="00974387">
          <w:rPr>
            <w:rStyle w:val="Hipervnculo"/>
          </w:rPr>
          <w:t>Drivers funcionales clave</w:t>
        </w:r>
      </w:hyperlink>
    </w:p>
    <w:p w14:paraId="5EFB5995" w14:textId="0FD690A6" w:rsidR="0063553B" w:rsidRDefault="0063553B" w:rsidP="007443FF">
      <w:pPr>
        <w:pStyle w:val="Encabezado"/>
        <w:numPr>
          <w:ilvl w:val="0"/>
          <w:numId w:val="261"/>
        </w:numPr>
        <w:ind w:left="1701" w:hanging="624"/>
        <w:jc w:val="both"/>
      </w:pPr>
      <w:hyperlink w:anchor="_Drivers_no_funcionales" w:history="1">
        <w:r w:rsidRPr="00974387">
          <w:rPr>
            <w:rStyle w:val="Hipervnculo"/>
          </w:rPr>
          <w:t>Drivers no funcionales clave</w:t>
        </w:r>
      </w:hyperlink>
    </w:p>
    <w:p w14:paraId="3E4D0C62" w14:textId="2B97C258" w:rsidR="0063553B" w:rsidRDefault="0063553B" w:rsidP="0063553B">
      <w:pPr>
        <w:pStyle w:val="Encabezado"/>
        <w:numPr>
          <w:ilvl w:val="0"/>
          <w:numId w:val="24"/>
        </w:numPr>
        <w:jc w:val="both"/>
      </w:pPr>
      <w:hyperlink w:anchor="_VISTA_ARQUITECTÓNICA_-" w:history="1">
        <w:r w:rsidRPr="00974387">
          <w:rPr>
            <w:rStyle w:val="Hipervnculo"/>
          </w:rPr>
          <w:t>Visión arquitect</w:t>
        </w:r>
        <w:r w:rsidR="00974387">
          <w:rPr>
            <w:rStyle w:val="Hipervnculo"/>
          </w:rPr>
          <w:t>ónic</w:t>
        </w:r>
        <w:r w:rsidRPr="00974387">
          <w:rPr>
            <w:rStyle w:val="Hipervnculo"/>
          </w:rPr>
          <w:t>a</w:t>
        </w:r>
      </w:hyperlink>
    </w:p>
    <w:p w14:paraId="6A713AEC" w14:textId="245D8F3F" w:rsidR="00DB2074" w:rsidRDefault="00DB2074" w:rsidP="00DB2074">
      <w:pPr>
        <w:pStyle w:val="Encabezado"/>
        <w:numPr>
          <w:ilvl w:val="0"/>
          <w:numId w:val="288"/>
        </w:numPr>
        <w:jc w:val="both"/>
      </w:pPr>
      <w:hyperlink w:anchor="_Vista_de_contexto" w:history="1">
        <w:r w:rsidRPr="00AB6F58">
          <w:rPr>
            <w:rStyle w:val="Hipervnculo"/>
          </w:rPr>
          <w:t>Vista de contexto</w:t>
        </w:r>
      </w:hyperlink>
    </w:p>
    <w:p w14:paraId="14EE6094" w14:textId="4BCD8132" w:rsidR="00DB2074" w:rsidRDefault="00DB2074" w:rsidP="00DB2074">
      <w:pPr>
        <w:pStyle w:val="Encabezado"/>
        <w:numPr>
          <w:ilvl w:val="0"/>
          <w:numId w:val="288"/>
        </w:numPr>
        <w:jc w:val="both"/>
      </w:pPr>
      <w:hyperlink w:anchor="_Vista_lógica_(estructural)" w:history="1">
        <w:r w:rsidRPr="00AB6F58">
          <w:rPr>
            <w:rStyle w:val="Hipervnculo"/>
          </w:rPr>
          <w:t>Vista lógica (estructural)</w:t>
        </w:r>
      </w:hyperlink>
    </w:p>
    <w:p w14:paraId="17FBD660" w14:textId="0075FB11" w:rsidR="00DB2074" w:rsidRDefault="00DB2074" w:rsidP="00DB2074">
      <w:pPr>
        <w:pStyle w:val="Encabezado"/>
        <w:numPr>
          <w:ilvl w:val="0"/>
          <w:numId w:val="288"/>
        </w:numPr>
        <w:jc w:val="both"/>
      </w:pPr>
      <w:hyperlink w:anchor="_Vista_de_componentes" w:history="1">
        <w:r w:rsidRPr="00AB6F58">
          <w:rPr>
            <w:rStyle w:val="Hipervnculo"/>
          </w:rPr>
          <w:t>Vista de componentes</w:t>
        </w:r>
      </w:hyperlink>
    </w:p>
    <w:p w14:paraId="335BD4BA" w14:textId="598A7A0F" w:rsidR="00DB2074" w:rsidRDefault="00DB2074" w:rsidP="00DB2074">
      <w:pPr>
        <w:pStyle w:val="Encabezado"/>
        <w:numPr>
          <w:ilvl w:val="0"/>
          <w:numId w:val="288"/>
        </w:numPr>
        <w:jc w:val="both"/>
      </w:pPr>
      <w:hyperlink w:anchor="_Vista_de_procesos" w:history="1">
        <w:r w:rsidRPr="00AB6F58">
          <w:rPr>
            <w:rStyle w:val="Hipervnculo"/>
          </w:rPr>
          <w:t>Vista de procesos (dinámica)</w:t>
        </w:r>
      </w:hyperlink>
    </w:p>
    <w:p w14:paraId="64FCB1B8" w14:textId="63B24F15" w:rsidR="00DB2074" w:rsidRDefault="00DB2074" w:rsidP="00DB2074">
      <w:pPr>
        <w:pStyle w:val="Encabezado"/>
        <w:numPr>
          <w:ilvl w:val="0"/>
          <w:numId w:val="288"/>
        </w:numPr>
        <w:jc w:val="both"/>
      </w:pPr>
      <w:hyperlink w:anchor="_Vista_de_datos" w:history="1">
        <w:r w:rsidRPr="00AB6F58">
          <w:rPr>
            <w:rStyle w:val="Hipervnculo"/>
          </w:rPr>
          <w:t>Vista de datos</w:t>
        </w:r>
      </w:hyperlink>
    </w:p>
    <w:p w14:paraId="4D3ACAFE" w14:textId="7CBB4243" w:rsidR="00DB2074" w:rsidRDefault="00DB2074" w:rsidP="00DB2074">
      <w:pPr>
        <w:pStyle w:val="Encabezado"/>
        <w:numPr>
          <w:ilvl w:val="0"/>
          <w:numId w:val="288"/>
        </w:numPr>
        <w:jc w:val="both"/>
      </w:pPr>
      <w:hyperlink w:anchor="_Vista_de_despliegue" w:history="1">
        <w:r w:rsidRPr="00AB6F58">
          <w:rPr>
            <w:rStyle w:val="Hipervnculo"/>
          </w:rPr>
          <w:t>Vista de despliegue</w:t>
        </w:r>
      </w:hyperlink>
    </w:p>
    <w:p w14:paraId="4CBADE09" w14:textId="48138841" w:rsidR="00DB2074" w:rsidRDefault="00DB2074" w:rsidP="00DB2074">
      <w:pPr>
        <w:pStyle w:val="Encabezado"/>
        <w:numPr>
          <w:ilvl w:val="0"/>
          <w:numId w:val="288"/>
        </w:numPr>
        <w:jc w:val="both"/>
      </w:pPr>
      <w:hyperlink w:anchor="_Vista_de_seguridad" w:history="1">
        <w:r w:rsidRPr="00AB6F58">
          <w:rPr>
            <w:rStyle w:val="Hipervnculo"/>
          </w:rPr>
          <w:t>Vista de seguridad</w:t>
        </w:r>
      </w:hyperlink>
    </w:p>
    <w:p w14:paraId="2CE0D6C2" w14:textId="350A9A5F" w:rsidR="0063553B" w:rsidRDefault="0063553B" w:rsidP="0063553B">
      <w:pPr>
        <w:pStyle w:val="Encabezado"/>
        <w:numPr>
          <w:ilvl w:val="0"/>
          <w:numId w:val="24"/>
        </w:numPr>
        <w:jc w:val="both"/>
      </w:pPr>
      <w:hyperlink w:anchor="_Descripción_de_componentes" w:history="1">
        <w:r w:rsidRPr="00E91DA8">
          <w:rPr>
            <w:rStyle w:val="Hipervnculo"/>
          </w:rPr>
          <w:t>Descripción de componentes</w:t>
        </w:r>
      </w:hyperlink>
    </w:p>
    <w:p w14:paraId="489B8B12" w14:textId="62B3FA4C" w:rsidR="0063553B" w:rsidRDefault="0063553B" w:rsidP="0063553B">
      <w:pPr>
        <w:pStyle w:val="Encabezado"/>
        <w:numPr>
          <w:ilvl w:val="0"/>
          <w:numId w:val="259"/>
        </w:numPr>
        <w:ind w:left="1701" w:hanging="624"/>
        <w:jc w:val="both"/>
      </w:pPr>
      <w:hyperlink w:anchor="_Capa_de_presentación" w:history="1">
        <w:r w:rsidRPr="00E91DA8">
          <w:rPr>
            <w:rStyle w:val="Hipervnculo"/>
          </w:rPr>
          <w:t>Capa de presentación (Angular)</w:t>
        </w:r>
      </w:hyperlink>
    </w:p>
    <w:p w14:paraId="12330D08" w14:textId="2C485DD9" w:rsidR="0063553B" w:rsidRDefault="0063553B" w:rsidP="0063553B">
      <w:pPr>
        <w:pStyle w:val="Encabezado"/>
        <w:numPr>
          <w:ilvl w:val="0"/>
          <w:numId w:val="259"/>
        </w:numPr>
        <w:ind w:left="1701" w:hanging="624"/>
        <w:jc w:val="both"/>
      </w:pPr>
      <w:hyperlink w:anchor="_Capa_de_integración" w:history="1">
        <w:r w:rsidRPr="00E91DA8">
          <w:rPr>
            <w:rStyle w:val="Hipervnculo"/>
          </w:rPr>
          <w:t>Capa de integración (Capacitor)</w:t>
        </w:r>
      </w:hyperlink>
    </w:p>
    <w:p w14:paraId="4B879711" w14:textId="64C02C0B" w:rsidR="0063553B" w:rsidRDefault="0063553B" w:rsidP="0063553B">
      <w:pPr>
        <w:pStyle w:val="Encabezado"/>
        <w:numPr>
          <w:ilvl w:val="0"/>
          <w:numId w:val="259"/>
        </w:numPr>
        <w:ind w:left="1701" w:hanging="624"/>
        <w:jc w:val="both"/>
      </w:pPr>
      <w:hyperlink w:anchor="_Capa_nativa_Android" w:history="1">
        <w:r w:rsidRPr="00E91DA8">
          <w:rPr>
            <w:rStyle w:val="Hipervnculo"/>
          </w:rPr>
          <w:t>Capa nativa Android</w:t>
        </w:r>
      </w:hyperlink>
    </w:p>
    <w:p w14:paraId="2BBB32A1" w14:textId="6A9946EE" w:rsidR="0063553B" w:rsidRDefault="0063553B" w:rsidP="0063553B">
      <w:pPr>
        <w:pStyle w:val="Encabezado"/>
        <w:numPr>
          <w:ilvl w:val="0"/>
          <w:numId w:val="24"/>
        </w:numPr>
        <w:jc w:val="both"/>
      </w:pPr>
      <w:hyperlink w:anchor="_GESTIÓN_DE_DATOS" w:history="1">
        <w:r w:rsidRPr="00E91DA8">
          <w:rPr>
            <w:rStyle w:val="Hipervnculo"/>
          </w:rPr>
          <w:t>Gestión de datos</w:t>
        </w:r>
      </w:hyperlink>
    </w:p>
    <w:p w14:paraId="479220F5" w14:textId="370E378B" w:rsidR="0063553B" w:rsidRDefault="0063553B" w:rsidP="0063553B">
      <w:pPr>
        <w:pStyle w:val="Encabezado"/>
        <w:numPr>
          <w:ilvl w:val="0"/>
          <w:numId w:val="258"/>
        </w:numPr>
        <w:ind w:left="1701" w:hanging="624"/>
        <w:jc w:val="both"/>
      </w:pPr>
      <w:hyperlink w:anchor="_Almacenamiento" w:history="1">
        <w:r w:rsidRPr="00E91DA8">
          <w:rPr>
            <w:rStyle w:val="Hipervnculo"/>
          </w:rPr>
          <w:t>Almacenamiento</w:t>
        </w:r>
      </w:hyperlink>
    </w:p>
    <w:p w14:paraId="4C072202" w14:textId="5F932000" w:rsidR="0063553B" w:rsidRDefault="0063553B" w:rsidP="0063553B">
      <w:pPr>
        <w:pStyle w:val="Encabezado"/>
        <w:numPr>
          <w:ilvl w:val="0"/>
          <w:numId w:val="258"/>
        </w:numPr>
        <w:ind w:left="1701" w:hanging="624"/>
        <w:jc w:val="both"/>
      </w:pPr>
      <w:hyperlink w:anchor="_Metadatos" w:history="1">
        <w:r w:rsidRPr="00E91DA8">
          <w:rPr>
            <w:rStyle w:val="Hipervnculo"/>
          </w:rPr>
          <w:t>Metadatos</w:t>
        </w:r>
      </w:hyperlink>
    </w:p>
    <w:p w14:paraId="48B079BF" w14:textId="5451366B" w:rsidR="0063553B" w:rsidRDefault="0063553B" w:rsidP="0063553B">
      <w:pPr>
        <w:pStyle w:val="Encabezado"/>
        <w:numPr>
          <w:ilvl w:val="0"/>
          <w:numId w:val="24"/>
        </w:numPr>
        <w:jc w:val="both"/>
      </w:pPr>
      <w:hyperlink w:anchor="_GESTIÓN_DE_ERRORES" w:history="1">
        <w:r w:rsidRPr="00E91DA8">
          <w:rPr>
            <w:rStyle w:val="Hipervnculo"/>
          </w:rPr>
          <w:t xml:space="preserve">Gestión de errores y </w:t>
        </w:r>
        <w:proofErr w:type="spellStart"/>
        <w:r w:rsidRPr="00E91DA8">
          <w:rPr>
            <w:rStyle w:val="Hipervnculo"/>
          </w:rPr>
          <w:t>logging</w:t>
        </w:r>
        <w:proofErr w:type="spellEnd"/>
      </w:hyperlink>
    </w:p>
    <w:p w14:paraId="353B781E" w14:textId="18232BCF" w:rsidR="0063553B" w:rsidRDefault="00E91DA8" w:rsidP="0063553B">
      <w:pPr>
        <w:pStyle w:val="Encabezado"/>
        <w:numPr>
          <w:ilvl w:val="0"/>
          <w:numId w:val="24"/>
        </w:numPr>
        <w:jc w:val="both"/>
      </w:pPr>
      <w:hyperlink w:anchor="_ATRIBUTOS_DE_CALIDAD" w:history="1">
        <w:r>
          <w:rPr>
            <w:rStyle w:val="Hipervnculo"/>
          </w:rPr>
          <w:t>Atributos de calidad y evaluación</w:t>
        </w:r>
      </w:hyperlink>
    </w:p>
    <w:p w14:paraId="24FBC130" w14:textId="4DC1DDB4" w:rsidR="00E91DA8" w:rsidRDefault="00E91DA8" w:rsidP="00E91DA8">
      <w:pPr>
        <w:pStyle w:val="Encabezado"/>
        <w:numPr>
          <w:ilvl w:val="0"/>
          <w:numId w:val="24"/>
        </w:numPr>
        <w:jc w:val="both"/>
      </w:pPr>
      <w:hyperlink w:anchor="_IMPLICACIONES_Y_COMPROMISOS" w:history="1">
        <w:r w:rsidRPr="00E91DA8">
          <w:rPr>
            <w:rStyle w:val="Hipervnculo"/>
          </w:rPr>
          <w:t>Implicaciones y compromisos</w:t>
        </w:r>
      </w:hyperlink>
    </w:p>
    <w:p w14:paraId="692F05BB" w14:textId="6A253E92" w:rsidR="00E91DA8" w:rsidRDefault="00E91DA8" w:rsidP="00E91DA8">
      <w:pPr>
        <w:pStyle w:val="Encabezado"/>
        <w:numPr>
          <w:ilvl w:val="0"/>
          <w:numId w:val="24"/>
        </w:numPr>
        <w:jc w:val="both"/>
      </w:pPr>
      <w:hyperlink w:anchor="_CONSIDERACIONES_DE_SEGURIDAD" w:history="1">
        <w:r w:rsidRPr="00E91DA8">
          <w:rPr>
            <w:rStyle w:val="Hipervnculo"/>
          </w:rPr>
          <w:t>Consideraciones de seguridad y privacidad</w:t>
        </w:r>
      </w:hyperlink>
      <w:r>
        <w:t xml:space="preserve"> </w:t>
      </w:r>
    </w:p>
    <w:p w14:paraId="4BFBD915" w14:textId="67C11363" w:rsidR="00E91DA8" w:rsidRDefault="00E91DA8" w:rsidP="00E91DA8">
      <w:pPr>
        <w:pStyle w:val="Encabezado"/>
        <w:numPr>
          <w:ilvl w:val="0"/>
          <w:numId w:val="24"/>
        </w:numPr>
        <w:jc w:val="both"/>
      </w:pPr>
      <w:hyperlink w:anchor="_RIESGOS_ARQUITECTÓNICOS/TÉCNICOS_CO" w:history="1">
        <w:r w:rsidRPr="00E91DA8">
          <w:rPr>
            <w:rStyle w:val="Hipervnculo"/>
          </w:rPr>
          <w:t>Riesgos arquitectónicos/técnicos conocidos</w:t>
        </w:r>
      </w:hyperlink>
      <w:r>
        <w:t xml:space="preserve"> </w:t>
      </w:r>
    </w:p>
    <w:p w14:paraId="17C3E807" w14:textId="03D4A5F7" w:rsidR="00E91DA8" w:rsidRDefault="00E91DA8" w:rsidP="00E91DA8">
      <w:pPr>
        <w:pStyle w:val="Encabezado"/>
        <w:numPr>
          <w:ilvl w:val="0"/>
          <w:numId w:val="24"/>
        </w:numPr>
        <w:jc w:val="both"/>
      </w:pPr>
      <w:hyperlink w:anchor="_TRAZABILIDAD_-_ir" w:history="1">
        <w:r w:rsidRPr="00E91DA8">
          <w:rPr>
            <w:rStyle w:val="Hipervnculo"/>
          </w:rPr>
          <w:t>Trazabilidad</w:t>
        </w:r>
      </w:hyperlink>
    </w:p>
    <w:p w14:paraId="66B3E6DD" w14:textId="5C246197" w:rsidR="00E91DA8" w:rsidRDefault="00E91DA8" w:rsidP="00E91DA8">
      <w:pPr>
        <w:pStyle w:val="Encabezado"/>
        <w:numPr>
          <w:ilvl w:val="0"/>
          <w:numId w:val="24"/>
        </w:numPr>
        <w:jc w:val="both"/>
      </w:pPr>
      <w:hyperlink w:anchor="_CONCLUSIÓN_-_ir" w:history="1">
        <w:r w:rsidRPr="00E91DA8">
          <w:rPr>
            <w:rStyle w:val="Hipervnculo"/>
          </w:rPr>
          <w:t>Conclusión</w:t>
        </w:r>
      </w:hyperlink>
    </w:p>
    <w:p w14:paraId="0023746E" w14:textId="45A58A18" w:rsidR="00B77577" w:rsidRDefault="00E15127" w:rsidP="00E91DA8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153E666D" w14:textId="03B5DF75" w:rsidR="00C71E53" w:rsidRDefault="00C71E53" w:rsidP="00C71E53">
      <w:pPr>
        <w:pStyle w:val="Prrafodelista"/>
        <w:numPr>
          <w:ilvl w:val="0"/>
          <w:numId w:val="24"/>
        </w:numPr>
        <w:jc w:val="both"/>
      </w:pPr>
      <w:hyperlink w:anchor="_ESTADO_DEL_DOCUMENTO" w:history="1">
        <w:r w:rsidR="00B77577" w:rsidRPr="00C71E53">
          <w:rPr>
            <w:rStyle w:val="Hipervnculo"/>
          </w:rPr>
          <w:t>Estado del documento</w:t>
        </w:r>
      </w:hyperlink>
    </w:p>
    <w:p w14:paraId="6A46B9DF" w14:textId="1F36AE42" w:rsidR="00932A05" w:rsidRDefault="00932A05" w:rsidP="00431C79">
      <w:pPr>
        <w:spacing w:after="200"/>
      </w:pPr>
      <w:bookmarkStart w:id="2" w:name="_Prólogo"/>
      <w:bookmarkEnd w:id="2"/>
      <w:r w:rsidRPr="000D54F6">
        <w:rPr>
          <w:rFonts w:cstheme="minorHAnsi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65A40B20" w:rsidR="004570B4" w:rsidRDefault="004570B4" w:rsidP="00155BA2">
      <w:pPr>
        <w:pStyle w:val="Ttulo1"/>
        <w:rPr>
          <w:lang w:eastAsia="es-ES"/>
        </w:rPr>
      </w:pPr>
      <w:bookmarkStart w:id="3" w:name="_CONTROL_DE_VERSIONES"/>
      <w:bookmarkEnd w:id="3"/>
      <w:r w:rsidRPr="00155BA2">
        <w:rPr>
          <w:rStyle w:val="Ttulo1Car"/>
        </w:rPr>
        <w:t>CONTROL DE VERSIONES</w:t>
      </w:r>
      <w:r w:rsidR="00155BA2">
        <w:rPr>
          <w:rStyle w:val="Ttulo1Car"/>
        </w:rPr>
        <w:t xml:space="preserve"> </w:t>
      </w:r>
      <w:hyperlink w:anchor="_ÍNDICE_1" w:history="1">
        <w:r w:rsidR="00155BA2" w:rsidRPr="00155BA2">
          <w:rPr>
            <w:caps w:val="0"/>
            <w:sz w:val="18"/>
            <w:szCs w:val="16"/>
          </w:rPr>
          <w:t>- ir al índice -</w:t>
        </w:r>
      </w:hyperlink>
    </w:p>
    <w:tbl>
      <w:tblPr>
        <w:tblStyle w:val="Tablanormal5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5957"/>
        <w:gridCol w:w="1211"/>
      </w:tblGrid>
      <w:tr w:rsidR="004570B4" w:rsidRPr="006F063E" w14:paraId="4AEAB2A5" w14:textId="77777777" w:rsidTr="00FB4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tcBorders>
              <w:bottom w:val="single" w:sz="12" w:space="0" w:color="4E91CD"/>
            </w:tcBorders>
            <w:hideMark/>
          </w:tcPr>
          <w:p w14:paraId="797669C3" w14:textId="6D8EBAB0" w:rsidR="004570B4" w:rsidRPr="00FB4C3D" w:rsidRDefault="00FB4C3D" w:rsidP="00651635">
            <w:pPr>
              <w:pStyle w:val="Contenido"/>
              <w:rPr>
                <w:rFonts w:asciiTheme="minorHAnsi" w:hAnsiTheme="minorHAnsi" w:cstheme="minorHAnsi"/>
                <w:bCs/>
              </w:rPr>
            </w:pPr>
            <w:r w:rsidRPr="00FB4C3D">
              <w:rPr>
                <w:rStyle w:val="Fuerte"/>
                <w:rFonts w:asciiTheme="minorHAnsi" w:hAnsiTheme="minorHAnsi" w:cstheme="minorHAnsi"/>
                <w:bCs w:val="0"/>
              </w:rPr>
              <w:t>Versión</w:t>
            </w:r>
          </w:p>
        </w:tc>
        <w:tc>
          <w:tcPr>
            <w:tcW w:w="722" w:type="pct"/>
            <w:tcBorders>
              <w:bottom w:val="single" w:sz="12" w:space="0" w:color="4E91CD"/>
            </w:tcBorders>
            <w:hideMark/>
          </w:tcPr>
          <w:p w14:paraId="4EC443BE" w14:textId="77D7854B" w:rsidR="004570B4" w:rsidRPr="00FB4C3D" w:rsidRDefault="00FB4C3D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B4C3D">
              <w:rPr>
                <w:rStyle w:val="Fuerte"/>
                <w:rFonts w:asciiTheme="minorHAnsi" w:hAnsiTheme="minorHAnsi" w:cstheme="minorHAnsi"/>
                <w:bCs w:val="0"/>
              </w:rPr>
              <w:t>Fecha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A67AB0F" w14:textId="36E91DED" w:rsidR="004570B4" w:rsidRPr="00FB4C3D" w:rsidRDefault="00FB4C3D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B4C3D">
              <w:rPr>
                <w:rStyle w:val="Fuerte"/>
                <w:rFonts w:asciiTheme="minorHAnsi" w:hAnsiTheme="minorHAnsi" w:cstheme="minorHAnsi"/>
                <w:bCs w:val="0"/>
              </w:rPr>
              <w:t>Cambios realizados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61A52E3" w14:textId="032400D2" w:rsidR="004570B4" w:rsidRPr="00FB4C3D" w:rsidRDefault="00FB4C3D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B4C3D">
              <w:rPr>
                <w:rStyle w:val="Fuerte"/>
                <w:rFonts w:asciiTheme="minorHAnsi" w:hAnsiTheme="minorHAnsi" w:cstheme="minorHAnsi"/>
                <w:bCs w:val="0"/>
              </w:rPr>
              <w:t>Autor</w:t>
            </w:r>
          </w:p>
        </w:tc>
      </w:tr>
      <w:bookmarkStart w:id="4" w:name="Version_1_0_de_documento"/>
      <w:tr w:rsidR="00FB4C3D" w:rsidRPr="006F063E" w14:paraId="465CDE0C" w14:textId="77777777" w:rsidTr="00FB4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top w:val="single" w:sz="12" w:space="0" w:color="4E91CD"/>
              <w:right w:val="single" w:sz="2" w:space="0" w:color="4E91CD"/>
            </w:tcBorders>
            <w:hideMark/>
          </w:tcPr>
          <w:p w14:paraId="28D4382A" w14:textId="17619992" w:rsidR="004570B4" w:rsidRPr="001649D6" w:rsidRDefault="001649D6" w:rsidP="00CA475D">
            <w:pPr>
              <w:pStyle w:val="Default"/>
              <w:jc w:val="center"/>
              <w:rPr>
                <w:rStyle w:val="ancla"/>
                <w:i/>
                <w:iCs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i/>
                <w:iCs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671FFA">
              <w:rPr>
                <w:rStyle w:val="Hipervnculo"/>
              </w:rPr>
              <w:t>0.1</w:t>
            </w:r>
            <w:r w:rsidR="004570B4" w:rsidRPr="001649D6">
              <w:rPr>
                <w:rStyle w:val="Hipervnculo"/>
              </w:rPr>
              <w:t>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tcBorders>
              <w:top w:val="single" w:sz="12" w:space="0" w:color="4E91CD"/>
              <w:left w:val="single" w:sz="2" w:space="0" w:color="4E91CD"/>
              <w:bottom w:val="single" w:sz="2" w:space="0" w:color="4E91CD"/>
            </w:tcBorders>
            <w:hideMark/>
          </w:tcPr>
          <w:p w14:paraId="707B5D06" w14:textId="247736D4" w:rsidR="004570B4" w:rsidRPr="00FB4C3D" w:rsidRDefault="00D9694A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FB4C3D">
              <w:rPr>
                <w:i/>
              </w:rPr>
              <w:t>10</w:t>
            </w:r>
            <w:r w:rsidR="004570B4" w:rsidRPr="00FB4C3D">
              <w:rPr>
                <w:i/>
              </w:rPr>
              <w:t>/0</w:t>
            </w:r>
            <w:r w:rsidRPr="00FB4C3D">
              <w:rPr>
                <w:i/>
              </w:rPr>
              <w:t>2</w:t>
            </w:r>
            <w:r w:rsidR="004570B4" w:rsidRPr="00FB4C3D">
              <w:rPr>
                <w:i/>
              </w:rPr>
              <w:t>/202</w:t>
            </w:r>
            <w:r w:rsidR="001610B0" w:rsidRPr="00FB4C3D">
              <w:rPr>
                <w:i/>
              </w:rPr>
              <w:t>6</w:t>
            </w: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</w:tcBorders>
            <w:hideMark/>
          </w:tcPr>
          <w:p w14:paraId="14F12A5A" w14:textId="77777777" w:rsidR="004570B4" w:rsidRPr="00FB4C3D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</w:rPr>
            </w:pPr>
            <w:r w:rsidRPr="00FB4C3D">
              <w:rPr>
                <w:b/>
                <w:bCs/>
                <w:i/>
              </w:rPr>
              <w:t>Documento inicial creado</w:t>
            </w:r>
          </w:p>
          <w:p w14:paraId="2A4F30F1" w14:textId="77777777" w:rsidR="00C74A97" w:rsidRPr="00FB4C3D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</w:rPr>
            </w:pPr>
          </w:p>
          <w:p w14:paraId="438BF096" w14:textId="77777777" w:rsidR="00EF19B3" w:rsidRPr="00FB4C3D" w:rsidRDefault="00897020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Cumplimiento normativo</w:t>
            </w:r>
          </w:p>
          <w:p w14:paraId="72420186" w14:textId="77777777" w:rsidR="00EF19B3" w:rsidRPr="00FB4C3D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Introducción</w:t>
            </w:r>
          </w:p>
          <w:p w14:paraId="5EAF0FDC" w14:textId="77777777" w:rsidR="00EF19B3" w:rsidRPr="00FB4C3D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FB4C3D">
              <w:rPr>
                <w:sz w:val="18"/>
                <w:szCs w:val="18"/>
              </w:rPr>
              <w:t>Stakeholders</w:t>
            </w:r>
            <w:proofErr w:type="spellEnd"/>
            <w:r w:rsidRPr="00FB4C3D">
              <w:rPr>
                <w:sz w:val="18"/>
                <w:szCs w:val="18"/>
              </w:rPr>
              <w:t xml:space="preserve"> y preocupaciones</w:t>
            </w:r>
          </w:p>
          <w:p w14:paraId="12CC9541" w14:textId="77777777" w:rsidR="00EF19B3" w:rsidRPr="00FB4C3D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Drivers arquitectónicos</w:t>
            </w:r>
          </w:p>
          <w:p w14:paraId="2E81F720" w14:textId="63E99381" w:rsidR="00351DEC" w:rsidRPr="00FB4C3D" w:rsidRDefault="00730F7E" w:rsidP="00EF19B3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Visión arquitectónica</w:t>
            </w:r>
          </w:p>
          <w:p w14:paraId="47ACB11B" w14:textId="36A02267" w:rsidR="00C74A97" w:rsidRPr="00FB4C3D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  <w:right w:val="single" w:sz="2" w:space="0" w:color="4E91CD"/>
            </w:tcBorders>
            <w:hideMark/>
          </w:tcPr>
          <w:p w14:paraId="47133173" w14:textId="77777777" w:rsidR="004570B4" w:rsidRPr="00FB4C3D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FB4C3D">
              <w:rPr>
                <w:i/>
                <w:iCs/>
              </w:rPr>
              <w:t>dcueli</w:t>
            </w:r>
          </w:p>
        </w:tc>
      </w:tr>
      <w:tr w:rsidR="005757AF" w:rsidRPr="006F063E" w14:paraId="1CCBD7FD" w14:textId="77777777" w:rsidTr="00FB4C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73BF40F5" w14:textId="208668D3" w:rsidR="005757AF" w:rsidRPr="006F063E" w:rsidRDefault="005757AF" w:rsidP="005757AF">
            <w:pPr>
              <w:pStyle w:val="Contenido"/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B2BE59A" w14:textId="203BC593" w:rsidR="005757AF" w:rsidRPr="00FB4C3D" w:rsidRDefault="00EF19B3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C3D">
              <w:rPr>
                <w:i/>
                <w:iCs/>
              </w:rPr>
              <w:t>11</w:t>
            </w:r>
            <w:r w:rsidR="005757AF" w:rsidRPr="00FB4C3D">
              <w:rPr>
                <w:i/>
                <w:iCs/>
              </w:rPr>
              <w:t>/0</w:t>
            </w:r>
            <w:r w:rsidR="006A14D6" w:rsidRPr="00FB4C3D">
              <w:rPr>
                <w:i/>
                <w:iCs/>
              </w:rPr>
              <w:t>2</w:t>
            </w:r>
            <w:r w:rsidR="005757AF" w:rsidRPr="00FB4C3D">
              <w:rPr>
                <w:i/>
                <w:iCs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6EFC43EE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Descripción de componentes</w:t>
            </w:r>
          </w:p>
          <w:p w14:paraId="2BBDDD64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Gestión de datos</w:t>
            </w:r>
          </w:p>
          <w:p w14:paraId="4B3695F3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 xml:space="preserve">Gestión de errores y </w:t>
            </w:r>
            <w:proofErr w:type="spellStart"/>
            <w:r w:rsidRPr="00FB4C3D">
              <w:rPr>
                <w:sz w:val="18"/>
                <w:szCs w:val="18"/>
              </w:rPr>
              <w:t>logging</w:t>
            </w:r>
            <w:proofErr w:type="spellEnd"/>
          </w:p>
          <w:p w14:paraId="1C920132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Atributos de calidad y evaluación</w:t>
            </w:r>
          </w:p>
          <w:p w14:paraId="589825EC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Implicaciones y compromisos</w:t>
            </w:r>
          </w:p>
          <w:p w14:paraId="62D230D5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 xml:space="preserve">Consideraciones de seguridad y privacidad </w:t>
            </w:r>
          </w:p>
          <w:p w14:paraId="7C68FD1C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 xml:space="preserve">Riesgos arquitectónicos/técnicos conocidos </w:t>
            </w:r>
          </w:p>
          <w:p w14:paraId="298B0AC0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Trazabilidad</w:t>
            </w:r>
          </w:p>
          <w:p w14:paraId="57B42BE5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Conclusión</w:t>
            </w:r>
          </w:p>
          <w:p w14:paraId="0514A7EB" w14:textId="77777777" w:rsidR="001649D6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Aprobación</w:t>
            </w:r>
          </w:p>
          <w:p w14:paraId="2E13FC52" w14:textId="15DCB1E5" w:rsidR="005757AF" w:rsidRPr="00FB4C3D" w:rsidRDefault="001649D6" w:rsidP="001649D6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B4C3D">
              <w:rPr>
                <w:sz w:val="18"/>
                <w:szCs w:val="18"/>
              </w:rPr>
              <w:t>Estado del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4FC3922E" w14:textId="2946A8BC" w:rsidR="005757AF" w:rsidRPr="00FB4C3D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4C3D">
              <w:rPr>
                <w:i/>
                <w:iCs/>
              </w:rPr>
              <w:t>dcueli</w:t>
            </w:r>
          </w:p>
        </w:tc>
      </w:tr>
      <w:bookmarkStart w:id="5" w:name="Version_1_0_0_de_documento"/>
      <w:tr w:rsidR="009B4C86" w:rsidRPr="006F063E" w14:paraId="0C6C0245" w14:textId="77777777" w:rsidTr="00FB4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329C041" w14:textId="6DF2C605" w:rsidR="009B4C86" w:rsidRPr="001649D6" w:rsidRDefault="001649D6" w:rsidP="001649D6">
            <w:pPr>
              <w:pStyle w:val="Contenido"/>
              <w:jc w:val="center"/>
            </w:pPr>
            <w:r w:rsidRPr="001649D6">
              <w:fldChar w:fldCharType="begin"/>
            </w:r>
            <w:r w:rsidRPr="001649D6">
              <w:instrText>HYPERLINK  \l "Version_1_0_0_de_documento"</w:instrText>
            </w:r>
            <w:r w:rsidRPr="001649D6">
              <w:fldChar w:fldCharType="separate"/>
            </w:r>
            <w:r w:rsidRPr="001649D6">
              <w:rPr>
                <w:rStyle w:val="Hipervnculo"/>
              </w:rPr>
              <w:t>1.0.0</w:t>
            </w:r>
            <w:bookmarkEnd w:id="5"/>
            <w:r w:rsidRPr="001649D6">
              <w:fldChar w:fldCharType="end"/>
            </w: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3C15210" w14:textId="45F601BE" w:rsidR="009B4C86" w:rsidRPr="00FB4C3D" w:rsidRDefault="001649D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C3D">
              <w:rPr>
                <w:i/>
              </w:rPr>
              <w:t>11</w:t>
            </w:r>
            <w:r w:rsidR="009B4C86" w:rsidRPr="00FB4C3D">
              <w:rPr>
                <w:i/>
              </w:rPr>
              <w:t>/0</w:t>
            </w:r>
            <w:r w:rsidRPr="00FB4C3D">
              <w:rPr>
                <w:i/>
              </w:rPr>
              <w:t>2</w:t>
            </w:r>
            <w:r w:rsidR="009B4C86" w:rsidRPr="00FB4C3D">
              <w:rPr>
                <w:i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2A75D820" w14:textId="51616685" w:rsidR="009B4C86" w:rsidRPr="00FB4C3D" w:rsidRDefault="00FB4C3D" w:rsidP="001649D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FB4C3D">
              <w:rPr>
                <w:rFonts w:cstheme="minorHAnsi"/>
                <w:b/>
                <w:bCs/>
              </w:rPr>
              <w:t xml:space="preserve">Revisión </w:t>
            </w:r>
            <w:r w:rsidR="00671FFA">
              <w:rPr>
                <w:rFonts w:cstheme="minorHAnsi"/>
                <w:b/>
                <w:bCs/>
              </w:rPr>
              <w:t xml:space="preserve">I </w:t>
            </w:r>
            <w:r w:rsidRPr="00FB4C3D">
              <w:rPr>
                <w:rFonts w:cstheme="minorHAnsi"/>
                <w:b/>
                <w:bCs/>
              </w:rPr>
              <w:t>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5F112D4" w14:textId="1A380FE0" w:rsidR="009B4C86" w:rsidRPr="00FB4C3D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4C3D">
              <w:rPr>
                <w:i/>
                <w:iCs/>
              </w:rPr>
              <w:t>dcueli</w:t>
            </w:r>
          </w:p>
        </w:tc>
      </w:tr>
      <w:tr w:rsidR="00671FFA" w:rsidRPr="006F063E" w14:paraId="6226FA6C" w14:textId="77777777" w:rsidTr="00FB4C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19916B09" w14:textId="1764CE74" w:rsidR="00671FFA" w:rsidRPr="00671FFA" w:rsidRDefault="00671FFA" w:rsidP="00671FFA">
            <w:pPr>
              <w:pStyle w:val="Contenido"/>
              <w:jc w:val="center"/>
              <w:rPr>
                <w:i w:val="0"/>
                <w:iCs w:val="0"/>
              </w:rPr>
            </w:pPr>
            <w:r w:rsidRPr="00671FFA">
              <w:rPr>
                <w:rStyle w:val="Hipervnculo"/>
              </w:rPr>
              <w:t>1.1.0</w:t>
            </w: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AC401FF" w14:textId="3A1C5E93" w:rsidR="00671FFA" w:rsidRPr="00FB4C3D" w:rsidRDefault="00671FFA" w:rsidP="00671FF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B4C3D">
              <w:rPr>
                <w:i/>
              </w:rPr>
              <w:t>1</w:t>
            </w:r>
            <w:r>
              <w:rPr>
                <w:i/>
              </w:rPr>
              <w:t>2</w:t>
            </w:r>
            <w:r w:rsidRPr="00FB4C3D">
              <w:rPr>
                <w:i/>
              </w:rPr>
              <w:t>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4C8D89A6" w14:textId="6B9BA675" w:rsidR="00671FFA" w:rsidRPr="00FB4C3D" w:rsidRDefault="00671FFA" w:rsidP="00671FF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FB4C3D">
              <w:rPr>
                <w:rFonts w:cstheme="minorHAnsi"/>
                <w:b/>
                <w:bCs/>
              </w:rPr>
              <w:t xml:space="preserve">Revisión </w:t>
            </w:r>
            <w:r>
              <w:rPr>
                <w:rFonts w:cstheme="minorHAnsi"/>
                <w:b/>
                <w:bCs/>
              </w:rPr>
              <w:t xml:space="preserve">II </w:t>
            </w:r>
            <w:r w:rsidRPr="00FB4C3D">
              <w:rPr>
                <w:rFonts w:cstheme="minorHAnsi"/>
                <w:b/>
                <w:bCs/>
              </w:rPr>
              <w:t>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6CE68270" w14:textId="6EA26455" w:rsidR="00671FFA" w:rsidRPr="00FB4C3D" w:rsidRDefault="00671FFA" w:rsidP="00671FF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FB4C3D">
              <w:rPr>
                <w:i/>
                <w:iCs/>
              </w:rPr>
              <w:t>dcueli</w:t>
            </w:r>
          </w:p>
        </w:tc>
      </w:tr>
      <w:tr w:rsidR="00431C79" w:rsidRPr="006F063E" w14:paraId="0B67FCFA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34A00664" w14:textId="2E9FB7DE" w:rsidR="00431C79" w:rsidRPr="00671FFA" w:rsidRDefault="00431C79" w:rsidP="00C555FC">
            <w:pPr>
              <w:pStyle w:val="Contenido"/>
              <w:jc w:val="center"/>
              <w:rPr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A2205E3" w14:textId="5D529612" w:rsidR="00431C79" w:rsidRPr="00FB4C3D" w:rsidRDefault="00431C79" w:rsidP="00C555F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FB4C3D">
              <w:rPr>
                <w:i/>
              </w:rPr>
              <w:t>1</w:t>
            </w:r>
            <w:r>
              <w:rPr>
                <w:i/>
              </w:rPr>
              <w:t>6</w:t>
            </w:r>
            <w:r w:rsidRPr="00FB4C3D">
              <w:rPr>
                <w:i/>
              </w:rPr>
              <w:t>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0648D453" w14:textId="2F60C62F" w:rsidR="00431C79" w:rsidRPr="00FB4C3D" w:rsidRDefault="00431C79" w:rsidP="00C555F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FB4C3D">
              <w:rPr>
                <w:rFonts w:cstheme="minorHAnsi"/>
                <w:b/>
                <w:bCs/>
              </w:rPr>
              <w:t xml:space="preserve">Revisión </w:t>
            </w:r>
            <w:r>
              <w:rPr>
                <w:rFonts w:cstheme="minorHAnsi"/>
                <w:b/>
                <w:bCs/>
              </w:rPr>
              <w:t xml:space="preserve">III </w:t>
            </w:r>
            <w:r w:rsidRPr="00FB4C3D">
              <w:rPr>
                <w:rFonts w:cstheme="minorHAnsi"/>
                <w:b/>
                <w:bCs/>
              </w:rPr>
              <w:t>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33061532" w14:textId="77777777" w:rsidR="00431C79" w:rsidRPr="00FB4C3D" w:rsidRDefault="00431C79" w:rsidP="00C555F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FB4C3D">
              <w:rPr>
                <w:i/>
                <w:iCs/>
              </w:rPr>
              <w:t>dcueli</w:t>
            </w:r>
          </w:p>
        </w:tc>
      </w:tr>
      <w:tr w:rsidR="00D15F35" w:rsidRPr="006F063E" w14:paraId="07DC972B" w14:textId="77777777" w:rsidTr="00FB4C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370C3EF" w14:textId="77777777" w:rsidR="00D15F35" w:rsidRPr="00671FFA" w:rsidRDefault="00D15F35" w:rsidP="00D15F35">
            <w:pPr>
              <w:pStyle w:val="Contenido"/>
              <w:jc w:val="center"/>
              <w:rPr>
                <w:rStyle w:val="Hipervnculo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581982DC" w14:textId="66AEF2A1" w:rsidR="00D15F35" w:rsidRPr="00FB4C3D" w:rsidRDefault="00D15F35" w:rsidP="00D15F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19/02/2026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65BE265C" w14:textId="5F004823" w:rsidR="00D15F35" w:rsidRPr="00FB4C3D" w:rsidRDefault="00D15F35" w:rsidP="00D15F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DOCUMENTO APROBADO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4AD27B9A" w14:textId="0E452873" w:rsidR="00D15F35" w:rsidRPr="00FB4C3D" w:rsidRDefault="00D15F35" w:rsidP="00D15F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FB4C3D">
              <w:rPr>
                <w:i/>
                <w:iCs/>
              </w:rPr>
              <w:t>dcueli</w:t>
            </w:r>
          </w:p>
        </w:tc>
      </w:tr>
    </w:tbl>
    <w:p w14:paraId="14ED94E9" w14:textId="1E3CC270" w:rsidR="009E2613" w:rsidRDefault="009E2613" w:rsidP="003B2B8D">
      <w:pPr>
        <w:pStyle w:val="Contenido"/>
        <w:ind w:left="720" w:hanging="720"/>
      </w:pPr>
    </w:p>
    <w:p w14:paraId="1BFBFD36" w14:textId="1C4A0002" w:rsidR="009E2613" w:rsidRDefault="009E2613">
      <w:pPr>
        <w:spacing w:after="200" w:line="276" w:lineRule="auto"/>
        <w:contextualSpacing w:val="0"/>
      </w:pPr>
      <w:r>
        <w:br w:type="page"/>
      </w:r>
    </w:p>
    <w:p w14:paraId="20C2D864" w14:textId="073EE087" w:rsidR="001B23A5" w:rsidRPr="001B23A5" w:rsidRDefault="00897020" w:rsidP="00155BA2">
      <w:pPr>
        <w:pStyle w:val="Ttulo1"/>
      </w:pPr>
      <w:bookmarkStart w:id="6" w:name="_Cumplimiento_normativo_-"/>
      <w:bookmarkEnd w:id="6"/>
      <w:r w:rsidRPr="00155BA2">
        <w:rPr>
          <w:rStyle w:val="Ttulo1Car"/>
        </w:rPr>
        <w:lastRenderedPageBreak/>
        <w:t>CUMPLIMIENTO NORMATIVO</w:t>
      </w:r>
      <w:r w:rsidR="00155BA2">
        <w:rPr>
          <w:rStyle w:val="Ttulo1Car"/>
        </w:rPr>
        <w:t xml:space="preserve"> </w:t>
      </w:r>
      <w:hyperlink w:anchor="_ÍNDICE_1" w:history="1">
        <w:r w:rsidR="00155BA2" w:rsidRPr="00155BA2">
          <w:rPr>
            <w:caps w:val="0"/>
            <w:sz w:val="18"/>
            <w:szCs w:val="16"/>
          </w:rPr>
          <w:t>- ir al índice -</w:t>
        </w:r>
      </w:hyperlink>
    </w:p>
    <w:p w14:paraId="6DF428DA" w14:textId="4403810E" w:rsidR="001B23A5" w:rsidRDefault="001B23A5" w:rsidP="001B23A5">
      <w:r>
        <w:t xml:space="preserve">El </w:t>
      </w:r>
      <w:r w:rsidRPr="001B23A5">
        <w:t>documento se ha elaborado conforme a las siguientes normas y estándares:</w:t>
      </w:r>
    </w:p>
    <w:p w14:paraId="2C66B052" w14:textId="77777777" w:rsidR="001B23A5" w:rsidRPr="001B23A5" w:rsidRDefault="001B23A5" w:rsidP="001B23A5"/>
    <w:p w14:paraId="4AD019B2" w14:textId="77777777" w:rsidR="001B23A5" w:rsidRPr="001B23A5" w:rsidRDefault="001B23A5" w:rsidP="001B23A5">
      <w:pPr>
        <w:numPr>
          <w:ilvl w:val="0"/>
          <w:numId w:val="263"/>
        </w:numPr>
      </w:pPr>
      <w:r w:rsidRPr="001B23A5">
        <w:rPr>
          <w:b/>
          <w:bCs/>
        </w:rPr>
        <w:t>IEEE 1016-2009</w:t>
      </w:r>
      <w:r w:rsidRPr="001B23A5">
        <w:t xml:space="preserve"> – </w:t>
      </w:r>
      <w:proofErr w:type="spellStart"/>
      <w:r w:rsidRPr="001B23A5">
        <w:t>Systems</w:t>
      </w:r>
      <w:proofErr w:type="spellEnd"/>
      <w:r w:rsidRPr="001B23A5">
        <w:t xml:space="preserve"> and Software </w:t>
      </w:r>
      <w:proofErr w:type="spellStart"/>
      <w:r w:rsidRPr="001B23A5">
        <w:t>Engineering</w:t>
      </w:r>
      <w:proofErr w:type="spellEnd"/>
      <w:r w:rsidRPr="001B23A5">
        <w:t xml:space="preserve"> – Software </w:t>
      </w:r>
      <w:proofErr w:type="spellStart"/>
      <w:r w:rsidRPr="001B23A5">
        <w:t>Design</w:t>
      </w:r>
      <w:proofErr w:type="spellEnd"/>
      <w:r w:rsidRPr="001B23A5">
        <w:t xml:space="preserve"> </w:t>
      </w:r>
      <w:proofErr w:type="spellStart"/>
      <w:r w:rsidRPr="001B23A5">
        <w:t>Description</w:t>
      </w:r>
      <w:proofErr w:type="spellEnd"/>
    </w:p>
    <w:p w14:paraId="2C76AE16" w14:textId="77777777" w:rsidR="001B23A5" w:rsidRPr="001B23A5" w:rsidRDefault="001B23A5" w:rsidP="001B23A5">
      <w:pPr>
        <w:numPr>
          <w:ilvl w:val="0"/>
          <w:numId w:val="263"/>
        </w:numPr>
      </w:pPr>
      <w:r w:rsidRPr="001B23A5">
        <w:rPr>
          <w:b/>
          <w:bCs/>
        </w:rPr>
        <w:t>ISO/IEC/IEEE 42010:2011</w:t>
      </w:r>
      <w:r w:rsidRPr="001B23A5">
        <w:t xml:space="preserve"> – </w:t>
      </w:r>
      <w:proofErr w:type="spellStart"/>
      <w:r w:rsidRPr="001B23A5">
        <w:t>Systems</w:t>
      </w:r>
      <w:proofErr w:type="spellEnd"/>
      <w:r w:rsidRPr="001B23A5">
        <w:t xml:space="preserve"> and software </w:t>
      </w:r>
      <w:proofErr w:type="spellStart"/>
      <w:r w:rsidRPr="001B23A5">
        <w:t>engineering</w:t>
      </w:r>
      <w:proofErr w:type="spellEnd"/>
      <w:r w:rsidRPr="001B23A5">
        <w:t xml:space="preserve"> — </w:t>
      </w:r>
      <w:proofErr w:type="spellStart"/>
      <w:r w:rsidRPr="001B23A5">
        <w:t>Architecture</w:t>
      </w:r>
      <w:proofErr w:type="spellEnd"/>
      <w:r w:rsidRPr="001B23A5">
        <w:t xml:space="preserve"> </w:t>
      </w:r>
      <w:proofErr w:type="spellStart"/>
      <w:r w:rsidRPr="001B23A5">
        <w:t>description</w:t>
      </w:r>
      <w:proofErr w:type="spellEnd"/>
    </w:p>
    <w:p w14:paraId="60015576" w14:textId="77777777" w:rsidR="001B23A5" w:rsidRPr="001B23A5" w:rsidRDefault="001B23A5" w:rsidP="001B23A5">
      <w:pPr>
        <w:numPr>
          <w:ilvl w:val="0"/>
          <w:numId w:val="263"/>
        </w:numPr>
      </w:pPr>
      <w:r w:rsidRPr="001B23A5">
        <w:t xml:space="preserve">Alineado conceptualmente con </w:t>
      </w:r>
      <w:r w:rsidRPr="001B23A5">
        <w:rPr>
          <w:b/>
          <w:bCs/>
        </w:rPr>
        <w:t>ISO/IEC 25010</w:t>
      </w:r>
      <w:r w:rsidRPr="001B23A5">
        <w:t xml:space="preserve"> para atributos de calidad</w:t>
      </w:r>
    </w:p>
    <w:p w14:paraId="48F6AB7E" w14:textId="77777777" w:rsidR="001B23A5" w:rsidRDefault="001B23A5" w:rsidP="001B23A5"/>
    <w:p w14:paraId="63D42A0F" w14:textId="763C1920" w:rsidR="00173396" w:rsidRPr="00155BA2" w:rsidRDefault="009E2613" w:rsidP="00155BA2">
      <w:pPr>
        <w:pStyle w:val="Ttulo1"/>
      </w:pPr>
      <w:r w:rsidRPr="00155BA2">
        <w:rPr>
          <w:rStyle w:val="Ttulo1Car"/>
        </w:rPr>
        <w:t>INTRODUCCIÓN</w:t>
      </w:r>
      <w:r w:rsidR="00155BA2">
        <w:rPr>
          <w:rStyle w:val="Ttulo1Car"/>
        </w:rPr>
        <w:t xml:space="preserve"> </w:t>
      </w:r>
      <w:hyperlink w:anchor="_ÍNDICE_1" w:history="1">
        <w:r w:rsidR="00155BA2" w:rsidRPr="00155BA2">
          <w:rPr>
            <w:caps w:val="0"/>
            <w:sz w:val="18"/>
            <w:szCs w:val="16"/>
          </w:rPr>
          <w:t>- ir al índice -</w:t>
        </w:r>
      </w:hyperlink>
    </w:p>
    <w:p w14:paraId="6F86830F" w14:textId="77777777" w:rsidR="00CE1272" w:rsidRDefault="00CE1272" w:rsidP="00CE1272"/>
    <w:p w14:paraId="0D5EB044" w14:textId="6943FF51" w:rsidR="00812AAB" w:rsidRPr="00812AAB" w:rsidRDefault="00812AAB" w:rsidP="009E2613">
      <w:pPr>
        <w:pStyle w:val="Ttulo2"/>
      </w:pPr>
      <w:bookmarkStart w:id="7" w:name="_Propósito_del_documento"/>
      <w:bookmarkEnd w:id="7"/>
      <w:r w:rsidRPr="00812AAB">
        <w:t>Propósito del documento</w:t>
      </w:r>
    </w:p>
    <w:p w14:paraId="34E246D7" w14:textId="0A2FCF4D" w:rsidR="00477E80" w:rsidRDefault="00477E80" w:rsidP="00812AAB">
      <w:r>
        <w:t>El</w:t>
      </w:r>
      <w:r w:rsidR="00812AAB" w:rsidRPr="00812AAB">
        <w:t xml:space="preserve"> </w:t>
      </w:r>
      <w:r>
        <w:t xml:space="preserve">presente </w:t>
      </w:r>
      <w:r w:rsidR="00812AAB" w:rsidRPr="00812AAB">
        <w:t xml:space="preserve">documento describe la arquitectura de software del sistema </w:t>
      </w:r>
      <w:proofErr w:type="spellStart"/>
      <w:r w:rsidR="00812AAB" w:rsidRPr="00812AAB">
        <w:rPr>
          <w:b/>
          <w:bCs/>
        </w:rPr>
        <w:t>Mexus</w:t>
      </w:r>
      <w:proofErr w:type="spellEnd"/>
      <w:r w:rsidR="00812AAB" w:rsidRPr="00812AAB">
        <w:t>, proporcionando una visión</w:t>
      </w:r>
      <w:r>
        <w:t xml:space="preserve"> completa y</w:t>
      </w:r>
      <w:r w:rsidR="00812AAB" w:rsidRPr="00812AAB">
        <w:t xml:space="preserve"> técnica de alto nivel que permita comprender, implementar, mantener y auditar el sistema</w:t>
      </w:r>
      <w:r>
        <w:t>, justificar y defender las decisiones arquitectónicas adoptadas</w:t>
      </w:r>
      <w:r w:rsidR="00812AAB" w:rsidRPr="00812AAB">
        <w:t>.</w:t>
      </w:r>
    </w:p>
    <w:p w14:paraId="752B9E16" w14:textId="77777777" w:rsidR="00477E80" w:rsidRDefault="00477E80" w:rsidP="00812AAB"/>
    <w:p w14:paraId="049CCB7E" w14:textId="67C46A37" w:rsidR="00812AAB" w:rsidRPr="00812AAB" w:rsidRDefault="00812AAB" w:rsidP="00812AAB">
      <w:r w:rsidRPr="00812AAB">
        <w:t>El SAD traduce los requisitos definidos en el SRS (IFR / INFR) a una solución arquitectónica coherente.</w:t>
      </w:r>
    </w:p>
    <w:p w14:paraId="07F843F4" w14:textId="77777777" w:rsidR="009E2613" w:rsidRDefault="009E2613" w:rsidP="00812AAB"/>
    <w:p w14:paraId="0E374963" w14:textId="5C3F6AFD" w:rsidR="00812AAB" w:rsidRDefault="00812AAB" w:rsidP="00812AAB">
      <w:r w:rsidRPr="00812AAB">
        <w:t>El documento está orientado a:</w:t>
      </w:r>
    </w:p>
    <w:p w14:paraId="6466C437" w14:textId="77777777" w:rsidR="00477E80" w:rsidRPr="00812AAB" w:rsidRDefault="00477E80" w:rsidP="00812AAB"/>
    <w:p w14:paraId="7A071FAC" w14:textId="55827182" w:rsidR="00812AAB" w:rsidRPr="00812AAB" w:rsidRDefault="00812AAB" w:rsidP="00812AAB">
      <w:pPr>
        <w:numPr>
          <w:ilvl w:val="0"/>
          <w:numId w:val="235"/>
        </w:numPr>
      </w:pPr>
      <w:r w:rsidRPr="00812AAB">
        <w:t>Equipo de desarrollo</w:t>
      </w:r>
      <w:r w:rsidR="00477E80">
        <w:t>.</w:t>
      </w:r>
    </w:p>
    <w:p w14:paraId="5A444A5C" w14:textId="08497361" w:rsidR="009E2613" w:rsidRDefault="009E2613" w:rsidP="009E2613">
      <w:pPr>
        <w:numPr>
          <w:ilvl w:val="0"/>
          <w:numId w:val="235"/>
        </w:numPr>
      </w:pPr>
      <w:r>
        <w:t>Equipo de pruebas</w:t>
      </w:r>
      <w:r w:rsidR="00477E80">
        <w:t>.</w:t>
      </w:r>
    </w:p>
    <w:p w14:paraId="7AAE0516" w14:textId="4625D368" w:rsidR="00477E80" w:rsidRDefault="009E2613" w:rsidP="00477E80">
      <w:pPr>
        <w:numPr>
          <w:ilvl w:val="0"/>
          <w:numId w:val="235"/>
        </w:numPr>
      </w:pPr>
      <w:r>
        <w:t>Responsables técnicos y de producto</w:t>
      </w:r>
      <w:r w:rsidR="00477E80">
        <w:t>.</w:t>
      </w:r>
    </w:p>
    <w:p w14:paraId="197E0E2C" w14:textId="77777777" w:rsidR="00477E80" w:rsidRDefault="00477E80" w:rsidP="00477E80"/>
    <w:p w14:paraId="418D463D" w14:textId="50B3F8F8" w:rsidR="00477E80" w:rsidRDefault="00477E80" w:rsidP="00477E80">
      <w:r>
        <w:t>Y su</w:t>
      </w:r>
      <w:r w:rsidRPr="00477E80">
        <w:t xml:space="preserve"> objetivo es:</w:t>
      </w:r>
    </w:p>
    <w:p w14:paraId="2CF408D5" w14:textId="77777777" w:rsidR="00477E80" w:rsidRPr="00477E80" w:rsidRDefault="00477E80" w:rsidP="00477E80"/>
    <w:p w14:paraId="63CC78BC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Servir como referencia técnica autoritativa</w:t>
      </w:r>
    </w:p>
    <w:p w14:paraId="3640B7B0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Permitir la evaluación de la arquitectura por un comité técnico</w:t>
      </w:r>
    </w:p>
    <w:p w14:paraId="6BD3AA49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Garantizar la trazabilidad entre requisitos, decisiones y soluciones</w:t>
      </w:r>
    </w:p>
    <w:p w14:paraId="32389A12" w14:textId="77777777" w:rsidR="00477E80" w:rsidRPr="00477E80" w:rsidRDefault="00477E80" w:rsidP="00477E80">
      <w:pPr>
        <w:numPr>
          <w:ilvl w:val="0"/>
          <w:numId w:val="264"/>
        </w:numPr>
      </w:pPr>
      <w:r w:rsidRPr="00477E80">
        <w:t>Facilitar mantenimiento, evolución y auditoría</w:t>
      </w:r>
    </w:p>
    <w:p w14:paraId="654BDA84" w14:textId="504EFCC9" w:rsidR="00812AAB" w:rsidRPr="00812AAB" w:rsidRDefault="00812AAB" w:rsidP="00812AAB"/>
    <w:p w14:paraId="2A0AEEB1" w14:textId="06A04D3B" w:rsidR="00812AAB" w:rsidRDefault="00812AAB" w:rsidP="009E2613">
      <w:pPr>
        <w:pStyle w:val="Ttulo2"/>
      </w:pPr>
      <w:bookmarkStart w:id="8" w:name="_Alcance"/>
      <w:bookmarkEnd w:id="8"/>
      <w:r w:rsidRPr="00812AAB">
        <w:t>Alcance</w:t>
      </w:r>
    </w:p>
    <w:p w14:paraId="38448991" w14:textId="77777777" w:rsidR="00CE0854" w:rsidRDefault="00CE0854" w:rsidP="00CE0854">
      <w:r w:rsidRPr="00CE0854">
        <w:t>El SAD cubre:</w:t>
      </w:r>
    </w:p>
    <w:p w14:paraId="504DD538" w14:textId="77777777" w:rsidR="00CE0854" w:rsidRPr="00CE0854" w:rsidRDefault="00CE0854" w:rsidP="00CE0854"/>
    <w:p w14:paraId="385E4450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Vistas arquitectónicas relevantes</w:t>
      </w:r>
    </w:p>
    <w:p w14:paraId="136F733A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Decisiones arquitectónicas clave y alternativas evaluadas</w:t>
      </w:r>
    </w:p>
    <w:p w14:paraId="35A43A75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Escenarios arquitectónicos</w:t>
      </w:r>
    </w:p>
    <w:p w14:paraId="786371CB" w14:textId="77777777" w:rsidR="00CE0854" w:rsidRPr="00CE0854" w:rsidRDefault="00CE0854" w:rsidP="00CE0854">
      <w:pPr>
        <w:numPr>
          <w:ilvl w:val="0"/>
          <w:numId w:val="266"/>
        </w:numPr>
      </w:pPr>
      <w:r w:rsidRPr="00CE0854">
        <w:t>Implicaciones, compromisos y riesgos</w:t>
      </w:r>
    </w:p>
    <w:p w14:paraId="0D9628FB" w14:textId="77777777" w:rsidR="00CE0854" w:rsidRDefault="00CE0854" w:rsidP="00CE0854"/>
    <w:p w14:paraId="79ABB980" w14:textId="75711095" w:rsidR="00CE0854" w:rsidRDefault="00CE0854" w:rsidP="00CE0854">
      <w:r w:rsidRPr="00CE0854">
        <w:t>Quedan fuera del alcance:</w:t>
      </w:r>
    </w:p>
    <w:p w14:paraId="065CCB43" w14:textId="77777777" w:rsidR="00CE0854" w:rsidRPr="00CE0854" w:rsidRDefault="00CE0854" w:rsidP="00CE0854"/>
    <w:p w14:paraId="4BF86D38" w14:textId="77777777" w:rsidR="00CE0854" w:rsidRPr="00CE0854" w:rsidRDefault="00CE0854" w:rsidP="00CE0854">
      <w:pPr>
        <w:numPr>
          <w:ilvl w:val="0"/>
          <w:numId w:val="265"/>
        </w:numPr>
      </w:pPr>
      <w:r w:rsidRPr="00CE0854">
        <w:t>Planificación del proyecto</w:t>
      </w:r>
    </w:p>
    <w:p w14:paraId="1482D1CA" w14:textId="77777777" w:rsidR="00CE0854" w:rsidRPr="00CE0854" w:rsidRDefault="00CE0854" w:rsidP="00CE0854">
      <w:pPr>
        <w:numPr>
          <w:ilvl w:val="0"/>
          <w:numId w:val="265"/>
        </w:numPr>
      </w:pPr>
      <w:r w:rsidRPr="00CE0854">
        <w:t>Estrategias de pruebas detalladas</w:t>
      </w:r>
    </w:p>
    <w:p w14:paraId="79B7010E" w14:textId="77777777" w:rsidR="00CE0854" w:rsidRPr="00CE0854" w:rsidRDefault="00CE0854" w:rsidP="00CE0854">
      <w:pPr>
        <w:numPr>
          <w:ilvl w:val="0"/>
          <w:numId w:val="265"/>
        </w:numPr>
      </w:pPr>
      <w:r w:rsidRPr="00CE0854">
        <w:t>Gestión operativa</w:t>
      </w:r>
    </w:p>
    <w:p w14:paraId="4D085129" w14:textId="77777777" w:rsidR="00CE0854" w:rsidRDefault="00CE0854" w:rsidP="00CE0854"/>
    <w:p w14:paraId="2C7703F8" w14:textId="77777777" w:rsidR="008A3592" w:rsidRDefault="008A3592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r>
        <w:br w:type="page"/>
      </w:r>
    </w:p>
    <w:p w14:paraId="4FDBAB32" w14:textId="5B3F74F7" w:rsidR="00CE0854" w:rsidRDefault="00CE0854" w:rsidP="00CE0854">
      <w:pPr>
        <w:pStyle w:val="Ttulo2"/>
      </w:pPr>
      <w:bookmarkStart w:id="9" w:name="_Arquitectura"/>
      <w:bookmarkEnd w:id="9"/>
      <w:r>
        <w:lastRenderedPageBreak/>
        <w:t>A</w:t>
      </w:r>
      <w:r w:rsidRPr="00812AAB">
        <w:t>rquitectura</w:t>
      </w:r>
    </w:p>
    <w:p w14:paraId="0073D5FF" w14:textId="77777777" w:rsidR="00812AAB" w:rsidRDefault="00812AAB" w:rsidP="00812AAB">
      <w:r w:rsidRPr="00812AAB">
        <w:t>La arquitectura definida en este documento cubre:</w:t>
      </w:r>
    </w:p>
    <w:p w14:paraId="0BE57CDB" w14:textId="77777777" w:rsidR="00477E80" w:rsidRPr="00812AAB" w:rsidRDefault="00477E80" w:rsidP="00812AAB"/>
    <w:p w14:paraId="76E53501" w14:textId="77777777" w:rsidR="00812AAB" w:rsidRPr="00812AAB" w:rsidRDefault="00812AAB" w:rsidP="00812AAB">
      <w:pPr>
        <w:numPr>
          <w:ilvl w:val="0"/>
          <w:numId w:val="236"/>
        </w:numPr>
      </w:pPr>
      <w:r w:rsidRPr="00812AAB">
        <w:t xml:space="preserve">La aplicación móvil </w:t>
      </w:r>
      <w:proofErr w:type="spellStart"/>
      <w:r w:rsidRPr="00812AAB">
        <w:t>Mexus</w:t>
      </w:r>
      <w:proofErr w:type="spellEnd"/>
      <w:r w:rsidRPr="00812AAB">
        <w:t xml:space="preserve"> (Android)</w:t>
      </w:r>
    </w:p>
    <w:p w14:paraId="522F6F5C" w14:textId="77777777" w:rsidR="00812AAB" w:rsidRPr="00812AAB" w:rsidRDefault="00812AAB" w:rsidP="00812AAB">
      <w:pPr>
        <w:numPr>
          <w:ilvl w:val="0"/>
          <w:numId w:val="236"/>
        </w:numPr>
      </w:pPr>
      <w:r w:rsidRPr="00812AAB">
        <w:t>La capa de presentación (Angular)</w:t>
      </w:r>
    </w:p>
    <w:p w14:paraId="00CFF584" w14:textId="77777777" w:rsidR="00812AAB" w:rsidRPr="00812AAB" w:rsidRDefault="00812AAB" w:rsidP="00812AAB">
      <w:pPr>
        <w:numPr>
          <w:ilvl w:val="0"/>
          <w:numId w:val="236"/>
        </w:numPr>
      </w:pPr>
      <w:r w:rsidRPr="00812AAB">
        <w:t>La capa de integración nativa (Capacitor)</w:t>
      </w:r>
    </w:p>
    <w:p w14:paraId="450A7B4E" w14:textId="77777777" w:rsidR="00812AAB" w:rsidRDefault="00812AAB" w:rsidP="00812AAB">
      <w:pPr>
        <w:numPr>
          <w:ilvl w:val="0"/>
          <w:numId w:val="236"/>
        </w:numPr>
      </w:pPr>
      <w:r w:rsidRPr="00812AAB">
        <w:t xml:space="preserve">La interacción con </w:t>
      </w:r>
      <w:proofErr w:type="spellStart"/>
      <w:r w:rsidRPr="00812AAB">
        <w:t>APIs</w:t>
      </w:r>
      <w:proofErr w:type="spellEnd"/>
      <w:r w:rsidRPr="00812AAB">
        <w:t xml:space="preserve"> nativas de Android para estado de llamadas y grabación de audio</w:t>
      </w:r>
    </w:p>
    <w:p w14:paraId="06D5D800" w14:textId="77777777" w:rsidR="00477E80" w:rsidRPr="00812AAB" w:rsidRDefault="00477E80" w:rsidP="00477E80"/>
    <w:p w14:paraId="3E293B93" w14:textId="6CE00B92" w:rsidR="00812AAB" w:rsidRDefault="00812AAB" w:rsidP="00812AAB">
      <w:r w:rsidRPr="00812AAB">
        <w:t>Quedan explícitamente fuera:</w:t>
      </w:r>
    </w:p>
    <w:p w14:paraId="3A4D5ABB" w14:textId="77777777" w:rsidR="00477E80" w:rsidRPr="00812AAB" w:rsidRDefault="00477E80" w:rsidP="00812AAB"/>
    <w:p w14:paraId="4EDF4C58" w14:textId="77777777" w:rsidR="00812AAB" w:rsidRPr="00812AAB" w:rsidRDefault="00812AAB" w:rsidP="00812AAB">
      <w:pPr>
        <w:numPr>
          <w:ilvl w:val="0"/>
          <w:numId w:val="237"/>
        </w:numPr>
      </w:pPr>
      <w:proofErr w:type="spellStart"/>
      <w:r w:rsidRPr="00812AAB">
        <w:t>Backend</w:t>
      </w:r>
      <w:proofErr w:type="spellEnd"/>
      <w:r w:rsidRPr="00812AAB">
        <w:t>, servicios remotos o sincronización</w:t>
      </w:r>
    </w:p>
    <w:p w14:paraId="6780B2EB" w14:textId="77777777" w:rsidR="00812AAB" w:rsidRPr="00812AAB" w:rsidRDefault="00812AAB" w:rsidP="00812AAB">
      <w:pPr>
        <w:numPr>
          <w:ilvl w:val="0"/>
          <w:numId w:val="237"/>
        </w:numPr>
      </w:pPr>
      <w:r w:rsidRPr="00812AAB">
        <w:t>Persistencia externa o en la nube</w:t>
      </w:r>
    </w:p>
    <w:p w14:paraId="4F5CD13D" w14:textId="77777777" w:rsidR="00812AAB" w:rsidRDefault="00812AAB" w:rsidP="00812AAB">
      <w:pPr>
        <w:numPr>
          <w:ilvl w:val="0"/>
          <w:numId w:val="237"/>
        </w:numPr>
      </w:pPr>
      <w:r w:rsidRPr="00812AAB">
        <w:t>Integraciones con terceros</w:t>
      </w:r>
    </w:p>
    <w:p w14:paraId="7EA75C27" w14:textId="77777777" w:rsidR="009E2613" w:rsidRDefault="009E2613" w:rsidP="009E2613"/>
    <w:p w14:paraId="179D91A1" w14:textId="77777777" w:rsidR="009E2613" w:rsidRPr="009E2613" w:rsidRDefault="009E2613" w:rsidP="009E2613">
      <w:pPr>
        <w:pStyle w:val="Ttulo2"/>
      </w:pPr>
      <w:bookmarkStart w:id="10" w:name="_Documentos_relacionados"/>
      <w:bookmarkEnd w:id="10"/>
      <w:r w:rsidRPr="009E2613">
        <w:t>Documentos relacionados</w:t>
      </w:r>
    </w:p>
    <w:p w14:paraId="12E89C17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 xml:space="preserve">SRS – Software </w:t>
      </w:r>
      <w:proofErr w:type="spellStart"/>
      <w:r w:rsidRPr="009E2613">
        <w:t>Requirements</w:t>
      </w:r>
      <w:proofErr w:type="spellEnd"/>
      <w:r w:rsidRPr="009E2613">
        <w:t xml:space="preserve"> </w:t>
      </w:r>
      <w:proofErr w:type="spellStart"/>
      <w:r w:rsidRPr="009E2613">
        <w:t>Specification</w:t>
      </w:r>
      <w:proofErr w:type="spellEnd"/>
    </w:p>
    <w:p w14:paraId="00B8E697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 xml:space="preserve">Plan de Pruebas / Estrategia de </w:t>
      </w:r>
      <w:proofErr w:type="spellStart"/>
      <w:r w:rsidRPr="009E2613">
        <w:t>Testing</w:t>
      </w:r>
      <w:proofErr w:type="spellEnd"/>
    </w:p>
    <w:p w14:paraId="5072E63A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>Matriz de Trazabilidad</w:t>
      </w:r>
    </w:p>
    <w:p w14:paraId="62F721D3" w14:textId="77777777" w:rsidR="009E2613" w:rsidRPr="009E2613" w:rsidRDefault="009E2613" w:rsidP="009E2613">
      <w:pPr>
        <w:numPr>
          <w:ilvl w:val="0"/>
          <w:numId w:val="262"/>
        </w:numPr>
      </w:pPr>
      <w:r w:rsidRPr="009E2613">
        <w:t>Plan de Proyecto</w:t>
      </w:r>
    </w:p>
    <w:p w14:paraId="617380F7" w14:textId="77777777" w:rsidR="009E2613" w:rsidRPr="00812AAB" w:rsidRDefault="009E2613" w:rsidP="009E2613"/>
    <w:p w14:paraId="36D3F245" w14:textId="553EA24E" w:rsidR="00812AAB" w:rsidRPr="00812AAB" w:rsidRDefault="00D7324F" w:rsidP="00D7324F">
      <w:pPr>
        <w:pStyle w:val="Ttulo1"/>
      </w:pPr>
      <w:bookmarkStart w:id="11" w:name="_STAKEHOLDERS_Y_PREOCUPACIONES"/>
      <w:bookmarkEnd w:id="11"/>
      <w:r>
        <w:t>STAKEHOLDERS Y PREOCUPACIONES</w:t>
      </w:r>
      <w:r w:rsidR="00481B0C">
        <w:rPr>
          <w:rStyle w:val="Ttulo1Car"/>
        </w:rPr>
        <w:t xml:space="preserve"> </w:t>
      </w:r>
      <w:hyperlink w:anchor="_ÍNDICE_1" w:history="1">
        <w:r w:rsidR="00481B0C" w:rsidRPr="00155BA2">
          <w:rPr>
            <w:caps w:val="0"/>
            <w:sz w:val="18"/>
            <w:szCs w:val="16"/>
          </w:rPr>
          <w:t>- ir al índice -</w:t>
        </w:r>
      </w:hyperlink>
    </w:p>
    <w:p w14:paraId="3938C6C9" w14:textId="77777777" w:rsidR="00D7324F" w:rsidRDefault="00D7324F" w:rsidP="00812AAB"/>
    <w:tbl>
      <w:tblPr>
        <w:tblStyle w:val="Tabladelista7concolores-nfasis1"/>
        <w:tblW w:w="0" w:type="auto"/>
        <w:tblLook w:val="04A0" w:firstRow="1" w:lastRow="0" w:firstColumn="1" w:lastColumn="0" w:noHBand="0" w:noVBand="1"/>
      </w:tblPr>
      <w:tblGrid>
        <w:gridCol w:w="2127"/>
        <w:gridCol w:w="7897"/>
      </w:tblGrid>
      <w:tr w:rsidR="00D7324F" w14:paraId="73AC5145" w14:textId="77777777" w:rsidTr="00D73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420FE733" w14:textId="038A5D17" w:rsidR="00D7324F" w:rsidRDefault="00D7324F" w:rsidP="00D7324F">
            <w:pPr>
              <w:jc w:val="left"/>
            </w:pPr>
            <w:proofErr w:type="spellStart"/>
            <w:r w:rsidRPr="004917BC">
              <w:t>Stakeholder</w:t>
            </w:r>
            <w:proofErr w:type="spellEnd"/>
          </w:p>
        </w:tc>
        <w:tc>
          <w:tcPr>
            <w:tcW w:w="7897" w:type="dxa"/>
          </w:tcPr>
          <w:p w14:paraId="77257953" w14:textId="41ED7AD8" w:rsidR="00D7324F" w:rsidRDefault="00D7324F" w:rsidP="00D73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752E">
              <w:t>Preocupaciones principales</w:t>
            </w:r>
          </w:p>
        </w:tc>
      </w:tr>
      <w:tr w:rsidR="00D7324F" w14:paraId="1020A1CD" w14:textId="77777777" w:rsidTr="00D7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4B6C877" w14:textId="6E220036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Arquitecto</w:t>
            </w:r>
          </w:p>
        </w:tc>
        <w:tc>
          <w:tcPr>
            <w:tcW w:w="7897" w:type="dxa"/>
            <w:shd w:val="clear" w:color="auto" w:fill="4E91CD"/>
          </w:tcPr>
          <w:p w14:paraId="63355592" w14:textId="4E8E80DE" w:rsidR="00D7324F" w:rsidRDefault="00D7324F" w:rsidP="00D7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24F">
              <w:rPr>
                <w:color w:val="FFFFFF" w:themeColor="background1"/>
              </w:rPr>
              <w:t>Coherencia, calidad, evolución</w:t>
            </w:r>
          </w:p>
        </w:tc>
      </w:tr>
      <w:tr w:rsidR="00D7324F" w14:paraId="2B97CF04" w14:textId="77777777" w:rsidTr="00D73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EEBEE31" w14:textId="296F150D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Desarrollo</w:t>
            </w:r>
          </w:p>
        </w:tc>
        <w:tc>
          <w:tcPr>
            <w:tcW w:w="7897" w:type="dxa"/>
          </w:tcPr>
          <w:p w14:paraId="4C1DBAE5" w14:textId="4BF29AAA" w:rsidR="00D7324F" w:rsidRDefault="00D7324F" w:rsidP="00D73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52E">
              <w:t>Claridad estructural, mantenibilidad</w:t>
            </w:r>
          </w:p>
        </w:tc>
      </w:tr>
      <w:tr w:rsidR="00D7324F" w14:paraId="00F55D80" w14:textId="77777777" w:rsidTr="00D7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9ED8E89" w14:textId="258749E6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QA</w:t>
            </w:r>
          </w:p>
        </w:tc>
        <w:tc>
          <w:tcPr>
            <w:tcW w:w="7897" w:type="dxa"/>
            <w:shd w:val="clear" w:color="auto" w:fill="4E91CD"/>
          </w:tcPr>
          <w:p w14:paraId="298225EA" w14:textId="352459AE" w:rsidR="00D7324F" w:rsidRDefault="00D7324F" w:rsidP="00D7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7324F">
              <w:rPr>
                <w:color w:val="FFFFFF" w:themeColor="background1"/>
              </w:rPr>
              <w:t>Testabilidad</w:t>
            </w:r>
            <w:proofErr w:type="spellEnd"/>
            <w:r w:rsidRPr="00D7324F">
              <w:rPr>
                <w:color w:val="FFFFFF" w:themeColor="background1"/>
              </w:rPr>
              <w:t>, trazabilidad</w:t>
            </w:r>
          </w:p>
        </w:tc>
      </w:tr>
      <w:tr w:rsidR="00D7324F" w14:paraId="33237EC4" w14:textId="77777777" w:rsidTr="00D73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010A2A8" w14:textId="522ABC8B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Seguridad</w:t>
            </w:r>
          </w:p>
        </w:tc>
        <w:tc>
          <w:tcPr>
            <w:tcW w:w="7897" w:type="dxa"/>
          </w:tcPr>
          <w:p w14:paraId="793CF8D8" w14:textId="4E912D98" w:rsidR="00D7324F" w:rsidRDefault="00D7324F" w:rsidP="00D73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52E">
              <w:t>Acceso a recursos, protección de datos</w:t>
            </w:r>
          </w:p>
        </w:tc>
      </w:tr>
      <w:tr w:rsidR="00D7324F" w14:paraId="3CD12CE6" w14:textId="77777777" w:rsidTr="00D7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C2E843" w14:textId="4C8FFEFB" w:rsidR="00D7324F" w:rsidRPr="00D7324F" w:rsidRDefault="00D7324F" w:rsidP="00D7324F">
            <w:pPr>
              <w:jc w:val="both"/>
              <w:rPr>
                <w:rFonts w:ascii="Calibri Light" w:hAnsi="Calibri Light" w:cs="Calibri Light"/>
                <w:i w:val="0"/>
                <w:iCs w:val="0"/>
              </w:rPr>
            </w:pPr>
            <w:r w:rsidRPr="00D7324F">
              <w:rPr>
                <w:rFonts w:ascii="Calibri Light" w:hAnsi="Calibri Light" w:cs="Calibri Light"/>
                <w:i w:val="0"/>
                <w:iCs w:val="0"/>
              </w:rPr>
              <w:t>Dirección técnica</w:t>
            </w:r>
          </w:p>
        </w:tc>
        <w:tc>
          <w:tcPr>
            <w:tcW w:w="7897" w:type="dxa"/>
            <w:shd w:val="clear" w:color="auto" w:fill="4E91CD"/>
          </w:tcPr>
          <w:p w14:paraId="175541FC" w14:textId="328F01B4" w:rsidR="00D7324F" w:rsidRDefault="00D7324F" w:rsidP="00D7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24F">
              <w:rPr>
                <w:color w:val="FFFFFF" w:themeColor="background1"/>
              </w:rPr>
              <w:t>Riesgo, coste, sostenibilidad</w:t>
            </w:r>
          </w:p>
        </w:tc>
      </w:tr>
    </w:tbl>
    <w:p w14:paraId="6C051B79" w14:textId="77777777" w:rsidR="00D7324F" w:rsidRDefault="00D7324F" w:rsidP="00812AAB">
      <w:pPr>
        <w:rPr>
          <w:b/>
          <w:bCs/>
        </w:rPr>
      </w:pPr>
    </w:p>
    <w:p w14:paraId="7C020420" w14:textId="64C015C5" w:rsidR="00812AAB" w:rsidRPr="00812AAB" w:rsidRDefault="00B33CE9" w:rsidP="00155BA2">
      <w:pPr>
        <w:pStyle w:val="Ttulo1"/>
      </w:pPr>
      <w:bookmarkStart w:id="12" w:name="_Drivers_arquitectónicos_-"/>
      <w:bookmarkEnd w:id="12"/>
      <w:r w:rsidRPr="00812AAB">
        <w:rPr>
          <w:caps w:val="0"/>
        </w:rPr>
        <w:t>DRIVERS ARQUITECTÓNICOS</w:t>
      </w:r>
      <w:r w:rsidR="00481B0C">
        <w:rPr>
          <w:rStyle w:val="Ttulo1Car"/>
        </w:rPr>
        <w:t xml:space="preserve"> </w:t>
      </w:r>
      <w:hyperlink w:anchor="_ÍNDICE_1" w:history="1">
        <w:r w:rsidR="00481B0C" w:rsidRPr="00155BA2">
          <w:rPr>
            <w:caps w:val="0"/>
            <w:sz w:val="18"/>
            <w:szCs w:val="16"/>
          </w:rPr>
          <w:t>- ir al índice -</w:t>
        </w:r>
      </w:hyperlink>
    </w:p>
    <w:p w14:paraId="4ED3547A" w14:textId="77777777" w:rsidR="00A71A35" w:rsidRDefault="00A71A35" w:rsidP="00A71A35">
      <w:r w:rsidRPr="00812AAB">
        <w:t>Derivados directamente del SRS:</w:t>
      </w:r>
    </w:p>
    <w:p w14:paraId="2B702CC6" w14:textId="77777777" w:rsidR="00A71A35" w:rsidRDefault="00A71A35" w:rsidP="00A71A35"/>
    <w:p w14:paraId="74652F44" w14:textId="57E6A35C" w:rsidR="00812AAB" w:rsidRPr="00812AAB" w:rsidRDefault="00812AAB" w:rsidP="007E6A8B">
      <w:pPr>
        <w:pStyle w:val="Ttulo2"/>
      </w:pPr>
      <w:bookmarkStart w:id="13" w:name="_Drivers_funcionales_clave"/>
      <w:bookmarkEnd w:id="13"/>
      <w:r w:rsidRPr="00812AAB">
        <w:t>Drivers funcionales clave</w:t>
      </w:r>
    </w:p>
    <w:p w14:paraId="508D0F26" w14:textId="77777777" w:rsidR="00A71A35" w:rsidRPr="00812AAB" w:rsidRDefault="00A71A35" w:rsidP="00812AAB"/>
    <w:p w14:paraId="09DB844F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Grabación manual y explícita de llamadas (</w:t>
      </w:r>
      <w:r w:rsidRPr="00812AAB">
        <w:rPr>
          <w:i/>
          <w:iCs/>
        </w:rPr>
        <w:t>IFR_01</w:t>
      </w:r>
      <w:r w:rsidRPr="00812AAB">
        <w:t>)</w:t>
      </w:r>
    </w:p>
    <w:p w14:paraId="456F9195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Persistencia de grabación en segundo plano (</w:t>
      </w:r>
      <w:r w:rsidRPr="00812AAB">
        <w:rPr>
          <w:i/>
          <w:iCs/>
        </w:rPr>
        <w:t>IFR_02</w:t>
      </w:r>
      <w:r w:rsidRPr="00812AAB">
        <w:t>)</w:t>
      </w:r>
    </w:p>
    <w:p w14:paraId="6430D486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Almacenamiento local de grabaciones (</w:t>
      </w:r>
      <w:r w:rsidRPr="00812AAB">
        <w:rPr>
          <w:i/>
          <w:iCs/>
        </w:rPr>
        <w:t>IFR_05</w:t>
      </w:r>
      <w:r w:rsidRPr="00812AAB">
        <w:t>)</w:t>
      </w:r>
    </w:p>
    <w:p w14:paraId="4055F8E3" w14:textId="77777777" w:rsidR="00812AAB" w:rsidRPr="00812AAB" w:rsidRDefault="00812AAB" w:rsidP="00812AAB">
      <w:pPr>
        <w:numPr>
          <w:ilvl w:val="0"/>
          <w:numId w:val="238"/>
        </w:numPr>
      </w:pPr>
      <w:r w:rsidRPr="00812AAB">
        <w:t>Asociación de metadatos básicos (</w:t>
      </w:r>
      <w:r w:rsidRPr="00812AAB">
        <w:rPr>
          <w:i/>
          <w:iCs/>
        </w:rPr>
        <w:t>IFR_07</w:t>
      </w:r>
      <w:r w:rsidRPr="00812AAB">
        <w:t>)</w:t>
      </w:r>
    </w:p>
    <w:p w14:paraId="3D39FEFF" w14:textId="77777777" w:rsidR="00812AAB" w:rsidRDefault="00812AAB" w:rsidP="00812AAB">
      <w:pPr>
        <w:numPr>
          <w:ilvl w:val="0"/>
          <w:numId w:val="238"/>
        </w:numPr>
      </w:pPr>
      <w:r w:rsidRPr="00812AAB">
        <w:t>Listado y reproducción de grabaciones (</w:t>
      </w:r>
      <w:r w:rsidRPr="00812AAB">
        <w:rPr>
          <w:i/>
          <w:iCs/>
        </w:rPr>
        <w:t>IFR_08, IFR_09</w:t>
      </w:r>
      <w:r w:rsidRPr="00812AAB">
        <w:t>)</w:t>
      </w:r>
    </w:p>
    <w:p w14:paraId="3DD66613" w14:textId="77777777" w:rsidR="007E6A8B" w:rsidRPr="00812AAB" w:rsidRDefault="007E6A8B" w:rsidP="007E6A8B"/>
    <w:p w14:paraId="74F85101" w14:textId="686FC2AE" w:rsidR="00812AAB" w:rsidRDefault="00812AAB" w:rsidP="007E6A8B">
      <w:pPr>
        <w:pStyle w:val="Ttulo2"/>
      </w:pPr>
      <w:bookmarkStart w:id="14" w:name="_Drivers_no_funcionales"/>
      <w:bookmarkEnd w:id="14"/>
      <w:r w:rsidRPr="00812AAB">
        <w:t>Drivers no funcionales clave</w:t>
      </w:r>
    </w:p>
    <w:p w14:paraId="47885865" w14:textId="77777777" w:rsidR="00A71A35" w:rsidRPr="00A71A35" w:rsidRDefault="00A71A35" w:rsidP="00A71A35"/>
    <w:p w14:paraId="7548816E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Estabilidad durante llamadas (</w:t>
      </w:r>
      <w:r w:rsidRPr="00812AAB">
        <w:rPr>
          <w:i/>
          <w:iCs/>
        </w:rPr>
        <w:t>INFR_01</w:t>
      </w:r>
      <w:r w:rsidRPr="00812AAB">
        <w:t>)</w:t>
      </w:r>
    </w:p>
    <w:p w14:paraId="799A52B7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Impacto mínimo en recursos (</w:t>
      </w:r>
      <w:r w:rsidRPr="00812AAB">
        <w:rPr>
          <w:i/>
          <w:iCs/>
        </w:rPr>
        <w:t>INFR_02</w:t>
      </w:r>
      <w:r w:rsidRPr="00812AAB">
        <w:t>)</w:t>
      </w:r>
    </w:p>
    <w:p w14:paraId="30643D21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Privacidad y almacenamiento exclusivamente local (</w:t>
      </w:r>
      <w:r w:rsidRPr="00812AAB">
        <w:rPr>
          <w:i/>
          <w:iCs/>
        </w:rPr>
        <w:t>INFR_04, INFR_05</w:t>
      </w:r>
      <w:r w:rsidRPr="00812AAB">
        <w:t>)</w:t>
      </w:r>
    </w:p>
    <w:p w14:paraId="1089DE34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Arquitectura modular y desacoplada (</w:t>
      </w:r>
      <w:r w:rsidRPr="00812AAB">
        <w:rPr>
          <w:i/>
          <w:iCs/>
        </w:rPr>
        <w:t>INFR_11, INFR_12</w:t>
      </w:r>
      <w:r w:rsidRPr="00812AAB">
        <w:t>)</w:t>
      </w:r>
    </w:p>
    <w:p w14:paraId="141E21BF" w14:textId="77777777" w:rsidR="00812AAB" w:rsidRPr="00812AAB" w:rsidRDefault="00812AAB" w:rsidP="00812AAB">
      <w:pPr>
        <w:numPr>
          <w:ilvl w:val="0"/>
          <w:numId w:val="239"/>
        </w:numPr>
      </w:pPr>
      <w:r w:rsidRPr="00812AAB">
        <w:t>Compatibilidad Android 10+ (</w:t>
      </w:r>
      <w:r w:rsidRPr="00812AAB">
        <w:rPr>
          <w:i/>
          <w:iCs/>
        </w:rPr>
        <w:t>INFR_09</w:t>
      </w:r>
      <w:r w:rsidRPr="00812AAB">
        <w:t>)</w:t>
      </w:r>
    </w:p>
    <w:p w14:paraId="41ECEFC9" w14:textId="20E3BC1B" w:rsidR="00A71A35" w:rsidRDefault="00B33CE9" w:rsidP="00A71A35">
      <w:pPr>
        <w:pStyle w:val="Ttulo1"/>
      </w:pPr>
      <w:bookmarkStart w:id="15" w:name="_VISTA_ARQUITECTÓNICA_-"/>
      <w:bookmarkEnd w:id="15"/>
      <w:r>
        <w:rPr>
          <w:caps w:val="0"/>
        </w:rPr>
        <w:lastRenderedPageBreak/>
        <w:t>VISTA ARQUITECTÓNICA</w:t>
      </w:r>
      <w:r w:rsidR="00A71A35">
        <w:rPr>
          <w:rStyle w:val="Ttulo1Car"/>
        </w:rPr>
        <w:t xml:space="preserve"> </w:t>
      </w:r>
      <w:hyperlink w:anchor="_ÍNDICE_1" w:history="1">
        <w:r w:rsidR="00A71A35" w:rsidRPr="00155BA2">
          <w:rPr>
            <w:caps w:val="0"/>
            <w:sz w:val="18"/>
            <w:szCs w:val="16"/>
          </w:rPr>
          <w:t>- ir al índice -</w:t>
        </w:r>
      </w:hyperlink>
    </w:p>
    <w:p w14:paraId="50AE1874" w14:textId="30977F56" w:rsidR="00A71A35" w:rsidRDefault="00A71A35" w:rsidP="00A71A35">
      <w:pPr>
        <w:pStyle w:val="Ttulo2"/>
      </w:pPr>
    </w:p>
    <w:p w14:paraId="4161F781" w14:textId="77777777" w:rsidR="006B3A9F" w:rsidRPr="000A7DAA" w:rsidRDefault="006B3A9F" w:rsidP="006B3A9F">
      <w:pPr>
        <w:pStyle w:val="Ttulo2"/>
      </w:pPr>
      <w:bookmarkStart w:id="16" w:name="_Vista_de_contexto"/>
      <w:bookmarkEnd w:id="16"/>
      <w:r w:rsidRPr="000A7DAA">
        <w:t>Vista de contexto</w:t>
      </w:r>
    </w:p>
    <w:p w14:paraId="6660F936" w14:textId="77777777" w:rsidR="006B3A9F" w:rsidRDefault="006B3A9F" w:rsidP="006B3A9F">
      <w:r w:rsidRPr="000A7DAA">
        <w:t xml:space="preserve">El sistema </w:t>
      </w:r>
      <w:proofErr w:type="spellStart"/>
      <w:r w:rsidRPr="000A7DAA">
        <w:rPr>
          <w:b/>
          <w:bCs/>
        </w:rPr>
        <w:t>Mexus</w:t>
      </w:r>
      <w:proofErr w:type="spellEnd"/>
      <w:r w:rsidRPr="000A7DAA">
        <w:t xml:space="preserve"> se ejecuta como una </w:t>
      </w:r>
      <w:r w:rsidRPr="000A7DAA">
        <w:rPr>
          <w:b/>
          <w:bCs/>
        </w:rPr>
        <w:t>aplicación de escritorio local</w:t>
      </w:r>
      <w:r w:rsidRPr="000A7DAA">
        <w:t>, interactuando con:</w:t>
      </w:r>
    </w:p>
    <w:p w14:paraId="3145754B" w14:textId="77777777" w:rsidR="006B3A9F" w:rsidRPr="000A7DAA" w:rsidRDefault="006B3A9F" w:rsidP="006B3A9F"/>
    <w:p w14:paraId="50B18E92" w14:textId="77777777" w:rsidR="006B3A9F" w:rsidRPr="000A7DAA" w:rsidRDefault="006B3A9F" w:rsidP="006B3A9F">
      <w:pPr>
        <w:numPr>
          <w:ilvl w:val="0"/>
          <w:numId w:val="267"/>
        </w:numPr>
      </w:pPr>
      <w:r w:rsidRPr="000A7DAA">
        <w:t>Sistema Operativo (audio, permisos)</w:t>
      </w:r>
    </w:p>
    <w:p w14:paraId="46B74617" w14:textId="77777777" w:rsidR="006B3A9F" w:rsidRPr="000A7DAA" w:rsidRDefault="006B3A9F" w:rsidP="006B3A9F">
      <w:pPr>
        <w:numPr>
          <w:ilvl w:val="0"/>
          <w:numId w:val="267"/>
        </w:numPr>
      </w:pPr>
      <w:r w:rsidRPr="000A7DAA">
        <w:t>Usuario final</w:t>
      </w:r>
    </w:p>
    <w:p w14:paraId="0008AC0A" w14:textId="77777777" w:rsidR="006B3A9F" w:rsidRDefault="006B3A9F" w:rsidP="006B3A9F">
      <w:pPr>
        <w:numPr>
          <w:ilvl w:val="0"/>
          <w:numId w:val="267"/>
        </w:numPr>
      </w:pPr>
      <w:r w:rsidRPr="000A7DAA">
        <w:t>Sistema de archivos local</w:t>
      </w:r>
    </w:p>
    <w:p w14:paraId="67BC9A47" w14:textId="77777777" w:rsidR="006B3A9F" w:rsidRPr="000A7DAA" w:rsidRDefault="006B3A9F" w:rsidP="006B3A9F">
      <w:pPr>
        <w:ind w:left="360"/>
      </w:pPr>
    </w:p>
    <w:p w14:paraId="49777ACC" w14:textId="77777777" w:rsidR="006B3A9F" w:rsidRPr="000A7DAA" w:rsidRDefault="006B3A9F" w:rsidP="006B3A9F">
      <w:r w:rsidRPr="000A7DAA">
        <w:t>No depende de servicios externos en su núcleo funcional.</w:t>
      </w:r>
    </w:p>
    <w:p w14:paraId="07AEC5E5" w14:textId="77777777" w:rsidR="006B3A9F" w:rsidRPr="000A7DAA" w:rsidRDefault="006B3A9F" w:rsidP="006B3A9F"/>
    <w:p w14:paraId="37302AC4" w14:textId="77777777" w:rsidR="006B3A9F" w:rsidRPr="00812AAB" w:rsidRDefault="006B3A9F" w:rsidP="006B3A9F">
      <w:pPr>
        <w:pStyle w:val="Ttulo2"/>
      </w:pPr>
      <w:bookmarkStart w:id="17" w:name="_Vista_lógica_(estructural)"/>
      <w:bookmarkEnd w:id="17"/>
      <w:r>
        <w:t>Vista lógica (estructural)</w:t>
      </w:r>
    </w:p>
    <w:p w14:paraId="4DE57619" w14:textId="77777777" w:rsidR="006B3A9F" w:rsidRDefault="006B3A9F" w:rsidP="006B3A9F">
      <w:r w:rsidRPr="000A7DAA">
        <w:t xml:space="preserve">La arquitectura sigue un </w:t>
      </w:r>
      <w:r w:rsidRPr="000A7DAA">
        <w:rPr>
          <w:b/>
          <w:bCs/>
        </w:rPr>
        <w:t>modelo en capas estrictamente separadas</w:t>
      </w:r>
      <w:r w:rsidRPr="000A7DAA">
        <w:t>:</w:t>
      </w:r>
    </w:p>
    <w:p w14:paraId="76F06F33" w14:textId="77777777" w:rsidR="006B3A9F" w:rsidRDefault="006B3A9F" w:rsidP="006B3A9F"/>
    <w:p w14:paraId="00E6FABB" w14:textId="77777777" w:rsidR="006B3A9F" w:rsidRPr="00812AAB" w:rsidRDefault="006B3A9F" w:rsidP="006B3A9F">
      <w:pPr>
        <w:numPr>
          <w:ilvl w:val="0"/>
          <w:numId w:val="286"/>
        </w:numPr>
      </w:pPr>
      <w:r w:rsidRPr="00812AAB">
        <w:rPr>
          <w:b/>
          <w:bCs/>
        </w:rPr>
        <w:t>Capa de presentación</w:t>
      </w:r>
      <w:r w:rsidRPr="00812AAB">
        <w:t xml:space="preserve"> (Angular)</w:t>
      </w:r>
    </w:p>
    <w:p w14:paraId="382D8D82" w14:textId="77777777" w:rsidR="006B3A9F" w:rsidRPr="00812AAB" w:rsidRDefault="006B3A9F" w:rsidP="006B3A9F">
      <w:pPr>
        <w:numPr>
          <w:ilvl w:val="0"/>
          <w:numId w:val="286"/>
        </w:numPr>
      </w:pPr>
      <w:r w:rsidRPr="00812AAB">
        <w:rPr>
          <w:b/>
          <w:bCs/>
        </w:rPr>
        <w:t>Capa de integración</w:t>
      </w:r>
      <w:r w:rsidRPr="00812AAB">
        <w:t xml:space="preserve"> (Capacitor </w:t>
      </w:r>
      <w:proofErr w:type="spellStart"/>
      <w:r w:rsidRPr="00812AAB">
        <w:t>Plugins</w:t>
      </w:r>
      <w:proofErr w:type="spellEnd"/>
      <w:r w:rsidRPr="00812AAB">
        <w:t>)</w:t>
      </w:r>
    </w:p>
    <w:p w14:paraId="469A8932" w14:textId="77777777" w:rsidR="006B3A9F" w:rsidRDefault="006B3A9F" w:rsidP="006B3A9F">
      <w:pPr>
        <w:numPr>
          <w:ilvl w:val="0"/>
          <w:numId w:val="286"/>
        </w:numPr>
      </w:pPr>
      <w:r w:rsidRPr="00812AAB">
        <w:rPr>
          <w:b/>
          <w:bCs/>
        </w:rPr>
        <w:t>Capa nativa Android</w:t>
      </w:r>
      <w:r w:rsidRPr="00812AAB">
        <w:t xml:space="preserve"> (Java)</w:t>
      </w:r>
    </w:p>
    <w:p w14:paraId="318E27B8" w14:textId="77777777" w:rsidR="006B3A9F" w:rsidRPr="00812AAB" w:rsidRDefault="006B3A9F" w:rsidP="006B3A9F">
      <w:pPr>
        <w:ind w:left="360"/>
      </w:pPr>
    </w:p>
    <w:p w14:paraId="35968E8B" w14:textId="48F98255" w:rsidR="006B3A9F" w:rsidRDefault="006B3A9F" w:rsidP="006B3A9F">
      <w:pPr>
        <w:pStyle w:val="Ttulo3"/>
      </w:pPr>
      <w:r w:rsidRPr="000A7DAA">
        <w:t>Justificación</w:t>
      </w:r>
    </w:p>
    <w:p w14:paraId="6BE73605" w14:textId="4AA1E01A" w:rsidR="006B3A9F" w:rsidRPr="000A7DAA" w:rsidRDefault="006B3A9F" w:rsidP="006B3A9F">
      <w:pPr>
        <w:numPr>
          <w:ilvl w:val="0"/>
          <w:numId w:val="269"/>
        </w:numPr>
      </w:pPr>
      <w:r w:rsidRPr="000A7DAA">
        <w:t>Aislamiento de la lógica de negocio</w:t>
      </w:r>
      <w:r>
        <w:t>.</w:t>
      </w:r>
    </w:p>
    <w:p w14:paraId="2010619E" w14:textId="3F1F358A" w:rsidR="006B3A9F" w:rsidRPr="000A7DAA" w:rsidRDefault="006B3A9F" w:rsidP="006B3A9F">
      <w:pPr>
        <w:numPr>
          <w:ilvl w:val="0"/>
          <w:numId w:val="269"/>
        </w:numPr>
      </w:pPr>
      <w:r w:rsidRPr="000A7DAA">
        <w:t>Independencia tecnológica</w:t>
      </w:r>
      <w:r>
        <w:t>.</w:t>
      </w:r>
    </w:p>
    <w:p w14:paraId="2F7DB15B" w14:textId="2B55BEC8" w:rsidR="006B3A9F" w:rsidRDefault="006B3A9F" w:rsidP="006B3A9F">
      <w:pPr>
        <w:numPr>
          <w:ilvl w:val="0"/>
          <w:numId w:val="269"/>
        </w:numPr>
      </w:pPr>
      <w:r w:rsidRPr="000A7DAA">
        <w:t>Facilita pruebas unitarias y de integración</w:t>
      </w:r>
      <w:r>
        <w:t>.</w:t>
      </w:r>
    </w:p>
    <w:p w14:paraId="72E35432" w14:textId="77777777" w:rsidR="006B3A9F" w:rsidRPr="000A7DAA" w:rsidRDefault="006B3A9F" w:rsidP="006B3A9F">
      <w:pPr>
        <w:ind w:left="360"/>
      </w:pPr>
    </w:p>
    <w:p w14:paraId="0409CA6D" w14:textId="2709C1BC" w:rsidR="006B3A9F" w:rsidRDefault="006B3A9F" w:rsidP="006B3A9F">
      <w:pPr>
        <w:pStyle w:val="Ttulo3"/>
      </w:pPr>
      <w:r w:rsidRPr="000A7DAA">
        <w:t>Alternativas evaluadas</w:t>
      </w:r>
    </w:p>
    <w:p w14:paraId="06A76D53" w14:textId="7445A23D" w:rsidR="006B3A9F" w:rsidRDefault="006B3A9F" w:rsidP="006B3A9F">
      <w:pPr>
        <w:numPr>
          <w:ilvl w:val="0"/>
          <w:numId w:val="270"/>
        </w:numPr>
      </w:pPr>
      <w:r w:rsidRPr="000A7DAA">
        <w:t>Arquitectura monolítica sin capas (</w:t>
      </w:r>
      <w:r w:rsidRPr="000A7DAA">
        <w:rPr>
          <w:i/>
          <w:iCs/>
        </w:rPr>
        <w:t>descartada por</w:t>
      </w:r>
      <w:r>
        <w:rPr>
          <w:i/>
          <w:iCs/>
        </w:rPr>
        <w:t xml:space="preserve"> mantenimiento costoso</w:t>
      </w:r>
      <w:r w:rsidRPr="000A7DAA">
        <w:t>)</w:t>
      </w:r>
      <w:r>
        <w:t>.</w:t>
      </w:r>
    </w:p>
    <w:p w14:paraId="0B156A44" w14:textId="1B300257" w:rsidR="006B3A9F" w:rsidRPr="000A7DAA" w:rsidRDefault="006B3A9F" w:rsidP="006B3A9F">
      <w:pPr>
        <w:numPr>
          <w:ilvl w:val="0"/>
          <w:numId w:val="270"/>
        </w:numPr>
      </w:pPr>
      <w:r>
        <w:t>A</w:t>
      </w:r>
      <w:r w:rsidRPr="000A7DAA">
        <w:t>rquitectura cliente-servidor (</w:t>
      </w:r>
      <w:r w:rsidRPr="006B3A9F">
        <w:rPr>
          <w:i/>
          <w:iCs/>
        </w:rPr>
        <w:t xml:space="preserve">descartada por </w:t>
      </w:r>
      <w:r w:rsidR="00F57AD8">
        <w:rPr>
          <w:i/>
          <w:iCs/>
        </w:rPr>
        <w:t xml:space="preserve">inicialmente </w:t>
      </w:r>
      <w:r w:rsidRPr="000A7DAA">
        <w:rPr>
          <w:i/>
          <w:iCs/>
        </w:rPr>
        <w:t>innecesaria y más costosa</w:t>
      </w:r>
      <w:r w:rsidRPr="000A7DAA">
        <w:t>).</w:t>
      </w:r>
    </w:p>
    <w:p w14:paraId="6019C5B1" w14:textId="2E6DF021" w:rsidR="006B3A9F" w:rsidRPr="000A7DAA" w:rsidRDefault="006B3A9F" w:rsidP="006B3A9F">
      <w:pPr>
        <w:numPr>
          <w:ilvl w:val="0"/>
          <w:numId w:val="270"/>
        </w:numPr>
      </w:pPr>
      <w:r w:rsidRPr="000A7DAA">
        <w:t>Arquitectura hexagonal completa (</w:t>
      </w:r>
      <w:r w:rsidRPr="000A7DAA">
        <w:rPr>
          <w:i/>
          <w:iCs/>
        </w:rPr>
        <w:t>descartada por complejidad innecesaria</w:t>
      </w:r>
      <w:r w:rsidRPr="000A7DAA">
        <w:t>)</w:t>
      </w:r>
      <w:r>
        <w:t>.</w:t>
      </w:r>
    </w:p>
    <w:p w14:paraId="6453D2CF" w14:textId="68D50507" w:rsidR="00CC5347" w:rsidRDefault="00CC5347" w:rsidP="00CC5347"/>
    <w:p w14:paraId="577B820E" w14:textId="37BA205E" w:rsidR="00CC5347" w:rsidRDefault="002977F2" w:rsidP="00CC534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7DCA76" wp14:editId="6F3B34E2">
                <wp:simplePos x="0" y="0"/>
                <wp:positionH relativeFrom="column">
                  <wp:posOffset>3422650</wp:posOffset>
                </wp:positionH>
                <wp:positionV relativeFrom="paragraph">
                  <wp:posOffset>1158875</wp:posOffset>
                </wp:positionV>
                <wp:extent cx="711835" cy="243205"/>
                <wp:effectExtent l="0" t="0" r="12065" b="23495"/>
                <wp:wrapNone/>
                <wp:docPr id="1057917574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24320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CD54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19" o:spid="_x0000_s1026" type="#_x0000_t176" style="position:absolute;margin-left:269.5pt;margin-top:91.25pt;width:56.05pt;height:19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" filled="f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E21D4" wp14:editId="22EEC060">
                <wp:simplePos x="0" y="0"/>
                <wp:positionH relativeFrom="column">
                  <wp:posOffset>2209165</wp:posOffset>
                </wp:positionH>
                <wp:positionV relativeFrom="paragraph">
                  <wp:posOffset>1156639</wp:posOffset>
                </wp:positionV>
                <wp:extent cx="711835" cy="243205"/>
                <wp:effectExtent l="0" t="0" r="12065" b="23495"/>
                <wp:wrapNone/>
                <wp:docPr id="535140079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24320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5CFF9" id="Diagrama de flujo: proceso alternativo 19" o:spid="_x0000_s1026" type="#_x0000_t176" style="position:absolute;margin-left:173.95pt;margin-top:91.05pt;width:56.05pt;height:19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" filled="f" strokecolor="white [3212]" strokeweight="2pt"/>
            </w:pict>
          </mc:Fallback>
        </mc:AlternateContent>
      </w:r>
      <w:r w:rsidR="00021A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B2FF0E" wp14:editId="7798375A">
                <wp:simplePos x="0" y="0"/>
                <wp:positionH relativeFrom="column">
                  <wp:posOffset>3460854</wp:posOffset>
                </wp:positionH>
                <wp:positionV relativeFrom="paragraph">
                  <wp:posOffset>1381685</wp:posOffset>
                </wp:positionV>
                <wp:extent cx="2379966" cy="419417"/>
                <wp:effectExtent l="8573" t="0" r="0" b="0"/>
                <wp:wrapNone/>
                <wp:docPr id="997433003" name="Flecha: en U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2379966" cy="419417"/>
                        </a:xfrm>
                        <a:custGeom>
                          <a:avLst/>
                          <a:gdLst>
                            <a:gd name="csX0" fmla="*/ 0 w 1731524"/>
                            <a:gd name="csY0" fmla="*/ 330741 h 330741"/>
                            <a:gd name="csX1" fmla="*/ 0 w 1731524"/>
                            <a:gd name="csY1" fmla="*/ 144699 h 330741"/>
                            <a:gd name="csX2" fmla="*/ 144699 w 1731524"/>
                            <a:gd name="csY2" fmla="*/ 0 h 330741"/>
                            <a:gd name="csX3" fmla="*/ 1545482 w 1731524"/>
                            <a:gd name="csY3" fmla="*/ 0 h 330741"/>
                            <a:gd name="csX4" fmla="*/ 1690181 w 1731524"/>
                            <a:gd name="csY4" fmla="*/ 144699 h 330741"/>
                            <a:gd name="csX5" fmla="*/ 1690181 w 1731524"/>
                            <a:gd name="csY5" fmla="*/ 165371 h 330741"/>
                            <a:gd name="csX6" fmla="*/ 1731524 w 1731524"/>
                            <a:gd name="csY6" fmla="*/ 165371 h 330741"/>
                            <a:gd name="csX7" fmla="*/ 1648839 w 1731524"/>
                            <a:gd name="csY7" fmla="*/ 248056 h 330741"/>
                            <a:gd name="csX8" fmla="*/ 1566154 w 1731524"/>
                            <a:gd name="csY8" fmla="*/ 165371 h 330741"/>
                            <a:gd name="csX9" fmla="*/ 1607496 w 1731524"/>
                            <a:gd name="csY9" fmla="*/ 165371 h 330741"/>
                            <a:gd name="csX10" fmla="*/ 1607496 w 1731524"/>
                            <a:gd name="csY10" fmla="*/ 144699 h 330741"/>
                            <a:gd name="csX11" fmla="*/ 1545482 w 1731524"/>
                            <a:gd name="csY11" fmla="*/ 82685 h 330741"/>
                            <a:gd name="csX12" fmla="*/ 144699 w 1731524"/>
                            <a:gd name="csY12" fmla="*/ 82685 h 330741"/>
                            <a:gd name="csX13" fmla="*/ 82685 w 1731524"/>
                            <a:gd name="csY13" fmla="*/ 144699 h 330741"/>
                            <a:gd name="csX14" fmla="*/ 82685 w 1731524"/>
                            <a:gd name="csY14" fmla="*/ 330741 h 330741"/>
                            <a:gd name="csX15" fmla="*/ 0 w 1731524"/>
                            <a:gd name="csY15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48839 w 1690181"/>
                            <a:gd name="csY6" fmla="*/ 248056 h 330741"/>
                            <a:gd name="csX7" fmla="*/ 1566154 w 1690181"/>
                            <a:gd name="csY7" fmla="*/ 165371 h 330741"/>
                            <a:gd name="csX8" fmla="*/ 1607496 w 1690181"/>
                            <a:gd name="csY8" fmla="*/ 165371 h 330741"/>
                            <a:gd name="csX9" fmla="*/ 1607496 w 1690181"/>
                            <a:gd name="csY9" fmla="*/ 144699 h 330741"/>
                            <a:gd name="csX10" fmla="*/ 1545482 w 1690181"/>
                            <a:gd name="csY10" fmla="*/ 82685 h 330741"/>
                            <a:gd name="csX11" fmla="*/ 144699 w 1690181"/>
                            <a:gd name="csY11" fmla="*/ 82685 h 330741"/>
                            <a:gd name="csX12" fmla="*/ 82685 w 1690181"/>
                            <a:gd name="csY12" fmla="*/ 144699 h 330741"/>
                            <a:gd name="csX13" fmla="*/ 82685 w 1690181"/>
                            <a:gd name="csY13" fmla="*/ 330741 h 330741"/>
                            <a:gd name="csX14" fmla="*/ 0 w 1690181"/>
                            <a:gd name="csY14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566154 w 1690181"/>
                            <a:gd name="csY6" fmla="*/ 165371 h 330741"/>
                            <a:gd name="csX7" fmla="*/ 1607496 w 1690181"/>
                            <a:gd name="csY7" fmla="*/ 165371 h 330741"/>
                            <a:gd name="csX8" fmla="*/ 1607496 w 1690181"/>
                            <a:gd name="csY8" fmla="*/ 144699 h 330741"/>
                            <a:gd name="csX9" fmla="*/ 1545482 w 1690181"/>
                            <a:gd name="csY9" fmla="*/ 82685 h 330741"/>
                            <a:gd name="csX10" fmla="*/ 144699 w 1690181"/>
                            <a:gd name="csY10" fmla="*/ 82685 h 330741"/>
                            <a:gd name="csX11" fmla="*/ 82685 w 1690181"/>
                            <a:gd name="csY11" fmla="*/ 144699 h 330741"/>
                            <a:gd name="csX12" fmla="*/ 82685 w 1690181"/>
                            <a:gd name="csY12" fmla="*/ 330741 h 330741"/>
                            <a:gd name="csX13" fmla="*/ 0 w 1690181"/>
                            <a:gd name="csY13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4 w 1690181"/>
                            <a:gd name="csY6" fmla="*/ 30763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690181" h="330741">
                              <a:moveTo>
                                <a:pt x="0" y="330741"/>
                              </a:moveTo>
                              <a:lnTo>
                                <a:pt x="0" y="144699"/>
                              </a:lnTo>
                              <a:cubicBezTo>
                                <a:pt x="0" y="64784"/>
                                <a:pt x="64784" y="0"/>
                                <a:pt x="144699" y="0"/>
                              </a:cubicBezTo>
                              <a:lnTo>
                                <a:pt x="1545482" y="0"/>
                              </a:lnTo>
                              <a:cubicBezTo>
                                <a:pt x="1625397" y="0"/>
                                <a:pt x="1690181" y="64784"/>
                                <a:pt x="1690181" y="144699"/>
                              </a:cubicBezTo>
                              <a:cubicBezTo>
                                <a:pt x="1690180" y="199659"/>
                                <a:pt x="1690180" y="254620"/>
                                <a:pt x="1690179" y="309580"/>
                              </a:cubicBezTo>
                              <a:lnTo>
                                <a:pt x="1607494" y="307631"/>
                              </a:lnTo>
                              <a:cubicBezTo>
                                <a:pt x="1607495" y="253320"/>
                                <a:pt x="1607495" y="199010"/>
                                <a:pt x="1607496" y="144699"/>
                              </a:cubicBezTo>
                              <a:cubicBezTo>
                                <a:pt x="1607496" y="110450"/>
                                <a:pt x="1579731" y="82685"/>
                                <a:pt x="1545482" y="82685"/>
                              </a:cubicBezTo>
                              <a:lnTo>
                                <a:pt x="144699" y="82685"/>
                              </a:lnTo>
                              <a:cubicBezTo>
                                <a:pt x="110450" y="82685"/>
                                <a:pt x="82685" y="110450"/>
                                <a:pt x="82685" y="144699"/>
                              </a:cubicBezTo>
                              <a:lnTo>
                                <a:pt x="82685" y="330741"/>
                              </a:lnTo>
                              <a:lnTo>
                                <a:pt x="0" y="330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C763A" id="Flecha: en U 31" o:spid="_x0000_s1026" style="position:absolute;margin-left:272.5pt;margin-top:108.8pt;width:187.4pt;height:33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0181,330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" path="m,330741l,144699c,64784,64784,,144699,l1545482,v79915,,144699,64784,144699,144699c1690180,199659,1690180,254620,1690179,309580r-82685,-1949c1607495,253320,1607495,199010,1607496,144699v,-34249,-27765,-62014,-62014,-62014l144699,82685v-34249,,-62014,27765,-62014,62014l82685,330741,,330741xe" fillcolor="#242d5b" stroked="f" strokeweight="2pt">
                <v:path arrowok="t" o:connecttype="custom" o:connectlocs="0,419417;0,183495;203753,0;2176213,0;2379966,183495;2379963,392582;2263533,390111;2263536,183495;2176213,104854;203753,104854;116430,183495;116430,419417;0,419417" o:connectangles="0,0,0,0,0,0,0,0,0,0,0,0,0"/>
                <o:lock v:ext="edit" aspectratio="t"/>
              </v:shape>
            </w:pict>
          </mc:Fallback>
        </mc:AlternateContent>
      </w:r>
      <w:r w:rsidR="00E22278">
        <w:rPr>
          <w:noProof/>
        </w:rPr>
        <mc:AlternateContent>
          <mc:Choice Requires="wps">
            <w:drawing>
              <wp:anchor distT="0" distB="0" distL="114300" distR="114300" simplePos="0" relativeHeight="251686911" behindDoc="0" locked="0" layoutInCell="1" allowOverlap="1" wp14:anchorId="3B239575" wp14:editId="2590676A">
                <wp:simplePos x="0" y="0"/>
                <wp:positionH relativeFrom="column">
                  <wp:posOffset>585690</wp:posOffset>
                </wp:positionH>
                <wp:positionV relativeFrom="paragraph">
                  <wp:posOffset>1338387</wp:posOffset>
                </wp:positionV>
                <wp:extent cx="2331057" cy="475200"/>
                <wp:effectExtent l="0" t="5715" r="6985" b="6985"/>
                <wp:wrapNone/>
                <wp:docPr id="193124455" name="Flecha: en U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16200000">
                          <a:off x="0" y="0"/>
                          <a:ext cx="2331057" cy="475200"/>
                        </a:xfrm>
                        <a:custGeom>
                          <a:avLst/>
                          <a:gdLst>
                            <a:gd name="csX0" fmla="*/ 0 w 1731524"/>
                            <a:gd name="csY0" fmla="*/ 330741 h 330741"/>
                            <a:gd name="csX1" fmla="*/ 0 w 1731524"/>
                            <a:gd name="csY1" fmla="*/ 144699 h 330741"/>
                            <a:gd name="csX2" fmla="*/ 144699 w 1731524"/>
                            <a:gd name="csY2" fmla="*/ 0 h 330741"/>
                            <a:gd name="csX3" fmla="*/ 1545482 w 1731524"/>
                            <a:gd name="csY3" fmla="*/ 0 h 330741"/>
                            <a:gd name="csX4" fmla="*/ 1690181 w 1731524"/>
                            <a:gd name="csY4" fmla="*/ 144699 h 330741"/>
                            <a:gd name="csX5" fmla="*/ 1690181 w 1731524"/>
                            <a:gd name="csY5" fmla="*/ 165371 h 330741"/>
                            <a:gd name="csX6" fmla="*/ 1731524 w 1731524"/>
                            <a:gd name="csY6" fmla="*/ 165371 h 330741"/>
                            <a:gd name="csX7" fmla="*/ 1648839 w 1731524"/>
                            <a:gd name="csY7" fmla="*/ 248056 h 330741"/>
                            <a:gd name="csX8" fmla="*/ 1566154 w 1731524"/>
                            <a:gd name="csY8" fmla="*/ 165371 h 330741"/>
                            <a:gd name="csX9" fmla="*/ 1607496 w 1731524"/>
                            <a:gd name="csY9" fmla="*/ 165371 h 330741"/>
                            <a:gd name="csX10" fmla="*/ 1607496 w 1731524"/>
                            <a:gd name="csY10" fmla="*/ 144699 h 330741"/>
                            <a:gd name="csX11" fmla="*/ 1545482 w 1731524"/>
                            <a:gd name="csY11" fmla="*/ 82685 h 330741"/>
                            <a:gd name="csX12" fmla="*/ 144699 w 1731524"/>
                            <a:gd name="csY12" fmla="*/ 82685 h 330741"/>
                            <a:gd name="csX13" fmla="*/ 82685 w 1731524"/>
                            <a:gd name="csY13" fmla="*/ 144699 h 330741"/>
                            <a:gd name="csX14" fmla="*/ 82685 w 1731524"/>
                            <a:gd name="csY14" fmla="*/ 330741 h 330741"/>
                            <a:gd name="csX15" fmla="*/ 0 w 1731524"/>
                            <a:gd name="csY15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48839 w 1690181"/>
                            <a:gd name="csY6" fmla="*/ 248056 h 330741"/>
                            <a:gd name="csX7" fmla="*/ 1566154 w 1690181"/>
                            <a:gd name="csY7" fmla="*/ 165371 h 330741"/>
                            <a:gd name="csX8" fmla="*/ 1607496 w 1690181"/>
                            <a:gd name="csY8" fmla="*/ 165371 h 330741"/>
                            <a:gd name="csX9" fmla="*/ 1607496 w 1690181"/>
                            <a:gd name="csY9" fmla="*/ 144699 h 330741"/>
                            <a:gd name="csX10" fmla="*/ 1545482 w 1690181"/>
                            <a:gd name="csY10" fmla="*/ 82685 h 330741"/>
                            <a:gd name="csX11" fmla="*/ 144699 w 1690181"/>
                            <a:gd name="csY11" fmla="*/ 82685 h 330741"/>
                            <a:gd name="csX12" fmla="*/ 82685 w 1690181"/>
                            <a:gd name="csY12" fmla="*/ 144699 h 330741"/>
                            <a:gd name="csX13" fmla="*/ 82685 w 1690181"/>
                            <a:gd name="csY13" fmla="*/ 330741 h 330741"/>
                            <a:gd name="csX14" fmla="*/ 0 w 1690181"/>
                            <a:gd name="csY14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566154 w 1690181"/>
                            <a:gd name="csY6" fmla="*/ 165371 h 330741"/>
                            <a:gd name="csX7" fmla="*/ 1607496 w 1690181"/>
                            <a:gd name="csY7" fmla="*/ 165371 h 330741"/>
                            <a:gd name="csX8" fmla="*/ 1607496 w 1690181"/>
                            <a:gd name="csY8" fmla="*/ 144699 h 330741"/>
                            <a:gd name="csX9" fmla="*/ 1545482 w 1690181"/>
                            <a:gd name="csY9" fmla="*/ 82685 h 330741"/>
                            <a:gd name="csX10" fmla="*/ 144699 w 1690181"/>
                            <a:gd name="csY10" fmla="*/ 82685 h 330741"/>
                            <a:gd name="csX11" fmla="*/ 82685 w 1690181"/>
                            <a:gd name="csY11" fmla="*/ 144699 h 330741"/>
                            <a:gd name="csX12" fmla="*/ 82685 w 1690181"/>
                            <a:gd name="csY12" fmla="*/ 330741 h 330741"/>
                            <a:gd name="csX13" fmla="*/ 0 w 1690181"/>
                            <a:gd name="csY13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81 w 1690181"/>
                            <a:gd name="csY5" fmla="*/ 165371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6 w 1690181"/>
                            <a:gd name="csY6" fmla="*/ 16537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  <a:gd name="csX0" fmla="*/ 0 w 1690181"/>
                            <a:gd name="csY0" fmla="*/ 330741 h 330741"/>
                            <a:gd name="csX1" fmla="*/ 0 w 1690181"/>
                            <a:gd name="csY1" fmla="*/ 144699 h 330741"/>
                            <a:gd name="csX2" fmla="*/ 144699 w 1690181"/>
                            <a:gd name="csY2" fmla="*/ 0 h 330741"/>
                            <a:gd name="csX3" fmla="*/ 1545482 w 1690181"/>
                            <a:gd name="csY3" fmla="*/ 0 h 330741"/>
                            <a:gd name="csX4" fmla="*/ 1690181 w 1690181"/>
                            <a:gd name="csY4" fmla="*/ 144699 h 330741"/>
                            <a:gd name="csX5" fmla="*/ 1690179 w 1690181"/>
                            <a:gd name="csY5" fmla="*/ 309580 h 330741"/>
                            <a:gd name="csX6" fmla="*/ 1607494 w 1690181"/>
                            <a:gd name="csY6" fmla="*/ 307631 h 330741"/>
                            <a:gd name="csX7" fmla="*/ 1607496 w 1690181"/>
                            <a:gd name="csY7" fmla="*/ 144699 h 330741"/>
                            <a:gd name="csX8" fmla="*/ 1545482 w 1690181"/>
                            <a:gd name="csY8" fmla="*/ 82685 h 330741"/>
                            <a:gd name="csX9" fmla="*/ 144699 w 1690181"/>
                            <a:gd name="csY9" fmla="*/ 82685 h 330741"/>
                            <a:gd name="csX10" fmla="*/ 82685 w 1690181"/>
                            <a:gd name="csY10" fmla="*/ 144699 h 330741"/>
                            <a:gd name="csX11" fmla="*/ 82685 w 1690181"/>
                            <a:gd name="csY11" fmla="*/ 330741 h 330741"/>
                            <a:gd name="csX12" fmla="*/ 0 w 1690181"/>
                            <a:gd name="csY12" fmla="*/ 330741 h 33074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690181" h="330741">
                              <a:moveTo>
                                <a:pt x="0" y="330741"/>
                              </a:moveTo>
                              <a:lnTo>
                                <a:pt x="0" y="144699"/>
                              </a:lnTo>
                              <a:cubicBezTo>
                                <a:pt x="0" y="64784"/>
                                <a:pt x="64784" y="0"/>
                                <a:pt x="144699" y="0"/>
                              </a:cubicBezTo>
                              <a:lnTo>
                                <a:pt x="1545482" y="0"/>
                              </a:lnTo>
                              <a:cubicBezTo>
                                <a:pt x="1625397" y="0"/>
                                <a:pt x="1690181" y="64784"/>
                                <a:pt x="1690181" y="144699"/>
                              </a:cubicBezTo>
                              <a:cubicBezTo>
                                <a:pt x="1690180" y="199659"/>
                                <a:pt x="1690180" y="254620"/>
                                <a:pt x="1690179" y="309580"/>
                              </a:cubicBezTo>
                              <a:lnTo>
                                <a:pt x="1607494" y="307631"/>
                              </a:lnTo>
                              <a:cubicBezTo>
                                <a:pt x="1607495" y="253320"/>
                                <a:pt x="1607495" y="199010"/>
                                <a:pt x="1607496" y="144699"/>
                              </a:cubicBezTo>
                              <a:cubicBezTo>
                                <a:pt x="1607496" y="110450"/>
                                <a:pt x="1579731" y="82685"/>
                                <a:pt x="1545482" y="82685"/>
                              </a:cubicBezTo>
                              <a:lnTo>
                                <a:pt x="144699" y="82685"/>
                              </a:lnTo>
                              <a:cubicBezTo>
                                <a:pt x="110450" y="82685"/>
                                <a:pt x="82685" y="110450"/>
                                <a:pt x="82685" y="144699"/>
                              </a:cubicBezTo>
                              <a:lnTo>
                                <a:pt x="82685" y="330741"/>
                              </a:lnTo>
                              <a:lnTo>
                                <a:pt x="0" y="330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76F43" id="Flecha: en U 31" o:spid="_x0000_s1026" style="position:absolute;margin-left:46.1pt;margin-top:105.4pt;width:183.55pt;height:37.4pt;rotation:-90;z-index:2516869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0181,330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" path="m,330741l,144699c,64784,64784,,144699,l1545482,v79915,,144699,64784,144699,144699c1690180,199659,1690180,254620,1690179,309580r-82685,-1949c1607495,253320,1607495,199010,1607496,144699v,-34249,-27765,-62014,-62014,-62014l144699,82685v-34249,,-62014,27765,-62014,62014l82685,330741,,330741xe" fillcolor="#242d5b" stroked="f" strokeweight="2pt">
                <v:path arrowok="t" o:connecttype="custom" o:connectlocs="0,475200;0,207900;199565,0;2131492,0;2331057,207900;2331054,444796;2217017,441996;2217020,207900;2131492,118800;199565,118800;114037,207900;114037,475200;0,475200" o:connectangles="0,0,0,0,0,0,0,0,0,0,0,0,0"/>
                <o:lock v:ext="edit" aspectratio="t"/>
              </v:shape>
            </w:pict>
          </mc:Fallback>
        </mc:AlternateContent>
      </w:r>
      <w:r w:rsidR="007E051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86C0F9" wp14:editId="2FDC20C1">
                <wp:simplePos x="0" y="0"/>
                <wp:positionH relativeFrom="margin">
                  <wp:posOffset>3135630</wp:posOffset>
                </wp:positionH>
                <wp:positionV relativeFrom="paragraph">
                  <wp:posOffset>2048510</wp:posOffset>
                </wp:positionV>
                <wp:extent cx="100330" cy="170180"/>
                <wp:effectExtent l="0" t="0" r="0" b="1270"/>
                <wp:wrapNone/>
                <wp:docPr id="287088978" name="Flecha: arriba y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70180"/>
                        </a:xfrm>
                        <a:prstGeom prst="upDownArrow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8D3F5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Flecha: arriba y abajo 13" o:spid="_x0000_s1026" type="#_x0000_t70" style="position:absolute;margin-left:246.9pt;margin-top:161.3pt;width:7.9pt;height:13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" adj=",6367" fillcolor="#242d5b" stroked="f" strokeweight="2pt">
                <w10:wrap anchorx="margin"/>
              </v:shape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AF20C5" wp14:editId="17105F4B">
                <wp:simplePos x="0" y="0"/>
                <wp:positionH relativeFrom="margin">
                  <wp:posOffset>3135630</wp:posOffset>
                </wp:positionH>
                <wp:positionV relativeFrom="paragraph">
                  <wp:posOffset>1558290</wp:posOffset>
                </wp:positionV>
                <wp:extent cx="100330" cy="170180"/>
                <wp:effectExtent l="0" t="0" r="0" b="1270"/>
                <wp:wrapNone/>
                <wp:docPr id="1343525132" name="Flecha: arriba y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70180"/>
                        </a:xfrm>
                        <a:prstGeom prst="upDownArrow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97F7F" id="Flecha: arriba y abajo 13" o:spid="_x0000_s1026" type="#_x0000_t70" style="position:absolute;margin-left:246.9pt;margin-top:122.7pt;width:7.9pt;height:13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" adj=",6367" fillcolor="#242d5b" stroked="f" strokeweight="2pt">
                <w10:wrap anchorx="margin"/>
              </v:shape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5E4473" wp14:editId="53845727">
                <wp:simplePos x="0" y="0"/>
                <wp:positionH relativeFrom="margin">
                  <wp:posOffset>1830705</wp:posOffset>
                </wp:positionH>
                <wp:positionV relativeFrom="paragraph">
                  <wp:posOffset>829945</wp:posOffset>
                </wp:positionV>
                <wp:extent cx="2712720" cy="733425"/>
                <wp:effectExtent l="0" t="0" r="0" b="9525"/>
                <wp:wrapTopAndBottom/>
                <wp:docPr id="1508737069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733425"/>
                        </a:xfrm>
                        <a:prstGeom prst="roundRect">
                          <a:avLst/>
                        </a:prstGeom>
                        <a:solidFill>
                          <a:srgbClr val="4E91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5000" w:type="pct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92"/>
                              <w:gridCol w:w="1955"/>
                            </w:tblGrid>
                            <w:tr w:rsidR="006D337C" w:rsidRPr="006D337C" w14:paraId="52799AFE" w14:textId="77777777" w:rsidTr="006D337C">
                              <w:trPr>
                                <w:jc w:val="center"/>
                              </w:trPr>
                              <w:tc>
                                <w:tcPr>
                                  <w:tcW w:w="2459" w:type="pct"/>
                                </w:tcPr>
                                <w:p w14:paraId="24BF519A" w14:textId="43226C44" w:rsidR="00CC5347" w:rsidRPr="006D337C" w:rsidRDefault="00CC5347" w:rsidP="006D337C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>Capacitor Bridge</w:t>
                                  </w:r>
                                </w:p>
                              </w:tc>
                              <w:tc>
                                <w:tcPr>
                                  <w:tcW w:w="2541" w:type="pct"/>
                                </w:tcPr>
                                <w:p w14:paraId="5AAA4DDA" w14:textId="120326D8" w:rsidR="00CC5347" w:rsidRPr="006D337C" w:rsidRDefault="00CC5347" w:rsidP="006D337C">
                                  <w:pPr>
                                    <w:jc w:val="right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>Puglins</w:t>
                                  </w:r>
                                  <w:proofErr w:type="spellEnd"/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 xml:space="preserve"> Capacitor</w:t>
                                  </w:r>
                                </w:p>
                              </w:tc>
                            </w:tr>
                            <w:tr w:rsidR="006D337C" w:rsidRPr="006D337C" w14:paraId="2E029B34" w14:textId="77777777" w:rsidTr="006D337C">
                              <w:trPr>
                                <w:trHeight w:val="631"/>
                                <w:jc w:val="center"/>
                              </w:trPr>
                              <w:tc>
                                <w:tcPr>
                                  <w:tcW w:w="2459" w:type="pct"/>
                                  <w:vAlign w:val="center"/>
                                </w:tcPr>
                                <w:p w14:paraId="1E3BEEEC" w14:textId="031BE3F3" w:rsidR="00CC5347" w:rsidRPr="006D337C" w:rsidRDefault="00686C01" w:rsidP="008967E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6D337C">
                                    <w:rPr>
                                      <w:noProof/>
                                      <w:color w:val="FFFFFF" w:themeColor="background1"/>
                                    </w:rPr>
                                    <w:t>CallState</w:t>
                                  </w:r>
                                </w:p>
                              </w:tc>
                              <w:tc>
                                <w:tcPr>
                                  <w:tcW w:w="2541" w:type="pct"/>
                                  <w:vAlign w:val="center"/>
                                </w:tcPr>
                                <w:p w14:paraId="7C4995BE" w14:textId="4D77E6CD" w:rsidR="00CC5347" w:rsidRPr="006D337C" w:rsidRDefault="00686C01" w:rsidP="00686C01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6D337C">
                                    <w:rPr>
                                      <w:color w:val="FFFFFF" w:themeColor="background1"/>
                                    </w:rPr>
                                    <w:t>Recorder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E22C702" w14:textId="55280937" w:rsidR="00CC5347" w:rsidRPr="006D337C" w:rsidRDefault="00CC5347" w:rsidP="00CC534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E4473" id="Rectángulo: esquinas redondeadas 12" o:spid="_x0000_s1028" style="position:absolute;margin-left:144.15pt;margin-top:65.35pt;width:213.6pt;height:57.75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" fillcolor="#4e91cd" stroked="f" strokeweight="2pt">
                <v:textbox>
                  <w:txbxContent>
                    <w:tbl>
                      <w:tblPr>
                        <w:tblStyle w:val="Tablaconcuadrcula"/>
                        <w:tblW w:w="5000" w:type="pct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92"/>
                        <w:gridCol w:w="1955"/>
                      </w:tblGrid>
                      <w:tr w:rsidR="006D337C" w:rsidRPr="006D337C" w14:paraId="52799AFE" w14:textId="77777777" w:rsidTr="006D337C">
                        <w:trPr>
                          <w:jc w:val="center"/>
                        </w:trPr>
                        <w:tc>
                          <w:tcPr>
                            <w:tcW w:w="2459" w:type="pct"/>
                          </w:tcPr>
                          <w:p w14:paraId="24BF519A" w14:textId="43226C44" w:rsidR="00CC5347" w:rsidRPr="006D337C" w:rsidRDefault="00CC5347" w:rsidP="006D337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color w:val="FFFFFF" w:themeColor="background1"/>
                              </w:rPr>
                              <w:t>Capacitor Bridge</w:t>
                            </w:r>
                          </w:p>
                        </w:tc>
                        <w:tc>
                          <w:tcPr>
                            <w:tcW w:w="2541" w:type="pct"/>
                          </w:tcPr>
                          <w:p w14:paraId="5AAA4DDA" w14:textId="120326D8" w:rsidR="00CC5347" w:rsidRPr="006D337C" w:rsidRDefault="00CC5347" w:rsidP="006D337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6D337C">
                              <w:rPr>
                                <w:color w:val="FFFFFF" w:themeColor="background1"/>
                              </w:rPr>
                              <w:t>Puglins</w:t>
                            </w:r>
                            <w:proofErr w:type="spellEnd"/>
                            <w:r w:rsidRPr="006D337C">
                              <w:rPr>
                                <w:color w:val="FFFFFF" w:themeColor="background1"/>
                              </w:rPr>
                              <w:t xml:space="preserve"> Capacitor</w:t>
                            </w:r>
                          </w:p>
                        </w:tc>
                      </w:tr>
                      <w:tr w:rsidR="006D337C" w:rsidRPr="006D337C" w14:paraId="2E029B34" w14:textId="77777777" w:rsidTr="006D337C">
                        <w:trPr>
                          <w:trHeight w:val="631"/>
                          <w:jc w:val="center"/>
                        </w:trPr>
                        <w:tc>
                          <w:tcPr>
                            <w:tcW w:w="2459" w:type="pct"/>
                            <w:vAlign w:val="center"/>
                          </w:tcPr>
                          <w:p w14:paraId="1E3BEEEC" w14:textId="031BE3F3" w:rsidR="00CC5347" w:rsidRPr="006D337C" w:rsidRDefault="00686C01" w:rsidP="008967E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noProof/>
                                <w:color w:val="FFFFFF" w:themeColor="background1"/>
                              </w:rPr>
                              <w:t>CallState</w:t>
                            </w:r>
                          </w:p>
                        </w:tc>
                        <w:tc>
                          <w:tcPr>
                            <w:tcW w:w="2541" w:type="pct"/>
                            <w:vAlign w:val="center"/>
                          </w:tcPr>
                          <w:p w14:paraId="7C4995BE" w14:textId="4D77E6CD" w:rsidR="00CC5347" w:rsidRPr="006D337C" w:rsidRDefault="00686C01" w:rsidP="00686C0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6D337C">
                              <w:rPr>
                                <w:color w:val="FFFFFF" w:themeColor="background1"/>
                              </w:rPr>
                              <w:t>Recorder</w:t>
                            </w:r>
                            <w:proofErr w:type="spellEnd"/>
                          </w:p>
                        </w:tc>
                      </w:tr>
                    </w:tbl>
                    <w:p w14:paraId="5E22C702" w14:textId="55280937" w:rsidR="00CC5347" w:rsidRPr="006D337C" w:rsidRDefault="00CC5347" w:rsidP="00CC534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8CCD2B" wp14:editId="41AE3717">
                <wp:simplePos x="0" y="0"/>
                <wp:positionH relativeFrom="margin">
                  <wp:posOffset>3137535</wp:posOffset>
                </wp:positionH>
                <wp:positionV relativeFrom="paragraph">
                  <wp:posOffset>666115</wp:posOffset>
                </wp:positionV>
                <wp:extent cx="100330" cy="170180"/>
                <wp:effectExtent l="0" t="0" r="0" b="1270"/>
                <wp:wrapNone/>
                <wp:docPr id="1573200817" name="Flecha: arriba y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70180"/>
                        </a:xfrm>
                        <a:prstGeom prst="upDownArrow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6E1C" id="Flecha: arriba y abajo 13" o:spid="_x0000_s1026" type="#_x0000_t70" style="position:absolute;margin-left:247.05pt;margin-top:52.45pt;width:7.9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" adj=",6367" fillcolor="#242d5b" stroked="f" strokeweight="2pt">
                <w10:wrap anchorx="margin"/>
              </v:shape>
            </w:pict>
          </mc:Fallback>
        </mc:AlternateContent>
      </w:r>
      <w:r w:rsidR="006D337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F34B78" wp14:editId="35EF8AD7">
                <wp:simplePos x="0" y="0"/>
                <wp:positionH relativeFrom="margin">
                  <wp:posOffset>1830705</wp:posOffset>
                </wp:positionH>
                <wp:positionV relativeFrom="paragraph">
                  <wp:posOffset>1728470</wp:posOffset>
                </wp:positionV>
                <wp:extent cx="2712720" cy="321310"/>
                <wp:effectExtent l="0" t="0" r="0" b="2540"/>
                <wp:wrapTopAndBottom/>
                <wp:docPr id="5207114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32131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9FE33" w14:textId="11741CA8" w:rsidR="006D337C" w:rsidRPr="006D337C" w:rsidRDefault="006D337C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6D337C">
                              <w:rPr>
                                <w:color w:val="FFFFFF" w:themeColor="background1"/>
                              </w:rPr>
                              <w:t>APIs</w:t>
                            </w:r>
                            <w:proofErr w:type="spellEnd"/>
                            <w:r w:rsidRPr="006D337C">
                              <w:rPr>
                                <w:color w:val="FFFFFF" w:themeColor="background1"/>
                              </w:rPr>
                              <w:t xml:space="preserve">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34B78" id="_x0000_s1029" style="position:absolute;margin-left:144.15pt;margin-top:136.1pt;width:213.6pt;height:25.3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" fillcolor="#747070 [1614]" stroked="f" strokeweight="2pt">
                <v:textbox>
                  <w:txbxContent>
                    <w:p w14:paraId="5339FE33" w14:textId="11741CA8" w:rsidR="006D337C" w:rsidRPr="006D337C" w:rsidRDefault="006D337C" w:rsidP="006D337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 w:rsidRPr="006D337C">
                        <w:rPr>
                          <w:color w:val="FFFFFF" w:themeColor="background1"/>
                        </w:rPr>
                        <w:t>APIs</w:t>
                      </w:r>
                      <w:proofErr w:type="spellEnd"/>
                      <w:r w:rsidRPr="006D337C">
                        <w:rPr>
                          <w:color w:val="FFFFFF" w:themeColor="background1"/>
                        </w:rPr>
                        <w:t xml:space="preserve"> Android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CC53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E2A58" wp14:editId="11C9F787">
                <wp:simplePos x="0" y="0"/>
                <wp:positionH relativeFrom="margin">
                  <wp:align>center</wp:align>
                </wp:positionH>
                <wp:positionV relativeFrom="paragraph">
                  <wp:posOffset>193425</wp:posOffset>
                </wp:positionV>
                <wp:extent cx="2712720" cy="479425"/>
                <wp:effectExtent l="0" t="0" r="0" b="0"/>
                <wp:wrapTopAndBottom/>
                <wp:docPr id="200191849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479425"/>
                        </a:xfrm>
                        <a:prstGeom prst="roundRect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1DFDA" w14:textId="4853B020" w:rsidR="00CC5347" w:rsidRPr="006D337C" w:rsidRDefault="00CC5347" w:rsidP="00CC534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color w:val="FFFFFF" w:themeColor="background1"/>
                              </w:rPr>
                              <w:t>Angular UI</w:t>
                            </w:r>
                          </w:p>
                          <w:p w14:paraId="73EF6DC7" w14:textId="481B2A61" w:rsidR="00CC5347" w:rsidRPr="006D337C" w:rsidRDefault="00CC5347" w:rsidP="00CC534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D337C">
                              <w:rPr>
                                <w:color w:val="FFFFFF" w:themeColor="background1"/>
                              </w:rPr>
                              <w:t>Componentes /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AE2A58" id="_x0000_s1030" style="position:absolute;margin-left:0;margin-top:15.25pt;width:213.6pt;height:37.7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" fillcolor="#242d5b" stroked="f" strokeweight="2pt">
                <v:textbox>
                  <w:txbxContent>
                    <w:p w14:paraId="2531DFDA" w14:textId="4853B020" w:rsidR="00CC5347" w:rsidRPr="006D337C" w:rsidRDefault="00CC5347" w:rsidP="00CC534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D337C">
                        <w:rPr>
                          <w:color w:val="FFFFFF" w:themeColor="background1"/>
                        </w:rPr>
                        <w:t>Angular UI</w:t>
                      </w:r>
                    </w:p>
                    <w:p w14:paraId="73EF6DC7" w14:textId="481B2A61" w:rsidR="00CC5347" w:rsidRPr="006D337C" w:rsidRDefault="00CC5347" w:rsidP="00CC534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D337C">
                        <w:rPr>
                          <w:color w:val="FFFFFF" w:themeColor="background1"/>
                        </w:rPr>
                        <w:t>Componentes / Servicios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3163774E" w14:textId="1870E8AD" w:rsidR="00E65551" w:rsidRDefault="007E0519" w:rsidP="008A4B1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5EA6CD" wp14:editId="6601ACEE">
                <wp:simplePos x="0" y="0"/>
                <wp:positionH relativeFrom="margin">
                  <wp:posOffset>1826260</wp:posOffset>
                </wp:positionH>
                <wp:positionV relativeFrom="paragraph">
                  <wp:posOffset>2047240</wp:posOffset>
                </wp:positionV>
                <wp:extent cx="2712720" cy="944245"/>
                <wp:effectExtent l="0" t="0" r="0" b="8255"/>
                <wp:wrapTopAndBottom/>
                <wp:docPr id="56670618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944245"/>
                        </a:xfrm>
                        <a:prstGeom prst="roundRect">
                          <a:avLst/>
                        </a:prstGeom>
                        <a:solidFill>
                          <a:srgbClr val="242D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5352" w:type="pct"/>
                              <w:jc w:val="center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887"/>
                              <w:gridCol w:w="1985"/>
                            </w:tblGrid>
                            <w:tr w:rsidR="007E0519" w:rsidRPr="006D337C" w14:paraId="13F0BD30" w14:textId="18000E57" w:rsidTr="007E0519">
                              <w:trPr>
                                <w:jc w:val="center"/>
                              </w:trPr>
                              <w:tc>
                                <w:tcPr>
                                  <w:tcW w:w="5000" w:type="pct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532EFA1" w14:textId="40A7DA44" w:rsidR="007E0519" w:rsidRDefault="007E0519" w:rsidP="007E0519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Android OS</w:t>
                                  </w:r>
                                </w:p>
                              </w:tc>
                            </w:tr>
                            <w:tr w:rsidR="007E0519" w:rsidRPr="006D337C" w14:paraId="59097B88" w14:textId="1E1FCD08" w:rsidTr="007E0519">
                              <w:trPr>
                                <w:trHeight w:val="973"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596A285" w14:textId="1D216D03" w:rsidR="007E0519" w:rsidRPr="006D337C" w:rsidRDefault="007E0519" w:rsidP="006D337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FFFFFF" w:themeColor="background1"/>
                                    </w:rPr>
                                    <w:t>Teléfono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EE5981D" w14:textId="1ED8A927" w:rsidR="007E0519" w:rsidRPr="006D337C" w:rsidRDefault="007E0519" w:rsidP="006D337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Audio</w:t>
                                  </w:r>
                                </w:p>
                              </w:tc>
                              <w:tc>
                                <w:tcPr>
                                  <w:tcW w:w="2432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50961B4" w14:textId="318B1D76" w:rsidR="007E0519" w:rsidRPr="006D337C" w:rsidRDefault="007E0519" w:rsidP="006D337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Sistema de Archivos (FSI)</w:t>
                                  </w:r>
                                </w:p>
                              </w:tc>
                            </w:tr>
                          </w:tbl>
                          <w:p w14:paraId="69F66E25" w14:textId="0AD47D08" w:rsidR="00CC5347" w:rsidRDefault="00CC5347" w:rsidP="00CC53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EA6CD" id="_x0000_s1031" style="position:absolute;margin-left:143.8pt;margin-top:161.2pt;width:213.6pt;height:74.3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" fillcolor="#242d5b" stroked="f" strokeweight="2pt">
                <v:textbox>
                  <w:txbxContent>
                    <w:tbl>
                      <w:tblPr>
                        <w:tblStyle w:val="Tablaconcuadrcula"/>
                        <w:tblW w:w="5352" w:type="pct"/>
                        <w:jc w:val="center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887"/>
                        <w:gridCol w:w="1985"/>
                      </w:tblGrid>
                      <w:tr w:rsidR="007E0519" w:rsidRPr="006D337C" w14:paraId="13F0BD30" w14:textId="18000E57" w:rsidTr="007E0519">
                        <w:trPr>
                          <w:jc w:val="center"/>
                        </w:trPr>
                        <w:tc>
                          <w:tcPr>
                            <w:tcW w:w="5000" w:type="pct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532EFA1" w14:textId="40A7DA44" w:rsidR="007E0519" w:rsidRDefault="007E0519" w:rsidP="007E051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Android OS</w:t>
                            </w:r>
                          </w:p>
                        </w:tc>
                      </w:tr>
                      <w:tr w:rsidR="007E0519" w:rsidRPr="006D337C" w14:paraId="59097B88" w14:textId="1E1FCD08" w:rsidTr="007E0519">
                        <w:trPr>
                          <w:trHeight w:val="973"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596A285" w14:textId="1D216D03" w:rsidR="007E0519" w:rsidRPr="006D337C" w:rsidRDefault="007E0519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</w:rPr>
                              <w:t>Teléfono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EE5981D" w14:textId="1ED8A927" w:rsidR="007E0519" w:rsidRPr="006D337C" w:rsidRDefault="007E0519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Audio</w:t>
                            </w:r>
                          </w:p>
                        </w:tc>
                        <w:tc>
                          <w:tcPr>
                            <w:tcW w:w="2432" w:type="pc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50961B4" w14:textId="318B1D76" w:rsidR="007E0519" w:rsidRPr="006D337C" w:rsidRDefault="007E0519" w:rsidP="006D33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Sistema de Archivos (FSI)</w:t>
                            </w:r>
                          </w:p>
                        </w:tc>
                      </w:tr>
                    </w:tbl>
                    <w:p w14:paraId="69F66E25" w14:textId="0AD47D08" w:rsidR="00CC5347" w:rsidRDefault="00CC5347" w:rsidP="00CC5347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0F296431" wp14:editId="4CB441CF">
                <wp:simplePos x="0" y="0"/>
                <wp:positionH relativeFrom="column">
                  <wp:posOffset>1938655</wp:posOffset>
                </wp:positionH>
                <wp:positionV relativeFrom="paragraph">
                  <wp:posOffset>2510155</wp:posOffset>
                </wp:positionV>
                <wp:extent cx="659130" cy="241935"/>
                <wp:effectExtent l="0" t="0" r="26670" b="24765"/>
                <wp:wrapNone/>
                <wp:docPr id="2129198459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4193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35A9E" id="Diagrama de flujo: proceso alternativo 19" o:spid="_x0000_s1026" type="#_x0000_t176" style="position:absolute;margin-left:152.65pt;margin-top:197.65pt;width:51.9pt;height:19.0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" filled="f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3571E3" wp14:editId="75644D4B">
                <wp:simplePos x="0" y="0"/>
                <wp:positionH relativeFrom="column">
                  <wp:posOffset>2687955</wp:posOffset>
                </wp:positionH>
                <wp:positionV relativeFrom="paragraph">
                  <wp:posOffset>2510155</wp:posOffset>
                </wp:positionV>
                <wp:extent cx="494665" cy="242570"/>
                <wp:effectExtent l="0" t="0" r="19685" b="24130"/>
                <wp:wrapNone/>
                <wp:docPr id="1149066755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" cy="24257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9B7A7" id="Diagrama de flujo: proceso alternativo 19" o:spid="_x0000_s1026" type="#_x0000_t176" style="position:absolute;margin-left:211.65pt;margin-top:197.65pt;width:38.95pt;height:19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" filled="f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2D0114" wp14:editId="5E13779D">
                <wp:simplePos x="0" y="0"/>
                <wp:positionH relativeFrom="column">
                  <wp:posOffset>3294380</wp:posOffset>
                </wp:positionH>
                <wp:positionV relativeFrom="paragraph">
                  <wp:posOffset>2386965</wp:posOffset>
                </wp:positionV>
                <wp:extent cx="1078865" cy="485775"/>
                <wp:effectExtent l="0" t="0" r="26035" b="28575"/>
                <wp:wrapNone/>
                <wp:docPr id="1200788901" name="Diagrama de flujo: proceso alternativ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48577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308DE" id="Diagrama de flujo: proceso alternativo 19" o:spid="_x0000_s1026" type="#_x0000_t176" style="position:absolute;margin-left:259.4pt;margin-top:187.95pt;width:84.95pt;height:3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" filled="f" strokecolor="white [3212]" strokeweight="2pt"/>
            </w:pict>
          </mc:Fallback>
        </mc:AlternateContent>
      </w:r>
    </w:p>
    <w:p w14:paraId="1BF4DD24" w14:textId="68F9FDD2" w:rsidR="000A7DAA" w:rsidRPr="000A7DAA" w:rsidRDefault="000A7DAA" w:rsidP="000A7DAA"/>
    <w:p w14:paraId="1BD46CB9" w14:textId="254458AD" w:rsidR="000A7DAA" w:rsidRPr="000A7DAA" w:rsidRDefault="000A7DAA" w:rsidP="006B3A9F">
      <w:pPr>
        <w:pStyle w:val="Ttulo2"/>
      </w:pPr>
      <w:bookmarkStart w:id="18" w:name="_Vista_de_componentes"/>
      <w:bookmarkEnd w:id="18"/>
      <w:r w:rsidRPr="000A7DAA">
        <w:t>Vista de componentes</w:t>
      </w:r>
    </w:p>
    <w:p w14:paraId="3F5BA2FD" w14:textId="77777777" w:rsidR="000A7DAA" w:rsidRPr="000A7DAA" w:rsidRDefault="000A7DAA" w:rsidP="006B3A9F">
      <w:pPr>
        <w:pStyle w:val="Ttulo3"/>
      </w:pPr>
      <w:r w:rsidRPr="000A7DAA">
        <w:t>Componentes principales</w:t>
      </w:r>
    </w:p>
    <w:p w14:paraId="39889D13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>UI Module</w:t>
      </w:r>
      <w:r w:rsidRPr="000A7DAA">
        <w:t>: interacción con el usuario</w:t>
      </w:r>
    </w:p>
    <w:p w14:paraId="48FEC196" w14:textId="77777777" w:rsidR="000A7DAA" w:rsidRPr="000A7DAA" w:rsidRDefault="000A7DAA" w:rsidP="000A7DAA">
      <w:pPr>
        <w:numPr>
          <w:ilvl w:val="0"/>
          <w:numId w:val="271"/>
        </w:numPr>
      </w:pPr>
      <w:proofErr w:type="spellStart"/>
      <w:r w:rsidRPr="000A7DAA">
        <w:rPr>
          <w:b/>
          <w:bCs/>
        </w:rPr>
        <w:t>Application</w:t>
      </w:r>
      <w:proofErr w:type="spellEnd"/>
      <w:r w:rsidRPr="000A7DAA">
        <w:rPr>
          <w:b/>
          <w:bCs/>
        </w:rPr>
        <w:t xml:space="preserve"> </w:t>
      </w:r>
      <w:proofErr w:type="spellStart"/>
      <w:r w:rsidRPr="000A7DAA">
        <w:rPr>
          <w:b/>
          <w:bCs/>
        </w:rPr>
        <w:t>Controller</w:t>
      </w:r>
      <w:proofErr w:type="spellEnd"/>
      <w:r w:rsidRPr="000A7DAA">
        <w:t>: orquestación de casos de uso</w:t>
      </w:r>
    </w:p>
    <w:p w14:paraId="70556F9B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>Call State Manager</w:t>
      </w:r>
      <w:r w:rsidRPr="000A7DAA">
        <w:t>: gestión de estados de llamada</w:t>
      </w:r>
    </w:p>
    <w:p w14:paraId="18A77E87" w14:textId="77777777" w:rsidR="000A7DAA" w:rsidRPr="000A7DAA" w:rsidRDefault="000A7DAA" w:rsidP="000A7DAA">
      <w:pPr>
        <w:numPr>
          <w:ilvl w:val="0"/>
          <w:numId w:val="271"/>
        </w:numPr>
      </w:pPr>
      <w:proofErr w:type="spellStart"/>
      <w:r w:rsidRPr="000A7DAA">
        <w:rPr>
          <w:b/>
          <w:bCs/>
        </w:rPr>
        <w:t>Recorder</w:t>
      </w:r>
      <w:proofErr w:type="spellEnd"/>
      <w:r w:rsidRPr="000A7DAA">
        <w:rPr>
          <w:b/>
          <w:bCs/>
        </w:rPr>
        <w:t xml:space="preserve"> Core</w:t>
      </w:r>
      <w:r w:rsidRPr="000A7DAA">
        <w:t>: control de grabación</w:t>
      </w:r>
    </w:p>
    <w:p w14:paraId="6CADC633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>Plugin Manager</w:t>
      </w:r>
      <w:r w:rsidRPr="000A7DAA">
        <w:t>: carga y aislamiento de extensiones</w:t>
      </w:r>
    </w:p>
    <w:p w14:paraId="61998577" w14:textId="77777777" w:rsidR="000A7DAA" w:rsidRP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 xml:space="preserve">Audio </w:t>
      </w:r>
      <w:proofErr w:type="spellStart"/>
      <w:r w:rsidRPr="000A7DAA">
        <w:rPr>
          <w:b/>
          <w:bCs/>
        </w:rPr>
        <w:t>Adapter</w:t>
      </w:r>
      <w:proofErr w:type="spellEnd"/>
      <w:r w:rsidRPr="000A7DAA">
        <w:t>: abstracción del SO</w:t>
      </w:r>
    </w:p>
    <w:p w14:paraId="59A218A5" w14:textId="77777777" w:rsidR="000A7DAA" w:rsidRPr="000A7DAA" w:rsidRDefault="000A7DAA" w:rsidP="000A7DAA">
      <w:pPr>
        <w:numPr>
          <w:ilvl w:val="0"/>
          <w:numId w:val="271"/>
        </w:numPr>
      </w:pPr>
      <w:proofErr w:type="spellStart"/>
      <w:r w:rsidRPr="000A7DAA">
        <w:rPr>
          <w:b/>
          <w:bCs/>
        </w:rPr>
        <w:t>Persistence</w:t>
      </w:r>
      <w:proofErr w:type="spellEnd"/>
      <w:r w:rsidRPr="000A7DAA">
        <w:rPr>
          <w:b/>
          <w:bCs/>
        </w:rPr>
        <w:t xml:space="preserve"> Manager</w:t>
      </w:r>
      <w:r w:rsidRPr="000A7DAA">
        <w:t>: almacenamiento</w:t>
      </w:r>
    </w:p>
    <w:p w14:paraId="3A9859CB" w14:textId="77777777" w:rsidR="000A7DAA" w:rsidRDefault="000A7DAA" w:rsidP="000A7DAA">
      <w:pPr>
        <w:numPr>
          <w:ilvl w:val="0"/>
          <w:numId w:val="271"/>
        </w:numPr>
      </w:pPr>
      <w:r w:rsidRPr="000A7DAA">
        <w:rPr>
          <w:b/>
          <w:bCs/>
        </w:rPr>
        <w:t xml:space="preserve">Error &amp; </w:t>
      </w:r>
      <w:proofErr w:type="spellStart"/>
      <w:r w:rsidRPr="000A7DAA">
        <w:rPr>
          <w:b/>
          <w:bCs/>
        </w:rPr>
        <w:t>Logging</w:t>
      </w:r>
      <w:proofErr w:type="spellEnd"/>
      <w:r w:rsidRPr="000A7DAA">
        <w:rPr>
          <w:b/>
          <w:bCs/>
        </w:rPr>
        <w:t xml:space="preserve"> Module</w:t>
      </w:r>
      <w:r w:rsidRPr="000A7DAA">
        <w:t>: gestión transversal de errores</w:t>
      </w:r>
    </w:p>
    <w:p w14:paraId="073F64DD" w14:textId="77777777" w:rsidR="006B3A9F" w:rsidRPr="000A7DAA" w:rsidRDefault="006B3A9F" w:rsidP="006B3A9F"/>
    <w:p w14:paraId="41FDE6A4" w14:textId="77777777" w:rsidR="006B3A9F" w:rsidRDefault="000A7DAA" w:rsidP="006B3A9F">
      <w:pPr>
        <w:pStyle w:val="Ttulo3"/>
      </w:pPr>
      <w:r w:rsidRPr="000A7DAA">
        <w:t>Justificación</w:t>
      </w:r>
    </w:p>
    <w:p w14:paraId="01B99126" w14:textId="0E67DFB5" w:rsidR="000A7DAA" w:rsidRPr="000A7DAA" w:rsidRDefault="000A7DAA" w:rsidP="006B3A9F">
      <w:pPr>
        <w:ind w:firstLine="720"/>
      </w:pPr>
      <w:r w:rsidRPr="000A7DAA">
        <w:t>La descomposición permite asignar responsabilidades únicas y minimizar dependencias cruzadas.</w:t>
      </w:r>
    </w:p>
    <w:p w14:paraId="47020E75" w14:textId="0336D0EE" w:rsidR="000A7DAA" w:rsidRPr="000A7DAA" w:rsidRDefault="000A7DAA" w:rsidP="000A7DAA"/>
    <w:p w14:paraId="34F18C6D" w14:textId="2F9189E7" w:rsidR="000A7DAA" w:rsidRDefault="000A7DAA" w:rsidP="006B3A9F">
      <w:pPr>
        <w:pStyle w:val="Ttulo2"/>
      </w:pPr>
      <w:bookmarkStart w:id="19" w:name="_Vista_de_procesos"/>
      <w:bookmarkEnd w:id="19"/>
      <w:r w:rsidRPr="000A7DAA">
        <w:t>Vista de procesos (dinámica)</w:t>
      </w:r>
    </w:p>
    <w:p w14:paraId="2EDE946D" w14:textId="77777777" w:rsidR="006B3A9F" w:rsidRPr="006B3A9F" w:rsidRDefault="006B3A9F" w:rsidP="006B3A9F"/>
    <w:p w14:paraId="31A50DFC" w14:textId="77777777" w:rsidR="000A7DAA" w:rsidRDefault="000A7DAA" w:rsidP="000A7DAA">
      <w:r w:rsidRPr="000A7DAA">
        <w:t xml:space="preserve">El sistema opera bajo un </w:t>
      </w:r>
      <w:r w:rsidRPr="000A7DAA">
        <w:rPr>
          <w:b/>
          <w:bCs/>
        </w:rPr>
        <w:t>modelo orientado a eventos</w:t>
      </w:r>
      <w:r w:rsidRPr="000A7DAA">
        <w:t>:</w:t>
      </w:r>
    </w:p>
    <w:p w14:paraId="53539CE8" w14:textId="77777777" w:rsidR="006B3A9F" w:rsidRPr="000A7DAA" w:rsidRDefault="006B3A9F" w:rsidP="000A7DAA"/>
    <w:p w14:paraId="241654F7" w14:textId="77777777" w:rsidR="000A7DAA" w:rsidRPr="000A7DAA" w:rsidRDefault="000A7DAA" w:rsidP="000A7DAA">
      <w:pPr>
        <w:numPr>
          <w:ilvl w:val="0"/>
          <w:numId w:val="272"/>
        </w:numPr>
      </w:pPr>
      <w:r w:rsidRPr="000A7DAA">
        <w:t>Eventos de usuario</w:t>
      </w:r>
    </w:p>
    <w:p w14:paraId="07C64819" w14:textId="77777777" w:rsidR="000A7DAA" w:rsidRPr="000A7DAA" w:rsidRDefault="000A7DAA" w:rsidP="000A7DAA">
      <w:pPr>
        <w:numPr>
          <w:ilvl w:val="0"/>
          <w:numId w:val="272"/>
        </w:numPr>
      </w:pPr>
      <w:r w:rsidRPr="000A7DAA">
        <w:t>Eventos del sistema operativo</w:t>
      </w:r>
    </w:p>
    <w:p w14:paraId="5CC89BAE" w14:textId="77777777" w:rsidR="000A7DAA" w:rsidRDefault="000A7DAA" w:rsidP="000A7DAA">
      <w:pPr>
        <w:numPr>
          <w:ilvl w:val="0"/>
          <w:numId w:val="272"/>
        </w:numPr>
      </w:pPr>
      <w:r w:rsidRPr="000A7DAA">
        <w:t>Eventos internos de estado</w:t>
      </w:r>
    </w:p>
    <w:p w14:paraId="273DE89F" w14:textId="77777777" w:rsidR="006B3A9F" w:rsidRPr="000A7DAA" w:rsidRDefault="006B3A9F" w:rsidP="006B3A9F"/>
    <w:p w14:paraId="17094FAF" w14:textId="77777777" w:rsidR="000A7DAA" w:rsidRDefault="000A7DAA" w:rsidP="000A7DAA">
      <w:r w:rsidRPr="000A7DAA">
        <w:t xml:space="preserve">La grabación de audio se gestiona en </w:t>
      </w:r>
      <w:r w:rsidRPr="000A7DAA">
        <w:rPr>
          <w:b/>
          <w:bCs/>
        </w:rPr>
        <w:t>procesos/hilos separados</w:t>
      </w:r>
      <w:r w:rsidRPr="000A7DAA">
        <w:t xml:space="preserve"> para garantizar:</w:t>
      </w:r>
    </w:p>
    <w:p w14:paraId="16E2C19A" w14:textId="77777777" w:rsidR="006B3A9F" w:rsidRPr="000A7DAA" w:rsidRDefault="006B3A9F" w:rsidP="000A7DAA"/>
    <w:p w14:paraId="5B42AE83" w14:textId="77777777" w:rsidR="000A7DAA" w:rsidRPr="000A7DAA" w:rsidRDefault="000A7DAA" w:rsidP="000A7DAA">
      <w:pPr>
        <w:numPr>
          <w:ilvl w:val="0"/>
          <w:numId w:val="273"/>
        </w:numPr>
      </w:pPr>
      <w:r w:rsidRPr="000A7DAA">
        <w:t>No bloqueo de la UI</w:t>
      </w:r>
    </w:p>
    <w:p w14:paraId="282DAB70" w14:textId="77777777" w:rsidR="000A7DAA" w:rsidRDefault="000A7DAA" w:rsidP="000A7DAA">
      <w:pPr>
        <w:numPr>
          <w:ilvl w:val="0"/>
          <w:numId w:val="273"/>
        </w:numPr>
      </w:pPr>
      <w:r w:rsidRPr="000A7DAA">
        <w:t>Latencia controlada</w:t>
      </w:r>
    </w:p>
    <w:p w14:paraId="03C8D4FA" w14:textId="77777777" w:rsidR="006B3A9F" w:rsidRPr="000A7DAA" w:rsidRDefault="006B3A9F" w:rsidP="006B3A9F">
      <w:pPr>
        <w:ind w:left="360"/>
      </w:pPr>
    </w:p>
    <w:p w14:paraId="4BAE69F6" w14:textId="77777777" w:rsidR="006B3A9F" w:rsidRDefault="000A7DAA" w:rsidP="006B3A9F">
      <w:pPr>
        <w:pStyle w:val="Ttulo3"/>
      </w:pPr>
      <w:r w:rsidRPr="000A7DAA">
        <w:t>Riesgo mitigado</w:t>
      </w:r>
    </w:p>
    <w:p w14:paraId="7B16A4FA" w14:textId="6267DE93" w:rsidR="000A7DAA" w:rsidRPr="000A7DAA" w:rsidRDefault="006B3A9F" w:rsidP="006B3A9F">
      <w:pPr>
        <w:ind w:firstLine="720"/>
      </w:pPr>
      <w:r>
        <w:t>C</w:t>
      </w:r>
      <w:r w:rsidR="000A7DAA" w:rsidRPr="000A7DAA">
        <w:t>ongelación de interfaz y pérdida de datos.</w:t>
      </w:r>
    </w:p>
    <w:p w14:paraId="2EC3FAFD" w14:textId="4E6491B6" w:rsidR="000A7DAA" w:rsidRPr="000A7DAA" w:rsidRDefault="000A7DAA" w:rsidP="000A7DAA"/>
    <w:p w14:paraId="2F80929B" w14:textId="6C5AEFB5" w:rsidR="000A7DAA" w:rsidRPr="000A7DAA" w:rsidRDefault="000A7DAA" w:rsidP="006B3A9F">
      <w:pPr>
        <w:pStyle w:val="Ttulo2"/>
      </w:pPr>
      <w:bookmarkStart w:id="20" w:name="_Vista_de_datos"/>
      <w:bookmarkEnd w:id="20"/>
      <w:r w:rsidRPr="000A7DAA">
        <w:t>Vista de datos</w:t>
      </w:r>
    </w:p>
    <w:p w14:paraId="7284FDDA" w14:textId="77777777" w:rsidR="000A7DAA" w:rsidRPr="000A7DAA" w:rsidRDefault="000A7DAA" w:rsidP="006B3A9F">
      <w:pPr>
        <w:pStyle w:val="Ttulo3"/>
      </w:pPr>
      <w:r w:rsidRPr="000A7DAA">
        <w:t>Entidades principales</w:t>
      </w:r>
    </w:p>
    <w:p w14:paraId="730B8137" w14:textId="3B209E92" w:rsidR="000A7DAA" w:rsidRPr="000A7DAA" w:rsidRDefault="000A7DAA" w:rsidP="000A7DAA">
      <w:pPr>
        <w:numPr>
          <w:ilvl w:val="0"/>
          <w:numId w:val="274"/>
        </w:numPr>
      </w:pPr>
      <w:proofErr w:type="spellStart"/>
      <w:r w:rsidRPr="000A7DAA">
        <w:t>CallSession</w:t>
      </w:r>
      <w:proofErr w:type="spellEnd"/>
      <w:r w:rsidR="00F57AD8">
        <w:t>.</w:t>
      </w:r>
    </w:p>
    <w:p w14:paraId="1B68FFE9" w14:textId="6D700B4C" w:rsidR="000A7DAA" w:rsidRPr="000A7DAA" w:rsidRDefault="000A7DAA" w:rsidP="000A7DAA">
      <w:pPr>
        <w:numPr>
          <w:ilvl w:val="0"/>
          <w:numId w:val="274"/>
        </w:numPr>
      </w:pPr>
      <w:proofErr w:type="spellStart"/>
      <w:r w:rsidRPr="000A7DAA">
        <w:t>Recording</w:t>
      </w:r>
      <w:proofErr w:type="spellEnd"/>
      <w:r w:rsidR="00F57AD8">
        <w:t>.</w:t>
      </w:r>
    </w:p>
    <w:p w14:paraId="262E5AE6" w14:textId="7E6E4EA7" w:rsidR="000A7DAA" w:rsidRPr="000A7DAA" w:rsidRDefault="000A7DAA" w:rsidP="000A7DAA">
      <w:pPr>
        <w:numPr>
          <w:ilvl w:val="0"/>
          <w:numId w:val="274"/>
        </w:numPr>
      </w:pPr>
      <w:proofErr w:type="spellStart"/>
      <w:r w:rsidRPr="000A7DAA">
        <w:t>AudioStream</w:t>
      </w:r>
      <w:proofErr w:type="spellEnd"/>
      <w:r w:rsidR="00F57AD8">
        <w:t>.</w:t>
      </w:r>
    </w:p>
    <w:p w14:paraId="5B61E772" w14:textId="68CC5A2C" w:rsidR="000A7DAA" w:rsidRDefault="000A7DAA" w:rsidP="000A7DAA">
      <w:pPr>
        <w:numPr>
          <w:ilvl w:val="0"/>
          <w:numId w:val="274"/>
        </w:numPr>
      </w:pPr>
      <w:proofErr w:type="spellStart"/>
      <w:r w:rsidRPr="000A7DAA">
        <w:t>Metadata</w:t>
      </w:r>
      <w:proofErr w:type="spellEnd"/>
      <w:r w:rsidR="00F57AD8">
        <w:t>.</w:t>
      </w:r>
    </w:p>
    <w:p w14:paraId="1A9A1D1F" w14:textId="77777777" w:rsidR="006B3A9F" w:rsidRPr="000A7DAA" w:rsidRDefault="006B3A9F" w:rsidP="006B3A9F"/>
    <w:p w14:paraId="55F8DB9A" w14:textId="77777777" w:rsidR="000A7DAA" w:rsidRDefault="000A7DAA" w:rsidP="000A7DAA">
      <w:r w:rsidRPr="000A7DAA">
        <w:t>Los datos se almacenan localmente, separados entre:</w:t>
      </w:r>
    </w:p>
    <w:p w14:paraId="511AFF64" w14:textId="77777777" w:rsidR="006B3A9F" w:rsidRPr="000A7DAA" w:rsidRDefault="006B3A9F" w:rsidP="000A7DAA"/>
    <w:p w14:paraId="470D7EF5" w14:textId="63818F9B" w:rsidR="000A7DAA" w:rsidRPr="000A7DAA" w:rsidRDefault="000A7DAA" w:rsidP="000A7DAA">
      <w:pPr>
        <w:numPr>
          <w:ilvl w:val="0"/>
          <w:numId w:val="275"/>
        </w:numPr>
      </w:pPr>
      <w:r w:rsidRPr="000A7DAA">
        <w:t>Datos binarios (audio)</w:t>
      </w:r>
      <w:r w:rsidR="00F57AD8">
        <w:t>.</w:t>
      </w:r>
    </w:p>
    <w:p w14:paraId="6BCC58F0" w14:textId="7C6F2484" w:rsidR="000A7DAA" w:rsidRDefault="000A7DAA" w:rsidP="000A7DAA">
      <w:pPr>
        <w:numPr>
          <w:ilvl w:val="0"/>
          <w:numId w:val="275"/>
        </w:numPr>
      </w:pPr>
      <w:r w:rsidRPr="000A7DAA">
        <w:t>Metadatos estructurados</w:t>
      </w:r>
      <w:r w:rsidR="00F57AD8">
        <w:t>.</w:t>
      </w:r>
    </w:p>
    <w:p w14:paraId="7593FF55" w14:textId="77777777" w:rsidR="006B3A9F" w:rsidRPr="000A7DAA" w:rsidRDefault="006B3A9F" w:rsidP="006B3A9F">
      <w:pPr>
        <w:ind w:left="360"/>
      </w:pPr>
    </w:p>
    <w:p w14:paraId="197CEA86" w14:textId="49B74389" w:rsidR="000A7DAA" w:rsidRPr="000A7DAA" w:rsidRDefault="000A7DAA" w:rsidP="006B3A9F">
      <w:pPr>
        <w:pStyle w:val="Ttulo3"/>
      </w:pPr>
      <w:r w:rsidRPr="000A7DAA">
        <w:t>Justificación</w:t>
      </w:r>
    </w:p>
    <w:p w14:paraId="683DC98E" w14:textId="4ED8DBC8" w:rsidR="000A7DAA" w:rsidRPr="000A7DAA" w:rsidRDefault="000A7DAA" w:rsidP="000A7DAA">
      <w:pPr>
        <w:numPr>
          <w:ilvl w:val="0"/>
          <w:numId w:val="276"/>
        </w:numPr>
      </w:pPr>
      <w:r w:rsidRPr="000A7DAA">
        <w:t>Simplifica recuperación</w:t>
      </w:r>
      <w:r w:rsidR="00F57AD8">
        <w:t>.</w:t>
      </w:r>
    </w:p>
    <w:p w14:paraId="256A333D" w14:textId="70745CFF" w:rsidR="000A7DAA" w:rsidRPr="000A7DAA" w:rsidRDefault="000A7DAA" w:rsidP="000A7DAA">
      <w:pPr>
        <w:numPr>
          <w:ilvl w:val="0"/>
          <w:numId w:val="276"/>
        </w:numPr>
      </w:pPr>
      <w:r w:rsidRPr="000A7DAA">
        <w:t>Reduce corrupción de datos</w:t>
      </w:r>
      <w:r w:rsidR="00F57AD8">
        <w:t>.</w:t>
      </w:r>
    </w:p>
    <w:p w14:paraId="763C7F27" w14:textId="0537F2A7" w:rsidR="000A7DAA" w:rsidRPr="000A7DAA" w:rsidRDefault="000A7DAA" w:rsidP="000A7DAA"/>
    <w:p w14:paraId="09E6ECC3" w14:textId="7DA7F6CC" w:rsidR="000A7DAA" w:rsidRDefault="000A7DAA" w:rsidP="006B3A9F">
      <w:pPr>
        <w:pStyle w:val="Ttulo2"/>
      </w:pPr>
      <w:bookmarkStart w:id="21" w:name="_Vista_de_despliegue"/>
      <w:bookmarkEnd w:id="21"/>
      <w:r w:rsidRPr="000A7DAA">
        <w:lastRenderedPageBreak/>
        <w:t>Vista de despliegue</w:t>
      </w:r>
    </w:p>
    <w:p w14:paraId="3A2C4716" w14:textId="77777777" w:rsidR="006B3A9F" w:rsidRPr="006B3A9F" w:rsidRDefault="006B3A9F" w:rsidP="006B3A9F"/>
    <w:p w14:paraId="7B15B666" w14:textId="7A6B6619" w:rsidR="000A7DAA" w:rsidRPr="000A7DAA" w:rsidRDefault="000A7DAA" w:rsidP="000A7DAA">
      <w:pPr>
        <w:numPr>
          <w:ilvl w:val="0"/>
          <w:numId w:val="277"/>
        </w:numPr>
      </w:pPr>
      <w:r w:rsidRPr="000A7DAA">
        <w:t>Aplicación de escritorio</w:t>
      </w:r>
      <w:r w:rsidR="00F57AD8">
        <w:t>.</w:t>
      </w:r>
    </w:p>
    <w:p w14:paraId="0B0364CA" w14:textId="0538D71B" w:rsidR="000A7DAA" w:rsidRPr="000A7DAA" w:rsidRDefault="000A7DAA" w:rsidP="000A7DAA">
      <w:pPr>
        <w:numPr>
          <w:ilvl w:val="0"/>
          <w:numId w:val="277"/>
        </w:numPr>
      </w:pPr>
      <w:r w:rsidRPr="000A7DAA">
        <w:t>Instalación local</w:t>
      </w:r>
      <w:r w:rsidR="00F57AD8">
        <w:t>.</w:t>
      </w:r>
    </w:p>
    <w:p w14:paraId="1C3E4512" w14:textId="70A0CA66" w:rsidR="000A7DAA" w:rsidRDefault="000A7DAA" w:rsidP="000A7DAA">
      <w:pPr>
        <w:numPr>
          <w:ilvl w:val="0"/>
          <w:numId w:val="277"/>
        </w:numPr>
      </w:pPr>
      <w:r w:rsidRPr="000A7DAA">
        <w:t xml:space="preserve">Directorios separados para binarios, datos y </w:t>
      </w:r>
      <w:proofErr w:type="spellStart"/>
      <w:r w:rsidRPr="000A7DAA">
        <w:t>plugins</w:t>
      </w:r>
      <w:proofErr w:type="spellEnd"/>
      <w:r w:rsidR="00F57AD8">
        <w:t>.</w:t>
      </w:r>
    </w:p>
    <w:p w14:paraId="2CE79F58" w14:textId="77777777" w:rsidR="006B3A9F" w:rsidRPr="000A7DAA" w:rsidRDefault="006B3A9F" w:rsidP="006B3A9F"/>
    <w:p w14:paraId="18380A48" w14:textId="77777777" w:rsidR="006B3A9F" w:rsidRDefault="000A7DAA" w:rsidP="006B3A9F">
      <w:pPr>
        <w:pStyle w:val="Ttulo3"/>
      </w:pPr>
      <w:r w:rsidRPr="000A7DAA">
        <w:t>Alternativa descartada</w:t>
      </w:r>
    </w:p>
    <w:p w14:paraId="1BEC730C" w14:textId="5BC6F329" w:rsidR="000A7DAA" w:rsidRPr="000A7DAA" w:rsidRDefault="006B3A9F" w:rsidP="006B3A9F">
      <w:pPr>
        <w:ind w:firstLine="720"/>
      </w:pPr>
      <w:r>
        <w:t>A</w:t>
      </w:r>
      <w:r w:rsidR="000A7DAA" w:rsidRPr="000A7DAA">
        <w:t>rquitectura cliente-servidor (</w:t>
      </w:r>
      <w:r w:rsidRPr="006B3A9F">
        <w:rPr>
          <w:i/>
          <w:iCs/>
        </w:rPr>
        <w:t xml:space="preserve">descartada por </w:t>
      </w:r>
      <w:r w:rsidR="00F57AD8">
        <w:rPr>
          <w:i/>
          <w:iCs/>
        </w:rPr>
        <w:t xml:space="preserve">inicialmente </w:t>
      </w:r>
      <w:r w:rsidR="000A7DAA" w:rsidRPr="000A7DAA">
        <w:rPr>
          <w:i/>
          <w:iCs/>
        </w:rPr>
        <w:t>innecesaria y más costosa</w:t>
      </w:r>
      <w:r w:rsidR="000A7DAA" w:rsidRPr="000A7DAA">
        <w:t>).</w:t>
      </w:r>
    </w:p>
    <w:p w14:paraId="59064CFA" w14:textId="69268136" w:rsidR="000A7DAA" w:rsidRPr="000A7DAA" w:rsidRDefault="000A7DAA" w:rsidP="000A7DAA"/>
    <w:p w14:paraId="61C406CF" w14:textId="2071FECA" w:rsidR="000A7DAA" w:rsidRDefault="000A7DAA" w:rsidP="00B33CE9">
      <w:pPr>
        <w:pStyle w:val="Ttulo2"/>
      </w:pPr>
      <w:bookmarkStart w:id="22" w:name="_Vista_de_seguridad"/>
      <w:bookmarkEnd w:id="22"/>
      <w:r w:rsidRPr="000A7DAA">
        <w:t>Vista de seguridad</w:t>
      </w:r>
    </w:p>
    <w:p w14:paraId="03D0C29B" w14:textId="77777777" w:rsidR="00B33CE9" w:rsidRPr="00B33CE9" w:rsidRDefault="00B33CE9" w:rsidP="00B33CE9"/>
    <w:p w14:paraId="384613EF" w14:textId="77777777" w:rsidR="000A7DAA" w:rsidRPr="000A7DAA" w:rsidRDefault="000A7DAA" w:rsidP="000A7DAA">
      <w:pPr>
        <w:numPr>
          <w:ilvl w:val="0"/>
          <w:numId w:val="278"/>
        </w:numPr>
      </w:pPr>
      <w:r w:rsidRPr="000A7DAA">
        <w:t xml:space="preserve">Acceso controlado a </w:t>
      </w:r>
      <w:proofErr w:type="spellStart"/>
      <w:r w:rsidRPr="000A7DAA">
        <w:t>APIs</w:t>
      </w:r>
      <w:proofErr w:type="spellEnd"/>
      <w:r w:rsidRPr="000A7DAA">
        <w:t xml:space="preserve"> del SO</w:t>
      </w:r>
    </w:p>
    <w:p w14:paraId="73777E67" w14:textId="77777777" w:rsidR="000A7DAA" w:rsidRPr="000A7DAA" w:rsidRDefault="000A7DAA" w:rsidP="000A7DAA">
      <w:pPr>
        <w:numPr>
          <w:ilvl w:val="0"/>
          <w:numId w:val="278"/>
        </w:numPr>
      </w:pPr>
      <w:r w:rsidRPr="000A7DAA">
        <w:t>Permisos mínimos necesarios</w:t>
      </w:r>
    </w:p>
    <w:p w14:paraId="4A3939AB" w14:textId="77777777" w:rsidR="000A7DAA" w:rsidRDefault="000A7DAA" w:rsidP="000A7DAA">
      <w:pPr>
        <w:numPr>
          <w:ilvl w:val="0"/>
          <w:numId w:val="278"/>
        </w:numPr>
      </w:pPr>
      <w:r w:rsidRPr="000A7DAA">
        <w:t xml:space="preserve">Aislamiento de </w:t>
      </w:r>
      <w:proofErr w:type="spellStart"/>
      <w:r w:rsidRPr="000A7DAA">
        <w:t>plugins</w:t>
      </w:r>
      <w:proofErr w:type="spellEnd"/>
    </w:p>
    <w:p w14:paraId="2B039F1D" w14:textId="77777777" w:rsidR="00B33CE9" w:rsidRPr="000A7DAA" w:rsidRDefault="00B33CE9" w:rsidP="00B33CE9"/>
    <w:p w14:paraId="5273B89D" w14:textId="77777777" w:rsidR="00B33CE9" w:rsidRDefault="000A7DAA" w:rsidP="00B33CE9">
      <w:pPr>
        <w:pStyle w:val="Ttulo3"/>
      </w:pPr>
      <w:r w:rsidRPr="000A7DAA">
        <w:t>Justificación</w:t>
      </w:r>
    </w:p>
    <w:p w14:paraId="10661F87" w14:textId="0CD13F3D" w:rsidR="000A7DAA" w:rsidRPr="000A7DAA" w:rsidRDefault="000A7DAA" w:rsidP="00B33CE9">
      <w:pPr>
        <w:ind w:firstLine="720"/>
      </w:pPr>
      <w:r w:rsidRPr="000A7DAA">
        <w:t>Reducir superficie de ataque y riesgos derivados de extensiones de terceros.</w:t>
      </w:r>
    </w:p>
    <w:p w14:paraId="38D43FAE" w14:textId="1C86598F" w:rsidR="000A7DAA" w:rsidRDefault="000A7DAA" w:rsidP="000A7DAA"/>
    <w:p w14:paraId="3761833F" w14:textId="584E5576" w:rsidR="003039DA" w:rsidRDefault="00E91DA8" w:rsidP="001D3912">
      <w:pPr>
        <w:pStyle w:val="Ttulo1"/>
      </w:pPr>
      <w:bookmarkStart w:id="23" w:name="_Descripción_de_componentes"/>
      <w:bookmarkEnd w:id="23"/>
      <w:r>
        <w:rPr>
          <w:caps w:val="0"/>
        </w:rPr>
        <w:t>DESCRIPCIÓN DE COMPONENTES</w:t>
      </w:r>
      <w:r w:rsidR="001D3912">
        <w:rPr>
          <w:rStyle w:val="Ttulo1Car"/>
        </w:rPr>
        <w:t xml:space="preserve"> </w:t>
      </w:r>
      <w:hyperlink w:anchor="_ÍNDICE_1" w:history="1">
        <w:r w:rsidR="001D3912" w:rsidRPr="00155BA2">
          <w:rPr>
            <w:caps w:val="0"/>
            <w:sz w:val="18"/>
            <w:szCs w:val="16"/>
          </w:rPr>
          <w:t>- ir al índice -</w:t>
        </w:r>
      </w:hyperlink>
    </w:p>
    <w:p w14:paraId="32F4E2DA" w14:textId="77777777" w:rsidR="003039DA" w:rsidRDefault="003039DA" w:rsidP="003039DA"/>
    <w:p w14:paraId="77AF8C4D" w14:textId="2DD4621A" w:rsidR="003039DA" w:rsidRDefault="003039DA" w:rsidP="003039DA">
      <w:pPr>
        <w:pStyle w:val="Ttulo2"/>
      </w:pPr>
      <w:bookmarkStart w:id="24" w:name="_Capa_de_presentación"/>
      <w:bookmarkEnd w:id="24"/>
      <w:r>
        <w:t>Capa de presentación (Angular)</w:t>
      </w:r>
    </w:p>
    <w:p w14:paraId="1B15A747" w14:textId="548293A5" w:rsidR="003039DA" w:rsidRDefault="003039DA" w:rsidP="003039DA">
      <w:pPr>
        <w:pStyle w:val="Ttulo3"/>
      </w:pPr>
      <w:r>
        <w:t>Responsabilidades</w:t>
      </w:r>
    </w:p>
    <w:p w14:paraId="443F71CC" w14:textId="1D88E81D" w:rsidR="003039DA" w:rsidRDefault="003039DA" w:rsidP="003039DA">
      <w:pPr>
        <w:pStyle w:val="Prrafodelista"/>
        <w:numPr>
          <w:ilvl w:val="0"/>
          <w:numId w:val="289"/>
        </w:numPr>
      </w:pPr>
      <w:r>
        <w:t>Interfaz de usuario</w:t>
      </w:r>
      <w:r w:rsidR="008F3DDC">
        <w:t>.</w:t>
      </w:r>
    </w:p>
    <w:p w14:paraId="50FD75BA" w14:textId="283D66E5" w:rsidR="003039DA" w:rsidRDefault="003039DA" w:rsidP="003039DA">
      <w:pPr>
        <w:pStyle w:val="Prrafodelista"/>
        <w:numPr>
          <w:ilvl w:val="0"/>
          <w:numId w:val="289"/>
        </w:numPr>
      </w:pPr>
      <w:r>
        <w:t>Gestión de estado de la aplicación</w:t>
      </w:r>
      <w:r w:rsidR="008F3DDC">
        <w:t>.</w:t>
      </w:r>
    </w:p>
    <w:p w14:paraId="269A3983" w14:textId="56A1282C" w:rsidR="003039DA" w:rsidRDefault="003039DA" w:rsidP="003039DA">
      <w:pPr>
        <w:pStyle w:val="Prrafodelista"/>
        <w:numPr>
          <w:ilvl w:val="0"/>
          <w:numId w:val="289"/>
        </w:numPr>
      </w:pPr>
      <w:r>
        <w:t>Orquestación de acciones del usuario</w:t>
      </w:r>
      <w:r w:rsidR="008F3DDC">
        <w:t>.</w:t>
      </w:r>
    </w:p>
    <w:p w14:paraId="059D215F" w14:textId="77777777" w:rsidR="003039DA" w:rsidRDefault="003039DA" w:rsidP="003039DA"/>
    <w:p w14:paraId="7815F7A0" w14:textId="7CCFB1F4" w:rsidR="003039DA" w:rsidRDefault="003039DA" w:rsidP="003039DA">
      <w:pPr>
        <w:pStyle w:val="Ttulo3"/>
      </w:pPr>
      <w:r>
        <w:t>Componentes clave</w:t>
      </w:r>
    </w:p>
    <w:p w14:paraId="7DC9A537" w14:textId="09293776" w:rsidR="003039DA" w:rsidRDefault="003039DA" w:rsidP="003039DA">
      <w:r w:rsidRPr="003039DA">
        <w:rPr>
          <w:b/>
          <w:bCs/>
        </w:rPr>
        <w:t>UI Module</w:t>
      </w:r>
      <w:r>
        <w:t xml:space="preserve"> y </w:t>
      </w:r>
      <w:proofErr w:type="spellStart"/>
      <w:r w:rsidRPr="003039DA">
        <w:rPr>
          <w:b/>
          <w:bCs/>
        </w:rPr>
        <w:t>Applic</w:t>
      </w:r>
      <w:r w:rsidR="00194E7F">
        <w:rPr>
          <w:b/>
          <w:bCs/>
        </w:rPr>
        <w:t>a</w:t>
      </w:r>
      <w:r w:rsidRPr="003039DA">
        <w:rPr>
          <w:b/>
          <w:bCs/>
        </w:rPr>
        <w:t>tion</w:t>
      </w:r>
      <w:proofErr w:type="spellEnd"/>
      <w:r w:rsidRPr="003039DA">
        <w:rPr>
          <w:b/>
          <w:bCs/>
        </w:rPr>
        <w:t xml:space="preserve"> </w:t>
      </w:r>
      <w:proofErr w:type="spellStart"/>
      <w:r w:rsidRPr="003039DA">
        <w:rPr>
          <w:b/>
          <w:bCs/>
        </w:rPr>
        <w:t>Controller</w:t>
      </w:r>
      <w:proofErr w:type="spellEnd"/>
      <w:r>
        <w:t xml:space="preserve"> son los componentes clave que </w:t>
      </w:r>
      <w:r w:rsidR="008F3DDC">
        <w:t xml:space="preserve">describen el </w:t>
      </w:r>
      <w:r>
        <w:t>conjunto</w:t>
      </w:r>
      <w:r w:rsidR="008F3DDC">
        <w:t xml:space="preserve"> de:</w:t>
      </w:r>
    </w:p>
    <w:p w14:paraId="3263F713" w14:textId="77777777" w:rsidR="008F3DDC" w:rsidRDefault="008F3DDC" w:rsidP="003039DA"/>
    <w:p w14:paraId="3BD424FE" w14:textId="4AC7313A" w:rsidR="003039DA" w:rsidRDefault="003039DA" w:rsidP="003039DA">
      <w:pPr>
        <w:pStyle w:val="Prrafodelista"/>
        <w:numPr>
          <w:ilvl w:val="0"/>
          <w:numId w:val="290"/>
        </w:numPr>
      </w:pPr>
      <w:r>
        <w:t>Pantalla de llamada activa</w:t>
      </w:r>
      <w:r w:rsidR="008F3DDC">
        <w:t>.</w:t>
      </w:r>
    </w:p>
    <w:p w14:paraId="549C0169" w14:textId="56B85656" w:rsidR="003039DA" w:rsidRDefault="003039DA" w:rsidP="003039DA">
      <w:pPr>
        <w:pStyle w:val="Prrafodelista"/>
        <w:numPr>
          <w:ilvl w:val="0"/>
          <w:numId w:val="290"/>
        </w:numPr>
      </w:pPr>
      <w:r>
        <w:t>Pantalla de grabaciones</w:t>
      </w:r>
      <w:r w:rsidR="008F3DDC">
        <w:t>.</w:t>
      </w:r>
    </w:p>
    <w:p w14:paraId="7FEEEA83" w14:textId="78D4FA07" w:rsidR="003039DA" w:rsidRDefault="003039DA" w:rsidP="003039DA">
      <w:pPr>
        <w:pStyle w:val="Prrafodelista"/>
        <w:numPr>
          <w:ilvl w:val="0"/>
          <w:numId w:val="290"/>
        </w:numPr>
      </w:pPr>
      <w:r>
        <w:t>Pantalla de configuración</w:t>
      </w:r>
      <w:r w:rsidR="008F3DDC">
        <w:t>.</w:t>
      </w:r>
    </w:p>
    <w:p w14:paraId="0BA7ADD6" w14:textId="77777777" w:rsidR="003039DA" w:rsidRDefault="003039DA" w:rsidP="003039DA"/>
    <w:p w14:paraId="3AC4A32A" w14:textId="400A6A72" w:rsidR="003039DA" w:rsidRDefault="003039DA" w:rsidP="008F3DDC">
      <w:pPr>
        <w:pStyle w:val="Ttulo3"/>
      </w:pPr>
      <w:r>
        <w:t>La capa Angular</w:t>
      </w:r>
    </w:p>
    <w:p w14:paraId="34F36BA1" w14:textId="7F8EF6AC" w:rsidR="003039DA" w:rsidRDefault="003039DA" w:rsidP="003039DA">
      <w:pPr>
        <w:pStyle w:val="Prrafodelista"/>
        <w:numPr>
          <w:ilvl w:val="0"/>
          <w:numId w:val="291"/>
        </w:numPr>
      </w:pPr>
      <w:r>
        <w:t xml:space="preserve">No accede directamente a </w:t>
      </w:r>
      <w:proofErr w:type="spellStart"/>
      <w:r>
        <w:t>APIs</w:t>
      </w:r>
      <w:proofErr w:type="spellEnd"/>
      <w:r>
        <w:t xml:space="preserve"> nativas</w:t>
      </w:r>
      <w:r w:rsidR="008F3DDC">
        <w:t>.</w:t>
      </w:r>
    </w:p>
    <w:p w14:paraId="7974C013" w14:textId="2A9A2AC2" w:rsidR="003039DA" w:rsidRDefault="003039DA" w:rsidP="003039DA">
      <w:pPr>
        <w:pStyle w:val="Prrafodelista"/>
        <w:numPr>
          <w:ilvl w:val="0"/>
          <w:numId w:val="291"/>
        </w:numPr>
      </w:pPr>
      <w:r>
        <w:t xml:space="preserve">Consume exclusivamente servicios expuestos por </w:t>
      </w:r>
      <w:proofErr w:type="spellStart"/>
      <w:r>
        <w:t>plugins</w:t>
      </w:r>
      <w:proofErr w:type="spellEnd"/>
      <w:r>
        <w:t xml:space="preserve"> Capacitor</w:t>
      </w:r>
      <w:r w:rsidR="008F3DDC">
        <w:t>.</w:t>
      </w:r>
    </w:p>
    <w:p w14:paraId="0EF988C6" w14:textId="77777777" w:rsidR="003039DA" w:rsidRDefault="003039DA" w:rsidP="003039DA"/>
    <w:p w14:paraId="35356ED1" w14:textId="73D8F703" w:rsidR="003039DA" w:rsidRDefault="003039DA" w:rsidP="008F3DDC">
      <w:pPr>
        <w:pStyle w:val="Ttulo2"/>
      </w:pPr>
      <w:bookmarkStart w:id="25" w:name="_Capa_de_integración"/>
      <w:bookmarkEnd w:id="25"/>
      <w:r>
        <w:t>Capa de integración (Capacitor)</w:t>
      </w:r>
    </w:p>
    <w:p w14:paraId="69B53A48" w14:textId="77777777" w:rsidR="008B7E12" w:rsidRPr="008B7E12" w:rsidRDefault="008B7E12" w:rsidP="008B7E12"/>
    <w:p w14:paraId="51C464C4" w14:textId="213D5661" w:rsidR="003039DA" w:rsidRDefault="003039DA" w:rsidP="003039DA">
      <w:r>
        <w:t xml:space="preserve">Se definen </w:t>
      </w:r>
      <w:proofErr w:type="spellStart"/>
      <w:r w:rsidRPr="008F3DDC">
        <w:rPr>
          <w:b/>
          <w:bCs/>
        </w:rPr>
        <w:t>plugins</w:t>
      </w:r>
      <w:proofErr w:type="spellEnd"/>
      <w:r w:rsidRPr="008F3DDC">
        <w:rPr>
          <w:b/>
          <w:bCs/>
        </w:rPr>
        <w:t xml:space="preserve"> nativos separados</w:t>
      </w:r>
      <w:r>
        <w:t xml:space="preserve">, alineados con </w:t>
      </w:r>
      <w:r w:rsidRPr="008B7E12">
        <w:rPr>
          <w:i/>
          <w:iCs/>
        </w:rPr>
        <w:t>IFR_04</w:t>
      </w:r>
      <w:r>
        <w:t>:</w:t>
      </w:r>
    </w:p>
    <w:p w14:paraId="765A8D1D" w14:textId="77777777" w:rsidR="003039DA" w:rsidRDefault="003039DA" w:rsidP="003039DA"/>
    <w:p w14:paraId="0AE4908B" w14:textId="44E59A02" w:rsidR="003039DA" w:rsidRDefault="003039DA" w:rsidP="008B7E12">
      <w:pPr>
        <w:pStyle w:val="Ttulo3"/>
      </w:pPr>
      <w:r>
        <w:t xml:space="preserve">Plugin </w:t>
      </w:r>
      <w:proofErr w:type="spellStart"/>
      <w:r>
        <w:t>CallState</w:t>
      </w:r>
      <w:proofErr w:type="spellEnd"/>
    </w:p>
    <w:p w14:paraId="2B82C4E4" w14:textId="29838D23" w:rsidR="003039DA" w:rsidRDefault="003039DA" w:rsidP="003039DA">
      <w:r>
        <w:t>Responsabilidades</w:t>
      </w:r>
      <w:r w:rsidR="00194E7F">
        <w:t>:</w:t>
      </w:r>
    </w:p>
    <w:p w14:paraId="62F6EF09" w14:textId="2833BAE4" w:rsidR="003039DA" w:rsidRDefault="003039DA" w:rsidP="008B7E12">
      <w:pPr>
        <w:pStyle w:val="Prrafodelista"/>
        <w:numPr>
          <w:ilvl w:val="0"/>
          <w:numId w:val="292"/>
        </w:numPr>
      </w:pPr>
      <w:r>
        <w:t>Detectar cambios de estado de llamadas (entrante, saliente, activa, finalizada)</w:t>
      </w:r>
    </w:p>
    <w:p w14:paraId="363D29A0" w14:textId="797A958E" w:rsidR="003039DA" w:rsidRDefault="003039DA" w:rsidP="008B7E12">
      <w:pPr>
        <w:pStyle w:val="Prrafodelista"/>
        <w:numPr>
          <w:ilvl w:val="0"/>
          <w:numId w:val="292"/>
        </w:numPr>
      </w:pPr>
      <w:r>
        <w:t>Notificar eventos a la capa Angular</w:t>
      </w:r>
    </w:p>
    <w:p w14:paraId="6372B48B" w14:textId="77777777" w:rsidR="003039DA" w:rsidRDefault="003039DA" w:rsidP="003039DA"/>
    <w:p w14:paraId="42851508" w14:textId="5BF2B72F" w:rsidR="003039DA" w:rsidRDefault="003039DA" w:rsidP="00194E7F">
      <w:pPr>
        <w:pStyle w:val="Ttulo3"/>
      </w:pPr>
      <w:r>
        <w:lastRenderedPageBreak/>
        <w:t xml:space="preserve">Plugin </w:t>
      </w:r>
      <w:proofErr w:type="spellStart"/>
      <w:r>
        <w:t>Recorder</w:t>
      </w:r>
      <w:proofErr w:type="spellEnd"/>
    </w:p>
    <w:p w14:paraId="2CEA5476" w14:textId="3E3F9D55" w:rsidR="003039DA" w:rsidRDefault="003039DA" w:rsidP="003039DA">
      <w:r>
        <w:t>Responsabilidades</w:t>
      </w:r>
      <w:r w:rsidR="00194E7F">
        <w:t>:</w:t>
      </w:r>
    </w:p>
    <w:p w14:paraId="6DB72A31" w14:textId="213C1868" w:rsidR="003039DA" w:rsidRDefault="003039DA" w:rsidP="00194E7F">
      <w:pPr>
        <w:pStyle w:val="Prrafodelista"/>
        <w:numPr>
          <w:ilvl w:val="0"/>
          <w:numId w:val="293"/>
        </w:numPr>
      </w:pPr>
      <w:r>
        <w:t>Iniciar y detener grabaciones</w:t>
      </w:r>
    </w:p>
    <w:p w14:paraId="26DA7F41" w14:textId="09F0FAEA" w:rsidR="003039DA" w:rsidRDefault="003039DA" w:rsidP="00194E7F">
      <w:pPr>
        <w:pStyle w:val="Prrafodelista"/>
        <w:numPr>
          <w:ilvl w:val="0"/>
          <w:numId w:val="293"/>
        </w:numPr>
      </w:pPr>
      <w:r>
        <w:t>Gestionar ficheros de audio</w:t>
      </w:r>
    </w:p>
    <w:p w14:paraId="2750B85B" w14:textId="4D8ED948" w:rsidR="003039DA" w:rsidRDefault="003039DA" w:rsidP="00194E7F">
      <w:pPr>
        <w:pStyle w:val="Prrafodelista"/>
        <w:numPr>
          <w:ilvl w:val="0"/>
          <w:numId w:val="293"/>
        </w:numPr>
      </w:pPr>
      <w:r>
        <w:t>Exponer información básica de la grabación (ruta, duración aproximada, estado)</w:t>
      </w:r>
    </w:p>
    <w:p w14:paraId="5EBD496F" w14:textId="77777777" w:rsidR="003039DA" w:rsidRDefault="003039DA" w:rsidP="003039DA"/>
    <w:p w14:paraId="6329A511" w14:textId="30EBAAB6" w:rsidR="003039DA" w:rsidRDefault="003039DA" w:rsidP="00194E7F">
      <w:pPr>
        <w:pStyle w:val="Ttulo2"/>
      </w:pPr>
      <w:bookmarkStart w:id="26" w:name="_Capa_nativa_Android"/>
      <w:bookmarkEnd w:id="26"/>
      <w:r>
        <w:t>Capa nativa Android</w:t>
      </w:r>
    </w:p>
    <w:p w14:paraId="15BCE9BF" w14:textId="0B5FFE9C" w:rsidR="001D3912" w:rsidRPr="001D3912" w:rsidRDefault="003039DA" w:rsidP="001D3912">
      <w:pPr>
        <w:pStyle w:val="Ttulo3"/>
      </w:pPr>
      <w:r>
        <w:t>Responsabilidades</w:t>
      </w:r>
    </w:p>
    <w:p w14:paraId="7C991550" w14:textId="3802A925" w:rsidR="003039DA" w:rsidRDefault="003039DA" w:rsidP="00194E7F">
      <w:pPr>
        <w:pStyle w:val="Prrafodelista"/>
        <w:numPr>
          <w:ilvl w:val="0"/>
          <w:numId w:val="294"/>
        </w:numPr>
      </w:pPr>
      <w:r>
        <w:t xml:space="preserve">Interacción con </w:t>
      </w:r>
      <w:proofErr w:type="spellStart"/>
      <w:r>
        <w:t>APIs</w:t>
      </w:r>
      <w:proofErr w:type="spellEnd"/>
      <w:r>
        <w:t xml:space="preserve"> del sistema operativo</w:t>
      </w:r>
    </w:p>
    <w:p w14:paraId="17D3993F" w14:textId="466322E1" w:rsidR="003039DA" w:rsidRDefault="00194E7F" w:rsidP="00194E7F">
      <w:pPr>
        <w:pStyle w:val="Prrafodelista"/>
        <w:numPr>
          <w:ilvl w:val="0"/>
          <w:numId w:val="294"/>
        </w:numPr>
      </w:pPr>
      <w:r>
        <w:t>G</w:t>
      </w:r>
      <w:r w:rsidR="003039DA">
        <w:t>estión de permisos</w:t>
      </w:r>
    </w:p>
    <w:p w14:paraId="2BAAD10B" w14:textId="346CB67E" w:rsidR="003039DA" w:rsidRDefault="003039DA" w:rsidP="00194E7F">
      <w:pPr>
        <w:pStyle w:val="Prrafodelista"/>
        <w:numPr>
          <w:ilvl w:val="0"/>
          <w:numId w:val="294"/>
        </w:numPr>
      </w:pPr>
      <w:r>
        <w:t>Acceso al sistema de archivos</w:t>
      </w:r>
    </w:p>
    <w:p w14:paraId="53224D97" w14:textId="60F82FC6" w:rsidR="003039DA" w:rsidRDefault="003039DA" w:rsidP="00194E7F">
      <w:pPr>
        <w:pStyle w:val="Prrafodelista"/>
        <w:numPr>
          <w:ilvl w:val="0"/>
          <w:numId w:val="294"/>
        </w:numPr>
      </w:pPr>
      <w:r>
        <w:t>Manejo de audio y estado de llamadas</w:t>
      </w:r>
    </w:p>
    <w:p w14:paraId="66077557" w14:textId="77777777" w:rsidR="003039DA" w:rsidRDefault="003039DA" w:rsidP="003039DA"/>
    <w:p w14:paraId="472D827E" w14:textId="5A4A3E5E" w:rsidR="003039DA" w:rsidRDefault="003039DA" w:rsidP="00194E7F">
      <w:pPr>
        <w:pStyle w:val="Ttulo3"/>
      </w:pPr>
      <w:r>
        <w:t>Restricciones</w:t>
      </w:r>
    </w:p>
    <w:p w14:paraId="22FA728A" w14:textId="47940D09" w:rsidR="003039DA" w:rsidRDefault="003039DA" w:rsidP="00194E7F">
      <w:pPr>
        <w:pStyle w:val="Prrafodelista"/>
        <w:numPr>
          <w:ilvl w:val="0"/>
          <w:numId w:val="295"/>
        </w:numPr>
      </w:pPr>
      <w:r>
        <w:t xml:space="preserve">Uso exclusivo de </w:t>
      </w:r>
      <w:proofErr w:type="spellStart"/>
      <w:r>
        <w:t>APIs</w:t>
      </w:r>
      <w:proofErr w:type="spellEnd"/>
      <w:r>
        <w:t xml:space="preserve"> públicas soportadas</w:t>
      </w:r>
    </w:p>
    <w:p w14:paraId="7D08E322" w14:textId="3E2CE526" w:rsidR="003039DA" w:rsidRDefault="003039DA" w:rsidP="00194E7F">
      <w:pPr>
        <w:pStyle w:val="Prrafodelista"/>
        <w:numPr>
          <w:ilvl w:val="0"/>
          <w:numId w:val="295"/>
        </w:numPr>
      </w:pPr>
      <w:r>
        <w:t>Cumplimiento estricto de políticas de Android 10+</w:t>
      </w:r>
    </w:p>
    <w:p w14:paraId="059A1777" w14:textId="77777777" w:rsidR="003039DA" w:rsidRPr="000A7DAA" w:rsidRDefault="003039DA" w:rsidP="000A7DAA"/>
    <w:p w14:paraId="419BD48C" w14:textId="140FC6A7" w:rsidR="000A7DAA" w:rsidRPr="000A7DAA" w:rsidRDefault="00E91DA8" w:rsidP="00B33CE9">
      <w:pPr>
        <w:pStyle w:val="Ttulo1"/>
      </w:pPr>
      <w:r w:rsidRPr="000A7DAA">
        <w:rPr>
          <w:caps w:val="0"/>
        </w:rPr>
        <w:t>ESCENARIOS ARQUITECTÓNICOS</w:t>
      </w:r>
      <w:r w:rsidR="00B33CE9">
        <w:rPr>
          <w:rStyle w:val="Ttulo1Car"/>
        </w:rPr>
        <w:t xml:space="preserve"> </w:t>
      </w:r>
      <w:hyperlink w:anchor="_ÍNDICE_1" w:history="1">
        <w:r w:rsidR="00B33CE9" w:rsidRPr="00155BA2">
          <w:rPr>
            <w:caps w:val="0"/>
            <w:sz w:val="18"/>
            <w:szCs w:val="16"/>
          </w:rPr>
          <w:t>- ir al índice -</w:t>
        </w:r>
      </w:hyperlink>
    </w:p>
    <w:p w14:paraId="61035759" w14:textId="77777777" w:rsidR="00C23FE2" w:rsidRDefault="00C23FE2" w:rsidP="00C23FE2"/>
    <w:p w14:paraId="1235CCA3" w14:textId="0A044623" w:rsidR="000A7DAA" w:rsidRDefault="000A7DAA" w:rsidP="00C23FE2">
      <w:pPr>
        <w:pStyle w:val="Ttulo2"/>
      </w:pPr>
      <w:r w:rsidRPr="000A7DAA">
        <w:t>Escenario 1: Inicio de grabación durante llamada activa</w:t>
      </w:r>
    </w:p>
    <w:p w14:paraId="06EC7703" w14:textId="77777777" w:rsidR="00C23FE2" w:rsidRPr="00C23FE2" w:rsidRDefault="00C23FE2" w:rsidP="00C23FE2"/>
    <w:p w14:paraId="34F85186" w14:textId="77777777" w:rsidR="000A7DAA" w:rsidRPr="000A7DAA" w:rsidRDefault="000A7DAA" w:rsidP="000A7DAA">
      <w:pPr>
        <w:numPr>
          <w:ilvl w:val="0"/>
          <w:numId w:val="279"/>
        </w:numPr>
      </w:pPr>
      <w:r w:rsidRPr="000A7DAA">
        <w:t>UI envía evento</w:t>
      </w:r>
    </w:p>
    <w:p w14:paraId="355C4005" w14:textId="77777777" w:rsidR="000A7DAA" w:rsidRPr="000A7DAA" w:rsidRDefault="000A7DAA" w:rsidP="000A7DAA">
      <w:pPr>
        <w:numPr>
          <w:ilvl w:val="0"/>
          <w:numId w:val="279"/>
        </w:numPr>
      </w:pPr>
      <w:proofErr w:type="spellStart"/>
      <w:r w:rsidRPr="000A7DAA">
        <w:t>Application</w:t>
      </w:r>
      <w:proofErr w:type="spellEnd"/>
      <w:r w:rsidRPr="000A7DAA">
        <w:t xml:space="preserve"> </w:t>
      </w:r>
      <w:proofErr w:type="spellStart"/>
      <w:r w:rsidRPr="000A7DAA">
        <w:t>Controller</w:t>
      </w:r>
      <w:proofErr w:type="spellEnd"/>
      <w:r w:rsidRPr="000A7DAA">
        <w:t xml:space="preserve"> valida estado</w:t>
      </w:r>
    </w:p>
    <w:p w14:paraId="2F10DE74" w14:textId="77777777" w:rsidR="000A7DAA" w:rsidRPr="000A7DAA" w:rsidRDefault="000A7DAA" w:rsidP="000A7DAA">
      <w:pPr>
        <w:numPr>
          <w:ilvl w:val="0"/>
          <w:numId w:val="279"/>
        </w:numPr>
      </w:pPr>
      <w:proofErr w:type="spellStart"/>
      <w:r w:rsidRPr="000A7DAA">
        <w:t>Recorder</w:t>
      </w:r>
      <w:proofErr w:type="spellEnd"/>
      <w:r w:rsidRPr="000A7DAA">
        <w:t xml:space="preserve"> Core inicia captura</w:t>
      </w:r>
    </w:p>
    <w:p w14:paraId="3532CB6D" w14:textId="77777777" w:rsidR="000A7DAA" w:rsidRDefault="000A7DAA" w:rsidP="000A7DAA">
      <w:pPr>
        <w:numPr>
          <w:ilvl w:val="0"/>
          <w:numId w:val="279"/>
        </w:numPr>
      </w:pPr>
      <w:r w:rsidRPr="000A7DAA">
        <w:t xml:space="preserve">Audio </w:t>
      </w:r>
      <w:proofErr w:type="spellStart"/>
      <w:r w:rsidRPr="000A7DAA">
        <w:t>Adapter</w:t>
      </w:r>
      <w:proofErr w:type="spellEnd"/>
      <w:r w:rsidRPr="000A7DAA">
        <w:t xml:space="preserve"> interactúa con SO</w:t>
      </w:r>
    </w:p>
    <w:p w14:paraId="27772771" w14:textId="77777777" w:rsidR="00C23FE2" w:rsidRPr="000A7DAA" w:rsidRDefault="00C23FE2" w:rsidP="00C23FE2"/>
    <w:p w14:paraId="46E8EAD2" w14:textId="77777777" w:rsidR="00C23FE2" w:rsidRDefault="000A7DAA" w:rsidP="00C23FE2">
      <w:pPr>
        <w:pStyle w:val="Ttulo3"/>
      </w:pPr>
      <w:r w:rsidRPr="000A7DAA">
        <w:t>Atributos cubiertos</w:t>
      </w:r>
    </w:p>
    <w:p w14:paraId="78B2F2C8" w14:textId="431D6083" w:rsidR="000A7DAA" w:rsidRDefault="00C23FE2" w:rsidP="00C23FE2">
      <w:pPr>
        <w:ind w:firstLine="720"/>
      </w:pPr>
      <w:r>
        <w:t>Re</w:t>
      </w:r>
      <w:r w:rsidR="000A7DAA" w:rsidRPr="000A7DAA">
        <w:t>ndimiento, fiabilidad</w:t>
      </w:r>
    </w:p>
    <w:p w14:paraId="4CB73EA1" w14:textId="77777777" w:rsidR="00C23FE2" w:rsidRPr="000A7DAA" w:rsidRDefault="00C23FE2" w:rsidP="00C23FE2">
      <w:pPr>
        <w:ind w:firstLine="720"/>
      </w:pPr>
    </w:p>
    <w:p w14:paraId="0418C8DD" w14:textId="77777777" w:rsidR="000A7DAA" w:rsidRDefault="000A7DAA" w:rsidP="00C23FE2">
      <w:pPr>
        <w:pStyle w:val="Ttulo2"/>
      </w:pPr>
      <w:r w:rsidRPr="000A7DAA">
        <w:t>Escenario 2: Fallo en plugin externo</w:t>
      </w:r>
    </w:p>
    <w:p w14:paraId="30548F3B" w14:textId="77777777" w:rsidR="00C23FE2" w:rsidRPr="00C23FE2" w:rsidRDefault="00C23FE2" w:rsidP="00C23FE2"/>
    <w:p w14:paraId="45DE7078" w14:textId="77777777" w:rsidR="000A7DAA" w:rsidRPr="000A7DAA" w:rsidRDefault="000A7DAA" w:rsidP="000A7DAA">
      <w:pPr>
        <w:numPr>
          <w:ilvl w:val="0"/>
          <w:numId w:val="280"/>
        </w:numPr>
      </w:pPr>
      <w:r w:rsidRPr="000A7DAA">
        <w:t>Error capturado por Error Module</w:t>
      </w:r>
    </w:p>
    <w:p w14:paraId="018D8F8D" w14:textId="77777777" w:rsidR="000A7DAA" w:rsidRPr="000A7DAA" w:rsidRDefault="000A7DAA" w:rsidP="000A7DAA">
      <w:pPr>
        <w:numPr>
          <w:ilvl w:val="0"/>
          <w:numId w:val="280"/>
        </w:numPr>
      </w:pPr>
      <w:r w:rsidRPr="000A7DAA">
        <w:t>Registro persistente</w:t>
      </w:r>
    </w:p>
    <w:p w14:paraId="2EC8D38A" w14:textId="77777777" w:rsidR="000A7DAA" w:rsidRDefault="000A7DAA" w:rsidP="000A7DAA">
      <w:pPr>
        <w:numPr>
          <w:ilvl w:val="0"/>
          <w:numId w:val="280"/>
        </w:numPr>
      </w:pPr>
      <w:r w:rsidRPr="000A7DAA">
        <w:t>Notificación controlada a UI</w:t>
      </w:r>
    </w:p>
    <w:p w14:paraId="37562FB8" w14:textId="77777777" w:rsidR="00C23FE2" w:rsidRPr="000A7DAA" w:rsidRDefault="00C23FE2" w:rsidP="00C23FE2"/>
    <w:p w14:paraId="47D65297" w14:textId="77777777" w:rsidR="00C23FE2" w:rsidRDefault="000A7DAA" w:rsidP="00C23FE2">
      <w:pPr>
        <w:pStyle w:val="Ttulo3"/>
      </w:pPr>
      <w:r w:rsidRPr="000A7DAA">
        <w:t>Atributos cubiertos</w:t>
      </w:r>
    </w:p>
    <w:p w14:paraId="69681B44" w14:textId="095F04B4" w:rsidR="000A7DAA" w:rsidRPr="000A7DAA" w:rsidRDefault="00C23FE2" w:rsidP="00C23FE2">
      <w:pPr>
        <w:ind w:firstLine="720"/>
      </w:pPr>
      <w:r>
        <w:t>R</w:t>
      </w:r>
      <w:r w:rsidR="000A7DAA" w:rsidRPr="000A7DAA">
        <w:t>obustez, mantenibilidad</w:t>
      </w:r>
    </w:p>
    <w:p w14:paraId="42B14C09" w14:textId="77777777" w:rsidR="000A7DAA" w:rsidRPr="000A7DAA" w:rsidRDefault="000A7DAA" w:rsidP="000A7DAA"/>
    <w:p w14:paraId="2378B652" w14:textId="337DA028" w:rsidR="000A7DAA" w:rsidRPr="000A7DAA" w:rsidRDefault="00E91DA8" w:rsidP="001D3912">
      <w:pPr>
        <w:pStyle w:val="Ttulo1"/>
      </w:pPr>
      <w:r w:rsidRPr="000A7DAA">
        <w:rPr>
          <w:caps w:val="0"/>
        </w:rPr>
        <w:t>DECISIONES ARQUITECTÓNICAS CLAVE (ADR)</w:t>
      </w:r>
      <w:r w:rsidR="001D3912">
        <w:rPr>
          <w:rStyle w:val="Ttulo1Car"/>
        </w:rPr>
        <w:t xml:space="preserve"> </w:t>
      </w:r>
      <w:hyperlink w:anchor="_ÍNDICE_1" w:history="1">
        <w:r w:rsidR="001D3912" w:rsidRPr="00155BA2">
          <w:rPr>
            <w:caps w:val="0"/>
            <w:sz w:val="18"/>
            <w:szCs w:val="16"/>
          </w:rPr>
          <w:t>- ir al índice -</w:t>
        </w:r>
      </w:hyperlink>
    </w:p>
    <w:p w14:paraId="1C657A08" w14:textId="77777777" w:rsidR="00C23FE2" w:rsidRDefault="00C23FE2" w:rsidP="000A7DAA">
      <w:pPr>
        <w:rPr>
          <w:b/>
          <w:bCs/>
        </w:rPr>
      </w:pPr>
    </w:p>
    <w:p w14:paraId="68F73749" w14:textId="57948AB5" w:rsidR="000A7DAA" w:rsidRDefault="000A7DAA" w:rsidP="00824300">
      <w:pPr>
        <w:pStyle w:val="Ttulo2"/>
      </w:pPr>
      <w:r w:rsidRPr="000A7DAA">
        <w:t xml:space="preserve">Arquitectura modular con </w:t>
      </w:r>
      <w:proofErr w:type="spellStart"/>
      <w:r w:rsidRPr="000A7DAA">
        <w:t>plugins</w:t>
      </w:r>
      <w:proofErr w:type="spellEnd"/>
    </w:p>
    <w:p w14:paraId="1BC45F9B" w14:textId="77777777" w:rsidR="00C23FE2" w:rsidRPr="00C23FE2" w:rsidRDefault="00C23FE2" w:rsidP="00C23FE2"/>
    <w:p w14:paraId="6F10E101" w14:textId="77777777" w:rsidR="000A7DAA" w:rsidRPr="000A7DAA" w:rsidRDefault="000A7DAA" w:rsidP="00C23FE2">
      <w:pPr>
        <w:numPr>
          <w:ilvl w:val="0"/>
          <w:numId w:val="281"/>
        </w:numPr>
        <w:tabs>
          <w:tab w:val="clear" w:pos="1080"/>
          <w:tab w:val="num" w:pos="720"/>
        </w:tabs>
        <w:ind w:left="720"/>
      </w:pPr>
      <w:r w:rsidRPr="000A7DAA">
        <w:rPr>
          <w:b/>
          <w:bCs/>
        </w:rPr>
        <w:t>Alternativa</w:t>
      </w:r>
      <w:r w:rsidRPr="000A7DAA">
        <w:t>: código integrado</w:t>
      </w:r>
    </w:p>
    <w:p w14:paraId="7594DC5F" w14:textId="77777777" w:rsidR="000A7DAA" w:rsidRPr="000A7DAA" w:rsidRDefault="000A7DAA" w:rsidP="00C23FE2">
      <w:pPr>
        <w:numPr>
          <w:ilvl w:val="0"/>
          <w:numId w:val="281"/>
        </w:numPr>
        <w:ind w:left="720"/>
      </w:pPr>
      <w:r w:rsidRPr="000A7DAA">
        <w:rPr>
          <w:b/>
          <w:bCs/>
        </w:rPr>
        <w:t>Decisión</w:t>
      </w:r>
      <w:r w:rsidRPr="000A7DAA">
        <w:t xml:space="preserve">: </w:t>
      </w:r>
      <w:proofErr w:type="spellStart"/>
      <w:r w:rsidRPr="000A7DAA">
        <w:t>plugins</w:t>
      </w:r>
      <w:proofErr w:type="spellEnd"/>
    </w:p>
    <w:p w14:paraId="6AD70FD6" w14:textId="77777777" w:rsidR="000A7DAA" w:rsidRPr="000A7DAA" w:rsidRDefault="000A7DAA" w:rsidP="00C23FE2">
      <w:pPr>
        <w:numPr>
          <w:ilvl w:val="0"/>
          <w:numId w:val="281"/>
        </w:numPr>
        <w:ind w:left="720"/>
      </w:pPr>
      <w:r w:rsidRPr="000A7DAA">
        <w:rPr>
          <w:b/>
          <w:bCs/>
        </w:rPr>
        <w:t>Impacto</w:t>
      </w:r>
      <w:r w:rsidRPr="000A7DAA">
        <w:t>: mayor complejidad inicial, mayor extensibilidad</w:t>
      </w:r>
    </w:p>
    <w:p w14:paraId="5787712A" w14:textId="73E4B58E" w:rsidR="000A7DAA" w:rsidRDefault="000A7DAA" w:rsidP="00824300">
      <w:pPr>
        <w:pStyle w:val="Ttulo2"/>
      </w:pPr>
      <w:r w:rsidRPr="000A7DAA">
        <w:lastRenderedPageBreak/>
        <w:t>Procesamiento de audio asíncrono</w:t>
      </w:r>
    </w:p>
    <w:p w14:paraId="03CD3E89" w14:textId="77777777" w:rsidR="00C23FE2" w:rsidRPr="00C23FE2" w:rsidRDefault="00C23FE2" w:rsidP="00C23FE2">
      <w:pPr>
        <w:ind w:left="-360"/>
      </w:pPr>
    </w:p>
    <w:p w14:paraId="020D2BCF" w14:textId="77777777" w:rsidR="000A7DAA" w:rsidRPr="000A7DAA" w:rsidRDefault="000A7DAA" w:rsidP="00C23FE2">
      <w:pPr>
        <w:numPr>
          <w:ilvl w:val="0"/>
          <w:numId w:val="282"/>
        </w:numPr>
        <w:ind w:left="720"/>
      </w:pPr>
      <w:r w:rsidRPr="000A7DAA">
        <w:rPr>
          <w:b/>
          <w:bCs/>
        </w:rPr>
        <w:t>Alternativa</w:t>
      </w:r>
      <w:r w:rsidRPr="000A7DAA">
        <w:t>: procesamiento síncrono</w:t>
      </w:r>
    </w:p>
    <w:p w14:paraId="4E56459E" w14:textId="77777777" w:rsidR="000A7DAA" w:rsidRPr="000A7DAA" w:rsidRDefault="000A7DAA" w:rsidP="00C23FE2">
      <w:pPr>
        <w:numPr>
          <w:ilvl w:val="0"/>
          <w:numId w:val="282"/>
        </w:numPr>
        <w:ind w:left="720"/>
      </w:pPr>
      <w:r w:rsidRPr="000A7DAA">
        <w:rPr>
          <w:b/>
          <w:bCs/>
        </w:rPr>
        <w:t>Decisión</w:t>
      </w:r>
      <w:r w:rsidRPr="000A7DAA">
        <w:t>: asíncrono</w:t>
      </w:r>
    </w:p>
    <w:p w14:paraId="5EB998B0" w14:textId="77777777" w:rsidR="000A7DAA" w:rsidRDefault="000A7DAA" w:rsidP="00C23FE2">
      <w:pPr>
        <w:numPr>
          <w:ilvl w:val="0"/>
          <w:numId w:val="282"/>
        </w:numPr>
        <w:ind w:left="720"/>
      </w:pPr>
      <w:r w:rsidRPr="000A7DAA">
        <w:rPr>
          <w:b/>
          <w:bCs/>
        </w:rPr>
        <w:t>Impacto</w:t>
      </w:r>
      <w:r w:rsidRPr="000A7DAA">
        <w:t>: mejora UX, complejidad de concurrencia</w:t>
      </w:r>
    </w:p>
    <w:p w14:paraId="43B6A942" w14:textId="77777777" w:rsidR="00C23FE2" w:rsidRPr="000A7DAA" w:rsidRDefault="00C23FE2" w:rsidP="00C23FE2">
      <w:pPr>
        <w:ind w:left="-360"/>
      </w:pPr>
    </w:p>
    <w:p w14:paraId="11238410" w14:textId="385F45D9" w:rsidR="000A7DAA" w:rsidRDefault="000A7DAA" w:rsidP="00824300">
      <w:pPr>
        <w:pStyle w:val="Ttulo2"/>
      </w:pPr>
      <w:r w:rsidRPr="000A7DAA">
        <w:t>Gestión centralizada de errores</w:t>
      </w:r>
    </w:p>
    <w:p w14:paraId="3714E9EF" w14:textId="77777777" w:rsidR="00C23FE2" w:rsidRPr="00C23FE2" w:rsidRDefault="00C23FE2" w:rsidP="00C23FE2">
      <w:pPr>
        <w:ind w:left="-360"/>
      </w:pPr>
    </w:p>
    <w:p w14:paraId="1A8E1169" w14:textId="77777777" w:rsidR="000A7DAA" w:rsidRPr="000A7DAA" w:rsidRDefault="000A7DAA" w:rsidP="00C23FE2">
      <w:pPr>
        <w:numPr>
          <w:ilvl w:val="0"/>
          <w:numId w:val="283"/>
        </w:numPr>
        <w:ind w:left="720"/>
      </w:pPr>
      <w:r w:rsidRPr="000A7DAA">
        <w:rPr>
          <w:b/>
          <w:bCs/>
        </w:rPr>
        <w:t>Alternativa</w:t>
      </w:r>
      <w:r w:rsidRPr="000A7DAA">
        <w:t>: manejo local</w:t>
      </w:r>
    </w:p>
    <w:p w14:paraId="573EBA71" w14:textId="77777777" w:rsidR="000A7DAA" w:rsidRPr="000A7DAA" w:rsidRDefault="000A7DAA" w:rsidP="00C23FE2">
      <w:pPr>
        <w:numPr>
          <w:ilvl w:val="0"/>
          <w:numId w:val="283"/>
        </w:numPr>
        <w:ind w:left="720"/>
      </w:pPr>
      <w:r w:rsidRPr="000A7DAA">
        <w:rPr>
          <w:b/>
          <w:bCs/>
        </w:rPr>
        <w:t>Decisión</w:t>
      </w:r>
      <w:r w:rsidRPr="000A7DAA">
        <w:t>: centralizado</w:t>
      </w:r>
    </w:p>
    <w:p w14:paraId="1C835DF7" w14:textId="77777777" w:rsidR="000A7DAA" w:rsidRPr="000A7DAA" w:rsidRDefault="000A7DAA" w:rsidP="00C23FE2">
      <w:pPr>
        <w:numPr>
          <w:ilvl w:val="0"/>
          <w:numId w:val="283"/>
        </w:numPr>
        <w:ind w:left="720"/>
      </w:pPr>
      <w:r w:rsidRPr="000A7DAA">
        <w:rPr>
          <w:b/>
          <w:bCs/>
        </w:rPr>
        <w:t>Impacto</w:t>
      </w:r>
      <w:r w:rsidRPr="000A7DAA">
        <w:t>: trazabilidad y consistencia</w:t>
      </w:r>
    </w:p>
    <w:p w14:paraId="1825C942" w14:textId="1604998A" w:rsidR="002A1529" w:rsidRPr="002A1529" w:rsidRDefault="002A1529" w:rsidP="002A1529">
      <w:pPr>
        <w:rPr>
          <w:b/>
          <w:bCs/>
        </w:rPr>
      </w:pP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693"/>
        <w:gridCol w:w="7341"/>
      </w:tblGrid>
      <w:tr w:rsidR="001D3912" w:rsidRPr="00812AAB" w14:paraId="30C622CB" w14:textId="77777777" w:rsidTr="001D3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7CA69BED" w14:textId="77777777" w:rsidR="002A1529" w:rsidRPr="00812AAB" w:rsidRDefault="002A1529" w:rsidP="00DA2214">
            <w:pPr>
              <w:rPr>
                <w:color w:val="FFFFFF" w:themeColor="background1"/>
              </w:rPr>
            </w:pPr>
            <w:r w:rsidRPr="00812AAB">
              <w:rPr>
                <w:color w:val="FFFFFF" w:themeColor="background1"/>
              </w:rPr>
              <w:t>Decisión</w:t>
            </w:r>
          </w:p>
        </w:tc>
        <w:tc>
          <w:tcPr>
            <w:tcW w:w="3658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1EB8C0B8" w14:textId="77777777" w:rsidR="002A1529" w:rsidRPr="00812AAB" w:rsidRDefault="002A1529" w:rsidP="00DA22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12AAB">
              <w:rPr>
                <w:color w:val="FFFFFF" w:themeColor="background1"/>
              </w:rPr>
              <w:t>Justificación</w:t>
            </w:r>
          </w:p>
        </w:tc>
      </w:tr>
      <w:tr w:rsidR="00C23FE2" w:rsidRPr="00812AAB" w14:paraId="71D87840" w14:textId="77777777" w:rsidTr="001D3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3C319851" w14:textId="77777777" w:rsidR="002A1529" w:rsidRPr="00812AAB" w:rsidRDefault="002A1529" w:rsidP="00DA2214">
            <w:r w:rsidRPr="00812AAB">
              <w:t>Angular + Capacitor</w:t>
            </w:r>
          </w:p>
        </w:tc>
        <w:tc>
          <w:tcPr>
            <w:tcW w:w="3658" w:type="pct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55AD3BB5" w14:textId="77777777" w:rsidR="002A1529" w:rsidRPr="00812AAB" w:rsidRDefault="002A1529" w:rsidP="00DA2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2AAB">
              <w:t>Reutilización de conocimientos y portabilidad</w:t>
            </w:r>
          </w:p>
        </w:tc>
      </w:tr>
      <w:tr w:rsidR="00C23FE2" w:rsidRPr="00812AAB" w14:paraId="27B660D2" w14:textId="77777777" w:rsidTr="001D3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right w:val="single" w:sz="2" w:space="0" w:color="2C59A6"/>
            </w:tcBorders>
            <w:hideMark/>
          </w:tcPr>
          <w:p w14:paraId="188A25DD" w14:textId="77777777" w:rsidR="002A1529" w:rsidRPr="00812AAB" w:rsidRDefault="002A1529" w:rsidP="00DA2214">
            <w:proofErr w:type="spellStart"/>
            <w:r w:rsidRPr="00812AAB">
              <w:t>Plugins</w:t>
            </w:r>
            <w:proofErr w:type="spellEnd"/>
            <w:r w:rsidRPr="00812AAB">
              <w:t xml:space="preserve"> separados</w:t>
            </w:r>
          </w:p>
        </w:tc>
        <w:tc>
          <w:tcPr>
            <w:tcW w:w="3658" w:type="pct"/>
            <w:tcBorders>
              <w:left w:val="single" w:sz="2" w:space="0" w:color="2C59A6"/>
            </w:tcBorders>
            <w:hideMark/>
          </w:tcPr>
          <w:p w14:paraId="06DB5772" w14:textId="77777777" w:rsidR="002A1529" w:rsidRPr="00812AAB" w:rsidRDefault="002A1529" w:rsidP="00DA2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2AAB">
              <w:t>Mantenibilidad y desacoplamiento</w:t>
            </w:r>
          </w:p>
        </w:tc>
      </w:tr>
      <w:tr w:rsidR="00C23FE2" w:rsidRPr="00812AAB" w14:paraId="187A76BE" w14:textId="77777777" w:rsidTr="001D3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right w:val="single" w:sz="2" w:space="0" w:color="2C59A6"/>
            </w:tcBorders>
            <w:hideMark/>
          </w:tcPr>
          <w:p w14:paraId="1AAD18CE" w14:textId="77777777" w:rsidR="002A1529" w:rsidRPr="00812AAB" w:rsidRDefault="002A1529" w:rsidP="00DA2214">
            <w:r w:rsidRPr="00812AAB">
              <w:t>Almacenamiento local</w:t>
            </w:r>
          </w:p>
        </w:tc>
        <w:tc>
          <w:tcPr>
            <w:tcW w:w="3658" w:type="pct"/>
            <w:tcBorders>
              <w:left w:val="single" w:sz="2" w:space="0" w:color="2C59A6"/>
            </w:tcBorders>
            <w:hideMark/>
          </w:tcPr>
          <w:p w14:paraId="7D9D595E" w14:textId="77777777" w:rsidR="002A1529" w:rsidRPr="00812AAB" w:rsidRDefault="002A1529" w:rsidP="00DA2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2AAB">
              <w:t>Privacidad y cumplimiento legal</w:t>
            </w:r>
          </w:p>
        </w:tc>
      </w:tr>
      <w:tr w:rsidR="001D3912" w:rsidRPr="00812AAB" w14:paraId="0B33AD13" w14:textId="77777777" w:rsidTr="001D3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2D2A19C9" w14:textId="77777777" w:rsidR="002A1529" w:rsidRPr="00812AAB" w:rsidRDefault="002A1529" w:rsidP="00DA2214">
            <w:r w:rsidRPr="00812AAB">
              <w:t>Arquitectura en capas</w:t>
            </w:r>
          </w:p>
        </w:tc>
        <w:tc>
          <w:tcPr>
            <w:tcW w:w="3658" w:type="pct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432C07CA" w14:textId="77777777" w:rsidR="002A1529" w:rsidRPr="00812AAB" w:rsidRDefault="002A1529" w:rsidP="00DA2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2AAB">
              <w:t>Claridad y extensibilidad</w:t>
            </w:r>
          </w:p>
        </w:tc>
      </w:tr>
    </w:tbl>
    <w:p w14:paraId="58835977" w14:textId="77777777" w:rsidR="002A1529" w:rsidRPr="00812AAB" w:rsidRDefault="002A1529" w:rsidP="00C23FE2"/>
    <w:p w14:paraId="42C306E4" w14:textId="4A951CDF" w:rsidR="00812AAB" w:rsidRPr="00812AAB" w:rsidRDefault="00E91DA8" w:rsidP="001D3912">
      <w:pPr>
        <w:pStyle w:val="Ttulo1"/>
      </w:pPr>
      <w:bookmarkStart w:id="27" w:name="_GESTIÓN_DE_DATOS"/>
      <w:bookmarkEnd w:id="27"/>
      <w:r w:rsidRPr="00812AAB">
        <w:rPr>
          <w:caps w:val="0"/>
        </w:rPr>
        <w:t>GESTIÓN DE DATOS</w:t>
      </w:r>
      <w:r w:rsidR="001D3912">
        <w:rPr>
          <w:rStyle w:val="Ttulo1Car"/>
        </w:rPr>
        <w:t xml:space="preserve"> </w:t>
      </w:r>
      <w:hyperlink w:anchor="_ÍNDICE_1" w:history="1">
        <w:r w:rsidR="001D3912" w:rsidRPr="00155BA2">
          <w:rPr>
            <w:caps w:val="0"/>
            <w:sz w:val="18"/>
            <w:szCs w:val="16"/>
          </w:rPr>
          <w:t>- ir al índice -</w:t>
        </w:r>
      </w:hyperlink>
    </w:p>
    <w:p w14:paraId="4CDB50E8" w14:textId="77777777" w:rsidR="001D3912" w:rsidRDefault="001D3912" w:rsidP="001D3912"/>
    <w:p w14:paraId="4EEC39DC" w14:textId="444CAED1" w:rsidR="00812AAB" w:rsidRDefault="00812AAB" w:rsidP="001D3912">
      <w:pPr>
        <w:pStyle w:val="Ttulo2"/>
      </w:pPr>
      <w:bookmarkStart w:id="28" w:name="_Almacenamiento"/>
      <w:bookmarkEnd w:id="28"/>
      <w:r w:rsidRPr="00812AAB">
        <w:t>Almacenamiento</w:t>
      </w:r>
    </w:p>
    <w:p w14:paraId="4103A23F" w14:textId="77777777" w:rsidR="001D3912" w:rsidRPr="001D3912" w:rsidRDefault="001D3912" w:rsidP="001D3912"/>
    <w:p w14:paraId="57748F60" w14:textId="7E50E016" w:rsidR="00812AAB" w:rsidRPr="00812AAB" w:rsidRDefault="00812AAB" w:rsidP="00812AAB">
      <w:pPr>
        <w:numPr>
          <w:ilvl w:val="0"/>
          <w:numId w:val="249"/>
        </w:numPr>
      </w:pPr>
      <w:r w:rsidRPr="00812AAB">
        <w:t>Almacenamiento exclusivamente local</w:t>
      </w:r>
      <w:r w:rsidR="00824300">
        <w:t>.</w:t>
      </w:r>
    </w:p>
    <w:p w14:paraId="2DAD49A4" w14:textId="7FB1B8B4" w:rsidR="00812AAB" w:rsidRPr="00812AAB" w:rsidRDefault="00812AAB" w:rsidP="00812AAB">
      <w:pPr>
        <w:numPr>
          <w:ilvl w:val="0"/>
          <w:numId w:val="249"/>
        </w:numPr>
      </w:pPr>
      <w:r w:rsidRPr="00812AAB">
        <w:t>Ruta controlada por la aplicación</w:t>
      </w:r>
      <w:r w:rsidR="00824300">
        <w:t>.</w:t>
      </w:r>
    </w:p>
    <w:p w14:paraId="6BEEE467" w14:textId="4EBE5D17" w:rsidR="00812AAB" w:rsidRDefault="00812AAB" w:rsidP="00812AAB">
      <w:pPr>
        <w:numPr>
          <w:ilvl w:val="0"/>
          <w:numId w:val="249"/>
        </w:numPr>
      </w:pPr>
      <w:r w:rsidRPr="00812AAB">
        <w:t>Sin sincronización</w:t>
      </w:r>
      <w:r w:rsidR="00D17B4A">
        <w:t>,</w:t>
      </w:r>
      <w:r w:rsidRPr="00812AAB">
        <w:t xml:space="preserve"> ni </w:t>
      </w:r>
      <w:proofErr w:type="spellStart"/>
      <w:r w:rsidRPr="00812AAB">
        <w:t>backup</w:t>
      </w:r>
      <w:proofErr w:type="spellEnd"/>
      <w:r w:rsidRPr="00812AAB">
        <w:t xml:space="preserve"> externo</w:t>
      </w:r>
      <w:r w:rsidR="00D17B4A">
        <w:t>,</w:t>
      </w:r>
      <w:r w:rsidR="00824300">
        <w:t xml:space="preserve"> ni ninguna </w:t>
      </w:r>
      <w:r w:rsidR="00AC54C7">
        <w:t>otra</w:t>
      </w:r>
      <w:r w:rsidR="00D17B4A">
        <w:t xml:space="preserve"> posibilidad de exportación, compartición y/o distribución, o divulgación</w:t>
      </w:r>
      <w:r w:rsidR="00D17B4A" w:rsidRPr="00B40F4B">
        <w:t xml:space="preserve"> automática</w:t>
      </w:r>
      <w:r w:rsidR="00D17B4A">
        <w:t xml:space="preserve"> o no.</w:t>
      </w:r>
    </w:p>
    <w:p w14:paraId="59AEE55F" w14:textId="77777777" w:rsidR="001D3912" w:rsidRPr="00812AAB" w:rsidRDefault="001D3912" w:rsidP="001D3912"/>
    <w:p w14:paraId="46BD3CBA" w14:textId="47EEF51C" w:rsidR="00812AAB" w:rsidRDefault="00812AAB" w:rsidP="001D3912">
      <w:pPr>
        <w:pStyle w:val="Ttulo2"/>
      </w:pPr>
      <w:bookmarkStart w:id="29" w:name="_Metadatos"/>
      <w:bookmarkEnd w:id="29"/>
      <w:r w:rsidRPr="00812AAB">
        <w:t>Metadatos</w:t>
      </w:r>
    </w:p>
    <w:p w14:paraId="5E24F307" w14:textId="77777777" w:rsidR="001D3912" w:rsidRPr="001D3912" w:rsidRDefault="001D3912" w:rsidP="001D3912"/>
    <w:p w14:paraId="64CF8868" w14:textId="77777777" w:rsidR="00812AAB" w:rsidRDefault="00812AAB" w:rsidP="00812AAB">
      <w:r w:rsidRPr="00812AAB">
        <w:t>Los metadatos se almacenan asociados a cada grabación:</w:t>
      </w:r>
    </w:p>
    <w:p w14:paraId="02E04A4C" w14:textId="77777777" w:rsidR="001D3912" w:rsidRPr="00812AAB" w:rsidRDefault="001D3912" w:rsidP="00812AAB"/>
    <w:p w14:paraId="08B0D9A6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t>Fecha y hora</w:t>
      </w:r>
    </w:p>
    <w:p w14:paraId="039A5CF2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t>Duración</w:t>
      </w:r>
    </w:p>
    <w:p w14:paraId="53EC66C3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t>Tipo de llamada</w:t>
      </w:r>
    </w:p>
    <w:p w14:paraId="2F2F1F2F" w14:textId="77777777" w:rsidR="00812AAB" w:rsidRPr="00812AAB" w:rsidRDefault="00812AAB" w:rsidP="00812AAB">
      <w:pPr>
        <w:numPr>
          <w:ilvl w:val="0"/>
          <w:numId w:val="250"/>
        </w:numPr>
      </w:pPr>
      <w:r w:rsidRPr="00812AAB">
        <w:t>Número (si disponible)</w:t>
      </w:r>
    </w:p>
    <w:p w14:paraId="3DCC0778" w14:textId="0B78584A" w:rsidR="00812AAB" w:rsidRPr="00812AAB" w:rsidRDefault="00812AAB" w:rsidP="00812AAB"/>
    <w:p w14:paraId="574765AD" w14:textId="634E9BCB" w:rsidR="00812AAB" w:rsidRPr="00812AAB" w:rsidRDefault="00E91DA8" w:rsidP="001D3912">
      <w:pPr>
        <w:pStyle w:val="Ttulo1"/>
      </w:pPr>
      <w:bookmarkStart w:id="30" w:name="_GESTIÓN_DE_ERRORES"/>
      <w:bookmarkEnd w:id="30"/>
      <w:r w:rsidRPr="00812AAB">
        <w:rPr>
          <w:caps w:val="0"/>
        </w:rPr>
        <w:t>GESTIÓN DE ERRORES Y LOGGING</w:t>
      </w:r>
      <w:r w:rsidR="001D3912">
        <w:rPr>
          <w:rStyle w:val="Ttulo1Car"/>
        </w:rPr>
        <w:t xml:space="preserve"> </w:t>
      </w:r>
      <w:hyperlink w:anchor="_ÍNDICE_1" w:history="1">
        <w:r w:rsidR="001D3912" w:rsidRPr="00155BA2">
          <w:rPr>
            <w:caps w:val="0"/>
            <w:sz w:val="18"/>
            <w:szCs w:val="16"/>
          </w:rPr>
          <w:t>- ir al índice -</w:t>
        </w:r>
      </w:hyperlink>
    </w:p>
    <w:p w14:paraId="50D78AD7" w14:textId="77777777" w:rsidR="00A86D4A" w:rsidRDefault="00A86D4A" w:rsidP="00812AAB"/>
    <w:p w14:paraId="69148AF1" w14:textId="03E3AFAF" w:rsidR="00812AAB" w:rsidRDefault="00812AAB" w:rsidP="00812AAB">
      <w:r w:rsidRPr="00812AAB">
        <w:t>La arquitectura incorpora:</w:t>
      </w:r>
    </w:p>
    <w:p w14:paraId="2232C3AD" w14:textId="77777777" w:rsidR="001D3912" w:rsidRPr="00812AAB" w:rsidRDefault="001D3912" w:rsidP="00812AAB"/>
    <w:p w14:paraId="54232B5F" w14:textId="4AA27FF6" w:rsidR="00812AAB" w:rsidRPr="00812AAB" w:rsidRDefault="00812AAB" w:rsidP="00812AAB">
      <w:pPr>
        <w:numPr>
          <w:ilvl w:val="0"/>
          <w:numId w:val="251"/>
        </w:numPr>
      </w:pPr>
      <w:r w:rsidRPr="00812AAB">
        <w:t>Manejo explícito de errores en cada capa</w:t>
      </w:r>
      <w:r w:rsidR="00A86D4A">
        <w:t>.</w:t>
      </w:r>
    </w:p>
    <w:p w14:paraId="6443C3F6" w14:textId="5713CDEB" w:rsidR="00812AAB" w:rsidRPr="00812AAB" w:rsidRDefault="00812AAB" w:rsidP="00812AAB">
      <w:pPr>
        <w:numPr>
          <w:ilvl w:val="0"/>
          <w:numId w:val="251"/>
        </w:numPr>
      </w:pPr>
      <w:r w:rsidRPr="00812AAB">
        <w:t>Propagación controlada de errores hacia la UI</w:t>
      </w:r>
      <w:r w:rsidR="00A86D4A">
        <w:t>.</w:t>
      </w:r>
    </w:p>
    <w:p w14:paraId="16C19627" w14:textId="2DCF8A23" w:rsidR="00812AAB" w:rsidRDefault="00812AAB" w:rsidP="00812AAB">
      <w:pPr>
        <w:numPr>
          <w:ilvl w:val="0"/>
          <w:numId w:val="251"/>
        </w:numPr>
      </w:pPr>
      <w:proofErr w:type="spellStart"/>
      <w:r w:rsidRPr="00812AAB">
        <w:t>Logging</w:t>
      </w:r>
      <w:proofErr w:type="spellEnd"/>
      <w:r w:rsidRPr="00812AAB">
        <w:t xml:space="preserve"> mínimo en capa nativa y Angular</w:t>
      </w:r>
      <w:r w:rsidR="00A86D4A">
        <w:t>.</w:t>
      </w:r>
    </w:p>
    <w:p w14:paraId="079BFB55" w14:textId="77777777" w:rsidR="001D3912" w:rsidRPr="00812AAB" w:rsidRDefault="001D3912" w:rsidP="001D3912"/>
    <w:p w14:paraId="3AE04056" w14:textId="77777777" w:rsidR="00A86D4A" w:rsidRDefault="00A86D4A">
      <w:pPr>
        <w:spacing w:after="200" w:line="276" w:lineRule="auto"/>
        <w:contextualSpacing w:val="0"/>
      </w:pPr>
      <w:r>
        <w:br w:type="page"/>
      </w:r>
    </w:p>
    <w:p w14:paraId="1BAA0B38" w14:textId="77F631C5" w:rsidR="00812AAB" w:rsidRDefault="00812AAB" w:rsidP="00812AAB">
      <w:r w:rsidRPr="00812AAB">
        <w:lastRenderedPageBreak/>
        <w:t xml:space="preserve">El </w:t>
      </w:r>
      <w:proofErr w:type="spellStart"/>
      <w:r w:rsidRPr="00812AAB">
        <w:t>logging</w:t>
      </w:r>
      <w:proofErr w:type="spellEnd"/>
      <w:r w:rsidRPr="00812AAB">
        <w:t>:</w:t>
      </w:r>
    </w:p>
    <w:p w14:paraId="21B38CBD" w14:textId="77777777" w:rsidR="001D3912" w:rsidRPr="00812AAB" w:rsidRDefault="001D3912" w:rsidP="00812AAB"/>
    <w:p w14:paraId="657D2DE5" w14:textId="48110121" w:rsidR="00812AAB" w:rsidRPr="00812AAB" w:rsidRDefault="00812AAB" w:rsidP="00812AAB">
      <w:pPr>
        <w:numPr>
          <w:ilvl w:val="0"/>
          <w:numId w:val="252"/>
        </w:numPr>
      </w:pPr>
      <w:r w:rsidRPr="00812AAB">
        <w:t>Está orientado a diagnóstico</w:t>
      </w:r>
      <w:r w:rsidR="00A86D4A">
        <w:t>.</w:t>
      </w:r>
    </w:p>
    <w:p w14:paraId="0E56A022" w14:textId="4F651951" w:rsidR="00812AAB" w:rsidRPr="00812AAB" w:rsidRDefault="00812AAB" w:rsidP="00812AAB">
      <w:pPr>
        <w:numPr>
          <w:ilvl w:val="0"/>
          <w:numId w:val="252"/>
        </w:numPr>
      </w:pPr>
      <w:r w:rsidRPr="00812AAB">
        <w:t>No impacta significativamente en rendimiento</w:t>
      </w:r>
      <w:r w:rsidR="00A86D4A">
        <w:t>.</w:t>
      </w:r>
    </w:p>
    <w:p w14:paraId="2C49E815" w14:textId="74891974" w:rsidR="00812AAB" w:rsidRPr="00812AAB" w:rsidRDefault="00812AAB" w:rsidP="00812AAB">
      <w:pPr>
        <w:numPr>
          <w:ilvl w:val="0"/>
          <w:numId w:val="252"/>
        </w:numPr>
      </w:pPr>
      <w:r w:rsidRPr="00812AAB">
        <w:t>No expone datos sensibles</w:t>
      </w:r>
      <w:r w:rsidR="00A86D4A">
        <w:t>.</w:t>
      </w:r>
    </w:p>
    <w:p w14:paraId="2A593C28" w14:textId="2C95D77B" w:rsidR="00812AAB" w:rsidRDefault="00812AAB" w:rsidP="00812AAB"/>
    <w:p w14:paraId="43B9664B" w14:textId="10E61AA0" w:rsidR="000A7DAA" w:rsidRDefault="00E91DA8" w:rsidP="001D3912">
      <w:pPr>
        <w:pStyle w:val="Ttulo1"/>
        <w:rPr>
          <w:sz w:val="18"/>
          <w:szCs w:val="16"/>
        </w:rPr>
      </w:pPr>
      <w:bookmarkStart w:id="31" w:name="_ATRIBUTOS_DE_CALIDAD"/>
      <w:bookmarkEnd w:id="31"/>
      <w:r w:rsidRPr="000A7DAA">
        <w:rPr>
          <w:caps w:val="0"/>
        </w:rPr>
        <w:t>ATRIBUTOS DE CALIDAD Y EVALUACIÓN</w:t>
      </w:r>
      <w:r w:rsidR="001D3912">
        <w:rPr>
          <w:rStyle w:val="Ttulo1Car"/>
        </w:rPr>
        <w:t xml:space="preserve"> </w:t>
      </w:r>
      <w:hyperlink w:anchor="_ÍNDICE_1" w:history="1">
        <w:r w:rsidR="001D3912" w:rsidRPr="00155BA2">
          <w:rPr>
            <w:caps w:val="0"/>
            <w:sz w:val="18"/>
            <w:szCs w:val="16"/>
          </w:rPr>
          <w:t xml:space="preserve">- ir al índice </w:t>
        </w:r>
        <w:r w:rsidR="00A86D4A">
          <w:rPr>
            <w:caps w:val="0"/>
            <w:sz w:val="18"/>
            <w:szCs w:val="16"/>
          </w:rPr>
          <w:t>–</w:t>
        </w:r>
      </w:hyperlink>
    </w:p>
    <w:p w14:paraId="77B27BD9" w14:textId="77777777" w:rsidR="00A86D4A" w:rsidRPr="000A7DAA" w:rsidRDefault="00A86D4A" w:rsidP="00A86D4A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2693"/>
        <w:gridCol w:w="7341"/>
      </w:tblGrid>
      <w:tr w:rsidR="000A7DAA" w:rsidRPr="000A7DAA" w14:paraId="46BB2231" w14:textId="77777777" w:rsidTr="00A8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3A961D85" w14:textId="77777777" w:rsidR="000A7DAA" w:rsidRPr="000A7DAA" w:rsidRDefault="000A7DAA" w:rsidP="00DA2214">
            <w:pPr>
              <w:rPr>
                <w:color w:val="FFFFFF" w:themeColor="background1"/>
              </w:rPr>
            </w:pPr>
            <w:r w:rsidRPr="000A7DAA">
              <w:rPr>
                <w:color w:val="FFFFFF" w:themeColor="background1"/>
              </w:rPr>
              <w:t>Atributo</w:t>
            </w:r>
          </w:p>
        </w:tc>
        <w:tc>
          <w:tcPr>
            <w:tcW w:w="3658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2BF73BBA" w14:textId="77777777" w:rsidR="000A7DAA" w:rsidRPr="000A7DAA" w:rsidRDefault="000A7DAA" w:rsidP="00DA22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A7DAA">
              <w:rPr>
                <w:color w:val="FFFFFF" w:themeColor="background1"/>
              </w:rPr>
              <w:t>Estrategia</w:t>
            </w:r>
          </w:p>
        </w:tc>
      </w:tr>
      <w:tr w:rsidR="000A7DAA" w:rsidRPr="000A7DAA" w14:paraId="18340CD3" w14:textId="77777777" w:rsidTr="00A8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141B808E" w14:textId="77777777" w:rsidR="000A7DAA" w:rsidRPr="000A7DAA" w:rsidRDefault="000A7DAA" w:rsidP="00DA2214">
            <w:r w:rsidRPr="000A7DAA">
              <w:t>Rendimiento</w:t>
            </w:r>
          </w:p>
        </w:tc>
        <w:tc>
          <w:tcPr>
            <w:tcW w:w="3658" w:type="pct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7E1F7763" w14:textId="77777777" w:rsidR="000A7DAA" w:rsidRPr="000A7DAA" w:rsidRDefault="000A7DAA" w:rsidP="00DA2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7DAA">
              <w:t>Procesos separados, buffers</w:t>
            </w:r>
          </w:p>
        </w:tc>
      </w:tr>
      <w:tr w:rsidR="000A7DAA" w:rsidRPr="000A7DAA" w14:paraId="56086792" w14:textId="77777777" w:rsidTr="00A86D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right w:val="single" w:sz="2" w:space="0" w:color="2C59A6"/>
            </w:tcBorders>
            <w:hideMark/>
          </w:tcPr>
          <w:p w14:paraId="1FDCB7DF" w14:textId="77777777" w:rsidR="000A7DAA" w:rsidRPr="000A7DAA" w:rsidRDefault="000A7DAA" w:rsidP="00DA2214">
            <w:r w:rsidRPr="000A7DAA">
              <w:t>Seguridad</w:t>
            </w:r>
          </w:p>
        </w:tc>
        <w:tc>
          <w:tcPr>
            <w:tcW w:w="3658" w:type="pct"/>
            <w:tcBorders>
              <w:left w:val="single" w:sz="2" w:space="0" w:color="2C59A6"/>
            </w:tcBorders>
            <w:hideMark/>
          </w:tcPr>
          <w:p w14:paraId="7186A8D8" w14:textId="77777777" w:rsidR="000A7DAA" w:rsidRPr="000A7DAA" w:rsidRDefault="000A7DAA" w:rsidP="00DA2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DAA">
              <w:t>Permisos mínimos, aislamiento</w:t>
            </w:r>
          </w:p>
        </w:tc>
      </w:tr>
      <w:tr w:rsidR="000A7DAA" w:rsidRPr="000A7DAA" w14:paraId="5A2BC948" w14:textId="77777777" w:rsidTr="00A8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right w:val="single" w:sz="2" w:space="0" w:color="2C59A6"/>
            </w:tcBorders>
            <w:hideMark/>
          </w:tcPr>
          <w:p w14:paraId="1B7A24AF" w14:textId="77777777" w:rsidR="000A7DAA" w:rsidRPr="000A7DAA" w:rsidRDefault="000A7DAA" w:rsidP="00DA2214">
            <w:r w:rsidRPr="000A7DAA">
              <w:t>Mantenibilidad</w:t>
            </w:r>
          </w:p>
        </w:tc>
        <w:tc>
          <w:tcPr>
            <w:tcW w:w="3658" w:type="pct"/>
            <w:tcBorders>
              <w:left w:val="single" w:sz="2" w:space="0" w:color="2C59A6"/>
            </w:tcBorders>
            <w:hideMark/>
          </w:tcPr>
          <w:p w14:paraId="37DDFC7B" w14:textId="77777777" w:rsidR="000A7DAA" w:rsidRPr="000A7DAA" w:rsidRDefault="000A7DAA" w:rsidP="00DA2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7DAA">
              <w:t>Capas, interfaces</w:t>
            </w:r>
          </w:p>
        </w:tc>
      </w:tr>
      <w:tr w:rsidR="000A7DAA" w:rsidRPr="000A7DAA" w14:paraId="5ACC13CD" w14:textId="77777777" w:rsidTr="00A86D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5CD5BDC0" w14:textId="77777777" w:rsidR="000A7DAA" w:rsidRPr="000A7DAA" w:rsidRDefault="000A7DAA" w:rsidP="00DA2214">
            <w:proofErr w:type="spellStart"/>
            <w:r w:rsidRPr="000A7DAA">
              <w:t>Testabilidad</w:t>
            </w:r>
            <w:proofErr w:type="spellEnd"/>
          </w:p>
        </w:tc>
        <w:tc>
          <w:tcPr>
            <w:tcW w:w="3658" w:type="pct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0EDD4C7D" w14:textId="77777777" w:rsidR="000A7DAA" w:rsidRPr="000A7DAA" w:rsidRDefault="000A7DAA" w:rsidP="00DA2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DAA">
              <w:t>Separación de responsabilidades</w:t>
            </w:r>
          </w:p>
        </w:tc>
      </w:tr>
    </w:tbl>
    <w:p w14:paraId="622088BF" w14:textId="21D25151" w:rsidR="000A7DAA" w:rsidRPr="000A7DAA" w:rsidRDefault="000A7DAA" w:rsidP="000A7DAA"/>
    <w:p w14:paraId="152AE919" w14:textId="77F80679" w:rsidR="000A7DAA" w:rsidRPr="00A86D4A" w:rsidRDefault="00E91DA8" w:rsidP="00A86D4A">
      <w:pPr>
        <w:pStyle w:val="Ttulo1"/>
        <w:rPr>
          <w:sz w:val="18"/>
          <w:szCs w:val="16"/>
        </w:rPr>
      </w:pPr>
      <w:bookmarkStart w:id="32" w:name="_IMPLICACIONES_Y_COMPROMISOS"/>
      <w:bookmarkEnd w:id="32"/>
      <w:r w:rsidRPr="000A7DAA">
        <w:rPr>
          <w:caps w:val="0"/>
        </w:rPr>
        <w:t>IMPLICACIONES Y COMPROMISOS</w:t>
      </w:r>
      <w:r w:rsidR="00A86D4A">
        <w:rPr>
          <w:rStyle w:val="Ttulo1Car"/>
        </w:rPr>
        <w:t xml:space="preserve"> </w:t>
      </w:r>
      <w:hyperlink w:anchor="_ÍNDICE_1" w:history="1">
        <w:r w:rsidR="00A86D4A" w:rsidRPr="00155BA2">
          <w:rPr>
            <w:caps w:val="0"/>
            <w:sz w:val="18"/>
            <w:szCs w:val="16"/>
          </w:rPr>
          <w:t xml:space="preserve">- ir al índice </w:t>
        </w:r>
        <w:r w:rsidR="00A86D4A">
          <w:rPr>
            <w:caps w:val="0"/>
            <w:sz w:val="18"/>
            <w:szCs w:val="16"/>
          </w:rPr>
          <w:t>–</w:t>
        </w:r>
      </w:hyperlink>
    </w:p>
    <w:p w14:paraId="51A1C469" w14:textId="77777777" w:rsidR="00A86D4A" w:rsidRPr="000A7DAA" w:rsidRDefault="00A86D4A" w:rsidP="00A86D4A"/>
    <w:p w14:paraId="2A3D122A" w14:textId="05D6BFAF" w:rsidR="000A7DAA" w:rsidRPr="000A7DAA" w:rsidRDefault="000A7DAA" w:rsidP="000A7DAA">
      <w:pPr>
        <w:numPr>
          <w:ilvl w:val="0"/>
          <w:numId w:val="284"/>
        </w:numPr>
      </w:pPr>
      <w:r w:rsidRPr="000A7DAA">
        <w:t>Incremento de complejidad estructural inicial</w:t>
      </w:r>
      <w:r w:rsidR="00A86D4A">
        <w:t>.</w:t>
      </w:r>
    </w:p>
    <w:p w14:paraId="03EEA3F0" w14:textId="1A844975" w:rsidR="000A7DAA" w:rsidRPr="000A7DAA" w:rsidRDefault="000A7DAA" w:rsidP="000A7DAA">
      <w:pPr>
        <w:numPr>
          <w:ilvl w:val="0"/>
          <w:numId w:val="284"/>
        </w:numPr>
      </w:pPr>
      <w:r w:rsidRPr="000A7DAA">
        <w:t>Necesidad de disciplina en definición de interfaces</w:t>
      </w:r>
      <w:r w:rsidR="00A86D4A">
        <w:t>.</w:t>
      </w:r>
    </w:p>
    <w:p w14:paraId="7513D705" w14:textId="6002DFC6" w:rsidR="000A7DAA" w:rsidRPr="000A7DAA" w:rsidRDefault="000A7DAA" w:rsidP="000A7DAA">
      <w:pPr>
        <w:numPr>
          <w:ilvl w:val="0"/>
          <w:numId w:val="284"/>
        </w:numPr>
      </w:pPr>
      <w:r w:rsidRPr="000A7DAA">
        <w:t>Mayor esfuerzo de diseño frente a soluciones rápidas</w:t>
      </w:r>
      <w:r w:rsidR="00A86D4A">
        <w:t>.</w:t>
      </w:r>
    </w:p>
    <w:p w14:paraId="152CDACC" w14:textId="5AAC5F56" w:rsidR="000A7DAA" w:rsidRDefault="000A7DAA" w:rsidP="000A7DAA"/>
    <w:p w14:paraId="4856611E" w14:textId="5A76DF36" w:rsidR="002A1529" w:rsidRPr="00A86D4A" w:rsidRDefault="00E91DA8" w:rsidP="00A86D4A">
      <w:pPr>
        <w:pStyle w:val="Ttulo1"/>
        <w:rPr>
          <w:sz w:val="18"/>
          <w:szCs w:val="16"/>
        </w:rPr>
      </w:pPr>
      <w:bookmarkStart w:id="33" w:name="_CONSIDERACIONES_DE_SEGURIDAD"/>
      <w:bookmarkEnd w:id="33"/>
      <w:r w:rsidRPr="00812AAB">
        <w:rPr>
          <w:caps w:val="0"/>
        </w:rPr>
        <w:t>CONSIDERACIONES DE SEGURIDAD Y PRIVACIDAD</w:t>
      </w:r>
      <w:r w:rsidR="00A86D4A">
        <w:rPr>
          <w:rStyle w:val="Ttulo1Car"/>
        </w:rPr>
        <w:t xml:space="preserve"> </w:t>
      </w:r>
      <w:r w:rsidR="00A86D4A">
        <w:rPr>
          <w:rStyle w:val="Ttulo1Car"/>
        </w:rPr>
        <w:br/>
      </w:r>
      <w:hyperlink w:anchor="_ÍNDICE_1" w:history="1">
        <w:r w:rsidR="00A86D4A">
          <w:rPr>
            <w:caps w:val="0"/>
            <w:sz w:val="18"/>
            <w:szCs w:val="16"/>
          </w:rPr>
          <w:tab/>
          <w:t xml:space="preserve">- </w:t>
        </w:r>
        <w:r w:rsidR="00A86D4A" w:rsidRPr="00155BA2">
          <w:rPr>
            <w:caps w:val="0"/>
            <w:sz w:val="18"/>
            <w:szCs w:val="16"/>
          </w:rPr>
          <w:t xml:space="preserve">ir al índice </w:t>
        </w:r>
        <w:r w:rsidR="00A86D4A">
          <w:rPr>
            <w:caps w:val="0"/>
            <w:sz w:val="18"/>
            <w:szCs w:val="16"/>
          </w:rPr>
          <w:t>–</w:t>
        </w:r>
      </w:hyperlink>
    </w:p>
    <w:p w14:paraId="3F77A11A" w14:textId="77777777" w:rsidR="00A86D4A" w:rsidRDefault="00A86D4A" w:rsidP="00A86D4A"/>
    <w:p w14:paraId="34D8A88C" w14:textId="72764D12" w:rsidR="002A1529" w:rsidRPr="00812AAB" w:rsidRDefault="002A1529" w:rsidP="002A1529">
      <w:pPr>
        <w:numPr>
          <w:ilvl w:val="0"/>
          <w:numId w:val="253"/>
        </w:numPr>
      </w:pPr>
      <w:r w:rsidRPr="00812AAB">
        <w:t>No transmisión de datos</w:t>
      </w:r>
    </w:p>
    <w:p w14:paraId="76C6C4DE" w14:textId="77777777" w:rsidR="002A1529" w:rsidRPr="00812AAB" w:rsidRDefault="002A1529" w:rsidP="002A1529">
      <w:pPr>
        <w:numPr>
          <w:ilvl w:val="0"/>
          <w:numId w:val="253"/>
        </w:numPr>
      </w:pPr>
      <w:r w:rsidRPr="00812AAB">
        <w:t>Acceso restringido a grabaciones</w:t>
      </w:r>
    </w:p>
    <w:p w14:paraId="427B79D3" w14:textId="77777777" w:rsidR="002A1529" w:rsidRPr="00812AAB" w:rsidRDefault="002A1529" w:rsidP="002A1529">
      <w:pPr>
        <w:numPr>
          <w:ilvl w:val="0"/>
          <w:numId w:val="253"/>
        </w:numPr>
      </w:pPr>
      <w:r w:rsidRPr="00812AAB">
        <w:t>Acciones siempre explícitas del usuario</w:t>
      </w:r>
    </w:p>
    <w:p w14:paraId="15FD7330" w14:textId="77777777" w:rsidR="002A1529" w:rsidRPr="00812AAB" w:rsidRDefault="002A1529" w:rsidP="002A1529">
      <w:pPr>
        <w:numPr>
          <w:ilvl w:val="0"/>
          <w:numId w:val="253"/>
        </w:numPr>
      </w:pPr>
      <w:r w:rsidRPr="00812AAB">
        <w:t>Preparación para cifrado futuro (sin implementación en 0.1.0)</w:t>
      </w:r>
    </w:p>
    <w:p w14:paraId="2E889204" w14:textId="77777777" w:rsidR="002A1529" w:rsidRPr="000A7DAA" w:rsidRDefault="002A1529" w:rsidP="000A7DAA"/>
    <w:p w14:paraId="1F15A1C0" w14:textId="5D2BCBCC" w:rsidR="002A1529" w:rsidRPr="00A86D4A" w:rsidRDefault="00E91DA8" w:rsidP="00A86D4A">
      <w:pPr>
        <w:pStyle w:val="Ttulo1"/>
        <w:rPr>
          <w:sz w:val="18"/>
          <w:szCs w:val="16"/>
        </w:rPr>
      </w:pPr>
      <w:bookmarkStart w:id="34" w:name="_RIESGOS_ARQUITECTÓNICOS/TÉCNICOS_CO"/>
      <w:bookmarkEnd w:id="34"/>
      <w:r w:rsidRPr="00812AAB">
        <w:rPr>
          <w:caps w:val="0"/>
        </w:rPr>
        <w:t xml:space="preserve">RIESGOS </w:t>
      </w:r>
      <w:r w:rsidRPr="000A7DAA">
        <w:rPr>
          <w:caps w:val="0"/>
        </w:rPr>
        <w:t>ARQUITECTÓNICOS</w:t>
      </w:r>
      <w:r>
        <w:rPr>
          <w:caps w:val="0"/>
        </w:rPr>
        <w:t>/</w:t>
      </w:r>
      <w:r w:rsidRPr="00812AAB">
        <w:rPr>
          <w:caps w:val="0"/>
        </w:rPr>
        <w:t>TÉCNICOS CONOCIDOS</w:t>
      </w:r>
      <w:r w:rsidR="00A86D4A">
        <w:rPr>
          <w:rStyle w:val="Ttulo1Car"/>
        </w:rPr>
        <w:t xml:space="preserve"> </w:t>
      </w:r>
      <w:r w:rsidR="00A86D4A">
        <w:rPr>
          <w:rStyle w:val="Ttulo1Car"/>
        </w:rPr>
        <w:br/>
      </w:r>
      <w:hyperlink w:anchor="_ÍNDICE_1" w:history="1">
        <w:r w:rsidR="00A86D4A">
          <w:rPr>
            <w:caps w:val="0"/>
            <w:sz w:val="18"/>
            <w:szCs w:val="16"/>
          </w:rPr>
          <w:tab/>
          <w:t xml:space="preserve">- </w:t>
        </w:r>
        <w:r w:rsidR="00A86D4A" w:rsidRPr="00155BA2">
          <w:rPr>
            <w:caps w:val="0"/>
            <w:sz w:val="18"/>
            <w:szCs w:val="16"/>
          </w:rPr>
          <w:t xml:space="preserve">ir al índice </w:t>
        </w:r>
        <w:r w:rsidR="00A86D4A">
          <w:rPr>
            <w:caps w:val="0"/>
            <w:sz w:val="18"/>
            <w:szCs w:val="16"/>
          </w:rPr>
          <w:t>–</w:t>
        </w:r>
      </w:hyperlink>
    </w:p>
    <w:p w14:paraId="324BCE74" w14:textId="77777777" w:rsidR="00A86D4A" w:rsidRPr="00812AAB" w:rsidRDefault="00A86D4A" w:rsidP="002A1529">
      <w:pPr>
        <w:rPr>
          <w:b/>
          <w:bCs/>
        </w:rPr>
      </w:pPr>
    </w:p>
    <w:p w14:paraId="1BEB01D8" w14:textId="54311309" w:rsidR="002A1529" w:rsidRPr="00812AAB" w:rsidRDefault="002A1529" w:rsidP="002A1529">
      <w:pPr>
        <w:numPr>
          <w:ilvl w:val="0"/>
          <w:numId w:val="254"/>
        </w:numPr>
      </w:pPr>
      <w:r w:rsidRPr="00812AAB">
        <w:t>Limitaciones del SO para grabación de llamadas</w:t>
      </w:r>
      <w:r w:rsidR="00A86D4A">
        <w:t>.</w:t>
      </w:r>
    </w:p>
    <w:p w14:paraId="21B26CB3" w14:textId="79B425B8" w:rsidR="002A1529" w:rsidRPr="00812AAB" w:rsidRDefault="002A1529" w:rsidP="002A1529">
      <w:pPr>
        <w:numPr>
          <w:ilvl w:val="0"/>
          <w:numId w:val="254"/>
        </w:numPr>
      </w:pPr>
      <w:r w:rsidRPr="00812AAB">
        <w:t>Comportamientos específicos por fabricante</w:t>
      </w:r>
      <w:r w:rsidR="00A86D4A">
        <w:t>.</w:t>
      </w:r>
    </w:p>
    <w:p w14:paraId="5500CF77" w14:textId="0F1801CD" w:rsidR="002A1529" w:rsidRPr="00812AAB" w:rsidRDefault="002A1529" w:rsidP="002A1529">
      <w:pPr>
        <w:numPr>
          <w:ilvl w:val="0"/>
          <w:numId w:val="254"/>
        </w:numPr>
      </w:pPr>
      <w:r w:rsidRPr="00812AAB">
        <w:t>Gestión de permisos en segundo plano</w:t>
      </w:r>
      <w:r w:rsidR="00A86D4A">
        <w:t>.</w:t>
      </w:r>
    </w:p>
    <w:p w14:paraId="74D280E0" w14:textId="3220ACA2" w:rsidR="000A7DAA" w:rsidRPr="000A7DAA" w:rsidRDefault="000A7DAA" w:rsidP="000A7DAA">
      <w:pPr>
        <w:rPr>
          <w:b/>
          <w:bCs/>
        </w:rPr>
      </w:pP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693"/>
        <w:gridCol w:w="7341"/>
      </w:tblGrid>
      <w:tr w:rsidR="000A7DAA" w:rsidRPr="000A7DAA" w14:paraId="3D555A6A" w14:textId="77777777" w:rsidTr="00A8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4AA6F721" w14:textId="77777777" w:rsidR="000A7DAA" w:rsidRPr="000A7DAA" w:rsidRDefault="000A7DAA" w:rsidP="00DA2214">
            <w:pPr>
              <w:rPr>
                <w:color w:val="FFFFFF" w:themeColor="background1"/>
              </w:rPr>
            </w:pPr>
            <w:r w:rsidRPr="000A7DAA">
              <w:rPr>
                <w:color w:val="FFFFFF" w:themeColor="background1"/>
              </w:rPr>
              <w:t>Riesgo</w:t>
            </w:r>
          </w:p>
        </w:tc>
        <w:tc>
          <w:tcPr>
            <w:tcW w:w="3658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02637A3E" w14:textId="77777777" w:rsidR="000A7DAA" w:rsidRPr="000A7DAA" w:rsidRDefault="000A7DAA" w:rsidP="00DA22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A7DAA">
              <w:rPr>
                <w:color w:val="FFFFFF" w:themeColor="background1"/>
              </w:rPr>
              <w:t>Mitigación</w:t>
            </w:r>
          </w:p>
        </w:tc>
      </w:tr>
      <w:tr w:rsidR="000A7DAA" w:rsidRPr="000A7DAA" w14:paraId="6D39D014" w14:textId="77777777" w:rsidTr="00A8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0E7A6FB4" w14:textId="77777777" w:rsidR="000A7DAA" w:rsidRPr="000A7DAA" w:rsidRDefault="000A7DAA" w:rsidP="00DA2214">
            <w:r w:rsidRPr="000A7DAA">
              <w:t>Dependencia del SO</w:t>
            </w:r>
          </w:p>
        </w:tc>
        <w:tc>
          <w:tcPr>
            <w:tcW w:w="3658" w:type="pct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0A1BF2AF" w14:textId="77777777" w:rsidR="000A7DAA" w:rsidRPr="000A7DAA" w:rsidRDefault="000A7DAA" w:rsidP="00DA2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7DAA">
              <w:t>Abstracción por adaptadores</w:t>
            </w:r>
          </w:p>
        </w:tc>
      </w:tr>
      <w:tr w:rsidR="000A7DAA" w:rsidRPr="000A7DAA" w14:paraId="515153DE" w14:textId="77777777" w:rsidTr="00A86D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right w:val="single" w:sz="2" w:space="0" w:color="2C59A6"/>
            </w:tcBorders>
            <w:hideMark/>
          </w:tcPr>
          <w:p w14:paraId="5DF08B6C" w14:textId="77777777" w:rsidR="000A7DAA" w:rsidRPr="000A7DAA" w:rsidRDefault="000A7DAA" w:rsidP="00DA2214">
            <w:r w:rsidRPr="000A7DAA">
              <w:t xml:space="preserve">Errores en </w:t>
            </w:r>
            <w:proofErr w:type="spellStart"/>
            <w:r w:rsidRPr="000A7DAA">
              <w:t>plugins</w:t>
            </w:r>
            <w:proofErr w:type="spellEnd"/>
          </w:p>
        </w:tc>
        <w:tc>
          <w:tcPr>
            <w:tcW w:w="3658" w:type="pct"/>
            <w:tcBorders>
              <w:left w:val="single" w:sz="2" w:space="0" w:color="2C59A6"/>
            </w:tcBorders>
            <w:hideMark/>
          </w:tcPr>
          <w:p w14:paraId="70218752" w14:textId="77777777" w:rsidR="000A7DAA" w:rsidRPr="000A7DAA" w:rsidRDefault="000A7DAA" w:rsidP="00DA2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DAA">
              <w:t>Aislamiento y control</w:t>
            </w:r>
          </w:p>
        </w:tc>
      </w:tr>
      <w:tr w:rsidR="000A7DAA" w:rsidRPr="000A7DAA" w14:paraId="3B0BA185" w14:textId="77777777" w:rsidTr="00A8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380B47E3" w14:textId="77777777" w:rsidR="000A7DAA" w:rsidRPr="000A7DAA" w:rsidRDefault="000A7DAA" w:rsidP="00DA2214">
            <w:r w:rsidRPr="000A7DAA">
              <w:t>Concurrencia</w:t>
            </w:r>
          </w:p>
        </w:tc>
        <w:tc>
          <w:tcPr>
            <w:tcW w:w="3658" w:type="pct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23D199F2" w14:textId="77777777" w:rsidR="000A7DAA" w:rsidRPr="000A7DAA" w:rsidRDefault="000A7DAA" w:rsidP="00DA2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7DAA">
              <w:t>Diseño orientado a eventos</w:t>
            </w:r>
          </w:p>
        </w:tc>
      </w:tr>
    </w:tbl>
    <w:p w14:paraId="48404588" w14:textId="2C127201" w:rsidR="000A7DAA" w:rsidRDefault="000A7DAA" w:rsidP="000A7DAA"/>
    <w:p w14:paraId="24C90748" w14:textId="77777777" w:rsidR="002A1529" w:rsidRPr="00812AAB" w:rsidRDefault="002A1529" w:rsidP="002A1529">
      <w:r w:rsidRPr="00812AAB">
        <w:t xml:space="preserve">Estos riesgos se detallarán y ampliarán en el </w:t>
      </w:r>
      <w:r w:rsidRPr="00812AAB">
        <w:rPr>
          <w:b/>
          <w:bCs/>
        </w:rPr>
        <w:t>Registro de Riesgos</w:t>
      </w:r>
      <w:r w:rsidRPr="00812AAB">
        <w:t>.</w:t>
      </w:r>
    </w:p>
    <w:p w14:paraId="7F52C128" w14:textId="77777777" w:rsidR="002A1529" w:rsidRPr="000A7DAA" w:rsidRDefault="002A1529" w:rsidP="000A7DAA"/>
    <w:p w14:paraId="524361BB" w14:textId="77777777" w:rsidR="000D7E80" w:rsidRDefault="000D7E80">
      <w:pPr>
        <w:spacing w:after="200" w:line="276" w:lineRule="auto"/>
        <w:contextualSpacing w:val="0"/>
        <w:rPr>
          <w:rFonts w:ascii="Calibri Light" w:eastAsiaTheme="majorEastAsia" w:hAnsi="Calibri Light" w:cstheme="majorBidi"/>
          <w:caps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r>
        <w:br w:type="page"/>
      </w:r>
    </w:p>
    <w:p w14:paraId="64B8408E" w14:textId="5D70BA11" w:rsidR="000A7DAA" w:rsidRPr="000D7E80" w:rsidRDefault="00E91DA8" w:rsidP="000D7E80">
      <w:pPr>
        <w:pStyle w:val="Ttulo1"/>
        <w:rPr>
          <w:sz w:val="18"/>
          <w:szCs w:val="16"/>
        </w:rPr>
      </w:pPr>
      <w:bookmarkStart w:id="35" w:name="_TRAZABILIDAD_-_ir"/>
      <w:bookmarkEnd w:id="35"/>
      <w:r w:rsidRPr="000A7DAA">
        <w:rPr>
          <w:caps w:val="0"/>
        </w:rPr>
        <w:lastRenderedPageBreak/>
        <w:t>TRAZABILIDAD</w:t>
      </w:r>
      <w:r w:rsidR="000D7E80">
        <w:rPr>
          <w:rStyle w:val="Ttulo1Car"/>
        </w:rPr>
        <w:t xml:space="preserve"> </w:t>
      </w:r>
      <w:hyperlink w:anchor="_ÍNDICE_1" w:history="1">
        <w:r w:rsidR="000D7E80" w:rsidRPr="00155BA2">
          <w:rPr>
            <w:caps w:val="0"/>
            <w:sz w:val="18"/>
            <w:szCs w:val="16"/>
          </w:rPr>
          <w:t xml:space="preserve">- ir al índice </w:t>
        </w:r>
        <w:r w:rsidR="000D7E80">
          <w:rPr>
            <w:caps w:val="0"/>
            <w:sz w:val="18"/>
            <w:szCs w:val="16"/>
          </w:rPr>
          <w:t>–</w:t>
        </w:r>
      </w:hyperlink>
    </w:p>
    <w:p w14:paraId="3F008556" w14:textId="77777777" w:rsidR="000D7E80" w:rsidRDefault="000D7E80" w:rsidP="000A7DAA"/>
    <w:p w14:paraId="0B9172BD" w14:textId="7E091F3E" w:rsidR="000A7DAA" w:rsidRDefault="000A7DAA" w:rsidP="000A7DAA">
      <w:r w:rsidRPr="000A7DAA">
        <w:t>Las decisiones arquitectónicas están trazadas a:</w:t>
      </w:r>
    </w:p>
    <w:p w14:paraId="56E0B207" w14:textId="77777777" w:rsidR="000D7E80" w:rsidRPr="000A7DAA" w:rsidRDefault="000D7E80" w:rsidP="000A7DAA"/>
    <w:p w14:paraId="346E31BE" w14:textId="52E01EEE" w:rsidR="002A1529" w:rsidRPr="00812AAB" w:rsidRDefault="002A1529" w:rsidP="002A1529">
      <w:pPr>
        <w:numPr>
          <w:ilvl w:val="0"/>
          <w:numId w:val="285"/>
        </w:numPr>
      </w:pPr>
      <w:r w:rsidRPr="00812AAB">
        <w:t>IFR_01 – IFR_13</w:t>
      </w:r>
      <w:r>
        <w:t xml:space="preserve"> del SRS</w:t>
      </w:r>
    </w:p>
    <w:p w14:paraId="027702DF" w14:textId="70C379C8" w:rsidR="002A1529" w:rsidRPr="00812AAB" w:rsidRDefault="002A1529" w:rsidP="002A1529">
      <w:pPr>
        <w:numPr>
          <w:ilvl w:val="0"/>
          <w:numId w:val="285"/>
        </w:numPr>
      </w:pPr>
      <w:r w:rsidRPr="00812AAB">
        <w:t>INFR_01 – INFR_12</w:t>
      </w:r>
      <w:r>
        <w:t xml:space="preserve"> del SRS</w:t>
      </w:r>
    </w:p>
    <w:p w14:paraId="12C41134" w14:textId="77777777" w:rsidR="000A7DAA" w:rsidRPr="000A7DAA" w:rsidRDefault="000A7DAA" w:rsidP="000A7DAA">
      <w:pPr>
        <w:numPr>
          <w:ilvl w:val="0"/>
          <w:numId w:val="285"/>
        </w:numPr>
      </w:pPr>
      <w:r w:rsidRPr="000A7DAA">
        <w:t>Escenarios arquitectónicos</w:t>
      </w:r>
    </w:p>
    <w:p w14:paraId="06D4A992" w14:textId="77777777" w:rsidR="000A7DAA" w:rsidRPr="000A7DAA" w:rsidRDefault="000A7DAA" w:rsidP="000A7DAA">
      <w:pPr>
        <w:numPr>
          <w:ilvl w:val="0"/>
          <w:numId w:val="285"/>
        </w:numPr>
      </w:pPr>
      <w:r w:rsidRPr="000A7DAA">
        <w:t>Estrategia de pruebas</w:t>
      </w:r>
    </w:p>
    <w:p w14:paraId="69FBF06C" w14:textId="77777777" w:rsidR="000D7E80" w:rsidRDefault="000D7E80" w:rsidP="002A1529"/>
    <w:p w14:paraId="291D8D60" w14:textId="051AA36B" w:rsidR="002A1529" w:rsidRPr="00812AAB" w:rsidRDefault="002A1529" w:rsidP="002A1529">
      <w:r w:rsidRPr="00812AAB">
        <w:t xml:space="preserve">La trazabilidad detallada se formalizará en la </w:t>
      </w:r>
      <w:r w:rsidRPr="00812AAB">
        <w:rPr>
          <w:b/>
          <w:bCs/>
        </w:rPr>
        <w:t>Matriz de Trazabilidad</w:t>
      </w:r>
      <w:r w:rsidRPr="00812AAB">
        <w:t>.</w:t>
      </w:r>
    </w:p>
    <w:p w14:paraId="0FDB924E" w14:textId="07BB0098" w:rsidR="000A7DAA" w:rsidRDefault="000A7DAA" w:rsidP="000A7DAA"/>
    <w:p w14:paraId="209D8325" w14:textId="77777777" w:rsidR="002A1529" w:rsidRPr="000A7DAA" w:rsidRDefault="002A1529" w:rsidP="000A7DAA"/>
    <w:p w14:paraId="75887F91" w14:textId="1A04506F" w:rsidR="000A7DAA" w:rsidRPr="000D7E80" w:rsidRDefault="00E91DA8" w:rsidP="000D7E80">
      <w:pPr>
        <w:pStyle w:val="Ttulo1"/>
        <w:rPr>
          <w:sz w:val="18"/>
          <w:szCs w:val="16"/>
        </w:rPr>
      </w:pPr>
      <w:bookmarkStart w:id="36" w:name="_CONCLUSIÓN_-_ir"/>
      <w:bookmarkEnd w:id="36"/>
      <w:r w:rsidRPr="000A7DAA">
        <w:rPr>
          <w:caps w:val="0"/>
        </w:rPr>
        <w:t>CONCLUSIÓN</w:t>
      </w:r>
      <w:r w:rsidR="000D7E80">
        <w:rPr>
          <w:rStyle w:val="Ttulo1Car"/>
        </w:rPr>
        <w:t xml:space="preserve"> </w:t>
      </w:r>
      <w:hyperlink w:anchor="_ÍNDICE_1" w:history="1">
        <w:r w:rsidR="000D7E80" w:rsidRPr="00155BA2">
          <w:rPr>
            <w:caps w:val="0"/>
            <w:sz w:val="18"/>
            <w:szCs w:val="16"/>
          </w:rPr>
          <w:t xml:space="preserve">- ir al índice </w:t>
        </w:r>
        <w:r w:rsidR="000D7E80">
          <w:rPr>
            <w:caps w:val="0"/>
            <w:sz w:val="18"/>
            <w:szCs w:val="16"/>
          </w:rPr>
          <w:t>–</w:t>
        </w:r>
      </w:hyperlink>
    </w:p>
    <w:p w14:paraId="443C74AB" w14:textId="77777777" w:rsidR="000D7E80" w:rsidRDefault="000D7E80" w:rsidP="000A7DAA"/>
    <w:p w14:paraId="704AEBE1" w14:textId="77777777" w:rsidR="000D7E80" w:rsidRDefault="000A7DAA" w:rsidP="000A7DAA">
      <w:r w:rsidRPr="000A7DAA">
        <w:t xml:space="preserve">La arquitectura definida para </w:t>
      </w:r>
      <w:proofErr w:type="spellStart"/>
      <w:r w:rsidRPr="000A7DAA">
        <w:rPr>
          <w:b/>
          <w:bCs/>
        </w:rPr>
        <w:t>Mexus</w:t>
      </w:r>
      <w:proofErr w:type="spellEnd"/>
      <w:r w:rsidRPr="000A7DAA">
        <w:t xml:space="preserve"> es coherente, defendible y alineada con estándares IEEE/ISO. </w:t>
      </w:r>
    </w:p>
    <w:p w14:paraId="1092D796" w14:textId="5E54A500" w:rsidR="000A7DAA" w:rsidRPr="000A7DAA" w:rsidRDefault="000A7DAA" w:rsidP="000A7DAA">
      <w:r w:rsidRPr="000A7DAA">
        <w:t>Proporciona una base sólida para el desarrollo, evaluación y evolución del sistema, equilibrando calidad, coste y riesgo.</w:t>
      </w:r>
    </w:p>
    <w:p w14:paraId="427D1D39" w14:textId="77777777" w:rsidR="00812AAB" w:rsidRDefault="00812AAB" w:rsidP="00CE1272"/>
    <w:p w14:paraId="3C5C67B2" w14:textId="1B32032A" w:rsidR="00FA1B7D" w:rsidRPr="0013274F" w:rsidRDefault="00E91DA8" w:rsidP="0068346C">
      <w:pPr>
        <w:pStyle w:val="Ttulo1"/>
        <w:jc w:val="both"/>
      </w:pPr>
      <w:bookmarkStart w:id="37" w:name="_APROBACIÓN_-_ir"/>
      <w:bookmarkEnd w:id="37"/>
      <w:r w:rsidRPr="0013274F">
        <w:rPr>
          <w:caps w:val="0"/>
        </w:rPr>
        <w:t>APROBACIÓN</w:t>
      </w:r>
      <w:r w:rsidR="00FA1B7D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FA1B7D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4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67C93317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0D7E80">
        <w:rPr>
          <w:b/>
          <w:bCs/>
          <w:i/>
          <w:iCs/>
        </w:rPr>
        <w:t>11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49F8F408" w:rsidR="00FA1B7D" w:rsidRDefault="00E91DA8" w:rsidP="0068346C">
      <w:pPr>
        <w:pStyle w:val="Ttulo1"/>
        <w:jc w:val="both"/>
      </w:pPr>
      <w:bookmarkStart w:id="38" w:name="_ESTADO_DEL_DOCUMENTO"/>
      <w:bookmarkEnd w:id="38"/>
      <w:r>
        <w:rPr>
          <w:caps w:val="0"/>
        </w:rPr>
        <w:t>ESTADO DEL DOCUMENTO</w:t>
      </w:r>
      <w:r w:rsidR="00FA1B7D">
        <w:rPr>
          <w:caps w:val="0"/>
        </w:rPr>
        <w:t xml:space="preserve"> </w:t>
      </w:r>
      <w:hyperlink w:anchor="_ÍNDICE" w:history="1">
        <w:r w:rsidR="00FA1B7D"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5A3235F8" w:rsidR="00FA1B7D" w:rsidRDefault="00FA1B7D" w:rsidP="0068346C">
      <w:pPr>
        <w:pStyle w:val="Prrafodelista"/>
        <w:numPr>
          <w:ilvl w:val="0"/>
          <w:numId w:val="54"/>
        </w:numPr>
        <w:jc w:val="both"/>
      </w:pPr>
      <w:hyperlink w:anchor="Version_1_0_de_documento" w:history="1">
        <w:r w:rsidRPr="00CA475D">
          <w:rPr>
            <w:rStyle w:val="Hipervnculo"/>
          </w:rPr>
          <w:t>Versión: 1</w:t>
        </w:r>
        <w:r w:rsidR="001649D6">
          <w:rPr>
            <w:rStyle w:val="Hipervnculo"/>
          </w:rPr>
          <w:t>.</w:t>
        </w:r>
        <w:r w:rsidR="001B5723">
          <w:rPr>
            <w:rStyle w:val="Hipervnculo"/>
          </w:rPr>
          <w:t>1</w:t>
        </w:r>
        <w:r w:rsidRPr="00CA475D">
          <w:rPr>
            <w:rStyle w:val="Hipervnculo"/>
          </w:rPr>
          <w:t>.0</w:t>
        </w:r>
      </w:hyperlink>
    </w:p>
    <w:p w14:paraId="5E420AD1" w14:textId="3B7C8DF1" w:rsidR="00FA1B7D" w:rsidRPr="005F6272" w:rsidRDefault="00FA1B7D" w:rsidP="0068346C">
      <w:pPr>
        <w:pStyle w:val="Prrafodelista"/>
        <w:numPr>
          <w:ilvl w:val="0"/>
          <w:numId w:val="54"/>
        </w:numPr>
        <w:jc w:val="both"/>
      </w:pPr>
      <w:r>
        <w:t xml:space="preserve">Estado: </w:t>
      </w:r>
      <w:r w:rsidR="00196346">
        <w:rPr>
          <w:b/>
          <w:bCs/>
        </w:rPr>
        <w:t>APROBADO</w:t>
      </w:r>
    </w:p>
    <w:p w14:paraId="26A5D915" w14:textId="77777777" w:rsidR="00FA1B7D" w:rsidRDefault="00FA1B7D" w:rsidP="0068346C">
      <w:pPr>
        <w:jc w:val="both"/>
      </w:pPr>
    </w:p>
    <w:p w14:paraId="7D86EDC4" w14:textId="081AF98B" w:rsidR="00FA1B7D" w:rsidRPr="000C1ED6" w:rsidRDefault="00FA1B7D" w:rsidP="0068346C">
      <w:pPr>
        <w:jc w:val="both"/>
      </w:pPr>
    </w:p>
    <w:sectPr w:rsidR="00FA1B7D" w:rsidRPr="000C1ED6" w:rsidSect="00C23FE2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521E" w14:textId="77777777" w:rsidR="003B3015" w:rsidRDefault="003B3015">
      <w:r>
        <w:separator/>
      </w:r>
    </w:p>
    <w:p w14:paraId="73D31B3E" w14:textId="77777777" w:rsidR="003B3015" w:rsidRDefault="003B3015"/>
  </w:endnote>
  <w:endnote w:type="continuationSeparator" w:id="0">
    <w:p w14:paraId="2FC1FF5A" w14:textId="77777777" w:rsidR="003B3015" w:rsidRDefault="003B3015">
      <w:r>
        <w:continuationSeparator/>
      </w:r>
    </w:p>
    <w:p w14:paraId="406DFCC2" w14:textId="77777777" w:rsidR="003B3015" w:rsidRDefault="003B30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2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3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4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396C6" w14:textId="77777777" w:rsidR="003B3015" w:rsidRDefault="003B3015">
      <w:r>
        <w:separator/>
      </w:r>
    </w:p>
    <w:p w14:paraId="722C1599" w14:textId="77777777" w:rsidR="003B3015" w:rsidRDefault="003B3015"/>
  </w:footnote>
  <w:footnote w:type="continuationSeparator" w:id="0">
    <w:p w14:paraId="279D6587" w14:textId="77777777" w:rsidR="003B3015" w:rsidRDefault="003B3015">
      <w:r>
        <w:continuationSeparator/>
      </w:r>
    </w:p>
    <w:p w14:paraId="5C4CC6B4" w14:textId="77777777" w:rsidR="003B3015" w:rsidRDefault="003B30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2.7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2571B"/>
    <w:multiLevelType w:val="hybridMultilevel"/>
    <w:tmpl w:val="D9D6A394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2EC3E13"/>
    <w:multiLevelType w:val="hybridMultilevel"/>
    <w:tmpl w:val="56F2E9C8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" w15:restartNumberingAfterBreak="0">
    <w:nsid w:val="055943FD"/>
    <w:multiLevelType w:val="multilevel"/>
    <w:tmpl w:val="BB0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D1C6D"/>
    <w:multiLevelType w:val="multilevel"/>
    <w:tmpl w:val="914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96128"/>
    <w:multiLevelType w:val="multilevel"/>
    <w:tmpl w:val="990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41126F"/>
    <w:multiLevelType w:val="hybridMultilevel"/>
    <w:tmpl w:val="B51A4582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7480B15"/>
    <w:multiLevelType w:val="multilevel"/>
    <w:tmpl w:val="A57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DB0DE1"/>
    <w:multiLevelType w:val="multilevel"/>
    <w:tmpl w:val="437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E5484F"/>
    <w:multiLevelType w:val="multilevel"/>
    <w:tmpl w:val="671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2221A1"/>
    <w:multiLevelType w:val="multilevel"/>
    <w:tmpl w:val="C374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D77329B"/>
    <w:multiLevelType w:val="multilevel"/>
    <w:tmpl w:val="51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5485D"/>
    <w:multiLevelType w:val="multilevel"/>
    <w:tmpl w:val="B35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3445D"/>
    <w:multiLevelType w:val="multilevel"/>
    <w:tmpl w:val="F2B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C943EF"/>
    <w:multiLevelType w:val="multilevel"/>
    <w:tmpl w:val="C68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23510A"/>
    <w:multiLevelType w:val="hybridMultilevel"/>
    <w:tmpl w:val="52CCB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24B7359"/>
    <w:multiLevelType w:val="hybridMultilevel"/>
    <w:tmpl w:val="338611D0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12A90FEB"/>
    <w:multiLevelType w:val="multilevel"/>
    <w:tmpl w:val="C51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3A5492F"/>
    <w:multiLevelType w:val="hybridMultilevel"/>
    <w:tmpl w:val="C5804614"/>
    <w:lvl w:ilvl="0" w:tplc="1700BC9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4856BFB"/>
    <w:multiLevelType w:val="hybridMultilevel"/>
    <w:tmpl w:val="21869E18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F84FA6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5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87D3A06"/>
    <w:multiLevelType w:val="multilevel"/>
    <w:tmpl w:val="867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DB4089"/>
    <w:multiLevelType w:val="multilevel"/>
    <w:tmpl w:val="FB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1A1C4EC2"/>
    <w:multiLevelType w:val="multilevel"/>
    <w:tmpl w:val="A9E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A9A4B8C"/>
    <w:multiLevelType w:val="multilevel"/>
    <w:tmpl w:val="119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DD3799"/>
    <w:multiLevelType w:val="hybridMultilevel"/>
    <w:tmpl w:val="0C2E90A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E843E4"/>
    <w:multiLevelType w:val="hybridMultilevel"/>
    <w:tmpl w:val="5ED6CB1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1CBD2DFE"/>
    <w:multiLevelType w:val="multilevel"/>
    <w:tmpl w:val="449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73" w15:restartNumberingAfterBreak="0">
    <w:nsid w:val="1EAF59FC"/>
    <w:multiLevelType w:val="multilevel"/>
    <w:tmpl w:val="B5C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5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0F47BC6"/>
    <w:multiLevelType w:val="multilevel"/>
    <w:tmpl w:val="811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A02181"/>
    <w:multiLevelType w:val="multilevel"/>
    <w:tmpl w:val="EE1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C244A1"/>
    <w:multiLevelType w:val="multilevel"/>
    <w:tmpl w:val="402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D8230B"/>
    <w:multiLevelType w:val="multilevel"/>
    <w:tmpl w:val="088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65013A4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68E5EAD"/>
    <w:multiLevelType w:val="multilevel"/>
    <w:tmpl w:val="DA6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201819"/>
    <w:multiLevelType w:val="multilevel"/>
    <w:tmpl w:val="E81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2C63DE"/>
    <w:multiLevelType w:val="hybridMultilevel"/>
    <w:tmpl w:val="13F0427A"/>
    <w:lvl w:ilvl="0" w:tplc="5FCA4DD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8B90A56"/>
    <w:multiLevelType w:val="multilevel"/>
    <w:tmpl w:val="8B4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102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4D04E4"/>
    <w:multiLevelType w:val="multilevel"/>
    <w:tmpl w:val="8A0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422286"/>
    <w:multiLevelType w:val="multilevel"/>
    <w:tmpl w:val="395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9" w15:restartNumberingAfterBreak="0">
    <w:nsid w:val="3112372A"/>
    <w:multiLevelType w:val="multilevel"/>
    <w:tmpl w:val="214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5164128"/>
    <w:multiLevelType w:val="multilevel"/>
    <w:tmpl w:val="A4A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5EC4C39"/>
    <w:multiLevelType w:val="multilevel"/>
    <w:tmpl w:val="D32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5775D4"/>
    <w:multiLevelType w:val="multilevel"/>
    <w:tmpl w:val="0D2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74343AA"/>
    <w:multiLevelType w:val="hybridMultilevel"/>
    <w:tmpl w:val="BC2C81C2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49B2B5B2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5" w15:restartNumberingAfterBreak="0">
    <w:nsid w:val="380F67F8"/>
    <w:multiLevelType w:val="multilevel"/>
    <w:tmpl w:val="E254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8DB5644"/>
    <w:multiLevelType w:val="hybridMultilevel"/>
    <w:tmpl w:val="87B23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8F54172"/>
    <w:multiLevelType w:val="multilevel"/>
    <w:tmpl w:val="F12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DD97135"/>
    <w:multiLevelType w:val="multilevel"/>
    <w:tmpl w:val="BEA097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DC5CEA"/>
    <w:multiLevelType w:val="multilevel"/>
    <w:tmpl w:val="70A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225CED"/>
    <w:multiLevelType w:val="hybridMultilevel"/>
    <w:tmpl w:val="687CD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4" w15:restartNumberingAfterBreak="0">
    <w:nsid w:val="3FFB4B89"/>
    <w:multiLevelType w:val="hybridMultilevel"/>
    <w:tmpl w:val="095A1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8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3AE323D"/>
    <w:multiLevelType w:val="hybridMultilevel"/>
    <w:tmpl w:val="3A727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5" w15:restartNumberingAfterBreak="0">
    <w:nsid w:val="43EA2415"/>
    <w:multiLevelType w:val="multilevel"/>
    <w:tmpl w:val="E24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57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6A55B0"/>
    <w:multiLevelType w:val="multilevel"/>
    <w:tmpl w:val="625E1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4C453AA"/>
    <w:multiLevelType w:val="multilevel"/>
    <w:tmpl w:val="D24A11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162C25"/>
    <w:multiLevelType w:val="multilevel"/>
    <w:tmpl w:val="AB0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CA1008"/>
    <w:multiLevelType w:val="hybridMultilevel"/>
    <w:tmpl w:val="FFCA7172"/>
    <w:lvl w:ilvl="0" w:tplc="045808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1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8F775E1"/>
    <w:multiLevelType w:val="multilevel"/>
    <w:tmpl w:val="138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B11213A"/>
    <w:multiLevelType w:val="multilevel"/>
    <w:tmpl w:val="D58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1928CE"/>
    <w:multiLevelType w:val="multilevel"/>
    <w:tmpl w:val="5E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1B7D79"/>
    <w:multiLevelType w:val="multilevel"/>
    <w:tmpl w:val="E38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2A39D6"/>
    <w:multiLevelType w:val="multilevel"/>
    <w:tmpl w:val="ED8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E53383"/>
    <w:multiLevelType w:val="multilevel"/>
    <w:tmpl w:val="A9F0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2003AB"/>
    <w:multiLevelType w:val="multilevel"/>
    <w:tmpl w:val="EFA0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1B2B6D"/>
    <w:multiLevelType w:val="multilevel"/>
    <w:tmpl w:val="3E7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93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681372"/>
    <w:multiLevelType w:val="multilevel"/>
    <w:tmpl w:val="846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E64998"/>
    <w:multiLevelType w:val="multilevel"/>
    <w:tmpl w:val="277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EC2A14"/>
    <w:multiLevelType w:val="multilevel"/>
    <w:tmpl w:val="8EA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9324EF"/>
    <w:multiLevelType w:val="multilevel"/>
    <w:tmpl w:val="2E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36D3C5B"/>
    <w:multiLevelType w:val="hybridMultilevel"/>
    <w:tmpl w:val="50B21E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6F174B"/>
    <w:multiLevelType w:val="multilevel"/>
    <w:tmpl w:val="8D5EDF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352270"/>
    <w:multiLevelType w:val="multilevel"/>
    <w:tmpl w:val="914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EC2D64"/>
    <w:multiLevelType w:val="multilevel"/>
    <w:tmpl w:val="0C7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9416413"/>
    <w:multiLevelType w:val="multilevel"/>
    <w:tmpl w:val="F49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9E60A0F"/>
    <w:multiLevelType w:val="hybridMultilevel"/>
    <w:tmpl w:val="0EF8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A105561"/>
    <w:multiLevelType w:val="multilevel"/>
    <w:tmpl w:val="508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AE54D19"/>
    <w:multiLevelType w:val="multilevel"/>
    <w:tmpl w:val="D59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F22E61"/>
    <w:multiLevelType w:val="multilevel"/>
    <w:tmpl w:val="0FA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453D6D"/>
    <w:multiLevelType w:val="multilevel"/>
    <w:tmpl w:val="914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BE41DE"/>
    <w:multiLevelType w:val="multilevel"/>
    <w:tmpl w:val="505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D636A54"/>
    <w:multiLevelType w:val="multilevel"/>
    <w:tmpl w:val="BA6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DA25F55"/>
    <w:multiLevelType w:val="multilevel"/>
    <w:tmpl w:val="EFA0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E3431C9"/>
    <w:multiLevelType w:val="multilevel"/>
    <w:tmpl w:val="51E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E8F5ADC"/>
    <w:multiLevelType w:val="hybridMultilevel"/>
    <w:tmpl w:val="A558BA30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2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FDA67B3"/>
    <w:multiLevelType w:val="multilevel"/>
    <w:tmpl w:val="1E1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1B53926"/>
    <w:multiLevelType w:val="hybridMultilevel"/>
    <w:tmpl w:val="3716CA60"/>
    <w:lvl w:ilvl="0" w:tplc="E904F770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63404C40"/>
    <w:multiLevelType w:val="multilevel"/>
    <w:tmpl w:val="0CF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69B06B4"/>
    <w:multiLevelType w:val="multilevel"/>
    <w:tmpl w:val="A4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693C61B8"/>
    <w:multiLevelType w:val="multilevel"/>
    <w:tmpl w:val="2D7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97A4963"/>
    <w:multiLevelType w:val="multilevel"/>
    <w:tmpl w:val="36B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A143D3A"/>
    <w:multiLevelType w:val="multilevel"/>
    <w:tmpl w:val="0F6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ABB5C82"/>
    <w:multiLevelType w:val="multilevel"/>
    <w:tmpl w:val="30C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BC82008"/>
    <w:multiLevelType w:val="hybridMultilevel"/>
    <w:tmpl w:val="F6B07D24"/>
    <w:lvl w:ilvl="0" w:tplc="340C0F6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7667B2"/>
    <w:multiLevelType w:val="multilevel"/>
    <w:tmpl w:val="DEC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4" w15:restartNumberingAfterBreak="0">
    <w:nsid w:val="6F2D62CE"/>
    <w:multiLevelType w:val="multilevel"/>
    <w:tmpl w:val="794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66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3670742"/>
    <w:multiLevelType w:val="multilevel"/>
    <w:tmpl w:val="46A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73" w15:restartNumberingAfterBreak="0">
    <w:nsid w:val="756B51C0"/>
    <w:multiLevelType w:val="multilevel"/>
    <w:tmpl w:val="114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8139E6"/>
    <w:multiLevelType w:val="multilevel"/>
    <w:tmpl w:val="C74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6160561"/>
    <w:multiLevelType w:val="multilevel"/>
    <w:tmpl w:val="1690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195D98"/>
    <w:multiLevelType w:val="hybridMultilevel"/>
    <w:tmpl w:val="38C693F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8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0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98D575A"/>
    <w:multiLevelType w:val="multilevel"/>
    <w:tmpl w:val="A03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AB128A3"/>
    <w:multiLevelType w:val="multilevel"/>
    <w:tmpl w:val="62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5516F1"/>
    <w:multiLevelType w:val="multilevel"/>
    <w:tmpl w:val="8CC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92"/>
  </w:num>
  <w:num w:numId="2" w16cid:durableId="902325847">
    <w:abstractNumId w:val="108"/>
  </w:num>
  <w:num w:numId="3" w16cid:durableId="988821880">
    <w:abstractNumId w:val="54"/>
  </w:num>
  <w:num w:numId="4" w16cid:durableId="1096286354">
    <w:abstractNumId w:val="265"/>
  </w:num>
  <w:num w:numId="5" w16cid:durableId="1564828212">
    <w:abstractNumId w:val="272"/>
  </w:num>
  <w:num w:numId="6" w16cid:durableId="408036902">
    <w:abstractNumId w:val="156"/>
  </w:num>
  <w:num w:numId="7" w16cid:durableId="552619947">
    <w:abstractNumId w:val="6"/>
  </w:num>
  <w:num w:numId="8" w16cid:durableId="1162701328">
    <w:abstractNumId w:val="244"/>
  </w:num>
  <w:num w:numId="9" w16cid:durableId="814100682">
    <w:abstractNumId w:val="146"/>
  </w:num>
  <w:num w:numId="10" w16cid:durableId="180318813">
    <w:abstractNumId w:val="85"/>
  </w:num>
  <w:num w:numId="11" w16cid:durableId="1079794263">
    <w:abstractNumId w:val="0"/>
  </w:num>
  <w:num w:numId="12" w16cid:durableId="730806067">
    <w:abstractNumId w:val="59"/>
  </w:num>
  <w:num w:numId="13" w16cid:durableId="1002659298">
    <w:abstractNumId w:val="113"/>
  </w:num>
  <w:num w:numId="14" w16cid:durableId="2095736121">
    <w:abstractNumId w:val="20"/>
  </w:num>
  <w:num w:numId="15" w16cid:durableId="1001929712">
    <w:abstractNumId w:val="201"/>
  </w:num>
  <w:num w:numId="16" w16cid:durableId="219025717">
    <w:abstractNumId w:val="157"/>
  </w:num>
  <w:num w:numId="17" w16cid:durableId="492066569">
    <w:abstractNumId w:val="100"/>
  </w:num>
  <w:num w:numId="18" w16cid:durableId="638078303">
    <w:abstractNumId w:val="51"/>
  </w:num>
  <w:num w:numId="19" w16cid:durableId="43650790">
    <w:abstractNumId w:val="53"/>
  </w:num>
  <w:num w:numId="20" w16cid:durableId="549732192">
    <w:abstractNumId w:val="74"/>
  </w:num>
  <w:num w:numId="21" w16cid:durableId="1468738966">
    <w:abstractNumId w:val="141"/>
  </w:num>
  <w:num w:numId="22" w16cid:durableId="2062630928">
    <w:abstractNumId w:val="171"/>
  </w:num>
  <w:num w:numId="23" w16cid:durableId="1364210148">
    <w:abstractNumId w:val="183"/>
  </w:num>
  <w:num w:numId="24" w16cid:durableId="1382941373">
    <w:abstractNumId w:val="123"/>
  </w:num>
  <w:num w:numId="25" w16cid:durableId="1110663902">
    <w:abstractNumId w:val="97"/>
  </w:num>
  <w:num w:numId="26" w16cid:durableId="312684505">
    <w:abstractNumId w:val="159"/>
  </w:num>
  <w:num w:numId="27" w16cid:durableId="623192434">
    <w:abstractNumId w:val="107"/>
  </w:num>
  <w:num w:numId="28" w16cid:durableId="716857032">
    <w:abstractNumId w:val="268"/>
  </w:num>
  <w:num w:numId="29" w16cid:durableId="1258443407">
    <w:abstractNumId w:val="160"/>
  </w:num>
  <w:num w:numId="30" w16cid:durableId="880946462">
    <w:abstractNumId w:val="34"/>
  </w:num>
  <w:num w:numId="31" w16cid:durableId="925918693">
    <w:abstractNumId w:val="225"/>
  </w:num>
  <w:num w:numId="32" w16cid:durableId="2097970418">
    <w:abstractNumId w:val="110"/>
  </w:num>
  <w:num w:numId="33" w16cid:durableId="741099369">
    <w:abstractNumId w:val="175"/>
  </w:num>
  <w:num w:numId="34" w16cid:durableId="1128352080">
    <w:abstractNumId w:val="133"/>
  </w:num>
  <w:num w:numId="35" w16cid:durableId="1528062044">
    <w:abstractNumId w:val="275"/>
  </w:num>
  <w:num w:numId="36" w16cid:durableId="2066830880">
    <w:abstractNumId w:val="152"/>
  </w:num>
  <w:num w:numId="37" w16cid:durableId="1429545440">
    <w:abstractNumId w:val="248"/>
  </w:num>
  <w:num w:numId="38" w16cid:durableId="1947735070">
    <w:abstractNumId w:val="11"/>
  </w:num>
  <w:num w:numId="39" w16cid:durableId="1521819505">
    <w:abstractNumId w:val="235"/>
  </w:num>
  <w:num w:numId="40" w16cid:durableId="166024332">
    <w:abstractNumId w:val="178"/>
  </w:num>
  <w:num w:numId="41" w16cid:durableId="2101676064">
    <w:abstractNumId w:val="167"/>
  </w:num>
  <w:num w:numId="42" w16cid:durableId="1359696986">
    <w:abstractNumId w:val="205"/>
  </w:num>
  <w:num w:numId="43" w16cid:durableId="1531143192">
    <w:abstractNumId w:val="169"/>
  </w:num>
  <w:num w:numId="44" w16cid:durableId="1686201787">
    <w:abstractNumId w:val="55"/>
  </w:num>
  <w:num w:numId="45" w16cid:durableId="1416904238">
    <w:abstractNumId w:val="117"/>
  </w:num>
  <w:num w:numId="46" w16cid:durableId="2026319050">
    <w:abstractNumId w:val="46"/>
  </w:num>
  <w:num w:numId="47" w16cid:durableId="514225857">
    <w:abstractNumId w:val="90"/>
  </w:num>
  <w:num w:numId="48" w16cid:durableId="545068969">
    <w:abstractNumId w:val="242"/>
  </w:num>
  <w:num w:numId="49" w16cid:durableId="1824933259">
    <w:abstractNumId w:val="91"/>
  </w:num>
  <w:num w:numId="50" w16cid:durableId="1069352379">
    <w:abstractNumId w:val="177"/>
  </w:num>
  <w:num w:numId="51" w16cid:durableId="461309903">
    <w:abstractNumId w:val="130"/>
  </w:num>
  <w:num w:numId="52" w16cid:durableId="445545886">
    <w:abstractNumId w:val="234"/>
  </w:num>
  <w:num w:numId="53" w16cid:durableId="967781129">
    <w:abstractNumId w:val="87"/>
  </w:num>
  <w:num w:numId="54" w16cid:durableId="1982688472">
    <w:abstractNumId w:val="213"/>
  </w:num>
  <w:num w:numId="55" w16cid:durableId="1291209225">
    <w:abstractNumId w:val="41"/>
  </w:num>
  <w:num w:numId="56" w16cid:durableId="389694142">
    <w:abstractNumId w:val="132"/>
  </w:num>
  <w:num w:numId="57" w16cid:durableId="490948039">
    <w:abstractNumId w:val="124"/>
  </w:num>
  <w:num w:numId="58" w16cid:durableId="809830526">
    <w:abstractNumId w:val="143"/>
  </w:num>
  <w:num w:numId="59" w16cid:durableId="185488541">
    <w:abstractNumId w:val="173"/>
  </w:num>
  <w:num w:numId="60" w16cid:durableId="442458979">
    <w:abstractNumId w:val="86"/>
  </w:num>
  <w:num w:numId="61" w16cid:durableId="1954898027">
    <w:abstractNumId w:val="126"/>
  </w:num>
  <w:num w:numId="62" w16cid:durableId="1716350385">
    <w:abstractNumId w:val="57"/>
  </w:num>
  <w:num w:numId="63" w16cid:durableId="1954944771">
    <w:abstractNumId w:val="267"/>
  </w:num>
  <w:num w:numId="64" w16cid:durableId="766269299">
    <w:abstractNumId w:val="247"/>
  </w:num>
  <w:num w:numId="65" w16cid:durableId="1663241880">
    <w:abstractNumId w:val="99"/>
  </w:num>
  <w:num w:numId="66" w16cid:durableId="1369791328">
    <w:abstractNumId w:val="102"/>
  </w:num>
  <w:num w:numId="67" w16cid:durableId="1550267102">
    <w:abstractNumId w:val="278"/>
  </w:num>
  <w:num w:numId="68" w16cid:durableId="274137233">
    <w:abstractNumId w:val="226"/>
  </w:num>
  <w:num w:numId="69" w16cid:durableId="1456560849">
    <w:abstractNumId w:val="147"/>
  </w:num>
  <w:num w:numId="70" w16cid:durableId="325983809">
    <w:abstractNumId w:val="170"/>
  </w:num>
  <w:num w:numId="71" w16cid:durableId="106506998">
    <w:abstractNumId w:val="259"/>
  </w:num>
  <w:num w:numId="72" w16cid:durableId="281228336">
    <w:abstractNumId w:val="149"/>
  </w:num>
  <w:num w:numId="73" w16cid:durableId="500581696">
    <w:abstractNumId w:val="151"/>
  </w:num>
  <w:num w:numId="74" w16cid:durableId="247151471">
    <w:abstractNumId w:val="280"/>
  </w:num>
  <w:num w:numId="75" w16cid:durableId="442306129">
    <w:abstractNumId w:val="200"/>
  </w:num>
  <w:num w:numId="76" w16cid:durableId="98259902">
    <w:abstractNumId w:val="282"/>
  </w:num>
  <w:num w:numId="77" w16cid:durableId="1656950022">
    <w:abstractNumId w:val="240"/>
  </w:num>
  <w:num w:numId="78" w16cid:durableId="21976109">
    <w:abstractNumId w:val="206"/>
  </w:num>
  <w:num w:numId="79" w16cid:durableId="1893611530">
    <w:abstractNumId w:val="23"/>
  </w:num>
  <w:num w:numId="80" w16cid:durableId="370810510">
    <w:abstractNumId w:val="216"/>
  </w:num>
  <w:num w:numId="81" w16cid:durableId="551188305">
    <w:abstractNumId w:val="111"/>
  </w:num>
  <w:num w:numId="82" w16cid:durableId="673995121">
    <w:abstractNumId w:val="19"/>
  </w:num>
  <w:num w:numId="83" w16cid:durableId="2103600809">
    <w:abstractNumId w:val="136"/>
  </w:num>
  <w:num w:numId="84" w16cid:durableId="1714842425">
    <w:abstractNumId w:val="98"/>
  </w:num>
  <w:num w:numId="85" w16cid:durableId="1027684073">
    <w:abstractNumId w:val="142"/>
  </w:num>
  <w:num w:numId="86" w16cid:durableId="1668902865">
    <w:abstractNumId w:val="258"/>
  </w:num>
  <w:num w:numId="87" w16cid:durableId="1048528031">
    <w:abstractNumId w:val="150"/>
  </w:num>
  <w:num w:numId="88" w16cid:durableId="936787894">
    <w:abstractNumId w:val="279"/>
  </w:num>
  <w:num w:numId="89" w16cid:durableId="1551916320">
    <w:abstractNumId w:val="256"/>
  </w:num>
  <w:num w:numId="90" w16cid:durableId="315378479">
    <w:abstractNumId w:val="16"/>
  </w:num>
  <w:num w:numId="91" w16cid:durableId="150562808">
    <w:abstractNumId w:val="40"/>
  </w:num>
  <w:num w:numId="92" w16cid:durableId="643000373">
    <w:abstractNumId w:val="89"/>
  </w:num>
  <w:num w:numId="93" w16cid:durableId="1742754873">
    <w:abstractNumId w:val="32"/>
  </w:num>
  <w:num w:numId="94" w16cid:durableId="1717123744">
    <w:abstractNumId w:val="162"/>
  </w:num>
  <w:num w:numId="95" w16cid:durableId="1224637362">
    <w:abstractNumId w:val="222"/>
  </w:num>
  <w:num w:numId="96" w16cid:durableId="326709806">
    <w:abstractNumId w:val="96"/>
  </w:num>
  <w:num w:numId="97" w16cid:durableId="1892501522">
    <w:abstractNumId w:val="212"/>
  </w:num>
  <w:num w:numId="98" w16cid:durableId="1308123622">
    <w:abstractNumId w:val="26"/>
  </w:num>
  <w:num w:numId="99" w16cid:durableId="870075455">
    <w:abstractNumId w:val="283"/>
  </w:num>
  <w:num w:numId="100" w16cid:durableId="2046900880">
    <w:abstractNumId w:val="228"/>
  </w:num>
  <w:num w:numId="101" w16cid:durableId="1768118551">
    <w:abstractNumId w:val="261"/>
  </w:num>
  <w:num w:numId="102" w16cid:durableId="1390301537">
    <w:abstractNumId w:val="191"/>
  </w:num>
  <w:num w:numId="103" w16cid:durableId="393966176">
    <w:abstractNumId w:val="195"/>
  </w:num>
  <w:num w:numId="104" w16cid:durableId="1819566658">
    <w:abstractNumId w:val="68"/>
  </w:num>
  <w:num w:numId="105" w16cid:durableId="1820144808">
    <w:abstractNumId w:val="139"/>
  </w:num>
  <w:num w:numId="106" w16cid:durableId="919829654">
    <w:abstractNumId w:val="229"/>
  </w:num>
  <w:num w:numId="107" w16cid:durableId="180321475">
    <w:abstractNumId w:val="27"/>
  </w:num>
  <w:num w:numId="108" w16cid:durableId="2103794343">
    <w:abstractNumId w:val="31"/>
  </w:num>
  <w:num w:numId="109" w16cid:durableId="27727266">
    <w:abstractNumId w:val="84"/>
  </w:num>
  <w:num w:numId="110" w16cid:durableId="1043401806">
    <w:abstractNumId w:val="122"/>
  </w:num>
  <w:num w:numId="111" w16cid:durableId="1672639972">
    <w:abstractNumId w:val="28"/>
  </w:num>
  <w:num w:numId="112" w16cid:durableId="151143823">
    <w:abstractNumId w:val="115"/>
  </w:num>
  <w:num w:numId="113" w16cid:durableId="1093941860">
    <w:abstractNumId w:val="135"/>
  </w:num>
  <w:num w:numId="114" w16cid:durableId="885290166">
    <w:abstractNumId w:val="101"/>
  </w:num>
  <w:num w:numId="115" w16cid:durableId="672343009">
    <w:abstractNumId w:val="119"/>
  </w:num>
  <w:num w:numId="116" w16cid:durableId="568199882">
    <w:abstractNumId w:val="24"/>
  </w:num>
  <w:num w:numId="117" w16cid:durableId="5713983">
    <w:abstractNumId w:val="49"/>
  </w:num>
  <w:num w:numId="118" w16cid:durableId="1276908207">
    <w:abstractNumId w:val="72"/>
  </w:num>
  <w:num w:numId="119" w16cid:durableId="165826324">
    <w:abstractNumId w:val="148"/>
  </w:num>
  <w:num w:numId="120" w16cid:durableId="787822888">
    <w:abstractNumId w:val="271"/>
  </w:num>
  <w:num w:numId="121" w16cid:durableId="783619837">
    <w:abstractNumId w:val="7"/>
  </w:num>
  <w:num w:numId="122" w16cid:durableId="656420316">
    <w:abstractNumId w:val="42"/>
  </w:num>
  <w:num w:numId="123" w16cid:durableId="1990017003">
    <w:abstractNumId w:val="239"/>
  </w:num>
  <w:num w:numId="124" w16cid:durableId="2132817400">
    <w:abstractNumId w:val="76"/>
  </w:num>
  <w:num w:numId="125" w16cid:durableId="1276400845">
    <w:abstractNumId w:val="168"/>
  </w:num>
  <w:num w:numId="126" w16cid:durableId="1786928719">
    <w:abstractNumId w:val="196"/>
  </w:num>
  <w:num w:numId="127" w16cid:durableId="501511758">
    <w:abstractNumId w:val="241"/>
  </w:num>
  <w:num w:numId="128" w16cid:durableId="1040521052">
    <w:abstractNumId w:val="289"/>
  </w:num>
  <w:num w:numId="129" w16cid:durableId="855769700">
    <w:abstractNumId w:val="61"/>
  </w:num>
  <w:num w:numId="130" w16cid:durableId="467750694">
    <w:abstractNumId w:val="250"/>
  </w:num>
  <w:num w:numId="131" w16cid:durableId="136457344">
    <w:abstractNumId w:val="13"/>
  </w:num>
  <w:num w:numId="132" w16cid:durableId="537670657">
    <w:abstractNumId w:val="199"/>
  </w:num>
  <w:num w:numId="133" w16cid:durableId="1500074873">
    <w:abstractNumId w:val="166"/>
  </w:num>
  <w:num w:numId="134" w16cid:durableId="283661002">
    <w:abstractNumId w:val="39"/>
  </w:num>
  <w:num w:numId="135" w16cid:durableId="547109843">
    <w:abstractNumId w:val="203"/>
  </w:num>
  <w:num w:numId="136" w16cid:durableId="952438663">
    <w:abstractNumId w:val="193"/>
  </w:num>
  <w:num w:numId="137" w16cid:durableId="1521162532">
    <w:abstractNumId w:val="194"/>
  </w:num>
  <w:num w:numId="138" w16cid:durableId="182132108">
    <w:abstractNumId w:val="94"/>
  </w:num>
  <w:num w:numId="139" w16cid:durableId="1558859728">
    <w:abstractNumId w:val="128"/>
  </w:num>
  <w:num w:numId="140" w16cid:durableId="544877892">
    <w:abstractNumId w:val="202"/>
  </w:num>
  <w:num w:numId="141" w16cid:durableId="791632106">
    <w:abstractNumId w:val="163"/>
  </w:num>
  <w:num w:numId="142" w16cid:durableId="1527018397">
    <w:abstractNumId w:val="172"/>
  </w:num>
  <w:num w:numId="143" w16cid:durableId="342824821">
    <w:abstractNumId w:val="66"/>
  </w:num>
  <w:num w:numId="144" w16cid:durableId="1568757272">
    <w:abstractNumId w:val="64"/>
  </w:num>
  <w:num w:numId="145" w16cid:durableId="1609239800">
    <w:abstractNumId w:val="145"/>
  </w:num>
  <w:num w:numId="146" w16cid:durableId="313216703">
    <w:abstractNumId w:val="230"/>
  </w:num>
  <w:num w:numId="147" w16cid:durableId="1033774722">
    <w:abstractNumId w:val="114"/>
  </w:num>
  <w:num w:numId="148" w16cid:durableId="1616521069">
    <w:abstractNumId w:val="285"/>
  </w:num>
  <w:num w:numId="149" w16cid:durableId="1538086917">
    <w:abstractNumId w:val="131"/>
  </w:num>
  <w:num w:numId="150" w16cid:durableId="1900551408">
    <w:abstractNumId w:val="223"/>
  </w:num>
  <w:num w:numId="151" w16cid:durableId="1727529004">
    <w:abstractNumId w:val="185"/>
  </w:num>
  <w:num w:numId="152" w16cid:durableId="311326444">
    <w:abstractNumId w:val="164"/>
  </w:num>
  <w:num w:numId="153" w16cid:durableId="159396219">
    <w:abstractNumId w:val="35"/>
  </w:num>
  <w:num w:numId="154" w16cid:durableId="1801074671">
    <w:abstractNumId w:val="14"/>
  </w:num>
  <w:num w:numId="155" w16cid:durableId="1259680064">
    <w:abstractNumId w:val="21"/>
  </w:num>
  <w:num w:numId="156" w16cid:durableId="59834485">
    <w:abstractNumId w:val="21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54"/>
  </w:num>
  <w:num w:numId="158" w16cid:durableId="1278492047">
    <w:abstractNumId w:val="9"/>
  </w:num>
  <w:num w:numId="159" w16cid:durableId="2028405386">
    <w:abstractNumId w:val="9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63"/>
  </w:num>
  <w:num w:numId="161" w16cid:durableId="970096016">
    <w:abstractNumId w:val="231"/>
  </w:num>
  <w:num w:numId="162" w16cid:durableId="607351344">
    <w:abstractNumId w:val="277"/>
  </w:num>
  <w:num w:numId="163" w16cid:durableId="760837327">
    <w:abstractNumId w:val="50"/>
  </w:num>
  <w:num w:numId="164" w16cid:durableId="2057922243">
    <w:abstractNumId w:val="50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54"/>
  </w:num>
  <w:num w:numId="166" w16cid:durableId="679239816">
    <w:abstractNumId w:val="60"/>
  </w:num>
  <w:num w:numId="167" w16cid:durableId="457340735">
    <w:abstractNumId w:val="260"/>
  </w:num>
  <w:num w:numId="168" w16cid:durableId="1406876415">
    <w:abstractNumId w:val="129"/>
  </w:num>
  <w:num w:numId="169" w16cid:durableId="1907253007">
    <w:abstractNumId w:val="1"/>
  </w:num>
  <w:num w:numId="170" w16cid:durableId="843472366">
    <w:abstractNumId w:val="232"/>
  </w:num>
  <w:num w:numId="171" w16cid:durableId="156308843">
    <w:abstractNumId w:val="158"/>
  </w:num>
  <w:num w:numId="172" w16cid:durableId="563953825">
    <w:abstractNumId w:val="257"/>
  </w:num>
  <w:num w:numId="173" w16cid:durableId="613901672">
    <w:abstractNumId w:val="257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71"/>
  </w:num>
  <w:num w:numId="175" w16cid:durableId="1913615335">
    <w:abstractNumId w:val="92"/>
  </w:num>
  <w:num w:numId="176" w16cid:durableId="1640695069">
    <w:abstractNumId w:val="252"/>
  </w:num>
  <w:num w:numId="177" w16cid:durableId="255598664">
    <w:abstractNumId w:val="176"/>
  </w:num>
  <w:num w:numId="178" w16cid:durableId="71049777">
    <w:abstractNumId w:val="62"/>
  </w:num>
  <w:num w:numId="179" w16cid:durableId="324555112">
    <w:abstractNumId w:val="75"/>
  </w:num>
  <w:num w:numId="180" w16cid:durableId="1278217894">
    <w:abstractNumId w:val="253"/>
  </w:num>
  <w:num w:numId="181" w16cid:durableId="391003164">
    <w:abstractNumId w:val="270"/>
  </w:num>
  <w:num w:numId="182" w16cid:durableId="414014507">
    <w:abstractNumId w:val="43"/>
  </w:num>
  <w:num w:numId="183" w16cid:durableId="936326837">
    <w:abstractNumId w:val="188"/>
  </w:num>
  <w:num w:numId="184" w16cid:durableId="2119794359">
    <w:abstractNumId w:val="88"/>
  </w:num>
  <w:num w:numId="185" w16cid:durableId="1922762239">
    <w:abstractNumId w:val="88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84"/>
  </w:num>
  <w:num w:numId="187" w16cid:durableId="1086267143">
    <w:abstractNumId w:val="10"/>
  </w:num>
  <w:num w:numId="188" w16cid:durableId="1412001608">
    <w:abstractNumId w:val="233"/>
  </w:num>
  <w:num w:numId="189" w16cid:durableId="1952935196">
    <w:abstractNumId w:val="15"/>
  </w:num>
  <w:num w:numId="190" w16cid:durableId="1881437185">
    <w:abstractNumId w:val="103"/>
  </w:num>
  <w:num w:numId="191" w16cid:durableId="1933581904">
    <w:abstractNumId w:val="12"/>
  </w:num>
  <w:num w:numId="192" w16cid:durableId="1387801181">
    <w:abstractNumId w:val="52"/>
  </w:num>
  <w:num w:numId="193" w16cid:durableId="987248991">
    <w:abstractNumId w:val="52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3"/>
  </w:num>
  <w:num w:numId="195" w16cid:durableId="2069916508">
    <w:abstractNumId w:val="286"/>
  </w:num>
  <w:num w:numId="196" w16cid:durableId="1377657346">
    <w:abstractNumId w:val="69"/>
  </w:num>
  <w:num w:numId="197" w16cid:durableId="848103699">
    <w:abstractNumId w:val="30"/>
  </w:num>
  <w:num w:numId="198" w16cid:durableId="2073773703">
    <w:abstractNumId w:val="104"/>
  </w:num>
  <w:num w:numId="199" w16cid:durableId="826437548">
    <w:abstractNumId w:val="288"/>
  </w:num>
  <w:num w:numId="200" w16cid:durableId="127744011">
    <w:abstractNumId w:val="215"/>
  </w:num>
  <w:num w:numId="201" w16cid:durableId="1829781409">
    <w:abstractNumId w:val="112"/>
  </w:num>
  <w:num w:numId="202" w16cid:durableId="620065710">
    <w:abstractNumId w:val="204"/>
  </w:num>
  <w:num w:numId="203" w16cid:durableId="1441485777">
    <w:abstractNumId w:val="67"/>
  </w:num>
  <w:num w:numId="204" w16cid:durableId="422843479">
    <w:abstractNumId w:val="197"/>
  </w:num>
  <w:num w:numId="205" w16cid:durableId="116337859">
    <w:abstractNumId w:val="266"/>
  </w:num>
  <w:num w:numId="206" w16cid:durableId="368262560">
    <w:abstractNumId w:val="4"/>
  </w:num>
  <w:num w:numId="207" w16cid:durableId="2117554372">
    <w:abstractNumId w:val="287"/>
  </w:num>
  <w:num w:numId="208" w16cid:durableId="608782749">
    <w:abstractNumId w:val="189"/>
  </w:num>
  <w:num w:numId="209" w16cid:durableId="1142119812">
    <w:abstractNumId w:val="116"/>
  </w:num>
  <w:num w:numId="210" w16cid:durableId="1671251996">
    <w:abstractNumId w:val="180"/>
  </w:num>
  <w:num w:numId="211" w16cid:durableId="333531957">
    <w:abstractNumId w:val="58"/>
  </w:num>
  <w:num w:numId="212" w16cid:durableId="77944823">
    <w:abstractNumId w:val="243"/>
  </w:num>
  <w:num w:numId="213" w16cid:durableId="1159687573">
    <w:abstractNumId w:val="246"/>
  </w:num>
  <w:num w:numId="214" w16cid:durableId="665208680">
    <w:abstractNumId w:val="109"/>
  </w:num>
  <w:num w:numId="215" w16cid:durableId="1236555110">
    <w:abstractNumId w:val="121"/>
  </w:num>
  <w:num w:numId="216" w16cid:durableId="816259696">
    <w:abstractNumId w:val="245"/>
  </w:num>
  <w:num w:numId="217" w16cid:durableId="415712008">
    <w:abstractNumId w:val="249"/>
  </w:num>
  <w:num w:numId="218" w16cid:durableId="351787">
    <w:abstractNumId w:val="224"/>
  </w:num>
  <w:num w:numId="219" w16cid:durableId="1234467603">
    <w:abstractNumId w:val="251"/>
  </w:num>
  <w:num w:numId="220" w16cid:durableId="1061631425">
    <w:abstractNumId w:val="221"/>
  </w:num>
  <w:num w:numId="221" w16cid:durableId="1635138940">
    <w:abstractNumId w:val="281"/>
  </w:num>
  <w:num w:numId="222" w16cid:durableId="986935686">
    <w:abstractNumId w:val="17"/>
  </w:num>
  <w:num w:numId="223" w16cid:durableId="519318851">
    <w:abstractNumId w:val="77"/>
  </w:num>
  <w:num w:numId="224" w16cid:durableId="1847672138">
    <w:abstractNumId w:val="5"/>
  </w:num>
  <w:num w:numId="225" w16cid:durableId="656885470">
    <w:abstractNumId w:val="83"/>
  </w:num>
  <w:num w:numId="226" w16cid:durableId="2134399310">
    <w:abstractNumId w:val="37"/>
  </w:num>
  <w:num w:numId="227" w16cid:durableId="290746609">
    <w:abstractNumId w:val="211"/>
  </w:num>
  <w:num w:numId="228" w16cid:durableId="1662469741">
    <w:abstractNumId w:val="93"/>
  </w:num>
  <w:num w:numId="229" w16cid:durableId="784465976">
    <w:abstractNumId w:val="208"/>
  </w:num>
  <w:num w:numId="230" w16cid:durableId="1985116667">
    <w:abstractNumId w:val="18"/>
  </w:num>
  <w:num w:numId="231" w16cid:durableId="54359357">
    <w:abstractNumId w:val="210"/>
  </w:num>
  <w:num w:numId="232" w16cid:durableId="1286542671">
    <w:abstractNumId w:val="134"/>
  </w:num>
  <w:num w:numId="233" w16cid:durableId="1754617542">
    <w:abstractNumId w:val="78"/>
  </w:num>
  <w:num w:numId="234" w16cid:durableId="457649491">
    <w:abstractNumId w:val="29"/>
  </w:num>
  <w:num w:numId="235" w16cid:durableId="1745764190">
    <w:abstractNumId w:val="70"/>
  </w:num>
  <w:num w:numId="236" w16cid:durableId="611058508">
    <w:abstractNumId w:val="125"/>
  </w:num>
  <w:num w:numId="237" w16cid:durableId="41175128">
    <w:abstractNumId w:val="120"/>
  </w:num>
  <w:num w:numId="238" w16cid:durableId="1986424054">
    <w:abstractNumId w:val="82"/>
  </w:num>
  <w:num w:numId="239" w16cid:durableId="289098021">
    <w:abstractNumId w:val="273"/>
  </w:num>
  <w:num w:numId="240" w16cid:durableId="204610034">
    <w:abstractNumId w:val="227"/>
  </w:num>
  <w:num w:numId="241" w16cid:durableId="975255589">
    <w:abstractNumId w:val="80"/>
  </w:num>
  <w:num w:numId="242" w16cid:durableId="152453761">
    <w:abstractNumId w:val="73"/>
  </w:num>
  <w:num w:numId="243" w16cid:durableId="208537643">
    <w:abstractNumId w:val="25"/>
  </w:num>
  <w:num w:numId="244" w16cid:durableId="690840099">
    <w:abstractNumId w:val="56"/>
  </w:num>
  <w:num w:numId="245" w16cid:durableId="727612889">
    <w:abstractNumId w:val="63"/>
  </w:num>
  <w:num w:numId="246" w16cid:durableId="1231574680">
    <w:abstractNumId w:val="198"/>
  </w:num>
  <w:num w:numId="247" w16cid:durableId="1314944516">
    <w:abstractNumId w:val="138"/>
  </w:num>
  <w:num w:numId="248" w16cid:durableId="259680501">
    <w:abstractNumId w:val="214"/>
  </w:num>
  <w:num w:numId="249" w16cid:durableId="842478874">
    <w:abstractNumId w:val="182"/>
  </w:num>
  <w:num w:numId="250" w16cid:durableId="505020954">
    <w:abstractNumId w:val="238"/>
  </w:num>
  <w:num w:numId="251" w16cid:durableId="232352977">
    <w:abstractNumId w:val="174"/>
  </w:num>
  <w:num w:numId="252" w16cid:durableId="823007092">
    <w:abstractNumId w:val="181"/>
  </w:num>
  <w:num w:numId="253" w16cid:durableId="1228952624">
    <w:abstractNumId w:val="269"/>
  </w:num>
  <w:num w:numId="254" w16cid:durableId="2069648945">
    <w:abstractNumId w:val="106"/>
  </w:num>
  <w:num w:numId="255" w16cid:durableId="1714116771">
    <w:abstractNumId w:val="219"/>
  </w:num>
  <w:num w:numId="256" w16cid:durableId="2090880379">
    <w:abstractNumId w:val="95"/>
  </w:num>
  <w:num w:numId="257" w16cid:durableId="394863927">
    <w:abstractNumId w:val="255"/>
  </w:num>
  <w:num w:numId="258" w16cid:durableId="1621492278">
    <w:abstractNumId w:val="44"/>
  </w:num>
  <w:num w:numId="259" w16cid:durableId="1216429299">
    <w:abstractNumId w:val="2"/>
  </w:num>
  <w:num w:numId="260" w16cid:durableId="659432987">
    <w:abstractNumId w:val="47"/>
  </w:num>
  <w:num w:numId="261" w16cid:durableId="1936865454">
    <w:abstractNumId w:val="65"/>
  </w:num>
  <w:num w:numId="262" w16cid:durableId="1202744357">
    <w:abstractNumId w:val="79"/>
  </w:num>
  <w:num w:numId="263" w16cid:durableId="1166363207">
    <w:abstractNumId w:val="22"/>
  </w:num>
  <w:num w:numId="264" w16cid:durableId="632365534">
    <w:abstractNumId w:val="190"/>
  </w:num>
  <w:num w:numId="265" w16cid:durableId="1629432850">
    <w:abstractNumId w:val="284"/>
  </w:num>
  <w:num w:numId="266" w16cid:durableId="986475816">
    <w:abstractNumId w:val="276"/>
  </w:num>
  <w:num w:numId="267" w16cid:durableId="978727338">
    <w:abstractNumId w:val="274"/>
  </w:num>
  <w:num w:numId="268" w16cid:durableId="1443300391">
    <w:abstractNumId w:val="45"/>
  </w:num>
  <w:num w:numId="269" w16cid:durableId="1660382981">
    <w:abstractNumId w:val="264"/>
  </w:num>
  <w:num w:numId="270" w16cid:durableId="2083675677">
    <w:abstractNumId w:val="236"/>
  </w:num>
  <w:num w:numId="271" w16cid:durableId="1539194950">
    <w:abstractNumId w:val="155"/>
  </w:num>
  <w:num w:numId="272" w16cid:durableId="1194269943">
    <w:abstractNumId w:val="8"/>
  </w:num>
  <w:num w:numId="273" w16cid:durableId="868295277">
    <w:abstractNumId w:val="262"/>
  </w:num>
  <w:num w:numId="274" w16cid:durableId="16198880">
    <w:abstractNumId w:val="220"/>
  </w:num>
  <w:num w:numId="275" w16cid:durableId="806044423">
    <w:abstractNumId w:val="179"/>
  </w:num>
  <w:num w:numId="276" w16cid:durableId="1036463356">
    <w:abstractNumId w:val="118"/>
  </w:num>
  <w:num w:numId="277" w16cid:durableId="83110993">
    <w:abstractNumId w:val="36"/>
  </w:num>
  <w:num w:numId="278" w16cid:durableId="451679401">
    <w:abstractNumId w:val="218"/>
  </w:num>
  <w:num w:numId="279" w16cid:durableId="1393386008">
    <w:abstractNumId w:val="186"/>
  </w:num>
  <w:num w:numId="280" w16cid:durableId="1892691191">
    <w:abstractNumId w:val="33"/>
  </w:num>
  <w:num w:numId="281" w16cid:durableId="1879775792">
    <w:abstractNumId w:val="161"/>
  </w:num>
  <w:num w:numId="282" w16cid:durableId="897133548">
    <w:abstractNumId w:val="209"/>
  </w:num>
  <w:num w:numId="283" w16cid:durableId="143619831">
    <w:abstractNumId w:val="137"/>
  </w:num>
  <w:num w:numId="284" w16cid:durableId="1066686420">
    <w:abstractNumId w:val="81"/>
  </w:num>
  <w:num w:numId="285" w16cid:durableId="384985859">
    <w:abstractNumId w:val="105"/>
  </w:num>
  <w:num w:numId="286" w16cid:durableId="1782068378">
    <w:abstractNumId w:val="187"/>
  </w:num>
  <w:num w:numId="287" w16cid:durableId="295455470">
    <w:abstractNumId w:val="237"/>
  </w:num>
  <w:num w:numId="288" w16cid:durableId="2081516377">
    <w:abstractNumId w:val="48"/>
  </w:num>
  <w:num w:numId="289" w16cid:durableId="886721959">
    <w:abstractNumId w:val="127"/>
  </w:num>
  <w:num w:numId="290" w16cid:durableId="761024281">
    <w:abstractNumId w:val="144"/>
  </w:num>
  <w:num w:numId="291" w16cid:durableId="328363740">
    <w:abstractNumId w:val="153"/>
  </w:num>
  <w:num w:numId="292" w16cid:durableId="1475633987">
    <w:abstractNumId w:val="207"/>
  </w:num>
  <w:num w:numId="293" w16cid:durableId="1162968856">
    <w:abstractNumId w:val="38"/>
  </w:num>
  <w:num w:numId="294" w16cid:durableId="1646082172">
    <w:abstractNumId w:val="140"/>
  </w:num>
  <w:num w:numId="295" w16cid:durableId="1075249690">
    <w:abstractNumId w:val="217"/>
  </w:num>
  <w:num w:numId="296" w16cid:durableId="461390408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152B"/>
    <w:rsid w:val="00021A62"/>
    <w:rsid w:val="0002482E"/>
    <w:rsid w:val="00034B1F"/>
    <w:rsid w:val="00043C57"/>
    <w:rsid w:val="000501CE"/>
    <w:rsid w:val="00050324"/>
    <w:rsid w:val="00063467"/>
    <w:rsid w:val="000635DF"/>
    <w:rsid w:val="00066CDA"/>
    <w:rsid w:val="000712D1"/>
    <w:rsid w:val="0007335B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A7DAA"/>
    <w:rsid w:val="000B094B"/>
    <w:rsid w:val="000C1ED6"/>
    <w:rsid w:val="000D3F66"/>
    <w:rsid w:val="000D54F6"/>
    <w:rsid w:val="000D7E80"/>
    <w:rsid w:val="000E4826"/>
    <w:rsid w:val="000E63C9"/>
    <w:rsid w:val="000F13EE"/>
    <w:rsid w:val="001100E9"/>
    <w:rsid w:val="001129FE"/>
    <w:rsid w:val="00113423"/>
    <w:rsid w:val="001148DC"/>
    <w:rsid w:val="001166EE"/>
    <w:rsid w:val="00120FF0"/>
    <w:rsid w:val="0012212D"/>
    <w:rsid w:val="00125114"/>
    <w:rsid w:val="00125B1A"/>
    <w:rsid w:val="001272FE"/>
    <w:rsid w:val="00130E9D"/>
    <w:rsid w:val="001322FC"/>
    <w:rsid w:val="0013274F"/>
    <w:rsid w:val="00133405"/>
    <w:rsid w:val="00134741"/>
    <w:rsid w:val="001461BC"/>
    <w:rsid w:val="00147F24"/>
    <w:rsid w:val="00150A6D"/>
    <w:rsid w:val="00155BA2"/>
    <w:rsid w:val="001610B0"/>
    <w:rsid w:val="001649D6"/>
    <w:rsid w:val="00173396"/>
    <w:rsid w:val="00185932"/>
    <w:rsid w:val="00185B35"/>
    <w:rsid w:val="00194E7F"/>
    <w:rsid w:val="00196346"/>
    <w:rsid w:val="001A0E16"/>
    <w:rsid w:val="001A4DAD"/>
    <w:rsid w:val="001B23A5"/>
    <w:rsid w:val="001B5723"/>
    <w:rsid w:val="001D3912"/>
    <w:rsid w:val="001D6532"/>
    <w:rsid w:val="001E5623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41B30"/>
    <w:rsid w:val="00243EBC"/>
    <w:rsid w:val="00246A35"/>
    <w:rsid w:val="00254264"/>
    <w:rsid w:val="0026193F"/>
    <w:rsid w:val="002709FF"/>
    <w:rsid w:val="00284348"/>
    <w:rsid w:val="00287F87"/>
    <w:rsid w:val="00290ABD"/>
    <w:rsid w:val="002977F2"/>
    <w:rsid w:val="002A1529"/>
    <w:rsid w:val="002B2C7D"/>
    <w:rsid w:val="002B6DC2"/>
    <w:rsid w:val="002C5662"/>
    <w:rsid w:val="002D6D80"/>
    <w:rsid w:val="002F0AEC"/>
    <w:rsid w:val="002F51F5"/>
    <w:rsid w:val="003039DA"/>
    <w:rsid w:val="00305AB6"/>
    <w:rsid w:val="00307A32"/>
    <w:rsid w:val="00312137"/>
    <w:rsid w:val="003176A2"/>
    <w:rsid w:val="003221E6"/>
    <w:rsid w:val="00324AEA"/>
    <w:rsid w:val="003253CB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0CE4"/>
    <w:rsid w:val="003778A3"/>
    <w:rsid w:val="00384EA3"/>
    <w:rsid w:val="00385242"/>
    <w:rsid w:val="00390AE6"/>
    <w:rsid w:val="00394379"/>
    <w:rsid w:val="003A12F7"/>
    <w:rsid w:val="003A39A1"/>
    <w:rsid w:val="003A574E"/>
    <w:rsid w:val="003B0D1F"/>
    <w:rsid w:val="003B2086"/>
    <w:rsid w:val="003B2B8D"/>
    <w:rsid w:val="003B3015"/>
    <w:rsid w:val="003B6D27"/>
    <w:rsid w:val="003C2191"/>
    <w:rsid w:val="003C6613"/>
    <w:rsid w:val="003D147D"/>
    <w:rsid w:val="003D3863"/>
    <w:rsid w:val="003E2B36"/>
    <w:rsid w:val="003F2AE8"/>
    <w:rsid w:val="003F6629"/>
    <w:rsid w:val="003F780B"/>
    <w:rsid w:val="004110DE"/>
    <w:rsid w:val="00422400"/>
    <w:rsid w:val="004249F2"/>
    <w:rsid w:val="00431C79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77E80"/>
    <w:rsid w:val="00481B0C"/>
    <w:rsid w:val="00491E1D"/>
    <w:rsid w:val="0049251D"/>
    <w:rsid w:val="00495DF8"/>
    <w:rsid w:val="004B21A5"/>
    <w:rsid w:val="004C0349"/>
    <w:rsid w:val="004C10B6"/>
    <w:rsid w:val="004D29D7"/>
    <w:rsid w:val="004D63E1"/>
    <w:rsid w:val="004E0906"/>
    <w:rsid w:val="004E30E7"/>
    <w:rsid w:val="004E5FEE"/>
    <w:rsid w:val="004F04A7"/>
    <w:rsid w:val="004F1967"/>
    <w:rsid w:val="004F7E38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377D3"/>
    <w:rsid w:val="00542054"/>
    <w:rsid w:val="00544F27"/>
    <w:rsid w:val="00553FFF"/>
    <w:rsid w:val="005615A3"/>
    <w:rsid w:val="0056488D"/>
    <w:rsid w:val="00572102"/>
    <w:rsid w:val="005757A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D00BE"/>
    <w:rsid w:val="005D3100"/>
    <w:rsid w:val="005E6567"/>
    <w:rsid w:val="005F00B2"/>
    <w:rsid w:val="005F1BB0"/>
    <w:rsid w:val="005F5109"/>
    <w:rsid w:val="005F6272"/>
    <w:rsid w:val="005F77B7"/>
    <w:rsid w:val="0060094C"/>
    <w:rsid w:val="006036AA"/>
    <w:rsid w:val="00611B9E"/>
    <w:rsid w:val="00615516"/>
    <w:rsid w:val="0061700B"/>
    <w:rsid w:val="00623B4C"/>
    <w:rsid w:val="00632613"/>
    <w:rsid w:val="0063553B"/>
    <w:rsid w:val="00636BFE"/>
    <w:rsid w:val="00644FC9"/>
    <w:rsid w:val="00645531"/>
    <w:rsid w:val="0064713C"/>
    <w:rsid w:val="0065205D"/>
    <w:rsid w:val="00652763"/>
    <w:rsid w:val="00656C4D"/>
    <w:rsid w:val="006650B5"/>
    <w:rsid w:val="00671FFA"/>
    <w:rsid w:val="006750DB"/>
    <w:rsid w:val="0068346C"/>
    <w:rsid w:val="00686C01"/>
    <w:rsid w:val="0069200D"/>
    <w:rsid w:val="00695B12"/>
    <w:rsid w:val="006A14D6"/>
    <w:rsid w:val="006A1A49"/>
    <w:rsid w:val="006A76E3"/>
    <w:rsid w:val="006B3A9F"/>
    <w:rsid w:val="006B45B6"/>
    <w:rsid w:val="006C4021"/>
    <w:rsid w:val="006D10E3"/>
    <w:rsid w:val="006D337C"/>
    <w:rsid w:val="006E5716"/>
    <w:rsid w:val="006F0CF4"/>
    <w:rsid w:val="006F3F2C"/>
    <w:rsid w:val="006F5C72"/>
    <w:rsid w:val="0070527E"/>
    <w:rsid w:val="0071195C"/>
    <w:rsid w:val="007302B3"/>
    <w:rsid w:val="00730733"/>
    <w:rsid w:val="007309A6"/>
    <w:rsid w:val="00730E3A"/>
    <w:rsid w:val="00730F7E"/>
    <w:rsid w:val="00736AAF"/>
    <w:rsid w:val="007414B7"/>
    <w:rsid w:val="00742301"/>
    <w:rsid w:val="007443FF"/>
    <w:rsid w:val="0075466E"/>
    <w:rsid w:val="00765B2A"/>
    <w:rsid w:val="00772137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B29F3"/>
    <w:rsid w:val="007C1EAD"/>
    <w:rsid w:val="007C6B52"/>
    <w:rsid w:val="007C7E7F"/>
    <w:rsid w:val="007D0895"/>
    <w:rsid w:val="007D16C5"/>
    <w:rsid w:val="007E0519"/>
    <w:rsid w:val="007E4DCA"/>
    <w:rsid w:val="007E4F5E"/>
    <w:rsid w:val="007E6A8B"/>
    <w:rsid w:val="007F3428"/>
    <w:rsid w:val="007F5AEA"/>
    <w:rsid w:val="00802E6C"/>
    <w:rsid w:val="00810CBA"/>
    <w:rsid w:val="00812AAB"/>
    <w:rsid w:val="008139EF"/>
    <w:rsid w:val="0081408A"/>
    <w:rsid w:val="00815D96"/>
    <w:rsid w:val="00820DD8"/>
    <w:rsid w:val="008217AD"/>
    <w:rsid w:val="00824300"/>
    <w:rsid w:val="00827BC2"/>
    <w:rsid w:val="0083066A"/>
    <w:rsid w:val="00832EC9"/>
    <w:rsid w:val="008352C1"/>
    <w:rsid w:val="00844ECB"/>
    <w:rsid w:val="008506E3"/>
    <w:rsid w:val="00862FE4"/>
    <w:rsid w:val="0086389A"/>
    <w:rsid w:val="008673F6"/>
    <w:rsid w:val="0087605E"/>
    <w:rsid w:val="008941AE"/>
    <w:rsid w:val="008967EF"/>
    <w:rsid w:val="00897020"/>
    <w:rsid w:val="008A3592"/>
    <w:rsid w:val="008A4B1A"/>
    <w:rsid w:val="008A5147"/>
    <w:rsid w:val="008B1FEE"/>
    <w:rsid w:val="008B3301"/>
    <w:rsid w:val="008B36C4"/>
    <w:rsid w:val="008B798D"/>
    <w:rsid w:val="008B7E12"/>
    <w:rsid w:val="008C1EA3"/>
    <w:rsid w:val="008C5381"/>
    <w:rsid w:val="008C73D7"/>
    <w:rsid w:val="008C768C"/>
    <w:rsid w:val="008D03C9"/>
    <w:rsid w:val="008D0D71"/>
    <w:rsid w:val="008D3E27"/>
    <w:rsid w:val="008D59B2"/>
    <w:rsid w:val="008D740E"/>
    <w:rsid w:val="008E4171"/>
    <w:rsid w:val="008E4F35"/>
    <w:rsid w:val="008E59AE"/>
    <w:rsid w:val="008F3DDC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30F0D"/>
    <w:rsid w:val="00932A05"/>
    <w:rsid w:val="0093335D"/>
    <w:rsid w:val="0093613E"/>
    <w:rsid w:val="00942A67"/>
    <w:rsid w:val="00943026"/>
    <w:rsid w:val="00966B81"/>
    <w:rsid w:val="00974387"/>
    <w:rsid w:val="00977F79"/>
    <w:rsid w:val="00983300"/>
    <w:rsid w:val="009906F0"/>
    <w:rsid w:val="009A06B7"/>
    <w:rsid w:val="009A49E8"/>
    <w:rsid w:val="009A6663"/>
    <w:rsid w:val="009B4C86"/>
    <w:rsid w:val="009C0A3E"/>
    <w:rsid w:val="009C2068"/>
    <w:rsid w:val="009C523B"/>
    <w:rsid w:val="009C5959"/>
    <w:rsid w:val="009C7720"/>
    <w:rsid w:val="009D1AE2"/>
    <w:rsid w:val="009D1E9F"/>
    <w:rsid w:val="009D62C9"/>
    <w:rsid w:val="009D6391"/>
    <w:rsid w:val="009E001E"/>
    <w:rsid w:val="009E2613"/>
    <w:rsid w:val="009E3770"/>
    <w:rsid w:val="009F2E7F"/>
    <w:rsid w:val="00A00090"/>
    <w:rsid w:val="00A0511B"/>
    <w:rsid w:val="00A1147B"/>
    <w:rsid w:val="00A153DA"/>
    <w:rsid w:val="00A228E7"/>
    <w:rsid w:val="00A23AFA"/>
    <w:rsid w:val="00A31127"/>
    <w:rsid w:val="00A31B3E"/>
    <w:rsid w:val="00A32134"/>
    <w:rsid w:val="00A342BC"/>
    <w:rsid w:val="00A34792"/>
    <w:rsid w:val="00A532F3"/>
    <w:rsid w:val="00A61FEE"/>
    <w:rsid w:val="00A63B40"/>
    <w:rsid w:val="00A71A35"/>
    <w:rsid w:val="00A72D20"/>
    <w:rsid w:val="00A81019"/>
    <w:rsid w:val="00A82F91"/>
    <w:rsid w:val="00A8489E"/>
    <w:rsid w:val="00A86D4A"/>
    <w:rsid w:val="00A93519"/>
    <w:rsid w:val="00A93661"/>
    <w:rsid w:val="00AA01C4"/>
    <w:rsid w:val="00AA56A5"/>
    <w:rsid w:val="00AA5977"/>
    <w:rsid w:val="00AA746A"/>
    <w:rsid w:val="00AB02A7"/>
    <w:rsid w:val="00AB29DF"/>
    <w:rsid w:val="00AB32D2"/>
    <w:rsid w:val="00AB3B87"/>
    <w:rsid w:val="00AB434D"/>
    <w:rsid w:val="00AB6F58"/>
    <w:rsid w:val="00AC29F3"/>
    <w:rsid w:val="00AC54C7"/>
    <w:rsid w:val="00AD6A33"/>
    <w:rsid w:val="00AE3A77"/>
    <w:rsid w:val="00AE7197"/>
    <w:rsid w:val="00B1190B"/>
    <w:rsid w:val="00B12AA1"/>
    <w:rsid w:val="00B231E5"/>
    <w:rsid w:val="00B30862"/>
    <w:rsid w:val="00B30B39"/>
    <w:rsid w:val="00B33CE9"/>
    <w:rsid w:val="00B33D73"/>
    <w:rsid w:val="00B40F4B"/>
    <w:rsid w:val="00B47A1E"/>
    <w:rsid w:val="00B5142F"/>
    <w:rsid w:val="00B51D55"/>
    <w:rsid w:val="00B54493"/>
    <w:rsid w:val="00B57584"/>
    <w:rsid w:val="00B6697C"/>
    <w:rsid w:val="00B71DA7"/>
    <w:rsid w:val="00B77577"/>
    <w:rsid w:val="00B801D7"/>
    <w:rsid w:val="00B83977"/>
    <w:rsid w:val="00B83D72"/>
    <w:rsid w:val="00B878FF"/>
    <w:rsid w:val="00BA1013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3FE2"/>
    <w:rsid w:val="00C24111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83A"/>
    <w:rsid w:val="00C63CEA"/>
    <w:rsid w:val="00C71E53"/>
    <w:rsid w:val="00C71F8D"/>
    <w:rsid w:val="00C74A97"/>
    <w:rsid w:val="00C7699F"/>
    <w:rsid w:val="00C876F5"/>
    <w:rsid w:val="00C91761"/>
    <w:rsid w:val="00C937B0"/>
    <w:rsid w:val="00C937FE"/>
    <w:rsid w:val="00CA1896"/>
    <w:rsid w:val="00CA475D"/>
    <w:rsid w:val="00CB536C"/>
    <w:rsid w:val="00CB57BC"/>
    <w:rsid w:val="00CB5B28"/>
    <w:rsid w:val="00CB6EE7"/>
    <w:rsid w:val="00CC5347"/>
    <w:rsid w:val="00CC6752"/>
    <w:rsid w:val="00CD3A5D"/>
    <w:rsid w:val="00CE0854"/>
    <w:rsid w:val="00CE1272"/>
    <w:rsid w:val="00CE31F0"/>
    <w:rsid w:val="00CF3DF0"/>
    <w:rsid w:val="00CF506B"/>
    <w:rsid w:val="00CF5371"/>
    <w:rsid w:val="00D00680"/>
    <w:rsid w:val="00D00E8F"/>
    <w:rsid w:val="00D02964"/>
    <w:rsid w:val="00D0323A"/>
    <w:rsid w:val="00D0559F"/>
    <w:rsid w:val="00D05D19"/>
    <w:rsid w:val="00D064B5"/>
    <w:rsid w:val="00D077E9"/>
    <w:rsid w:val="00D12726"/>
    <w:rsid w:val="00D15F35"/>
    <w:rsid w:val="00D161D5"/>
    <w:rsid w:val="00D17B4A"/>
    <w:rsid w:val="00D21042"/>
    <w:rsid w:val="00D257BF"/>
    <w:rsid w:val="00D3091E"/>
    <w:rsid w:val="00D35EA3"/>
    <w:rsid w:val="00D42CB7"/>
    <w:rsid w:val="00D43A78"/>
    <w:rsid w:val="00D457EB"/>
    <w:rsid w:val="00D46238"/>
    <w:rsid w:val="00D51CA5"/>
    <w:rsid w:val="00D5413D"/>
    <w:rsid w:val="00D5658F"/>
    <w:rsid w:val="00D570A9"/>
    <w:rsid w:val="00D70D02"/>
    <w:rsid w:val="00D71399"/>
    <w:rsid w:val="00D7324F"/>
    <w:rsid w:val="00D76649"/>
    <w:rsid w:val="00D770C7"/>
    <w:rsid w:val="00D84582"/>
    <w:rsid w:val="00D86945"/>
    <w:rsid w:val="00D90290"/>
    <w:rsid w:val="00D91408"/>
    <w:rsid w:val="00D9694A"/>
    <w:rsid w:val="00DB2074"/>
    <w:rsid w:val="00DB7116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61D3"/>
    <w:rsid w:val="00E15127"/>
    <w:rsid w:val="00E22278"/>
    <w:rsid w:val="00E22ACD"/>
    <w:rsid w:val="00E25560"/>
    <w:rsid w:val="00E42776"/>
    <w:rsid w:val="00E470B7"/>
    <w:rsid w:val="00E620B0"/>
    <w:rsid w:val="00E62476"/>
    <w:rsid w:val="00E65551"/>
    <w:rsid w:val="00E702C3"/>
    <w:rsid w:val="00E81B40"/>
    <w:rsid w:val="00E873B5"/>
    <w:rsid w:val="00E91DA8"/>
    <w:rsid w:val="00EB1535"/>
    <w:rsid w:val="00EC3088"/>
    <w:rsid w:val="00EE3F37"/>
    <w:rsid w:val="00EE5B68"/>
    <w:rsid w:val="00EF0DC7"/>
    <w:rsid w:val="00EF19B3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57AD8"/>
    <w:rsid w:val="00F83527"/>
    <w:rsid w:val="00F8365F"/>
    <w:rsid w:val="00F92213"/>
    <w:rsid w:val="00FA024F"/>
    <w:rsid w:val="00FA1B7D"/>
    <w:rsid w:val="00FA2C51"/>
    <w:rsid w:val="00FB4C3D"/>
    <w:rsid w:val="00FC0076"/>
    <w:rsid w:val="00FC08C0"/>
    <w:rsid w:val="00FC2B23"/>
    <w:rsid w:val="00FD583F"/>
    <w:rsid w:val="00FD670F"/>
    <w:rsid w:val="00FD7488"/>
    <w:rsid w:val="00FE143C"/>
    <w:rsid w:val="00FE70BA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134741"/>
    <w:pPr>
      <w:keepNext/>
      <w:shd w:val="solid" w:color="4E91CD" w:fill="FFFFFF" w:themeFill="background1"/>
      <w:ind w:firstLine="357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134741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CC5347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CC5347"/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Hipervnculoalndice"/>
    <w:rsid w:val="00155BA2"/>
    <w:pPr>
      <w:shd w:val="solid" w:color="4E91CD" w:fill="4E91CD"/>
      <w:jc w:val="both"/>
    </w:p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D7324F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1">
    <w:name w:val="Grid Table 2 Accent 1"/>
    <w:basedOn w:val="Tablanormal"/>
    <w:uiPriority w:val="47"/>
    <w:rsid w:val="00C23FE2"/>
    <w:pPr>
      <w:spacing w:after="0" w:line="240" w:lineRule="auto"/>
    </w:pPr>
    <w:tblPr>
      <w:tblStyleRowBandSize w:val="1"/>
      <w:tblStyleColBandSize w:val="1"/>
      <w:tblBorders>
        <w:top w:val="single" w:sz="2" w:space="0" w:color="18AFFB" w:themeColor="accent1" w:themeTint="99"/>
        <w:bottom w:val="single" w:sz="2" w:space="0" w:color="18AFFB" w:themeColor="accent1" w:themeTint="99"/>
        <w:insideH w:val="single" w:sz="2" w:space="0" w:color="18AFFB" w:themeColor="accent1" w:themeTint="99"/>
        <w:insideV w:val="single" w:sz="2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8AFF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8AFF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normal4">
    <w:name w:val="Plain Table 4"/>
    <w:basedOn w:val="Tablanormal"/>
    <w:uiPriority w:val="44"/>
    <w:rsid w:val="001D39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3-nfasis2">
    <w:name w:val="Grid Table 3 Accent 2"/>
    <w:basedOn w:val="Tablanormal"/>
    <w:uiPriority w:val="48"/>
    <w:rsid w:val="00FB4C3D"/>
    <w:pPr>
      <w:spacing w:after="0" w:line="240" w:lineRule="auto"/>
    </w:p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table" w:styleId="Tablanormal5">
    <w:name w:val="Plain Table 5"/>
    <w:basedOn w:val="Tablanormal"/>
    <w:uiPriority w:val="45"/>
    <w:rsid w:val="00FB4C3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cueli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175D3A"/>
    <w:rsid w:val="00204B26"/>
    <w:rsid w:val="0023140F"/>
    <w:rsid w:val="002C5662"/>
    <w:rsid w:val="003B6919"/>
    <w:rsid w:val="003E6764"/>
    <w:rsid w:val="004010E7"/>
    <w:rsid w:val="0048444B"/>
    <w:rsid w:val="00491E1D"/>
    <w:rsid w:val="005B625B"/>
    <w:rsid w:val="00651E5D"/>
    <w:rsid w:val="006B176B"/>
    <w:rsid w:val="007C7E7F"/>
    <w:rsid w:val="00815D96"/>
    <w:rsid w:val="008F3858"/>
    <w:rsid w:val="009024A9"/>
    <w:rsid w:val="00960C1A"/>
    <w:rsid w:val="00A31127"/>
    <w:rsid w:val="00C04831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18039</TotalTime>
  <Pages>12</Pages>
  <Words>2017</Words>
  <Characters>12148</Characters>
  <Application>Microsoft Office Word</Application>
  <DocSecurity>0</DocSecurity>
  <Lines>391</Lines>
  <Paragraphs>321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497</cp:revision>
  <cp:lastPrinted>2026-02-19T08:59:00Z</cp:lastPrinted>
  <dcterms:created xsi:type="dcterms:W3CDTF">2024-12-23T16:16:00Z</dcterms:created>
  <dcterms:modified xsi:type="dcterms:W3CDTF">2026-02-20T08:56:00Z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