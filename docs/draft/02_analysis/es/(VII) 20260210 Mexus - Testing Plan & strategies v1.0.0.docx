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23D90552" w14:textId="3B5E0624" w:rsidR="00787BBA" w:rsidRPr="00787BBA" w:rsidRDefault="006745B3" w:rsidP="00AE7197">
            <w:pPr>
              <w:rPr>
                <w:i/>
                <w:noProof/>
                <w:color w:val="808080" w:themeColor="background1" w:themeShade="80"/>
                <w:sz w:val="36"/>
                <w:szCs w:val="36"/>
                <w:lang w:bidi="es-ES"/>
              </w:rPr>
            </w:pPr>
            <w:r>
              <w:rPr>
                <w:noProof/>
                <w:color w:val="808080" w:themeColor="background1" w:themeShade="80"/>
                <w:sz w:val="40"/>
                <w:szCs w:val="40"/>
              </w:rPr>
              <w:t>Plan de pruebas y estrategias</w:t>
            </w:r>
          </w:p>
          <w:p w14:paraId="1EBE45E5" w14:textId="01B1FA39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02D33539" w14:textId="7ED829BB" w:rsidR="00B40F4B" w:rsidRDefault="006745B3" w:rsidP="000541E9">
      <w:pPr>
        <w:pStyle w:val="Ttulo1"/>
      </w:pPr>
      <w:bookmarkStart w:id="0" w:name="_ÍNDICE"/>
      <w:bookmarkEnd w:id="0"/>
      <w:r>
        <w:t>PLAN DE PRUEBAS Y ESTRATEGIAS</w:t>
      </w:r>
    </w:p>
    <w:tbl>
      <w:tblPr>
        <w:tblStyle w:val="Tablaconcuadrcula7concolores-nfasis1"/>
        <w:tblW w:w="10065" w:type="dxa"/>
        <w:tblLook w:val="04A0" w:firstRow="1" w:lastRow="0" w:firstColumn="1" w:lastColumn="0" w:noHBand="0" w:noVBand="1"/>
      </w:tblPr>
      <w:tblGrid>
        <w:gridCol w:w="2077"/>
        <w:gridCol w:w="7988"/>
      </w:tblGrid>
      <w:tr w:rsidR="00B40F4B" w:rsidRPr="00B40F4B" w14:paraId="5F5570B3" w14:textId="77777777" w:rsidTr="001F2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988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B40F4B" w:rsidRPr="00B40F4B" w14:paraId="5B2F1F18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988" w:type="dxa"/>
            <w:shd w:val="clear" w:color="auto" w:fill="4E91CD"/>
          </w:tcPr>
          <w:p w14:paraId="23D27069" w14:textId="3E5FAD4A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</w:t>
            </w:r>
            <w:r w:rsidR="006745B3">
              <w:rPr>
                <w:color w:val="FFFFFF" w:themeColor="background1"/>
              </w:rPr>
              <w:t>P</w:t>
            </w:r>
            <w:r w:rsidR="006745B3" w:rsidRPr="006745B3">
              <w:rPr>
                <w:color w:val="FFFFFF" w:themeColor="background1"/>
              </w:rPr>
              <w:t>lan de pruebas y estrategias</w:t>
            </w:r>
          </w:p>
        </w:tc>
      </w:tr>
      <w:tr w:rsidR="00B40F4B" w:rsidRPr="00B40F4B" w14:paraId="457B2ADC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988" w:type="dxa"/>
          </w:tcPr>
          <w:p w14:paraId="048034ED" w14:textId="51431AD1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0.1.0</w:t>
            </w:r>
          </w:p>
        </w:tc>
      </w:tr>
      <w:tr w:rsidR="00B40F4B" w:rsidRPr="00B40F4B" w14:paraId="1E1886D7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988" w:type="dxa"/>
            <w:shd w:val="clear" w:color="auto" w:fill="4E91CD"/>
          </w:tcPr>
          <w:p w14:paraId="18A21BFD" w14:textId="7587E4DA" w:rsidR="00B40F4B" w:rsidRPr="00860DE7" w:rsidRDefault="00A9414A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Aprobado</w:t>
            </w:r>
          </w:p>
        </w:tc>
      </w:tr>
      <w:tr w:rsidR="00B40F4B" w:rsidRPr="00B40F4B" w14:paraId="4CDD42A1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988" w:type="dxa"/>
          </w:tcPr>
          <w:p w14:paraId="2F8999C7" w14:textId="6E45C38A" w:rsidR="00B40F4B" w:rsidRPr="00090481" w:rsidRDefault="00FE7D4C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10</w:t>
            </w:r>
            <w:r w:rsidR="00B40F4B" w:rsidRPr="00090481">
              <w:rPr>
                <w:color w:val="auto"/>
              </w:rPr>
              <w:t>/feb/2026</w:t>
            </w:r>
          </w:p>
        </w:tc>
      </w:tr>
      <w:tr w:rsidR="00D90500" w:rsidRPr="00B40F4B" w14:paraId="65E3744E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601BA28" w14:textId="057C3D1B" w:rsidR="00D90500" w:rsidRPr="00D90500" w:rsidRDefault="00D90500" w:rsidP="00B40F4B">
            <w:pPr>
              <w:jc w:val="both"/>
              <w:rPr>
                <w:b/>
                <w:bCs/>
                <w:i w:val="0"/>
                <w:iCs w:val="0"/>
                <w:color w:val="auto"/>
              </w:rPr>
            </w:pPr>
            <w:r w:rsidRPr="00D90500">
              <w:rPr>
                <w:b/>
                <w:bCs/>
                <w:color w:val="auto"/>
              </w:rPr>
              <w:t>Rol</w:t>
            </w:r>
          </w:p>
        </w:tc>
        <w:tc>
          <w:tcPr>
            <w:tcW w:w="7988" w:type="dxa"/>
            <w:shd w:val="clear" w:color="auto" w:fill="4E91CD"/>
          </w:tcPr>
          <w:p w14:paraId="6B4F8D0F" w14:textId="234BC7F9" w:rsidR="00D90500" w:rsidRPr="00D8089A" w:rsidRDefault="00D90500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D8089A">
              <w:rPr>
                <w:b/>
                <w:bCs/>
                <w:color w:val="FFFFFF" w:themeColor="background1"/>
              </w:rPr>
              <w:t>QA/PM</w:t>
            </w:r>
          </w:p>
        </w:tc>
      </w:tr>
      <w:tr w:rsidR="00B40F4B" w:rsidRPr="00B40F4B" w14:paraId="3A5E5552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988" w:type="dxa"/>
          </w:tcPr>
          <w:p w14:paraId="68811061" w14:textId="091E1CB2" w:rsidR="00B40F4B" w:rsidRPr="00D8089A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8089A">
              <w:rPr>
                <w:color w:val="auto"/>
              </w:rPr>
              <w:t>David Cueli</w:t>
            </w:r>
          </w:p>
        </w:tc>
      </w:tr>
    </w:tbl>
    <w:p w14:paraId="014A0EB6" w14:textId="77777777" w:rsidR="00B40F4B" w:rsidRDefault="00B40F4B" w:rsidP="00B40F4B"/>
    <w:p w14:paraId="54A09778" w14:textId="49EC21A3" w:rsidR="00A342BC" w:rsidRPr="000D54F6" w:rsidRDefault="00A0511B" w:rsidP="000541E9">
      <w:pPr>
        <w:pStyle w:val="Ttulo1"/>
      </w:pPr>
      <w:bookmarkStart w:id="1" w:name="_ÍNDICE_1"/>
      <w:bookmarkEnd w:id="1"/>
      <w:r>
        <w:t>ÍNDICE</w:t>
      </w:r>
    </w:p>
    <w:p w14:paraId="56474220" w14:textId="77777777" w:rsidR="00797A89" w:rsidRPr="000D54F6" w:rsidRDefault="00797A89" w:rsidP="005728EE"/>
    <w:p w14:paraId="4201DCF3" w14:textId="77777777" w:rsidR="00B77577" w:rsidRPr="00ED29BC" w:rsidRDefault="00B77577" w:rsidP="00B77577">
      <w:pPr>
        <w:pStyle w:val="Encabezado"/>
        <w:numPr>
          <w:ilvl w:val="0"/>
          <w:numId w:val="24"/>
        </w:numPr>
        <w:jc w:val="both"/>
        <w:rPr>
          <w:rFonts w:cstheme="minorHAnsi"/>
          <w:color w:val="2C59A6"/>
          <w:u w:val="single"/>
        </w:rPr>
      </w:pPr>
      <w:hyperlink w:anchor="_CONTROL_DE_VERSIONES" w:history="1">
        <w:r w:rsidRPr="00ED29BC">
          <w:rPr>
            <w:rStyle w:val="Hipervnculo"/>
            <w:rFonts w:cstheme="minorHAnsi"/>
          </w:rPr>
          <w:t>Control de ver</w:t>
        </w:r>
        <w:r w:rsidRPr="00ED29BC">
          <w:rPr>
            <w:rStyle w:val="Hipervnculo"/>
            <w:rFonts w:cstheme="minorHAnsi"/>
          </w:rPr>
          <w:t>s</w:t>
        </w:r>
        <w:r w:rsidRPr="00ED29BC">
          <w:rPr>
            <w:rStyle w:val="Hipervnculo"/>
            <w:rFonts w:cstheme="minorHAnsi"/>
          </w:rPr>
          <w:t>iones</w:t>
        </w:r>
      </w:hyperlink>
    </w:p>
    <w:p w14:paraId="272B268E" w14:textId="0D90A036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MARCO_NORMATIVO_-" w:history="1">
        <w:r w:rsidRPr="00ED29BC">
          <w:rPr>
            <w:rStyle w:val="Hipervnculo"/>
            <w:rFonts w:cstheme="minorHAnsi"/>
          </w:rPr>
          <w:t>Marco normativo</w:t>
        </w:r>
      </w:hyperlink>
    </w:p>
    <w:p w14:paraId="2663FAF4" w14:textId="77777777" w:rsidR="00AB7315" w:rsidRPr="00ED29BC" w:rsidRDefault="00AB7315" w:rsidP="00AB7315">
      <w:pPr>
        <w:pStyle w:val="Encabezado"/>
        <w:numPr>
          <w:ilvl w:val="0"/>
          <w:numId w:val="24"/>
        </w:numPr>
        <w:jc w:val="both"/>
      </w:pPr>
      <w:hyperlink w:anchor="_IDENTIFICACIÓN_DEL_PROYECTO" w:history="1">
        <w:r w:rsidRPr="00ED29BC">
          <w:rPr>
            <w:rStyle w:val="Hipervnculo"/>
            <w:rFonts w:cstheme="minorHAnsi"/>
          </w:rPr>
          <w:t>Introducción</w:t>
        </w:r>
      </w:hyperlink>
    </w:p>
    <w:p w14:paraId="649F32BD" w14:textId="467D52C2" w:rsidR="00AB7315" w:rsidRPr="00ED29BC" w:rsidRDefault="00AB7315" w:rsidP="003B23EE">
      <w:pPr>
        <w:pStyle w:val="Encabezado"/>
        <w:numPr>
          <w:ilvl w:val="1"/>
          <w:numId w:val="24"/>
        </w:numPr>
        <w:ind w:left="1587" w:hanging="510"/>
        <w:jc w:val="both"/>
      </w:pPr>
      <w:hyperlink w:anchor="_Propósito_del_documento" w:history="1">
        <w:r w:rsidRPr="00ED29BC">
          <w:rPr>
            <w:rStyle w:val="Hipervnculo"/>
          </w:rPr>
          <w:t>Propósito del documento</w:t>
        </w:r>
      </w:hyperlink>
    </w:p>
    <w:p w14:paraId="3FAA60CD" w14:textId="58318AF0" w:rsidR="00AB7315" w:rsidRPr="00ED29BC" w:rsidRDefault="00AB7315" w:rsidP="003B23EE">
      <w:pPr>
        <w:pStyle w:val="Encabezado"/>
        <w:numPr>
          <w:ilvl w:val="1"/>
          <w:numId w:val="24"/>
        </w:numPr>
        <w:ind w:left="1587" w:hanging="510"/>
        <w:jc w:val="both"/>
        <w:rPr>
          <w:rStyle w:val="Hipervnculo"/>
          <w:color w:val="242D5B"/>
          <w:u w:val="none"/>
        </w:rPr>
      </w:pPr>
      <w:hyperlink w:anchor="_Alcance_de_las" w:history="1">
        <w:r w:rsidRPr="00ED29BC">
          <w:rPr>
            <w:rStyle w:val="Hipervnculo"/>
            <w:rFonts w:cstheme="minorHAnsi"/>
          </w:rPr>
          <w:t>Alcance de las pruebas</w:t>
        </w:r>
      </w:hyperlink>
    </w:p>
    <w:p w14:paraId="5783A970" w14:textId="2CFEB594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OBJETIVOS_Y_ESTRATEGIA" w:history="1">
        <w:r w:rsidRPr="00ED29BC">
          <w:rPr>
            <w:rStyle w:val="Hipervnculo"/>
            <w:rFonts w:cstheme="minorHAnsi"/>
          </w:rPr>
          <w:t>Objetivos y estrategia de pruebas</w:t>
        </w:r>
      </w:hyperlink>
      <w:r w:rsidRPr="00ED29BC">
        <w:rPr>
          <w:rStyle w:val="Hipervnculo"/>
          <w:rFonts w:cstheme="minorHAnsi"/>
        </w:rPr>
        <w:t xml:space="preserve"> </w:t>
      </w:r>
    </w:p>
    <w:p w14:paraId="1D98B512" w14:textId="32DBE351" w:rsidR="00AB7315" w:rsidRPr="00ED29BC" w:rsidRDefault="00AB7315" w:rsidP="00986069">
      <w:pPr>
        <w:pStyle w:val="Encabezado"/>
        <w:numPr>
          <w:ilvl w:val="0"/>
          <w:numId w:val="453"/>
        </w:numPr>
        <w:ind w:left="1587" w:hanging="510"/>
        <w:jc w:val="both"/>
        <w:rPr>
          <w:rStyle w:val="Hipervnculo"/>
          <w:rFonts w:cstheme="minorHAnsi"/>
        </w:rPr>
      </w:pPr>
      <w:hyperlink w:anchor="_Objetivos" w:history="1">
        <w:r w:rsidRPr="00ED29BC">
          <w:rPr>
            <w:rStyle w:val="Hipervnculo"/>
            <w:rFonts w:cstheme="minorHAnsi"/>
          </w:rPr>
          <w:t>Objetivos</w:t>
        </w:r>
      </w:hyperlink>
    </w:p>
    <w:p w14:paraId="36473870" w14:textId="58C6CDB0" w:rsidR="00AB7315" w:rsidRPr="00ED29BC" w:rsidRDefault="00AB7315" w:rsidP="00986069">
      <w:pPr>
        <w:pStyle w:val="Encabezado"/>
        <w:numPr>
          <w:ilvl w:val="0"/>
          <w:numId w:val="453"/>
        </w:numPr>
        <w:ind w:left="1587" w:hanging="510"/>
        <w:jc w:val="both"/>
        <w:rPr>
          <w:rStyle w:val="Hipervnculo"/>
          <w:rFonts w:cstheme="minorHAnsi"/>
        </w:rPr>
      </w:pPr>
      <w:hyperlink w:anchor="_Estrategia_general" w:history="1">
        <w:r w:rsidRPr="00ED29BC">
          <w:rPr>
            <w:rStyle w:val="Hipervnculo"/>
            <w:rFonts w:cstheme="minorHAnsi"/>
          </w:rPr>
          <w:t>Estrategia general</w:t>
        </w:r>
      </w:hyperlink>
    </w:p>
    <w:p w14:paraId="03852FEA" w14:textId="37B6438E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TIPOS_DE_PRUEBAS" w:history="1">
        <w:r w:rsidRPr="00ED29BC">
          <w:rPr>
            <w:rStyle w:val="Hipervnculo"/>
            <w:rFonts w:cstheme="minorHAnsi"/>
          </w:rPr>
          <w:t>Tipos de pruebas</w:t>
        </w:r>
      </w:hyperlink>
    </w:p>
    <w:p w14:paraId="562833B9" w14:textId="21F16426" w:rsidR="00AB7315" w:rsidRPr="00ED29BC" w:rsidRDefault="00AB7315" w:rsidP="00986069">
      <w:pPr>
        <w:pStyle w:val="Encabezado"/>
        <w:numPr>
          <w:ilvl w:val="0"/>
          <w:numId w:val="455"/>
        </w:numPr>
        <w:ind w:left="1587" w:hanging="510"/>
        <w:jc w:val="both"/>
        <w:rPr>
          <w:rStyle w:val="Hipervnculo"/>
          <w:rFonts w:cstheme="minorHAnsi"/>
        </w:rPr>
      </w:pPr>
      <w:hyperlink w:anchor="_Pruebas_funcionales" w:history="1">
        <w:r w:rsidRPr="00ED29BC">
          <w:rPr>
            <w:rStyle w:val="Hipervnculo"/>
            <w:rFonts w:cstheme="minorHAnsi"/>
          </w:rPr>
          <w:t>Pruebas funcionales</w:t>
        </w:r>
      </w:hyperlink>
    </w:p>
    <w:p w14:paraId="5F551493" w14:textId="65D1C0A7" w:rsidR="00AB7315" w:rsidRPr="00ED29BC" w:rsidRDefault="00AB7315" w:rsidP="00986069">
      <w:pPr>
        <w:pStyle w:val="Encabezado"/>
        <w:numPr>
          <w:ilvl w:val="0"/>
          <w:numId w:val="455"/>
        </w:numPr>
        <w:ind w:left="1587" w:hanging="510"/>
        <w:jc w:val="both"/>
        <w:rPr>
          <w:rStyle w:val="Hipervnculo"/>
          <w:rFonts w:cstheme="minorHAnsi"/>
        </w:rPr>
      </w:pPr>
      <w:hyperlink w:anchor="_Pruebas_de_integración" w:history="1">
        <w:r w:rsidRPr="00ED29BC">
          <w:rPr>
            <w:rStyle w:val="Hipervnculo"/>
            <w:rFonts w:cstheme="minorHAnsi"/>
          </w:rPr>
          <w:t>Pruebas de integración</w:t>
        </w:r>
      </w:hyperlink>
    </w:p>
    <w:p w14:paraId="5E033978" w14:textId="14919F26" w:rsidR="00AB7315" w:rsidRPr="00ED29BC" w:rsidRDefault="00AB7315" w:rsidP="00986069">
      <w:pPr>
        <w:pStyle w:val="Encabezado"/>
        <w:numPr>
          <w:ilvl w:val="0"/>
          <w:numId w:val="455"/>
        </w:numPr>
        <w:ind w:left="1587" w:hanging="510"/>
        <w:jc w:val="both"/>
        <w:rPr>
          <w:rStyle w:val="Hipervnculo"/>
          <w:rFonts w:cstheme="minorHAnsi"/>
        </w:rPr>
      </w:pPr>
      <w:hyperlink w:anchor="_Pruebas_de_robustez" w:history="1">
        <w:r w:rsidRPr="00ED29BC">
          <w:rPr>
            <w:rStyle w:val="Hipervnculo"/>
            <w:rFonts w:cstheme="minorHAnsi"/>
          </w:rPr>
          <w:t>Pruebas de robustez y manejo de errores</w:t>
        </w:r>
      </w:hyperlink>
    </w:p>
    <w:p w14:paraId="3CC0AA47" w14:textId="1DAD24C5" w:rsidR="00AB7315" w:rsidRPr="00ED29BC" w:rsidRDefault="00AB7315" w:rsidP="00986069">
      <w:pPr>
        <w:pStyle w:val="Encabezado"/>
        <w:numPr>
          <w:ilvl w:val="0"/>
          <w:numId w:val="455"/>
        </w:numPr>
        <w:ind w:left="1587" w:hanging="510"/>
        <w:jc w:val="both"/>
        <w:rPr>
          <w:rStyle w:val="Hipervnculo"/>
          <w:rFonts w:cstheme="minorHAnsi"/>
        </w:rPr>
      </w:pPr>
      <w:hyperlink w:anchor="_Pruebas_de_calidad" w:history="1">
        <w:r w:rsidRPr="00ED29BC">
          <w:rPr>
            <w:rStyle w:val="Hipervnculo"/>
            <w:rFonts w:cstheme="minorHAnsi"/>
          </w:rPr>
          <w:t>Pruebas de calidad de código (análisis estático)</w:t>
        </w:r>
      </w:hyperlink>
    </w:p>
    <w:p w14:paraId="46513F08" w14:textId="3182EAEF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RITERIOS_DE_ACEPTACIÓN" w:history="1">
        <w:r w:rsidRPr="00ED29BC">
          <w:rPr>
            <w:rStyle w:val="Hipervnculo"/>
            <w:rFonts w:cstheme="minorHAnsi"/>
          </w:rPr>
          <w:t>Criterios de aceptación</w:t>
        </w:r>
      </w:hyperlink>
    </w:p>
    <w:p w14:paraId="35EBFC8F" w14:textId="09A5BB64" w:rsidR="00AB7315" w:rsidRPr="00ED29BC" w:rsidRDefault="00AB7315" w:rsidP="00986069">
      <w:pPr>
        <w:pStyle w:val="Encabezado"/>
        <w:numPr>
          <w:ilvl w:val="0"/>
          <w:numId w:val="457"/>
        </w:numPr>
        <w:ind w:left="1587" w:hanging="510"/>
        <w:jc w:val="both"/>
        <w:rPr>
          <w:rStyle w:val="Hipervnculo"/>
          <w:rFonts w:cstheme="minorHAnsi"/>
        </w:rPr>
      </w:pPr>
      <w:hyperlink w:anchor="_Criterios_funcionales_por" w:history="1">
        <w:r w:rsidRPr="00ED29BC">
          <w:rPr>
            <w:rStyle w:val="Hipervnculo"/>
            <w:rFonts w:cstheme="minorHAnsi"/>
          </w:rPr>
          <w:t>Criterios funcionales por requisito</w:t>
        </w:r>
      </w:hyperlink>
    </w:p>
    <w:p w14:paraId="3944CDF2" w14:textId="1F8D200D" w:rsidR="00AB7315" w:rsidRPr="00ED29BC" w:rsidRDefault="00AB7315" w:rsidP="00986069">
      <w:pPr>
        <w:pStyle w:val="Encabezado"/>
        <w:numPr>
          <w:ilvl w:val="0"/>
          <w:numId w:val="457"/>
        </w:numPr>
        <w:ind w:left="1587" w:hanging="510"/>
        <w:jc w:val="both"/>
        <w:rPr>
          <w:rStyle w:val="Hipervnculo"/>
          <w:rFonts w:cstheme="minorHAnsi"/>
        </w:rPr>
      </w:pPr>
      <w:hyperlink w:anchor="_Criterios_de_robustez" w:history="1">
        <w:r w:rsidRPr="00ED29BC">
          <w:rPr>
            <w:rStyle w:val="Hipervnculo"/>
            <w:rFonts w:cstheme="minorHAnsi"/>
          </w:rPr>
          <w:t>Criterios de robustez</w:t>
        </w:r>
      </w:hyperlink>
    </w:p>
    <w:p w14:paraId="1F9D8825" w14:textId="2A926D37" w:rsidR="00AB7315" w:rsidRPr="00ED29BC" w:rsidRDefault="00AB7315" w:rsidP="00986069">
      <w:pPr>
        <w:pStyle w:val="Encabezado"/>
        <w:numPr>
          <w:ilvl w:val="0"/>
          <w:numId w:val="457"/>
        </w:numPr>
        <w:ind w:left="1587" w:hanging="510"/>
        <w:jc w:val="both"/>
        <w:rPr>
          <w:rStyle w:val="Hipervnculo"/>
          <w:rFonts w:cstheme="minorHAnsi"/>
        </w:rPr>
      </w:pPr>
      <w:hyperlink w:anchor="_Criterios_de_calidad" w:history="1">
        <w:r w:rsidRPr="00ED29BC">
          <w:rPr>
            <w:rStyle w:val="Hipervnculo"/>
            <w:rFonts w:cstheme="minorHAnsi"/>
          </w:rPr>
          <w:t>Criterios de calidad de código</w:t>
        </w:r>
      </w:hyperlink>
    </w:p>
    <w:p w14:paraId="797CB500" w14:textId="25CF8161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Hardware" w:history="1">
        <w:r w:rsidRPr="00ED29BC">
          <w:rPr>
            <w:rStyle w:val="Hipervnculo"/>
            <w:rFonts w:cstheme="minorHAnsi"/>
          </w:rPr>
          <w:t>Entorno de pruebas</w:t>
        </w:r>
      </w:hyperlink>
    </w:p>
    <w:p w14:paraId="4038BEBB" w14:textId="025E3230" w:rsidR="00AB7315" w:rsidRPr="00ED29BC" w:rsidRDefault="00AB7315" w:rsidP="00986069">
      <w:pPr>
        <w:pStyle w:val="Encabezado"/>
        <w:numPr>
          <w:ilvl w:val="0"/>
          <w:numId w:val="459"/>
        </w:numPr>
        <w:ind w:left="1587" w:hanging="510"/>
        <w:jc w:val="both"/>
        <w:rPr>
          <w:rStyle w:val="Hipervnculo"/>
          <w:rFonts w:cstheme="minorHAnsi"/>
        </w:rPr>
      </w:pPr>
      <w:hyperlink w:anchor="_Hardware" w:history="1">
        <w:r w:rsidRPr="00ED29BC">
          <w:rPr>
            <w:rStyle w:val="Hipervnculo"/>
            <w:rFonts w:cstheme="minorHAnsi"/>
          </w:rPr>
          <w:t>Hardware</w:t>
        </w:r>
      </w:hyperlink>
    </w:p>
    <w:p w14:paraId="5BF9DDFB" w14:textId="328A1F28" w:rsidR="00AB7315" w:rsidRPr="00ED29BC" w:rsidRDefault="00AB7315" w:rsidP="00986069">
      <w:pPr>
        <w:pStyle w:val="Encabezado"/>
        <w:numPr>
          <w:ilvl w:val="0"/>
          <w:numId w:val="459"/>
        </w:numPr>
        <w:ind w:left="1587" w:hanging="510"/>
        <w:jc w:val="both"/>
        <w:rPr>
          <w:rStyle w:val="Hipervnculo"/>
          <w:rFonts w:cstheme="minorHAnsi"/>
        </w:rPr>
      </w:pPr>
      <w:hyperlink w:anchor="_Software" w:history="1">
        <w:r w:rsidRPr="00ED29BC">
          <w:rPr>
            <w:rStyle w:val="Hipervnculo"/>
            <w:rFonts w:cstheme="minorHAnsi"/>
          </w:rPr>
          <w:t>Software</w:t>
        </w:r>
      </w:hyperlink>
    </w:p>
    <w:p w14:paraId="1BC5BC0E" w14:textId="0BA058DE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DISEÑO_DE_PRUEBAS" w:history="1">
        <w:r w:rsidRPr="00ED29BC">
          <w:rPr>
            <w:rStyle w:val="Hipervnculo"/>
            <w:rFonts w:cstheme="minorHAnsi"/>
          </w:rPr>
          <w:t>Diseño de pruebas</w:t>
        </w:r>
      </w:hyperlink>
    </w:p>
    <w:p w14:paraId="14917F83" w14:textId="77777777" w:rsidR="00986069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Enfoque_y_estrategia" w:history="1">
        <w:r w:rsidRPr="00ED29BC">
          <w:rPr>
            <w:rStyle w:val="Hipervnculo"/>
            <w:rFonts w:cstheme="minorHAnsi"/>
          </w:rPr>
          <w:t>Enfoque y estrategia de Diseño</w:t>
        </w:r>
      </w:hyperlink>
    </w:p>
    <w:p w14:paraId="05A8DE0B" w14:textId="77777777" w:rsidR="00986069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obertura_exigida" w:history="1">
        <w:r w:rsidRPr="00ED29BC">
          <w:rPr>
            <w:rStyle w:val="Hipervnculo"/>
            <w:rFonts w:cstheme="minorHAnsi"/>
          </w:rPr>
          <w:t>Cobertura exigida</w:t>
        </w:r>
      </w:hyperlink>
    </w:p>
    <w:p w14:paraId="1DF9E0A6" w14:textId="3A68FE31" w:rsidR="00AB7315" w:rsidRPr="00ED29BC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lasificación_de_Severidad" w:history="1">
        <w:r w:rsidRPr="00ED29BC">
          <w:rPr>
            <w:rStyle w:val="Hipervnculo"/>
            <w:rFonts w:cstheme="minorHAnsi"/>
          </w:rPr>
          <w:t>Clasificación de Severidad de defectos</w:t>
        </w:r>
      </w:hyperlink>
    </w:p>
    <w:p w14:paraId="162BFAFA" w14:textId="0F0D256D" w:rsidR="00AB7315" w:rsidRPr="00ED29BC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Métricas_de_Calidad" w:history="1">
        <w:r w:rsidRPr="00ED29BC">
          <w:rPr>
            <w:rStyle w:val="Hipervnculo"/>
            <w:rFonts w:cstheme="minorHAnsi"/>
          </w:rPr>
          <w:t>Métricas de Calidad</w:t>
        </w:r>
      </w:hyperlink>
    </w:p>
    <w:p w14:paraId="4B5C9C2E" w14:textId="72FBC8A4" w:rsidR="00AB7315" w:rsidRPr="00ED29BC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riterios_de_Entrada" w:history="1">
        <w:r w:rsidRPr="00ED29BC">
          <w:rPr>
            <w:rStyle w:val="Hipervnculo"/>
            <w:rFonts w:cstheme="minorHAnsi"/>
          </w:rPr>
          <w:t>Criterios de En</w:t>
        </w:r>
        <w:r w:rsidRPr="00ED29BC">
          <w:rPr>
            <w:rStyle w:val="Hipervnculo"/>
            <w:rFonts w:cstheme="minorHAnsi"/>
          </w:rPr>
          <w:t>t</w:t>
        </w:r>
        <w:r w:rsidRPr="00ED29BC">
          <w:rPr>
            <w:rStyle w:val="Hipervnculo"/>
            <w:rFonts w:cstheme="minorHAnsi"/>
          </w:rPr>
          <w:t>rada (</w:t>
        </w:r>
        <w:proofErr w:type="spellStart"/>
        <w:r w:rsidRPr="00ED29BC">
          <w:rPr>
            <w:rStyle w:val="Hipervnculo"/>
            <w:rFonts w:cstheme="minorHAnsi"/>
          </w:rPr>
          <w:t>Entry</w:t>
        </w:r>
        <w:proofErr w:type="spellEnd"/>
        <w:r w:rsidRPr="00ED29BC">
          <w:rPr>
            <w:rStyle w:val="Hipervnculo"/>
            <w:rFonts w:cstheme="minorHAnsi"/>
          </w:rPr>
          <w:t xml:space="preserve"> </w:t>
        </w:r>
        <w:proofErr w:type="spellStart"/>
        <w:r w:rsidRPr="00ED29BC">
          <w:rPr>
            <w:rStyle w:val="Hipervnculo"/>
            <w:rFonts w:cstheme="minorHAnsi"/>
          </w:rPr>
          <w:t>Criteria</w:t>
        </w:r>
        <w:proofErr w:type="spellEnd"/>
        <w:r w:rsidRPr="00ED29BC">
          <w:rPr>
            <w:rStyle w:val="Hipervnculo"/>
            <w:rFonts w:cstheme="minorHAnsi"/>
          </w:rPr>
          <w:t>)</w:t>
        </w:r>
      </w:hyperlink>
    </w:p>
    <w:p w14:paraId="3AE0659C" w14:textId="53551B44" w:rsidR="00AB7315" w:rsidRPr="00ED29BC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riterios_de_Salida" w:history="1">
        <w:r w:rsidRPr="00ED29BC">
          <w:rPr>
            <w:rStyle w:val="Hipervnculo"/>
            <w:rFonts w:cstheme="minorHAnsi"/>
          </w:rPr>
          <w:t>Criterios de Salida (</w:t>
        </w:r>
        <w:proofErr w:type="spellStart"/>
        <w:r w:rsidRPr="00ED29BC">
          <w:rPr>
            <w:rStyle w:val="Hipervnculo"/>
            <w:rFonts w:cstheme="minorHAnsi"/>
          </w:rPr>
          <w:t>Exit</w:t>
        </w:r>
        <w:proofErr w:type="spellEnd"/>
        <w:r w:rsidRPr="00ED29BC">
          <w:rPr>
            <w:rStyle w:val="Hipervnculo"/>
            <w:rFonts w:cstheme="minorHAnsi"/>
          </w:rPr>
          <w:t xml:space="preserve"> </w:t>
        </w:r>
        <w:proofErr w:type="spellStart"/>
        <w:r w:rsidRPr="00ED29BC">
          <w:rPr>
            <w:rStyle w:val="Hipervnculo"/>
            <w:rFonts w:cstheme="minorHAnsi"/>
          </w:rPr>
          <w:t>Criteria</w:t>
        </w:r>
        <w:proofErr w:type="spellEnd"/>
        <w:r w:rsidRPr="00ED29BC">
          <w:rPr>
            <w:rStyle w:val="Hipervnculo"/>
            <w:rFonts w:cstheme="minorHAnsi"/>
          </w:rPr>
          <w:t>)</w:t>
        </w:r>
      </w:hyperlink>
    </w:p>
    <w:p w14:paraId="39729DFA" w14:textId="77777777" w:rsidR="00986069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riterios_de_Suspensión" w:history="1">
        <w:r w:rsidRPr="00ED29BC">
          <w:rPr>
            <w:rStyle w:val="Hipervnculo"/>
            <w:rFonts w:cstheme="minorHAnsi"/>
          </w:rPr>
          <w:t>Criterios de Suspensión</w:t>
        </w:r>
      </w:hyperlink>
    </w:p>
    <w:p w14:paraId="6DB51028" w14:textId="77777777" w:rsidR="00986069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riterios_de_Reanudación" w:history="1">
        <w:r w:rsidRPr="00986069">
          <w:rPr>
            <w:rStyle w:val="Hipervnculo"/>
            <w:rFonts w:cstheme="minorHAnsi"/>
          </w:rPr>
          <w:t>Criterios de Reanudación</w:t>
        </w:r>
      </w:hyperlink>
    </w:p>
    <w:p w14:paraId="13C7F4D7" w14:textId="77777777" w:rsidR="00986069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Evidencia_Requerida" w:history="1">
        <w:r w:rsidRPr="00986069">
          <w:rPr>
            <w:rStyle w:val="Hipervnculo"/>
            <w:rFonts w:cstheme="minorHAnsi"/>
          </w:rPr>
          <w:t>Evidencia Requerida</w:t>
        </w:r>
      </w:hyperlink>
    </w:p>
    <w:p w14:paraId="0B96AEB6" w14:textId="20CDD743" w:rsidR="00AB7315" w:rsidRPr="00986069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ontrol_de_Trazabilidad" w:history="1">
        <w:r w:rsidRPr="00986069">
          <w:rPr>
            <w:rStyle w:val="Hipervnculo"/>
            <w:rFonts w:cstheme="minorHAnsi"/>
          </w:rPr>
          <w:t>Control de Trazabilidad</w:t>
        </w:r>
      </w:hyperlink>
    </w:p>
    <w:p w14:paraId="2EB92BFF" w14:textId="6C4E02E8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MATRIZ_DE_TRAZABILIDAD" w:history="1">
        <w:r w:rsidRPr="00ED29BC">
          <w:rPr>
            <w:rStyle w:val="Hipervnculo"/>
            <w:rFonts w:cstheme="minorHAnsi"/>
          </w:rPr>
          <w:t xml:space="preserve">Matriz de trazabilidad requisitos </w:t>
        </w:r>
        <w:r w:rsidRPr="00ED29BC">
          <w:rPr>
            <w:rStyle w:val="Hipervnculo"/>
            <w:rFonts w:cstheme="minorHAnsi"/>
            <w:sz w:val="18"/>
            <w:szCs w:val="18"/>
          </w:rPr>
          <w:t>↔</w:t>
        </w:r>
        <w:r w:rsidRPr="00ED29BC">
          <w:rPr>
            <w:rStyle w:val="Hipervnculo"/>
            <w:rFonts w:cstheme="minorHAnsi"/>
          </w:rPr>
          <w:t xml:space="preserve"> casos de prueba</w:t>
        </w:r>
      </w:hyperlink>
    </w:p>
    <w:p w14:paraId="10D9B21A" w14:textId="4AA89EE2" w:rsidR="00AB7315" w:rsidRPr="00ED29BC" w:rsidRDefault="00AB7315" w:rsidP="00986069">
      <w:pPr>
        <w:pStyle w:val="Encabezado"/>
        <w:numPr>
          <w:ilvl w:val="0"/>
          <w:numId w:val="469"/>
        </w:numPr>
        <w:ind w:left="1587" w:hanging="510"/>
        <w:jc w:val="both"/>
        <w:rPr>
          <w:rStyle w:val="Hipervnculo"/>
          <w:rFonts w:cstheme="minorHAnsi"/>
        </w:rPr>
      </w:pPr>
      <w:hyperlink w:anchor="_Requisitos_Funcionales" w:history="1">
        <w:r w:rsidRPr="00ED29BC">
          <w:rPr>
            <w:rStyle w:val="Hipervnculo"/>
            <w:rFonts w:cstheme="minorHAnsi"/>
          </w:rPr>
          <w:t>Requisitos Funcionales</w:t>
        </w:r>
      </w:hyperlink>
    </w:p>
    <w:p w14:paraId="0A924878" w14:textId="392B157F" w:rsidR="00AB7315" w:rsidRPr="00ED29BC" w:rsidRDefault="00AB7315" w:rsidP="00986069">
      <w:pPr>
        <w:pStyle w:val="Encabezado"/>
        <w:numPr>
          <w:ilvl w:val="0"/>
          <w:numId w:val="469"/>
        </w:numPr>
        <w:ind w:left="1587" w:hanging="510"/>
        <w:jc w:val="both"/>
        <w:rPr>
          <w:rStyle w:val="Hipervnculo"/>
          <w:rFonts w:cstheme="minorHAnsi"/>
        </w:rPr>
      </w:pPr>
      <w:hyperlink w:anchor="_Requisitos_No_Funcionales" w:history="1">
        <w:r w:rsidRPr="00ED29BC">
          <w:rPr>
            <w:rStyle w:val="Hipervnculo"/>
            <w:rFonts w:cstheme="minorHAnsi"/>
          </w:rPr>
          <w:t>Requisitos No Funcionales</w:t>
        </w:r>
      </w:hyperlink>
    </w:p>
    <w:p w14:paraId="4B94D35C" w14:textId="77777777" w:rsidR="00FB62F2" w:rsidRDefault="00FB62F2">
      <w:pPr>
        <w:spacing w:after="200" w:line="276" w:lineRule="auto"/>
        <w:contextualSpacing w:val="0"/>
        <w:rPr>
          <w:rStyle w:val="Hipervnculo"/>
          <w:rFonts w:cstheme="minorHAnsi"/>
        </w:rPr>
      </w:pPr>
      <w:r>
        <w:rPr>
          <w:rStyle w:val="Hipervnculo"/>
          <w:rFonts w:cstheme="minorHAnsi"/>
        </w:rPr>
        <w:br w:type="page"/>
      </w:r>
    </w:p>
    <w:p w14:paraId="59400656" w14:textId="77777777" w:rsidR="00B72EDF" w:rsidRDefault="00B72EDF" w:rsidP="00B72ED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Especificación_de_casos" w:history="1">
        <w:r w:rsidRPr="00B72EDF">
          <w:rPr>
            <w:rStyle w:val="Hipervnculo"/>
            <w:rFonts w:cstheme="minorHAnsi"/>
          </w:rPr>
          <w:t>Especificac</w:t>
        </w:r>
        <w:r w:rsidRPr="00B72EDF">
          <w:rPr>
            <w:rStyle w:val="Hipervnculo"/>
            <w:rFonts w:cstheme="minorHAnsi"/>
          </w:rPr>
          <w:t>i</w:t>
        </w:r>
        <w:r w:rsidRPr="00B72EDF">
          <w:rPr>
            <w:rStyle w:val="Hipervnculo"/>
            <w:rFonts w:cstheme="minorHAnsi"/>
          </w:rPr>
          <w:t>ón de</w:t>
        </w:r>
        <w:r w:rsidRPr="00B72EDF">
          <w:rPr>
            <w:rStyle w:val="Hipervnculo"/>
            <w:rFonts w:cstheme="minorHAnsi"/>
          </w:rPr>
          <w:t xml:space="preserve"> </w:t>
        </w:r>
        <w:r w:rsidRPr="00B72EDF">
          <w:rPr>
            <w:rStyle w:val="Hipervnculo"/>
            <w:rFonts w:cstheme="minorHAnsi"/>
          </w:rPr>
          <w:t>casos de prueba</w:t>
        </w:r>
      </w:hyperlink>
    </w:p>
    <w:p w14:paraId="7BE41936" w14:textId="0CF901D2" w:rsidR="00AB7315" w:rsidRPr="00B72EDF" w:rsidRDefault="00AB7315" w:rsidP="00B72ED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asos_de_Prueba" w:history="1">
        <w:r w:rsidRPr="00B72EDF">
          <w:rPr>
            <w:rStyle w:val="Hipervnculo"/>
            <w:rFonts w:cstheme="minorHAnsi"/>
          </w:rPr>
          <w:t>Casos de Prue</w:t>
        </w:r>
        <w:r w:rsidRPr="00B72EDF">
          <w:rPr>
            <w:rStyle w:val="Hipervnculo"/>
            <w:rFonts w:cstheme="minorHAnsi"/>
          </w:rPr>
          <w:t>b</w:t>
        </w:r>
        <w:r w:rsidRPr="00B72EDF">
          <w:rPr>
            <w:rStyle w:val="Hipervnculo"/>
            <w:rFonts w:cstheme="minorHAnsi"/>
          </w:rPr>
          <w:t>a</w:t>
        </w:r>
        <w:r w:rsidRPr="00B72EDF">
          <w:rPr>
            <w:rStyle w:val="Hipervnculo"/>
            <w:rFonts w:cstheme="minorHAnsi"/>
          </w:rPr>
          <w:t xml:space="preserve"> Funcionales</w:t>
        </w:r>
      </w:hyperlink>
    </w:p>
    <w:p w14:paraId="78A826AC" w14:textId="3C483BF1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asos_de_Integración" w:history="1">
        <w:r w:rsidRPr="00ED29BC">
          <w:rPr>
            <w:rStyle w:val="Hipervnculo"/>
            <w:rFonts w:cstheme="minorHAnsi"/>
          </w:rPr>
          <w:t>Casos de integración e2e</w:t>
        </w:r>
      </w:hyperlink>
    </w:p>
    <w:p w14:paraId="65E090A3" w14:textId="03E46EC0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asos_No_Funcionales" w:history="1">
        <w:r w:rsidRPr="00ED29BC">
          <w:rPr>
            <w:rStyle w:val="Hipervnculo"/>
            <w:rFonts w:cstheme="minorHAnsi"/>
          </w:rPr>
          <w:t>Casos no funcionales</w:t>
        </w:r>
      </w:hyperlink>
    </w:p>
    <w:p w14:paraId="7319BCAA" w14:textId="6AE93A04" w:rsidR="00AB7315" w:rsidRPr="00ED29BC" w:rsidRDefault="00AB7315" w:rsidP="00986069">
      <w:pPr>
        <w:pStyle w:val="Encabezado"/>
        <w:numPr>
          <w:ilvl w:val="0"/>
          <w:numId w:val="471"/>
        </w:numPr>
        <w:ind w:left="1587" w:hanging="510"/>
        <w:jc w:val="both"/>
        <w:rPr>
          <w:rStyle w:val="Hipervnculo"/>
          <w:rFonts w:cstheme="minorHAnsi"/>
        </w:rPr>
      </w:pPr>
      <w:hyperlink w:anchor="_Casos_de_prueba_1" w:history="1">
        <w:r w:rsidRPr="00ED29BC">
          <w:rPr>
            <w:rStyle w:val="Hipervnculo"/>
            <w:rFonts w:cstheme="minorHAnsi"/>
          </w:rPr>
          <w:t>Casos de prueba ejecutables</w:t>
        </w:r>
      </w:hyperlink>
    </w:p>
    <w:p w14:paraId="3D67C4D6" w14:textId="5511BD0D" w:rsidR="00AB7315" w:rsidRPr="00ED29BC" w:rsidRDefault="00AB7315" w:rsidP="00986069">
      <w:pPr>
        <w:pStyle w:val="Encabezado"/>
        <w:numPr>
          <w:ilvl w:val="0"/>
          <w:numId w:val="471"/>
        </w:numPr>
        <w:ind w:left="1587" w:hanging="510"/>
        <w:jc w:val="both"/>
        <w:rPr>
          <w:rStyle w:val="Hipervnculo"/>
          <w:rFonts w:cstheme="minorHAnsi"/>
        </w:rPr>
      </w:pPr>
      <w:hyperlink w:anchor="_Casos_de_verificación" w:history="1">
        <w:r w:rsidRPr="00ED29BC">
          <w:rPr>
            <w:rStyle w:val="Hipervnculo"/>
            <w:rFonts w:cstheme="minorHAnsi"/>
          </w:rPr>
          <w:t>Casos de verificación por revisión técnica</w:t>
        </w:r>
      </w:hyperlink>
    </w:p>
    <w:p w14:paraId="50F721FA" w14:textId="76F065E1" w:rsidR="00AB7315" w:rsidRPr="00ED29BC" w:rsidRDefault="00AB7315" w:rsidP="00986069">
      <w:pPr>
        <w:pStyle w:val="Encabezado"/>
        <w:numPr>
          <w:ilvl w:val="0"/>
          <w:numId w:val="471"/>
        </w:numPr>
        <w:ind w:left="1587" w:hanging="510"/>
        <w:jc w:val="both"/>
        <w:rPr>
          <w:rStyle w:val="Hipervnculo"/>
          <w:rFonts w:cstheme="minorHAnsi"/>
        </w:rPr>
      </w:pPr>
      <w:hyperlink w:anchor="_Casos_de_verificación_1" w:history="1">
        <w:r w:rsidRPr="00ED29BC">
          <w:rPr>
            <w:rStyle w:val="Hipervnculo"/>
            <w:rFonts w:cstheme="minorHAnsi"/>
          </w:rPr>
          <w:t>Casos de verificación documental</w:t>
        </w:r>
      </w:hyperlink>
    </w:p>
    <w:p w14:paraId="0BF273F3" w14:textId="318E8785" w:rsidR="00AB7315" w:rsidRPr="00ED29BC" w:rsidRDefault="00AB7315" w:rsidP="00986069">
      <w:pPr>
        <w:pStyle w:val="Encabezado"/>
        <w:numPr>
          <w:ilvl w:val="0"/>
          <w:numId w:val="471"/>
        </w:numPr>
        <w:ind w:left="1587" w:hanging="510"/>
        <w:jc w:val="both"/>
        <w:rPr>
          <w:rStyle w:val="Hipervnculo"/>
          <w:rFonts w:cstheme="minorHAnsi"/>
        </w:rPr>
      </w:pPr>
      <w:hyperlink w:anchor="_Casos_de_validación" w:history="1">
        <w:r w:rsidRPr="00ED29BC">
          <w:rPr>
            <w:rStyle w:val="Hipervnculo"/>
            <w:rFonts w:cstheme="minorHAnsi"/>
          </w:rPr>
          <w:t>Casos de validación contractual / legal</w:t>
        </w:r>
      </w:hyperlink>
    </w:p>
    <w:p w14:paraId="689F90B6" w14:textId="7357CBF2" w:rsidR="002B7736" w:rsidRPr="00ED29BC" w:rsidRDefault="002B7736" w:rsidP="00FD1DF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OBERTURA_ESPERADA_EN" w:history="1">
        <w:r w:rsidRPr="00ED29BC">
          <w:rPr>
            <w:rStyle w:val="Hipervnculo"/>
            <w:rFonts w:cstheme="minorHAnsi"/>
          </w:rPr>
          <w:t>Cobertura esperada en la versión 0.1.0</w:t>
        </w:r>
      </w:hyperlink>
    </w:p>
    <w:p w14:paraId="7DDCFF7B" w14:textId="3A58724C" w:rsidR="00FD1DFF" w:rsidRPr="00ED29BC" w:rsidRDefault="00FD1DFF" w:rsidP="00FD1DF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ANEXO_-_ir" w:history="1">
        <w:r w:rsidRPr="00ED29BC">
          <w:rPr>
            <w:rStyle w:val="Hipervnculo"/>
            <w:rFonts w:cstheme="minorHAnsi"/>
          </w:rPr>
          <w:t>Anexo</w:t>
        </w:r>
      </w:hyperlink>
    </w:p>
    <w:p w14:paraId="351288D5" w14:textId="77777777" w:rsidR="007613C4" w:rsidRDefault="00FD1DFF" w:rsidP="007613C4">
      <w:pPr>
        <w:pStyle w:val="Encabezado"/>
        <w:numPr>
          <w:ilvl w:val="0"/>
          <w:numId w:val="473"/>
        </w:numPr>
        <w:ind w:left="1587" w:hanging="510"/>
        <w:jc w:val="both"/>
        <w:rPr>
          <w:rStyle w:val="Hipervnculo"/>
          <w:rFonts w:cstheme="minorHAnsi"/>
        </w:rPr>
      </w:pPr>
      <w:hyperlink w:anchor="_A.1_Casos_de" w:history="1">
        <w:r w:rsidRPr="00ED29BC">
          <w:rPr>
            <w:rStyle w:val="Hipervnculo"/>
            <w:rFonts w:cstheme="minorHAnsi"/>
          </w:rPr>
          <w:t>Casos de Prueba Funcionales</w:t>
        </w:r>
      </w:hyperlink>
    </w:p>
    <w:p w14:paraId="5BCEE1F9" w14:textId="68845F64" w:rsidR="00FD1DFF" w:rsidRPr="007613C4" w:rsidRDefault="00FD1DFF" w:rsidP="007613C4">
      <w:pPr>
        <w:pStyle w:val="Encabezado"/>
        <w:numPr>
          <w:ilvl w:val="0"/>
          <w:numId w:val="473"/>
        </w:numPr>
        <w:ind w:left="1587" w:hanging="510"/>
        <w:jc w:val="both"/>
        <w:rPr>
          <w:rStyle w:val="Hipervnculo"/>
          <w:rFonts w:cstheme="minorHAnsi"/>
        </w:rPr>
      </w:pPr>
      <w:hyperlink w:anchor="_A.2_Casos_End-to-End" w:history="1">
        <w:r w:rsidRPr="007613C4">
          <w:rPr>
            <w:rStyle w:val="Hipervnculo"/>
            <w:rFonts w:cstheme="minorHAnsi"/>
          </w:rPr>
          <w:t>Casos End-</w:t>
        </w:r>
        <w:proofErr w:type="spellStart"/>
        <w:r w:rsidRPr="007613C4">
          <w:rPr>
            <w:rStyle w:val="Hipervnculo"/>
            <w:rFonts w:cstheme="minorHAnsi"/>
          </w:rPr>
          <w:t>to</w:t>
        </w:r>
        <w:proofErr w:type="spellEnd"/>
        <w:r w:rsidRPr="007613C4">
          <w:rPr>
            <w:rStyle w:val="Hipervnculo"/>
            <w:rFonts w:cstheme="minorHAnsi"/>
          </w:rPr>
          <w:t>-End</w:t>
        </w:r>
      </w:hyperlink>
    </w:p>
    <w:p w14:paraId="2ABFE81F" w14:textId="23FE69C1" w:rsidR="00FD1DFF" w:rsidRPr="00ED29BC" w:rsidRDefault="00FD1DFF" w:rsidP="007613C4">
      <w:pPr>
        <w:pStyle w:val="Encabezado"/>
        <w:numPr>
          <w:ilvl w:val="0"/>
          <w:numId w:val="473"/>
        </w:numPr>
        <w:ind w:left="1587" w:hanging="510"/>
        <w:jc w:val="both"/>
        <w:rPr>
          <w:rStyle w:val="Hipervnculo"/>
          <w:rFonts w:cstheme="minorHAnsi"/>
        </w:rPr>
      </w:pPr>
      <w:hyperlink w:anchor="_A.3_Casos_No" w:history="1">
        <w:r w:rsidRPr="00ED29BC">
          <w:rPr>
            <w:rStyle w:val="Hipervnculo"/>
            <w:rFonts w:cstheme="minorHAnsi"/>
          </w:rPr>
          <w:t>Casos No Funcionales</w:t>
        </w:r>
      </w:hyperlink>
    </w:p>
    <w:p w14:paraId="1F38BEDC" w14:textId="64294B11" w:rsidR="00FD1DFF" w:rsidRPr="00ED29BC" w:rsidRDefault="002B7736" w:rsidP="00FD1DF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GESTIÓN_DE_INCIDENCIAS" w:history="1">
        <w:r w:rsidRPr="00ED29BC">
          <w:rPr>
            <w:rStyle w:val="Hipervnculo"/>
            <w:rFonts w:cstheme="minorHAnsi"/>
          </w:rPr>
          <w:t>Gestión de incidencias</w:t>
        </w:r>
      </w:hyperlink>
    </w:p>
    <w:p w14:paraId="136039C5" w14:textId="1DD40A73" w:rsidR="00AB7315" w:rsidRPr="00ED29BC" w:rsidRDefault="002B7736" w:rsidP="00FD1DF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APROBACIÓN_DE_LA" w:history="1">
        <w:r w:rsidRPr="00ED29BC">
          <w:rPr>
            <w:rStyle w:val="Hipervnculo"/>
            <w:rFonts w:cstheme="minorHAnsi"/>
          </w:rPr>
          <w:t>Aprobación de la versión 0.1.0</w:t>
        </w:r>
      </w:hyperlink>
    </w:p>
    <w:p w14:paraId="0023746E" w14:textId="047CC4B3" w:rsidR="00B77577" w:rsidRPr="00ED29BC" w:rsidRDefault="002B7736" w:rsidP="00366B6E">
      <w:pPr>
        <w:pStyle w:val="Encabezado"/>
        <w:numPr>
          <w:ilvl w:val="0"/>
          <w:numId w:val="24"/>
        </w:numPr>
        <w:jc w:val="both"/>
        <w:rPr>
          <w:rStyle w:val="Hipervnculo"/>
        </w:rPr>
      </w:pPr>
      <w:r w:rsidRPr="00ED29BC">
        <w:fldChar w:fldCharType="begin"/>
      </w:r>
      <w:r w:rsidRPr="00ED29BC">
        <w:instrText>HYPERLINK  \l "_APROBACIÓN_-_ir"</w:instrText>
      </w:r>
      <w:r w:rsidRPr="00ED29BC">
        <w:fldChar w:fldCharType="separate"/>
      </w:r>
      <w:r w:rsidR="00E15127" w:rsidRPr="00ED29BC">
        <w:rPr>
          <w:rStyle w:val="Hipervnculo"/>
        </w:rPr>
        <w:t>Aprobació</w:t>
      </w:r>
      <w:r w:rsidRPr="00ED29BC">
        <w:rPr>
          <w:rStyle w:val="Hipervnculo"/>
        </w:rPr>
        <w:t>n del documento</w:t>
      </w:r>
    </w:p>
    <w:p w14:paraId="37862463" w14:textId="53AC8175" w:rsidR="00B77577" w:rsidRDefault="002B7736" w:rsidP="00B77577">
      <w:pPr>
        <w:pStyle w:val="Prrafodelista"/>
        <w:numPr>
          <w:ilvl w:val="0"/>
          <w:numId w:val="24"/>
        </w:numPr>
        <w:jc w:val="both"/>
      </w:pPr>
      <w:r w:rsidRPr="00ED29BC">
        <w:rPr>
          <w:rFonts w:eastAsiaTheme="minorEastAsia"/>
          <w:color w:val="242D5B"/>
        </w:rPr>
        <w:fldChar w:fldCharType="end"/>
      </w:r>
      <w:hyperlink w:anchor="_ESTADO_DEL_DOCUMENTO" w:history="1">
        <w:r w:rsidR="00B77577" w:rsidRPr="00A9414A">
          <w:rPr>
            <w:rStyle w:val="Hipervnculo"/>
          </w:rPr>
          <w:t>Estado del documento</w:t>
        </w:r>
      </w:hyperlink>
    </w:p>
    <w:p w14:paraId="6A46B9DF" w14:textId="07909D45" w:rsidR="00932A05" w:rsidRDefault="00A01E70" w:rsidP="00A01E70">
      <w:pPr>
        <w:spacing w:after="200" w:line="276" w:lineRule="auto"/>
        <w:contextualSpacing w:val="0"/>
      </w:pPr>
      <w:r>
        <w:br w:type="page"/>
      </w:r>
      <w:r w:rsidR="00932A05" w:rsidRPr="000D54F6">
        <w:rPr>
          <w:rFonts w:cstheme="minorHAnsi"/>
          <w:noProof/>
          <w:lang w:eastAsia="es-ES"/>
        </w:rPr>
        <w:lastRenderedPageBreak/>
        <mc:AlternateContent>
          <mc:Choice Requires="wps">
            <w:drawing>
              <wp:inline distT="0" distB="0" distL="0" distR="0" wp14:anchorId="35DB26A9" wp14:editId="15172F4D">
                <wp:extent cx="6378315" cy="831954"/>
                <wp:effectExtent l="0" t="0" r="3810" b="635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83195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A01E70">
                            <w:pPr>
                              <w:pStyle w:val="NormalWeb"/>
                              <w:spacing w:before="0" w:after="0" w:line="0" w:lineRule="atLeast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A01E70">
                            <w:pPr>
                              <w:pStyle w:val="NormalWeb"/>
                              <w:spacing w:before="0" w:after="0" w:line="0" w:lineRule="atLeast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A01E70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ind w:left="0" w:firstLine="0"/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9F29548" w14:textId="6CC20EAD" w:rsidR="00932A05" w:rsidRPr="00A01E70" w:rsidRDefault="00A01E70" w:rsidP="00A01E70">
                            <w:pPr>
                              <w:pStyle w:val="NormalWeb"/>
                              <w:spacing w:before="0" w:after="0" w:line="0" w:lineRule="atLeast"/>
                              <w:ind w:firstLine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B450FB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" fillcolor="#f2f2f2" stroked="f" strokeweight=".5pt">
                <v:textbox>
                  <w:txbxContent>
                    <w:p w14:paraId="4440F95A" w14:textId="7F066075" w:rsidR="00932A05" w:rsidRPr="004570B4" w:rsidRDefault="00932A05" w:rsidP="00A01E70">
                      <w:pPr>
                        <w:pStyle w:val="NormalWeb"/>
                        <w:spacing w:before="0" w:after="0" w:line="0" w:lineRule="atLeast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A01E70">
                      <w:pPr>
                        <w:pStyle w:val="NormalWeb"/>
                        <w:spacing w:before="0" w:after="0" w:line="0" w:lineRule="atLeast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A01E70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ind w:left="0" w:firstLine="0"/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9F29548" w14:textId="6CC20EAD" w:rsidR="00932A05" w:rsidRPr="00A01E70" w:rsidRDefault="00A01E70" w:rsidP="00A01E70">
                      <w:pPr>
                        <w:pStyle w:val="NormalWeb"/>
                        <w:spacing w:before="0" w:after="0" w:line="0" w:lineRule="atLeast"/>
                        <w:ind w:firstLine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B450FB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2B77937" w:rsidR="004570B4" w:rsidRDefault="004570B4" w:rsidP="000541E9">
      <w:pPr>
        <w:pStyle w:val="Ttulo1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  <w:r w:rsidR="009F2E7F">
        <w:rPr>
          <w:lang w:eastAsia="es-ES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tbl>
      <w:tblPr>
        <w:tblStyle w:val="Tablaconcuadrcula3-nfasis1"/>
        <w:tblW w:w="5000" w:type="pct"/>
        <w:jc w:val="center"/>
        <w:tblLook w:val="04A0" w:firstRow="1" w:lastRow="0" w:firstColumn="1" w:lastColumn="0" w:noHBand="0" w:noVBand="1"/>
      </w:tblPr>
      <w:tblGrid>
        <w:gridCol w:w="1110"/>
        <w:gridCol w:w="1449"/>
        <w:gridCol w:w="6381"/>
        <w:gridCol w:w="1094"/>
      </w:tblGrid>
      <w:tr w:rsidR="004570B4" w:rsidRPr="006F063E" w14:paraId="4AEAB2A5" w14:textId="77777777" w:rsidTr="00AC2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722" w:type="pct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3" w:name="Version_1_0_de_documento"/>
      <w:tr w:rsidR="004570B4" w:rsidRPr="006F063E" w14:paraId="465CDE0C" w14:textId="77777777" w:rsidTr="00AC2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28D4382A" w14:textId="43172D4D" w:rsidR="004570B4" w:rsidRPr="00CA475D" w:rsidRDefault="002B5440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4570B4" w:rsidRPr="002B5440">
              <w:rPr>
                <w:rStyle w:val="Hipervnculo"/>
                <w:i w:val="0"/>
                <w:iCs w:val="0"/>
              </w:rPr>
              <w:t>1.0</w:t>
            </w:r>
            <w:bookmarkEnd w:id="3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722" w:type="pct"/>
            <w:shd w:val="clear" w:color="auto" w:fill="4E91CD"/>
            <w:hideMark/>
          </w:tcPr>
          <w:p w14:paraId="707B5D06" w14:textId="401C4FDC" w:rsidR="004570B4" w:rsidRPr="004570B4" w:rsidRDefault="005024E5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10</w:t>
            </w:r>
            <w:r w:rsidR="004570B4" w:rsidRPr="004570B4">
              <w:rPr>
                <w:i/>
                <w:color w:val="FFFFFF" w:themeColor="background1"/>
              </w:rPr>
              <w:t>/0</w:t>
            </w:r>
            <w:r>
              <w:rPr>
                <w:i/>
                <w:color w:val="FFFFFF" w:themeColor="background1"/>
              </w:rPr>
              <w:t>2</w:t>
            </w:r>
            <w:r w:rsidR="004570B4" w:rsidRPr="004570B4">
              <w:rPr>
                <w:i/>
                <w:color w:val="FFFFFF" w:themeColor="background1"/>
              </w:rPr>
              <w:t>/202</w:t>
            </w:r>
            <w:r w:rsidR="001610B0"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1A8DB778" w14:textId="7BCDC43A" w:rsidR="00744D3E" w:rsidRDefault="00744D3E" w:rsidP="00781FC0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</w:t>
            </w:r>
            <w:r w:rsidRPr="00744D3E">
              <w:rPr>
                <w:color w:val="FFFFFF" w:themeColor="background1"/>
                <w:sz w:val="18"/>
                <w:szCs w:val="18"/>
              </w:rPr>
              <w:t>ontrol de versiones</w:t>
            </w:r>
          </w:p>
          <w:p w14:paraId="0C3B702F" w14:textId="25B136BD" w:rsidR="00744D3E" w:rsidRDefault="00744D3E" w:rsidP="00781FC0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M</w:t>
            </w:r>
            <w:r w:rsidRPr="00744D3E">
              <w:rPr>
                <w:color w:val="FFFFFF" w:themeColor="background1"/>
                <w:sz w:val="18"/>
                <w:szCs w:val="18"/>
              </w:rPr>
              <w:t>arco normativo</w:t>
            </w:r>
          </w:p>
          <w:p w14:paraId="47ACB11B" w14:textId="5BA08BA8" w:rsidR="00C74A97" w:rsidRPr="00744D3E" w:rsidRDefault="00351DEC" w:rsidP="00744D3E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Introducción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9B4C86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DD68A7" w:rsidRPr="006F063E" w14:paraId="2056A677" w14:textId="77777777" w:rsidTr="00AC21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F61F70C" w14:textId="77777777" w:rsidR="00DD68A7" w:rsidRPr="009B4C86" w:rsidRDefault="00DD68A7" w:rsidP="00DD68A7">
            <w:pPr>
              <w:pStyle w:val="Contenido"/>
            </w:pPr>
          </w:p>
        </w:tc>
        <w:tc>
          <w:tcPr>
            <w:tcW w:w="722" w:type="pct"/>
            <w:shd w:val="clear" w:color="auto" w:fill="FFFFFF" w:themeFill="background1"/>
          </w:tcPr>
          <w:p w14:paraId="7C4F6BE9" w14:textId="22FED549" w:rsidR="00DD68A7" w:rsidRPr="009B4C86" w:rsidRDefault="00744D3E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16</w:t>
            </w:r>
            <w:r w:rsidR="005024E5">
              <w:rPr>
                <w:i/>
                <w:iCs/>
              </w:rPr>
              <w:t>/</w:t>
            </w:r>
            <w:r>
              <w:rPr>
                <w:i/>
                <w:iCs/>
              </w:rPr>
              <w:t>02</w:t>
            </w:r>
            <w:r w:rsidR="005024E5">
              <w:rPr>
                <w:i/>
                <w:iCs/>
              </w:rPr>
              <w:t>/</w:t>
            </w:r>
            <w:r>
              <w:rPr>
                <w:i/>
                <w:iCs/>
              </w:rPr>
              <w:t>2026</w:t>
            </w:r>
          </w:p>
        </w:tc>
        <w:tc>
          <w:tcPr>
            <w:tcW w:w="0" w:type="auto"/>
            <w:shd w:val="clear" w:color="auto" w:fill="FFFFFF" w:themeFill="background1"/>
          </w:tcPr>
          <w:p w14:paraId="591AFA6F" w14:textId="77777777" w:rsidR="00731217" w:rsidRPr="00731217" w:rsidRDefault="00731217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 xml:space="preserve">Objetivos y estrategia de pruebas </w:t>
            </w:r>
          </w:p>
          <w:p w14:paraId="7B0647F1" w14:textId="77777777" w:rsidR="00731217" w:rsidRPr="00731217" w:rsidRDefault="00731217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Tipos de pruebas</w:t>
            </w:r>
          </w:p>
          <w:p w14:paraId="3B02DDAA" w14:textId="77777777" w:rsidR="00731217" w:rsidRPr="00731217" w:rsidRDefault="00731217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Criterios de aceptación</w:t>
            </w:r>
          </w:p>
          <w:p w14:paraId="77FE98FF" w14:textId="77777777" w:rsidR="00731217" w:rsidRPr="00731217" w:rsidRDefault="00731217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Entorno de pruebas</w:t>
            </w:r>
          </w:p>
          <w:p w14:paraId="29CF5F05" w14:textId="12D99CA6" w:rsidR="00AE74A5" w:rsidRPr="00AE74A5" w:rsidRDefault="00731217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Diseño de pruebas</w:t>
            </w:r>
          </w:p>
          <w:p w14:paraId="2C4D9B67" w14:textId="5033B811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Enfoque y estrategia de Diseño</w:t>
            </w:r>
          </w:p>
          <w:p w14:paraId="384F88AC" w14:textId="417C2DCF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Cobertura exigida</w:t>
            </w:r>
          </w:p>
          <w:p w14:paraId="5E3B088C" w14:textId="25528604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Clasificación de Severidad de defectos</w:t>
            </w:r>
          </w:p>
          <w:p w14:paraId="19C3C970" w14:textId="21D496C9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Métricas de Calidad</w:t>
            </w:r>
          </w:p>
          <w:p w14:paraId="07139AB8" w14:textId="41932908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Criterios de Entrada (</w:t>
            </w:r>
            <w:proofErr w:type="spellStart"/>
            <w:r w:rsidRPr="00731217">
              <w:rPr>
                <w:sz w:val="18"/>
                <w:szCs w:val="18"/>
              </w:rPr>
              <w:t>Entry</w:t>
            </w:r>
            <w:proofErr w:type="spellEnd"/>
            <w:r w:rsidRPr="00731217">
              <w:rPr>
                <w:sz w:val="18"/>
                <w:szCs w:val="18"/>
              </w:rPr>
              <w:t xml:space="preserve"> </w:t>
            </w:r>
            <w:proofErr w:type="spellStart"/>
            <w:r w:rsidRPr="00731217">
              <w:rPr>
                <w:sz w:val="18"/>
                <w:szCs w:val="18"/>
              </w:rPr>
              <w:t>Criteria</w:t>
            </w:r>
            <w:proofErr w:type="spellEnd"/>
            <w:r w:rsidRPr="00731217">
              <w:rPr>
                <w:sz w:val="18"/>
                <w:szCs w:val="18"/>
              </w:rPr>
              <w:t>)</w:t>
            </w:r>
          </w:p>
          <w:p w14:paraId="16232DD5" w14:textId="3FD5E74C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Criterios de Salida (</w:t>
            </w:r>
            <w:proofErr w:type="spellStart"/>
            <w:r w:rsidRPr="00731217">
              <w:rPr>
                <w:sz w:val="18"/>
                <w:szCs w:val="18"/>
              </w:rPr>
              <w:t>Exit</w:t>
            </w:r>
            <w:proofErr w:type="spellEnd"/>
            <w:r w:rsidRPr="00731217">
              <w:rPr>
                <w:sz w:val="18"/>
                <w:szCs w:val="18"/>
              </w:rPr>
              <w:t xml:space="preserve"> </w:t>
            </w:r>
            <w:proofErr w:type="spellStart"/>
            <w:r w:rsidRPr="00731217">
              <w:rPr>
                <w:sz w:val="18"/>
                <w:szCs w:val="18"/>
              </w:rPr>
              <w:t>Criteria</w:t>
            </w:r>
            <w:proofErr w:type="spellEnd"/>
            <w:r w:rsidRPr="00731217">
              <w:rPr>
                <w:sz w:val="18"/>
                <w:szCs w:val="18"/>
              </w:rPr>
              <w:t>)</w:t>
            </w:r>
          </w:p>
          <w:p w14:paraId="5EA20591" w14:textId="6FF05004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Criterios de Suspensión</w:t>
            </w:r>
          </w:p>
          <w:p w14:paraId="08BC6691" w14:textId="6F89066F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Criterios de Reanudación</w:t>
            </w:r>
          </w:p>
          <w:p w14:paraId="3EB788D1" w14:textId="10BB1F61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Evidencia Requerida</w:t>
            </w:r>
          </w:p>
          <w:p w14:paraId="0DEBC0B5" w14:textId="4739E9EE" w:rsidR="00232F13" w:rsidRPr="00AE74A5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Control de Trazabilidad</w:t>
            </w:r>
          </w:p>
        </w:tc>
        <w:tc>
          <w:tcPr>
            <w:tcW w:w="0" w:type="auto"/>
            <w:shd w:val="clear" w:color="auto" w:fill="FFFFFF" w:themeFill="background1"/>
          </w:tcPr>
          <w:p w14:paraId="284CAB5C" w14:textId="76E06163" w:rsidR="00DD68A7" w:rsidRPr="009B4C86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B4C86">
              <w:rPr>
                <w:i/>
                <w:iCs/>
              </w:rPr>
              <w:t>dcueli</w:t>
            </w:r>
          </w:p>
        </w:tc>
      </w:tr>
      <w:tr w:rsidR="00AE74A5" w:rsidRPr="006F063E" w14:paraId="6FBDE904" w14:textId="77777777" w:rsidTr="00AC2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3F65A86" w14:textId="77777777" w:rsidR="00AE74A5" w:rsidRPr="009B4C86" w:rsidRDefault="00AE74A5" w:rsidP="00AE74A5">
            <w:pPr>
              <w:pStyle w:val="Contenido"/>
            </w:pPr>
          </w:p>
        </w:tc>
        <w:tc>
          <w:tcPr>
            <w:tcW w:w="722" w:type="pct"/>
            <w:shd w:val="clear" w:color="auto" w:fill="4E91CD"/>
          </w:tcPr>
          <w:p w14:paraId="5CFB9BA6" w14:textId="1CC39AD9" w:rsidR="00AE74A5" w:rsidRPr="00AE74A5" w:rsidRDefault="00AE74A5" w:rsidP="00AE74A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AE74A5">
              <w:rPr>
                <w:i/>
                <w:iCs/>
                <w:color w:val="FFFFFF" w:themeColor="background1"/>
              </w:rPr>
              <w:t>17/02/2026</w:t>
            </w:r>
          </w:p>
        </w:tc>
        <w:tc>
          <w:tcPr>
            <w:tcW w:w="0" w:type="auto"/>
            <w:shd w:val="clear" w:color="auto" w:fill="4E91CD"/>
          </w:tcPr>
          <w:p w14:paraId="3543C602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Matriz de trazabilidad requisitos ↔ casos de prueba</w:t>
            </w:r>
          </w:p>
          <w:p w14:paraId="041010F9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Especificación de casos de prueba</w:t>
            </w:r>
          </w:p>
          <w:p w14:paraId="7767D68D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Casos de Prueba Funcionales Críticos</w:t>
            </w:r>
          </w:p>
          <w:p w14:paraId="3B8F0865" w14:textId="5393565D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Casos de integración e2e</w:t>
            </w:r>
          </w:p>
        </w:tc>
        <w:tc>
          <w:tcPr>
            <w:tcW w:w="0" w:type="auto"/>
            <w:shd w:val="clear" w:color="auto" w:fill="4E91CD"/>
          </w:tcPr>
          <w:p w14:paraId="7941E367" w14:textId="55641C56" w:rsidR="00AE74A5" w:rsidRPr="00AE74A5" w:rsidRDefault="00AE74A5" w:rsidP="00AE74A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AE74A5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AE74A5" w:rsidRPr="006F063E" w14:paraId="214F555C" w14:textId="77777777" w:rsidTr="00AC21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9A116C0" w14:textId="77777777" w:rsidR="00AE74A5" w:rsidRPr="009B4C86" w:rsidRDefault="00AE74A5" w:rsidP="00AE74A5">
            <w:pPr>
              <w:pStyle w:val="Contenido"/>
            </w:pPr>
          </w:p>
        </w:tc>
        <w:tc>
          <w:tcPr>
            <w:tcW w:w="722" w:type="pct"/>
            <w:shd w:val="clear" w:color="auto" w:fill="FFFFFF" w:themeFill="background1"/>
          </w:tcPr>
          <w:p w14:paraId="13F2A89B" w14:textId="52AEA6AE" w:rsidR="00AE74A5" w:rsidRDefault="00AE74A5" w:rsidP="00AE74A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18/02/2026</w:t>
            </w:r>
          </w:p>
        </w:tc>
        <w:tc>
          <w:tcPr>
            <w:tcW w:w="0" w:type="auto"/>
            <w:shd w:val="clear" w:color="auto" w:fill="FFFFFF" w:themeFill="background1"/>
          </w:tcPr>
          <w:p w14:paraId="0954D4B7" w14:textId="77777777" w:rsidR="00AE74A5" w:rsidRPr="00731217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Casos no funcionales</w:t>
            </w:r>
          </w:p>
          <w:p w14:paraId="1671381D" w14:textId="77777777" w:rsidR="00AE74A5" w:rsidRPr="00731217" w:rsidRDefault="00AE74A5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Casos de prueba ejecutables</w:t>
            </w:r>
          </w:p>
          <w:p w14:paraId="10827CE4" w14:textId="77777777" w:rsidR="00AE74A5" w:rsidRPr="00731217" w:rsidRDefault="00AE74A5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Casos de verificación por revisión técnica</w:t>
            </w:r>
          </w:p>
          <w:p w14:paraId="78FDEDD3" w14:textId="77777777" w:rsidR="00AE74A5" w:rsidRPr="00731217" w:rsidRDefault="00AE74A5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Casos de verificación documental</w:t>
            </w:r>
          </w:p>
          <w:p w14:paraId="5F3B0884" w14:textId="682D1812" w:rsidR="00AE74A5" w:rsidRPr="00AE74A5" w:rsidRDefault="00AE74A5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Casos de validación contractual / legal</w:t>
            </w:r>
          </w:p>
        </w:tc>
        <w:tc>
          <w:tcPr>
            <w:tcW w:w="0" w:type="auto"/>
            <w:shd w:val="clear" w:color="auto" w:fill="FFFFFF" w:themeFill="background1"/>
          </w:tcPr>
          <w:p w14:paraId="76C2915B" w14:textId="7C9FFE95" w:rsidR="00AE74A5" w:rsidRPr="009B4C86" w:rsidRDefault="00AE74A5" w:rsidP="00AE74A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5C4276">
              <w:rPr>
                <w:i/>
                <w:iCs/>
              </w:rPr>
              <w:t>dcueli</w:t>
            </w:r>
          </w:p>
        </w:tc>
      </w:tr>
      <w:bookmarkStart w:id="4" w:name="Version_1_0_0_de_documento"/>
      <w:tr w:rsidR="00AE74A5" w:rsidRPr="006F063E" w14:paraId="5EDCFC72" w14:textId="77777777" w:rsidTr="00AC2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36BD055B" w14:textId="35B161C5" w:rsidR="00AE74A5" w:rsidRPr="00924E8F" w:rsidRDefault="00924E8F" w:rsidP="00924E8F">
            <w:pPr>
              <w:pStyle w:val="Contenido"/>
              <w:jc w:val="center"/>
              <w:rPr>
                <w:i w:val="0"/>
                <w:iCs w:val="0"/>
              </w:rPr>
            </w:pPr>
            <w:r>
              <w:fldChar w:fldCharType="begin"/>
            </w:r>
            <w:r>
              <w:rPr>
                <w:i w:val="0"/>
                <w:iCs w:val="0"/>
              </w:rPr>
              <w:instrText>HYPERLINK  \l "Version_1_0_0_de_documento"</w:instrText>
            </w:r>
            <w:r>
              <w:fldChar w:fldCharType="separate"/>
            </w:r>
            <w:r w:rsidRPr="00924E8F">
              <w:rPr>
                <w:rStyle w:val="Hipervnculo"/>
                <w:i w:val="0"/>
                <w:iCs w:val="0"/>
              </w:rPr>
              <w:t>1.0.0</w:t>
            </w:r>
            <w:bookmarkEnd w:id="4"/>
            <w:r>
              <w:fldChar w:fldCharType="end"/>
            </w:r>
          </w:p>
        </w:tc>
        <w:tc>
          <w:tcPr>
            <w:tcW w:w="722" w:type="pct"/>
            <w:shd w:val="clear" w:color="auto" w:fill="4E91CD"/>
          </w:tcPr>
          <w:p w14:paraId="0C835219" w14:textId="20784A18" w:rsidR="00AE74A5" w:rsidRPr="00AE74A5" w:rsidRDefault="00AE74A5" w:rsidP="00AE74A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AE74A5">
              <w:rPr>
                <w:i/>
                <w:iCs/>
                <w:color w:val="FFFFFF" w:themeColor="background1"/>
              </w:rPr>
              <w:t>19/02/2026</w:t>
            </w:r>
          </w:p>
        </w:tc>
        <w:tc>
          <w:tcPr>
            <w:tcW w:w="0" w:type="auto"/>
            <w:shd w:val="clear" w:color="auto" w:fill="4E91CD"/>
          </w:tcPr>
          <w:p w14:paraId="4161A8EF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Cobertura esperada en la versión 0.1.0</w:t>
            </w:r>
          </w:p>
          <w:p w14:paraId="5A9ABAD4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Anexo</w:t>
            </w:r>
          </w:p>
          <w:p w14:paraId="7CFE4754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Gestión de incidencias</w:t>
            </w:r>
          </w:p>
          <w:p w14:paraId="489F99B5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Aprobación de la versión 0.1.0</w:t>
            </w:r>
          </w:p>
          <w:p w14:paraId="6A41B39A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Aprobación del documento</w:t>
            </w:r>
          </w:p>
          <w:p w14:paraId="49FCDF5A" w14:textId="77777777" w:rsidR="00AE74A5" w:rsidRPr="00AE74A5" w:rsidRDefault="00AE74A5" w:rsidP="00AE74A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  <w:p w14:paraId="24F13AFC" w14:textId="051163BA" w:rsidR="00AE74A5" w:rsidRPr="00924E8F" w:rsidRDefault="00AE74A5" w:rsidP="00AE74A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color w:val="FFFFFF" w:themeColor="background1"/>
                <w:sz w:val="18"/>
                <w:szCs w:val="18"/>
              </w:rPr>
            </w:pPr>
            <w:r w:rsidRPr="00924E8F">
              <w:rPr>
                <w:b/>
                <w:bCs/>
                <w:iCs/>
                <w:color w:val="FFFFFF" w:themeColor="background1"/>
              </w:rPr>
              <w:t>PDTE. DE REVISIÓN</w:t>
            </w:r>
          </w:p>
        </w:tc>
        <w:tc>
          <w:tcPr>
            <w:tcW w:w="0" w:type="auto"/>
            <w:shd w:val="clear" w:color="auto" w:fill="4E91CD"/>
          </w:tcPr>
          <w:p w14:paraId="5570AE56" w14:textId="20F69730" w:rsidR="00AE74A5" w:rsidRPr="00AE74A5" w:rsidRDefault="00AE74A5" w:rsidP="00AE74A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AE74A5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A9414A" w:rsidRPr="006F063E" w14:paraId="656EC8B3" w14:textId="77777777" w:rsidTr="00A941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EFCAA9C" w14:textId="77777777" w:rsidR="00A9414A" w:rsidRDefault="00A9414A" w:rsidP="00A9414A">
            <w:pPr>
              <w:pStyle w:val="Contenido"/>
              <w:jc w:val="center"/>
            </w:pPr>
          </w:p>
        </w:tc>
        <w:tc>
          <w:tcPr>
            <w:tcW w:w="722" w:type="pct"/>
          </w:tcPr>
          <w:p w14:paraId="4E2A10AB" w14:textId="2D5850EE" w:rsidR="00A9414A" w:rsidRPr="00AE74A5" w:rsidRDefault="00A9414A" w:rsidP="00A9414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</w:rPr>
              <w:t>24</w:t>
            </w:r>
            <w:r>
              <w:rPr>
                <w:i/>
                <w:iCs/>
              </w:rPr>
              <w:t>/02/2026</w:t>
            </w:r>
          </w:p>
        </w:tc>
        <w:tc>
          <w:tcPr>
            <w:tcW w:w="0" w:type="auto"/>
          </w:tcPr>
          <w:p w14:paraId="3ECE3C79" w14:textId="782A03DD" w:rsidR="00A9414A" w:rsidRPr="00A9414A" w:rsidRDefault="00A9414A" w:rsidP="00A9414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A9414A">
              <w:rPr>
                <w:b/>
                <w:bCs/>
                <w:iCs/>
              </w:rPr>
              <w:t>APROBADO</w:t>
            </w:r>
          </w:p>
        </w:tc>
        <w:tc>
          <w:tcPr>
            <w:tcW w:w="0" w:type="auto"/>
          </w:tcPr>
          <w:p w14:paraId="08F2CB52" w14:textId="3959292D" w:rsidR="00A9414A" w:rsidRPr="00AE74A5" w:rsidRDefault="00A9414A" w:rsidP="00A9414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5C4276">
              <w:rPr>
                <w:i/>
                <w:iCs/>
              </w:rPr>
              <w:t>dcueli</w:t>
            </w:r>
          </w:p>
        </w:tc>
      </w:tr>
    </w:tbl>
    <w:p w14:paraId="2C30A087" w14:textId="77777777" w:rsidR="00586370" w:rsidRDefault="00586370" w:rsidP="003B2B8D">
      <w:pPr>
        <w:pStyle w:val="Contenido"/>
        <w:ind w:left="720" w:hanging="720"/>
      </w:pPr>
    </w:p>
    <w:p w14:paraId="7D7840C1" w14:textId="77777777" w:rsidR="00FE7D4C" w:rsidRDefault="00FE7D4C" w:rsidP="003B2B8D">
      <w:pPr>
        <w:pStyle w:val="Contenido"/>
        <w:ind w:left="720" w:hanging="720"/>
      </w:pPr>
    </w:p>
    <w:p w14:paraId="320914C8" w14:textId="77777777" w:rsidR="00800DF5" w:rsidRDefault="00800DF5">
      <w:pPr>
        <w:spacing w:after="200" w:line="276" w:lineRule="auto"/>
        <w:contextualSpacing w:val="0"/>
        <w:rPr>
          <w:rStyle w:val="Ttulo1Car"/>
          <w:caps w:val="0"/>
        </w:rPr>
      </w:pPr>
      <w:bookmarkStart w:id="5" w:name="_MARCO_NORMATIVO_-"/>
      <w:bookmarkEnd w:id="5"/>
      <w:r>
        <w:rPr>
          <w:rStyle w:val="Ttulo1Car"/>
        </w:rPr>
        <w:br w:type="page"/>
      </w:r>
    </w:p>
    <w:p w14:paraId="09D7F143" w14:textId="26DE1CF1" w:rsidR="00FE7D4C" w:rsidRPr="001B23A5" w:rsidRDefault="009A4A88" w:rsidP="000541E9">
      <w:pPr>
        <w:pStyle w:val="Ttulo1"/>
      </w:pPr>
      <w:r>
        <w:rPr>
          <w:rStyle w:val="Ttulo1Car"/>
        </w:rPr>
        <w:lastRenderedPageBreak/>
        <w:t>MARCO</w:t>
      </w:r>
      <w:r w:rsidR="00FE7D4C" w:rsidRPr="00155BA2">
        <w:rPr>
          <w:rStyle w:val="Ttulo1Car"/>
        </w:rPr>
        <w:t xml:space="preserve"> NORMATIVO</w:t>
      </w:r>
      <w:r w:rsidR="00FE7D4C">
        <w:rPr>
          <w:rStyle w:val="Ttulo1Car"/>
        </w:rPr>
        <w:t xml:space="preserve"> </w:t>
      </w:r>
      <w:hyperlink w:anchor="_ÍNDICE_1" w:history="1">
        <w:r w:rsidR="00FE7D4C" w:rsidRPr="00155BA2">
          <w:rPr>
            <w:sz w:val="18"/>
            <w:szCs w:val="16"/>
          </w:rPr>
          <w:t>- ir al índice -</w:t>
        </w:r>
      </w:hyperlink>
    </w:p>
    <w:p w14:paraId="7463DBDB" w14:textId="77777777" w:rsidR="00FE7D4C" w:rsidRDefault="00FE7D4C" w:rsidP="00FE7D4C">
      <w:r>
        <w:t xml:space="preserve">El </w:t>
      </w:r>
      <w:r w:rsidRPr="001B23A5">
        <w:t>documento se ha elaborado conforme a las siguientes normas y estándares:</w:t>
      </w:r>
    </w:p>
    <w:p w14:paraId="35F64C3B" w14:textId="77777777" w:rsidR="00FE7D4C" w:rsidRPr="001B23A5" w:rsidRDefault="00FE7D4C" w:rsidP="00FE7D4C"/>
    <w:p w14:paraId="44D74E06" w14:textId="77777777" w:rsidR="00FE7D4C" w:rsidRPr="00324AEA" w:rsidRDefault="00FE7D4C" w:rsidP="00FE7D4C">
      <w:pPr>
        <w:numPr>
          <w:ilvl w:val="0"/>
          <w:numId w:val="251"/>
        </w:numPr>
        <w:rPr>
          <w:b/>
          <w:bCs/>
        </w:rPr>
      </w:pPr>
      <w:r w:rsidRPr="00324AEA">
        <w:rPr>
          <w:b/>
          <w:bCs/>
        </w:rPr>
        <w:t>IEEE 829-2008</w:t>
      </w:r>
      <w:r>
        <w:rPr>
          <w:b/>
          <w:bCs/>
        </w:rPr>
        <w:t>,</w:t>
      </w:r>
      <w:r w:rsidRPr="00324AEA">
        <w:rPr>
          <w:b/>
          <w:bCs/>
        </w:rPr>
        <w:t xml:space="preserve"> </w:t>
      </w:r>
      <w:r w:rsidRPr="00324AEA">
        <w:t xml:space="preserve">Standard </w:t>
      </w:r>
      <w:proofErr w:type="spellStart"/>
      <w:r w:rsidRPr="00324AEA">
        <w:t>for</w:t>
      </w:r>
      <w:proofErr w:type="spellEnd"/>
      <w:r w:rsidRPr="00324AEA">
        <w:t xml:space="preserve"> Software and </w:t>
      </w:r>
      <w:proofErr w:type="spellStart"/>
      <w:r w:rsidRPr="00324AEA">
        <w:t>System</w:t>
      </w:r>
      <w:proofErr w:type="spellEnd"/>
      <w:r w:rsidRPr="00324AEA">
        <w:t xml:space="preserve"> Test </w:t>
      </w:r>
      <w:proofErr w:type="spellStart"/>
      <w:r w:rsidRPr="00324AEA">
        <w:t>Documentation</w:t>
      </w:r>
      <w:proofErr w:type="spellEnd"/>
    </w:p>
    <w:p w14:paraId="12D906D0" w14:textId="77777777" w:rsidR="00FE7D4C" w:rsidRPr="00324AEA" w:rsidRDefault="00FE7D4C" w:rsidP="00FE7D4C">
      <w:pPr>
        <w:numPr>
          <w:ilvl w:val="0"/>
          <w:numId w:val="251"/>
        </w:numPr>
        <w:rPr>
          <w:b/>
          <w:bCs/>
        </w:rPr>
      </w:pPr>
      <w:r w:rsidRPr="00324AEA">
        <w:rPr>
          <w:b/>
          <w:bCs/>
        </w:rPr>
        <w:t>ISO/IEC/IEEE 29119</w:t>
      </w:r>
      <w:r>
        <w:rPr>
          <w:b/>
          <w:bCs/>
        </w:rPr>
        <w:t>,</w:t>
      </w:r>
      <w:r w:rsidRPr="00324AEA">
        <w:rPr>
          <w:b/>
          <w:bCs/>
        </w:rPr>
        <w:t xml:space="preserve"> </w:t>
      </w:r>
      <w:r w:rsidRPr="00324AEA">
        <w:t xml:space="preserve">Software </w:t>
      </w:r>
      <w:proofErr w:type="spellStart"/>
      <w:r w:rsidRPr="00324AEA">
        <w:t>Testing</w:t>
      </w:r>
      <w:proofErr w:type="spellEnd"/>
      <w:r w:rsidRPr="00324AEA">
        <w:t xml:space="preserve"> (partes 1 y 2)</w:t>
      </w:r>
    </w:p>
    <w:p w14:paraId="2AE709BE" w14:textId="77777777" w:rsidR="00FE7D4C" w:rsidRDefault="00FE7D4C" w:rsidP="00FE7D4C">
      <w:pPr>
        <w:rPr>
          <w:b/>
          <w:bCs/>
        </w:rPr>
      </w:pPr>
    </w:p>
    <w:p w14:paraId="7C6D8FFE" w14:textId="77777777" w:rsidR="00FE7D4C" w:rsidRPr="00324AEA" w:rsidRDefault="00FE7D4C" w:rsidP="00FE7D4C">
      <w:r w:rsidRPr="00324AEA">
        <w:t xml:space="preserve">La terminología y estructura se alinean con dichos estándares, manteniendo un </w:t>
      </w:r>
      <w:r w:rsidRPr="00324AEA">
        <w:rPr>
          <w:i/>
          <w:iCs/>
        </w:rPr>
        <w:t xml:space="preserve">enfoque práctico orientado a </w:t>
      </w:r>
      <w:r w:rsidRPr="00324AEA">
        <w:rPr>
          <w:b/>
          <w:bCs/>
          <w:i/>
          <w:iCs/>
        </w:rPr>
        <w:t xml:space="preserve">QA </w:t>
      </w:r>
      <w:r w:rsidRPr="00324AEA">
        <w:rPr>
          <w:i/>
          <w:iCs/>
        </w:rPr>
        <w:t>y</w:t>
      </w:r>
      <w:r w:rsidRPr="00324AEA">
        <w:rPr>
          <w:b/>
          <w:bCs/>
          <w:i/>
          <w:iCs/>
        </w:rPr>
        <w:t xml:space="preserve"> PM</w:t>
      </w:r>
      <w:r w:rsidRPr="00324AEA">
        <w:t>.</w:t>
      </w:r>
    </w:p>
    <w:p w14:paraId="2E6CC12F" w14:textId="77777777" w:rsidR="00FE7D4C" w:rsidRPr="008E4F35" w:rsidRDefault="00FE7D4C" w:rsidP="003B2B8D">
      <w:pPr>
        <w:pStyle w:val="Contenido"/>
        <w:ind w:left="720" w:hanging="720"/>
      </w:pPr>
    </w:p>
    <w:p w14:paraId="62B19688" w14:textId="7EBBD1F9" w:rsidR="00EE5B68" w:rsidRPr="009F2E7F" w:rsidRDefault="00787BBA" w:rsidP="000541E9">
      <w:pPr>
        <w:pStyle w:val="Ttulo1"/>
        <w:rPr>
          <w:rStyle w:val="Hipervnculo"/>
          <w:rFonts w:ascii="Calibri Light" w:hAnsi="Calibri Light"/>
        </w:rPr>
      </w:pPr>
      <w:bookmarkStart w:id="6" w:name="_Investigación_y_Aprendizaje"/>
      <w:bookmarkStart w:id="7" w:name="_Desarrollo"/>
      <w:bookmarkStart w:id="8" w:name="_VISIÓN_DEL_PRODUCTO"/>
      <w:bookmarkStart w:id="9" w:name="_Estructura_de_carpetas"/>
      <w:bookmarkStart w:id="10" w:name="_Mecánicas_implementadas"/>
      <w:bookmarkStart w:id="11" w:name="_Dificultades_encontradas"/>
      <w:bookmarkStart w:id="12" w:name="_Problemas_que_resuelve"/>
      <w:bookmarkStart w:id="13" w:name="_IDENTIFICACIÓN_DEL_PROYECTO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t>INTRODUCCIÓN</w:t>
      </w:r>
      <w:r w:rsidR="00FE143C" w:rsidRPr="00FE143C">
        <w:rPr>
          <w:rFonts w:cs="Calibri Light"/>
        </w:rPr>
        <w:t xml:space="preserve"> </w: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begin"/>
      </w:r>
      <w:r w:rsidR="00FE7D4C">
        <w:rPr>
          <w:rStyle w:val="HipervnculoalndiceCar"/>
          <w:rFonts w:ascii="Calibri Light" w:hAnsi="Calibri Light" w:cs="Calibri Light"/>
          <w:caps w:val="0"/>
          <w:szCs w:val="18"/>
        </w:rPr>
        <w:instrText>HYPERLINK  \l "_ÍNDICE_1"</w:instrTex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separate"/>
      </w:r>
      <w:r w:rsidR="009F2E7F" w:rsidRPr="009F2E7F">
        <w:rPr>
          <w:rStyle w:val="HipervnculoalndiceCar"/>
          <w:rFonts w:ascii="Calibri Light" w:hAnsi="Calibri Light"/>
          <w:caps w:val="0"/>
          <w:szCs w:val="18"/>
        </w:rPr>
        <w:t>- ir al índice -</w:t>
      </w:r>
    </w:p>
    <w:p w14:paraId="03C6EE5C" w14:textId="01B2E437" w:rsidR="006C5E9A" w:rsidRDefault="009F2E7F" w:rsidP="006C5E9A">
      <w:pPr>
        <w:rPr>
          <w:bCs/>
        </w:rPr>
      </w:pPr>
      <w:r>
        <w:rPr>
          <w:rStyle w:val="HipervnculoalndiceCar"/>
          <w:rFonts w:ascii="Calibri Light" w:hAnsi="Calibri Light" w:cs="Calibri Light"/>
          <w:kern w:val="28"/>
          <w:szCs w:val="18"/>
          <w14:textOutline w14:w="9525" w14:cap="rnd" w14:cmpd="sng" w14:algn="ctr">
            <w14:noFill/>
            <w14:prstDash w14:val="solid"/>
            <w14:bevel/>
          </w14:textOutline>
        </w:rPr>
        <w:fldChar w:fldCharType="end"/>
      </w:r>
    </w:p>
    <w:p w14:paraId="6F6ADF81" w14:textId="46E9CC93" w:rsidR="00586370" w:rsidRPr="006C5E9A" w:rsidRDefault="006C5E9A" w:rsidP="006C5E9A">
      <w:pPr>
        <w:pStyle w:val="Ttulo2"/>
        <w:rPr>
          <w:rFonts w:cs="Calibri Light"/>
          <w:color w:val="FFFFFF" w:themeColor="background1"/>
          <w:kern w:val="28"/>
          <w:sz w:val="18"/>
          <w:szCs w:val="18"/>
          <w14:textOutline w14:w="9525" w14:cap="rnd" w14:cmpd="sng" w14:algn="ctr">
            <w14:noFill/>
            <w14:prstDash w14:val="solid"/>
            <w14:bevel/>
          </w14:textOutline>
        </w:rPr>
      </w:pPr>
      <w:bookmarkStart w:id="14" w:name="_Propósito_del_documento"/>
      <w:bookmarkEnd w:id="14"/>
      <w:r>
        <w:t>P</w:t>
      </w:r>
      <w:r w:rsidR="00586370" w:rsidRPr="00586370">
        <w:t>ropósito del documento</w:t>
      </w:r>
    </w:p>
    <w:p w14:paraId="4FBDDD6C" w14:textId="77777777" w:rsidR="00744D3E" w:rsidRDefault="00586370" w:rsidP="00586370">
      <w:r w:rsidRPr="00586370">
        <w:t>El presente </w:t>
      </w:r>
      <w:r w:rsidRPr="00586370">
        <w:rPr>
          <w:b/>
          <w:bCs/>
        </w:rPr>
        <w:t>Plan de Pruebas</w:t>
      </w:r>
      <w:r w:rsidRPr="00586370">
        <w:t xml:space="preserve"> define el enfoque, el alcance, los tipos de pruebas y los criterios de aceptación que se aplicarán a la versión 0.1.0 de </w:t>
      </w:r>
      <w:proofErr w:type="spellStart"/>
      <w:r w:rsidRPr="00744D3E">
        <w:rPr>
          <w:b/>
          <w:bCs/>
        </w:rPr>
        <w:t>Mexus</w:t>
      </w:r>
      <w:proofErr w:type="spellEnd"/>
      <w:r w:rsidRPr="00586370">
        <w:t>.</w:t>
      </w:r>
    </w:p>
    <w:p w14:paraId="720D4B7A" w14:textId="55B6EC7A" w:rsidR="00586370" w:rsidRPr="00586370" w:rsidRDefault="00586370" w:rsidP="00586370">
      <w:r w:rsidRPr="00586370">
        <w:br/>
        <w:t xml:space="preserve">Su objetivo es asegurar que el producto cumple los requisitos funcionales y no funcionales definidos en la </w:t>
      </w:r>
      <w:hyperlink r:id="rId14" w:history="1">
        <w:r w:rsidRPr="00FF1336">
          <w:rPr>
            <w:rStyle w:val="Hipervnculo"/>
          </w:rPr>
          <w:t>SRS</w:t>
        </w:r>
      </w:hyperlink>
      <w:r w:rsidRPr="00586370">
        <w:t xml:space="preserve"> y proporciona una experiencia estable y controlada en el dispositivo </w:t>
      </w:r>
      <w:r w:rsidR="00FF1336">
        <w:t>móvil</w:t>
      </w:r>
      <w:r w:rsidRPr="00586370">
        <w:t xml:space="preserve"> objetivo.</w:t>
      </w:r>
    </w:p>
    <w:p w14:paraId="4C4BF503" w14:textId="77777777" w:rsidR="00800DF5" w:rsidRDefault="00800DF5" w:rsidP="00800DF5">
      <w:bookmarkStart w:id="15" w:name="_Alcance_de_las"/>
      <w:bookmarkEnd w:id="15"/>
    </w:p>
    <w:p w14:paraId="03156BA7" w14:textId="3A1B81B6" w:rsidR="00586370" w:rsidRPr="00586370" w:rsidRDefault="00586370" w:rsidP="00744D3E">
      <w:pPr>
        <w:pStyle w:val="Ttulo2"/>
      </w:pPr>
      <w:r w:rsidRPr="00586370">
        <w:t>Alcance de las pruebas</w:t>
      </w:r>
    </w:p>
    <w:p w14:paraId="67CFA189" w14:textId="0F43FF30" w:rsidR="00586370" w:rsidRDefault="00586370" w:rsidP="00586370">
      <w:r w:rsidRPr="00586370">
        <w:t>Este plan cubre:</w:t>
      </w:r>
    </w:p>
    <w:p w14:paraId="2B9E3547" w14:textId="77777777" w:rsidR="00744D3E" w:rsidRPr="00586370" w:rsidRDefault="00744D3E" w:rsidP="00586370"/>
    <w:p w14:paraId="2374E3A2" w14:textId="2C09DFD7" w:rsidR="00586370" w:rsidRPr="00586370" w:rsidRDefault="00586370" w:rsidP="00586370">
      <w:pPr>
        <w:numPr>
          <w:ilvl w:val="0"/>
          <w:numId w:val="235"/>
        </w:numPr>
      </w:pPr>
      <w:r w:rsidRPr="00586370">
        <w:t xml:space="preserve">Pruebas funcionales sobre los requisitos </w:t>
      </w:r>
      <w:hyperlink r:id="rId15" w:history="1">
        <w:r w:rsidR="00884406">
          <w:rPr>
            <w:rStyle w:val="Hipervnculo"/>
          </w:rPr>
          <w:t>IFR</w:t>
        </w:r>
        <w:r w:rsidRPr="00FF1336">
          <w:rPr>
            <w:rStyle w:val="Hipervnculo"/>
          </w:rPr>
          <w:t>_01</w:t>
        </w:r>
      </w:hyperlink>
      <w:r w:rsidRPr="00586370">
        <w:t xml:space="preserve"> a </w:t>
      </w:r>
      <w:hyperlink r:id="rId16" w:history="1">
        <w:r w:rsidR="00884406">
          <w:rPr>
            <w:rStyle w:val="Hipervnculo"/>
          </w:rPr>
          <w:t>IFR</w:t>
        </w:r>
        <w:r w:rsidRPr="00FF1336">
          <w:rPr>
            <w:rStyle w:val="Hipervnculo"/>
          </w:rPr>
          <w:t>_13</w:t>
        </w:r>
      </w:hyperlink>
      <w:r w:rsidRPr="00586370">
        <w:t>.</w:t>
      </w:r>
    </w:p>
    <w:p w14:paraId="564D86AE" w14:textId="55B133EC" w:rsidR="00586370" w:rsidRPr="00586370" w:rsidRDefault="00586370" w:rsidP="00586370">
      <w:pPr>
        <w:numPr>
          <w:ilvl w:val="0"/>
          <w:numId w:val="235"/>
        </w:numPr>
      </w:pPr>
      <w:r w:rsidRPr="00586370">
        <w:t xml:space="preserve">Pruebas relacionadas con la documentación y </w:t>
      </w:r>
      <w:proofErr w:type="spellStart"/>
      <w:r w:rsidRPr="00586370">
        <w:t>setup</w:t>
      </w:r>
      <w:proofErr w:type="spellEnd"/>
      <w:r w:rsidRPr="00586370">
        <w:t xml:space="preserve"> (</w:t>
      </w:r>
      <w:hyperlink r:id="rId17" w:history="1">
        <w:r w:rsidR="00884406">
          <w:rPr>
            <w:rStyle w:val="Hipervnculo"/>
          </w:rPr>
          <w:t>IFR</w:t>
        </w:r>
        <w:r w:rsidRPr="00FF1336">
          <w:rPr>
            <w:rStyle w:val="Hipervnculo"/>
          </w:rPr>
          <w:t xml:space="preserve">_20, </w:t>
        </w:r>
        <w:r w:rsidR="00884406">
          <w:rPr>
            <w:rStyle w:val="Hipervnculo"/>
          </w:rPr>
          <w:t>IFR</w:t>
        </w:r>
        <w:r w:rsidRPr="00FF1336">
          <w:rPr>
            <w:rStyle w:val="Hipervnculo"/>
          </w:rPr>
          <w:t xml:space="preserve">_21, </w:t>
        </w:r>
        <w:r w:rsidR="00884406">
          <w:rPr>
            <w:rStyle w:val="Hipervnculo"/>
          </w:rPr>
          <w:t>IFR</w:t>
        </w:r>
        <w:r w:rsidRPr="00FF1336">
          <w:rPr>
            <w:rStyle w:val="Hipervnculo"/>
          </w:rPr>
          <w:t>_22</w:t>
        </w:r>
      </w:hyperlink>
      <w:r w:rsidRPr="00586370">
        <w:t>).</w:t>
      </w:r>
    </w:p>
    <w:p w14:paraId="7734B054" w14:textId="77777777" w:rsidR="00586370" w:rsidRPr="00586370" w:rsidRDefault="00586370" w:rsidP="00586370">
      <w:pPr>
        <w:numPr>
          <w:ilvl w:val="0"/>
          <w:numId w:val="235"/>
        </w:numPr>
      </w:pPr>
      <w:r w:rsidRPr="00586370">
        <w:t>Pruebas de robustez y manejo de errores.</w:t>
      </w:r>
    </w:p>
    <w:p w14:paraId="3B5D6EAB" w14:textId="77777777" w:rsidR="00586370" w:rsidRPr="00586370" w:rsidRDefault="00586370" w:rsidP="00586370">
      <w:pPr>
        <w:numPr>
          <w:ilvl w:val="0"/>
          <w:numId w:val="235"/>
        </w:numPr>
      </w:pPr>
      <w:r w:rsidRPr="00586370">
        <w:t>Criterios mínimos de calidad de código (incluyendo análisis estático con Sonar o herramienta equivalente).</w:t>
      </w:r>
    </w:p>
    <w:p w14:paraId="0A6B5C2F" w14:textId="6D717106" w:rsidR="00586370" w:rsidRPr="00586370" w:rsidRDefault="00586370" w:rsidP="00586370"/>
    <w:p w14:paraId="53BC242E" w14:textId="7FB1CF46" w:rsidR="00586370" w:rsidRPr="00586370" w:rsidRDefault="00744D3E" w:rsidP="000541E9">
      <w:pPr>
        <w:pStyle w:val="Ttulo1"/>
      </w:pPr>
      <w:bookmarkStart w:id="16" w:name="_OBJETIVOS_Y_ESTRATEGIA"/>
      <w:bookmarkEnd w:id="16"/>
      <w:r w:rsidRPr="00586370">
        <w:t>OBJETIVOS Y ESTRATEGIA DE PRUEBAS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0C689390" w14:textId="77777777" w:rsidR="000541E9" w:rsidRDefault="000541E9" w:rsidP="00744D3E">
      <w:pPr>
        <w:pStyle w:val="Ttulo2"/>
      </w:pPr>
    </w:p>
    <w:p w14:paraId="73C4DFE2" w14:textId="31A119D3" w:rsidR="00586370" w:rsidRDefault="00586370" w:rsidP="00744D3E">
      <w:pPr>
        <w:pStyle w:val="Ttulo2"/>
      </w:pPr>
      <w:bookmarkStart w:id="17" w:name="_Objetivos"/>
      <w:bookmarkEnd w:id="17"/>
      <w:r w:rsidRPr="00586370">
        <w:t>Objetivos</w:t>
      </w:r>
    </w:p>
    <w:p w14:paraId="7AA31105" w14:textId="77777777" w:rsidR="00744D3E" w:rsidRPr="00744D3E" w:rsidRDefault="00744D3E" w:rsidP="00744D3E"/>
    <w:p w14:paraId="62CDE5DF" w14:textId="4AF0C900" w:rsidR="00586370" w:rsidRPr="00586370" w:rsidRDefault="00586370" w:rsidP="00586370">
      <w:pPr>
        <w:numPr>
          <w:ilvl w:val="0"/>
          <w:numId w:val="236"/>
        </w:numPr>
      </w:pPr>
      <w:r w:rsidRPr="00586370">
        <w:t xml:space="preserve">Verificar que las funcionalidades clave de </w:t>
      </w:r>
      <w:proofErr w:type="spellStart"/>
      <w:r w:rsidRPr="00FF1336">
        <w:rPr>
          <w:b/>
          <w:bCs/>
        </w:rPr>
        <w:t>Mexus</w:t>
      </w:r>
      <w:proofErr w:type="spellEnd"/>
      <w:r w:rsidRPr="00586370">
        <w:t xml:space="preserve"> </w:t>
      </w:r>
      <w:r w:rsidR="00FF1336" w:rsidRPr="00884406">
        <w:rPr>
          <w:b/>
          <w:bCs/>
        </w:rPr>
        <w:t>v</w:t>
      </w:r>
      <w:r w:rsidRPr="00884406">
        <w:rPr>
          <w:b/>
          <w:bCs/>
        </w:rPr>
        <w:t>0.1.0</w:t>
      </w:r>
      <w:r w:rsidRPr="00586370">
        <w:t xml:space="preserve"> se comportan según lo definido en la </w:t>
      </w:r>
      <w:hyperlink r:id="rId18" w:history="1">
        <w:r w:rsidRPr="00884406">
          <w:rPr>
            <w:rStyle w:val="Hipervnculo"/>
          </w:rPr>
          <w:t>SRS</w:t>
        </w:r>
      </w:hyperlink>
      <w:r w:rsidRPr="00586370">
        <w:t>.</w:t>
      </w:r>
    </w:p>
    <w:p w14:paraId="0FF8971F" w14:textId="77777777" w:rsidR="00586370" w:rsidRPr="00586370" w:rsidRDefault="00586370" w:rsidP="00586370">
      <w:pPr>
        <w:numPr>
          <w:ilvl w:val="0"/>
          <w:numId w:val="236"/>
        </w:numPr>
      </w:pPr>
      <w:r w:rsidRPr="00586370">
        <w:t>Detectar defectos funcionales, de integración y de manejo de errores antes de considerar la versión 0.1.0 como “</w:t>
      </w:r>
      <w:r w:rsidRPr="00884406">
        <w:rPr>
          <w:i/>
          <w:iCs/>
        </w:rPr>
        <w:t>aceptada</w:t>
      </w:r>
      <w:r w:rsidRPr="00586370">
        <w:t>”.</w:t>
      </w:r>
    </w:p>
    <w:p w14:paraId="4ECA4472" w14:textId="77777777" w:rsidR="00586370" w:rsidRDefault="00586370" w:rsidP="00586370">
      <w:pPr>
        <w:numPr>
          <w:ilvl w:val="0"/>
          <w:numId w:val="236"/>
        </w:numPr>
      </w:pPr>
      <w:r w:rsidRPr="00586370">
        <w:t>Evaluar la robustez de la aplicación ante condiciones adversas (permisos denegados, ausencia de almacenamiento, fallos de grabación).</w:t>
      </w:r>
    </w:p>
    <w:p w14:paraId="04D4CEDE" w14:textId="77777777" w:rsidR="00744D3E" w:rsidRPr="00586370" w:rsidRDefault="00744D3E" w:rsidP="00744D3E"/>
    <w:p w14:paraId="40B0AE7E" w14:textId="43FE7674" w:rsidR="00586370" w:rsidRPr="00586370" w:rsidRDefault="00586370" w:rsidP="00744D3E">
      <w:pPr>
        <w:pStyle w:val="Ttulo2"/>
      </w:pPr>
      <w:bookmarkStart w:id="18" w:name="_Estrategia_general"/>
      <w:bookmarkEnd w:id="18"/>
      <w:r w:rsidRPr="00586370">
        <w:t>Estrategia general</w:t>
      </w:r>
    </w:p>
    <w:p w14:paraId="57D3B71C" w14:textId="77777777" w:rsidR="00744D3E" w:rsidRDefault="00744D3E" w:rsidP="00744D3E"/>
    <w:p w14:paraId="5522F2E3" w14:textId="4A45AE56" w:rsidR="00586370" w:rsidRPr="00586370" w:rsidRDefault="00586370" w:rsidP="00586370">
      <w:pPr>
        <w:numPr>
          <w:ilvl w:val="0"/>
          <w:numId w:val="237"/>
        </w:numPr>
      </w:pPr>
      <w:r w:rsidRPr="00586370">
        <w:t>Realizar pruebas </w:t>
      </w:r>
      <w:r w:rsidRPr="00586370">
        <w:rPr>
          <w:b/>
          <w:bCs/>
        </w:rPr>
        <w:t>manuales estructuradas</w:t>
      </w:r>
      <w:r w:rsidRPr="00586370">
        <w:t xml:space="preserve">, diseñadas a partir de los requisitos </w:t>
      </w:r>
      <w:r w:rsidR="00884406">
        <w:t>IFR</w:t>
      </w:r>
      <w:r w:rsidRPr="00586370">
        <w:t>_XX.</w:t>
      </w:r>
    </w:p>
    <w:p w14:paraId="38CCC382" w14:textId="77777777" w:rsidR="00586370" w:rsidRPr="00586370" w:rsidRDefault="00586370" w:rsidP="00586370">
      <w:pPr>
        <w:numPr>
          <w:ilvl w:val="0"/>
          <w:numId w:val="237"/>
        </w:numPr>
      </w:pPr>
      <w:r w:rsidRPr="00586370">
        <w:t>Ejecutar pruebas en al menos un dispositivo/emulador Android 10+ representativo.</w:t>
      </w:r>
    </w:p>
    <w:p w14:paraId="22753249" w14:textId="77777777" w:rsidR="00586370" w:rsidRPr="00586370" w:rsidRDefault="00586370" w:rsidP="00586370">
      <w:pPr>
        <w:numPr>
          <w:ilvl w:val="0"/>
          <w:numId w:val="237"/>
        </w:numPr>
      </w:pPr>
      <w:r w:rsidRPr="00586370">
        <w:t>Utilizar análisis estático de código (Sonar u otra herramienta equivalente) para controlar calidad del código y detectar defectos tempranos.</w:t>
      </w:r>
    </w:p>
    <w:p w14:paraId="0516EF1E" w14:textId="709D4E85" w:rsidR="00586370" w:rsidRPr="00586370" w:rsidRDefault="00586370" w:rsidP="00586370"/>
    <w:p w14:paraId="5BE00825" w14:textId="22D9F01A" w:rsidR="00586370" w:rsidRPr="00586370" w:rsidRDefault="00744D3E" w:rsidP="000541E9">
      <w:pPr>
        <w:pStyle w:val="Ttulo1"/>
      </w:pPr>
      <w:bookmarkStart w:id="19" w:name="_TIPOS_DE_PRUEBAS"/>
      <w:bookmarkEnd w:id="19"/>
      <w:r w:rsidRPr="00586370">
        <w:lastRenderedPageBreak/>
        <w:t>TIPOS DE PRUEBAS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2FAB2BF3" w14:textId="77777777" w:rsidR="000541E9" w:rsidRDefault="000541E9" w:rsidP="00744D3E">
      <w:pPr>
        <w:pStyle w:val="Ttulo2"/>
      </w:pPr>
    </w:p>
    <w:p w14:paraId="3CA560C3" w14:textId="22F1C1F9" w:rsidR="00586370" w:rsidRPr="00586370" w:rsidRDefault="00586370" w:rsidP="00744D3E">
      <w:pPr>
        <w:pStyle w:val="Ttulo2"/>
      </w:pPr>
      <w:bookmarkStart w:id="20" w:name="_Pruebas_funcionales"/>
      <w:bookmarkEnd w:id="20"/>
      <w:r w:rsidRPr="00586370">
        <w:t>Pruebas funcionales</w:t>
      </w:r>
    </w:p>
    <w:p w14:paraId="451CE719" w14:textId="77777777" w:rsidR="00744D3E" w:rsidRDefault="00744D3E" w:rsidP="00744D3E"/>
    <w:p w14:paraId="2F7DF334" w14:textId="406146EA" w:rsidR="00586370" w:rsidRPr="00586370" w:rsidRDefault="00586370" w:rsidP="00586370">
      <w:pPr>
        <w:numPr>
          <w:ilvl w:val="0"/>
          <w:numId w:val="238"/>
        </w:numPr>
      </w:pPr>
      <w:r w:rsidRPr="00586370">
        <w:t>Verifican que cada requisito funcional (</w:t>
      </w:r>
      <w:hyperlink r:id="rId19" w:history="1">
        <w:r w:rsidR="00884406" w:rsidRPr="00884406">
          <w:rPr>
            <w:rStyle w:val="Hipervnculo"/>
          </w:rPr>
          <w:t>IFR</w:t>
        </w:r>
        <w:r w:rsidRPr="00884406">
          <w:rPr>
            <w:rStyle w:val="Hipervnculo"/>
          </w:rPr>
          <w:t>_01</w:t>
        </w:r>
      </w:hyperlink>
      <w:r w:rsidRPr="00586370">
        <w:t>–</w:t>
      </w:r>
      <w:hyperlink r:id="rId20" w:history="1">
        <w:r w:rsidR="00884406" w:rsidRPr="00884406">
          <w:rPr>
            <w:rStyle w:val="Hipervnculo"/>
          </w:rPr>
          <w:t>IFR</w:t>
        </w:r>
        <w:r w:rsidRPr="00884406">
          <w:rPr>
            <w:rStyle w:val="Hipervnculo"/>
          </w:rPr>
          <w:t>_13</w:t>
        </w:r>
      </w:hyperlink>
      <w:r w:rsidRPr="00586370">
        <w:t>) se cumple según sus criterios de aceptación.</w:t>
      </w:r>
    </w:p>
    <w:p w14:paraId="0DE7EDFB" w14:textId="77777777" w:rsidR="00586370" w:rsidRPr="00586370" w:rsidRDefault="00586370" w:rsidP="00586370">
      <w:pPr>
        <w:numPr>
          <w:ilvl w:val="0"/>
          <w:numId w:val="238"/>
        </w:numPr>
      </w:pPr>
      <w:r w:rsidRPr="00586370">
        <w:t>Se centran en:</w:t>
      </w:r>
    </w:p>
    <w:p w14:paraId="15A172BB" w14:textId="77777777" w:rsidR="00586370" w:rsidRPr="00884406" w:rsidRDefault="00586370" w:rsidP="0092494C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configuración de tipos de llamadas,</w:t>
      </w:r>
    </w:p>
    <w:p w14:paraId="6DBB1A6A" w14:textId="77777777" w:rsidR="00586370" w:rsidRPr="00884406" w:rsidRDefault="00586370" w:rsidP="0092494C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botón de grabación manual,</w:t>
      </w:r>
    </w:p>
    <w:p w14:paraId="3DF15456" w14:textId="77777777" w:rsidR="00586370" w:rsidRPr="00884406" w:rsidRDefault="00586370" w:rsidP="0092494C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listado y reproducción,</w:t>
      </w:r>
    </w:p>
    <w:p w14:paraId="6E3D3C95" w14:textId="77777777" w:rsidR="00586370" w:rsidRPr="00884406" w:rsidRDefault="00586370" w:rsidP="0092494C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metadatos,</w:t>
      </w:r>
    </w:p>
    <w:p w14:paraId="3E4A1C10" w14:textId="77777777" w:rsidR="00586370" w:rsidRPr="00884406" w:rsidRDefault="00586370" w:rsidP="0092494C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comportamiento en Android 10+,</w:t>
      </w:r>
    </w:p>
    <w:p w14:paraId="3C235613" w14:textId="77777777" w:rsidR="00586370" w:rsidRDefault="00586370" w:rsidP="0092494C">
      <w:pPr>
        <w:numPr>
          <w:ilvl w:val="1"/>
          <w:numId w:val="238"/>
        </w:numPr>
        <w:ind w:left="1077" w:hanging="357"/>
      </w:pPr>
      <w:r w:rsidRPr="00884406">
        <w:rPr>
          <w:i/>
          <w:iCs/>
        </w:rPr>
        <w:t xml:space="preserve">separación de </w:t>
      </w:r>
      <w:proofErr w:type="spellStart"/>
      <w:r w:rsidRPr="00884406">
        <w:rPr>
          <w:i/>
          <w:iCs/>
        </w:rPr>
        <w:t>plugins</w:t>
      </w:r>
      <w:proofErr w:type="spellEnd"/>
      <w:r w:rsidRPr="00884406">
        <w:rPr>
          <w:i/>
          <w:iCs/>
        </w:rPr>
        <w:t xml:space="preserve">, </w:t>
      </w:r>
      <w:proofErr w:type="spellStart"/>
      <w:r w:rsidRPr="00884406">
        <w:rPr>
          <w:i/>
          <w:iCs/>
        </w:rPr>
        <w:t>logging</w:t>
      </w:r>
      <w:proofErr w:type="spellEnd"/>
      <w:r w:rsidRPr="00884406">
        <w:rPr>
          <w:i/>
          <w:iCs/>
        </w:rPr>
        <w:t xml:space="preserve"> y robustez</w:t>
      </w:r>
      <w:r w:rsidRPr="00586370">
        <w:t>.</w:t>
      </w:r>
    </w:p>
    <w:p w14:paraId="471D10EF" w14:textId="77777777" w:rsidR="00744D3E" w:rsidRPr="00586370" w:rsidRDefault="00744D3E" w:rsidP="00744D3E"/>
    <w:p w14:paraId="32A9DC96" w14:textId="54C1CF7C" w:rsidR="00586370" w:rsidRPr="00586370" w:rsidRDefault="00586370" w:rsidP="00744D3E">
      <w:pPr>
        <w:pStyle w:val="Ttulo2"/>
      </w:pPr>
      <w:bookmarkStart w:id="21" w:name="_Pruebas_de_integración"/>
      <w:bookmarkEnd w:id="21"/>
      <w:r w:rsidRPr="00586370">
        <w:t>Pruebas de integración</w:t>
      </w:r>
    </w:p>
    <w:p w14:paraId="58D3141D" w14:textId="77777777" w:rsidR="00744D3E" w:rsidRDefault="00744D3E" w:rsidP="00744D3E"/>
    <w:p w14:paraId="39803D7C" w14:textId="00DA7BFC" w:rsidR="00586370" w:rsidRPr="00586370" w:rsidRDefault="00586370" w:rsidP="00586370">
      <w:pPr>
        <w:numPr>
          <w:ilvl w:val="0"/>
          <w:numId w:val="239"/>
        </w:numPr>
      </w:pPr>
      <w:r w:rsidRPr="00586370">
        <w:t>Verifican la interacción correcta entre:</w:t>
      </w:r>
    </w:p>
    <w:p w14:paraId="07C39378" w14:textId="77777777" w:rsidR="00586370" w:rsidRPr="00884406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capa Angular/</w:t>
      </w:r>
      <w:proofErr w:type="spellStart"/>
      <w:r w:rsidRPr="00884406">
        <w:rPr>
          <w:i/>
          <w:iCs/>
        </w:rPr>
        <w:t>Ionic</w:t>
      </w:r>
      <w:proofErr w:type="spellEnd"/>
      <w:r w:rsidRPr="00884406">
        <w:rPr>
          <w:i/>
          <w:iCs/>
        </w:rPr>
        <w:t>,</w:t>
      </w:r>
    </w:p>
    <w:p w14:paraId="74FD18C4" w14:textId="77777777" w:rsidR="00586370" w:rsidRPr="00884406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Capacitor,</w:t>
      </w:r>
    </w:p>
    <w:p w14:paraId="2CABFD8F" w14:textId="77777777" w:rsidR="00586370" w:rsidRPr="00586370" w:rsidRDefault="00586370" w:rsidP="00FF1336">
      <w:pPr>
        <w:numPr>
          <w:ilvl w:val="1"/>
          <w:numId w:val="238"/>
        </w:numPr>
        <w:ind w:left="1077" w:hanging="357"/>
      </w:pPr>
      <w:proofErr w:type="spellStart"/>
      <w:r w:rsidRPr="00884406">
        <w:rPr>
          <w:i/>
          <w:iCs/>
        </w:rPr>
        <w:t>plugins</w:t>
      </w:r>
      <w:proofErr w:type="spellEnd"/>
      <w:r w:rsidRPr="00884406">
        <w:rPr>
          <w:i/>
          <w:iCs/>
        </w:rPr>
        <w:t xml:space="preserve"> nativos </w:t>
      </w:r>
      <w:proofErr w:type="spellStart"/>
      <w:r w:rsidRPr="00884406">
        <w:rPr>
          <w:i/>
          <w:iCs/>
        </w:rPr>
        <w:t>CallState</w:t>
      </w:r>
      <w:proofErr w:type="spellEnd"/>
      <w:r w:rsidRPr="00884406">
        <w:rPr>
          <w:i/>
          <w:iCs/>
        </w:rPr>
        <w:t> y </w:t>
      </w:r>
      <w:proofErr w:type="spellStart"/>
      <w:r w:rsidRPr="00884406">
        <w:rPr>
          <w:i/>
          <w:iCs/>
        </w:rPr>
        <w:t>Recorder</w:t>
      </w:r>
      <w:proofErr w:type="spellEnd"/>
      <w:r w:rsidRPr="00586370">
        <w:t>.</w:t>
      </w:r>
    </w:p>
    <w:p w14:paraId="5D2B0F38" w14:textId="5DBA4C3F" w:rsidR="00586370" w:rsidRDefault="00586370" w:rsidP="00586370">
      <w:pPr>
        <w:numPr>
          <w:ilvl w:val="0"/>
          <w:numId w:val="239"/>
        </w:numPr>
      </w:pPr>
      <w:r w:rsidRPr="00586370">
        <w:t xml:space="preserve">Se enfocan en flujos </w:t>
      </w:r>
      <w:r w:rsidR="00884406">
        <w:t>E2E</w:t>
      </w:r>
      <w:r w:rsidRPr="00586370">
        <w:t xml:space="preserve">: </w:t>
      </w:r>
      <w:r w:rsidRPr="00884406">
        <w:rPr>
          <w:i/>
          <w:iCs/>
        </w:rPr>
        <w:t>inicio de llamada</w:t>
      </w:r>
      <w:r w:rsidRPr="00586370">
        <w:t xml:space="preserve"> → </w:t>
      </w:r>
      <w:r w:rsidRPr="00884406">
        <w:rPr>
          <w:i/>
          <w:iCs/>
        </w:rPr>
        <w:t>detección</w:t>
      </w:r>
      <w:r w:rsidRPr="00586370">
        <w:t xml:space="preserve"> → </w:t>
      </w:r>
      <w:r w:rsidRPr="00884406">
        <w:rPr>
          <w:i/>
          <w:iCs/>
        </w:rPr>
        <w:t>grabación</w:t>
      </w:r>
      <w:r w:rsidRPr="00586370">
        <w:t xml:space="preserve"> → </w:t>
      </w:r>
      <w:r w:rsidRPr="00884406">
        <w:rPr>
          <w:i/>
          <w:iCs/>
        </w:rPr>
        <w:t>almacenamiento</w:t>
      </w:r>
      <w:r w:rsidRPr="00586370">
        <w:t xml:space="preserve"> → </w:t>
      </w:r>
      <w:r w:rsidRPr="00884406">
        <w:rPr>
          <w:i/>
          <w:iCs/>
        </w:rPr>
        <w:t>listado</w:t>
      </w:r>
      <w:r w:rsidRPr="00586370">
        <w:t xml:space="preserve"> → </w:t>
      </w:r>
      <w:r w:rsidRPr="00884406">
        <w:rPr>
          <w:i/>
          <w:iCs/>
        </w:rPr>
        <w:t>reproducción</w:t>
      </w:r>
      <w:r w:rsidRPr="00586370">
        <w:t>.</w:t>
      </w:r>
    </w:p>
    <w:p w14:paraId="31060610" w14:textId="77777777" w:rsidR="000541E9" w:rsidRDefault="000541E9" w:rsidP="000541E9"/>
    <w:p w14:paraId="57F3C0FE" w14:textId="34B784C3" w:rsidR="00586370" w:rsidRDefault="00586370" w:rsidP="00744D3E">
      <w:pPr>
        <w:pStyle w:val="Ttulo2"/>
      </w:pPr>
      <w:bookmarkStart w:id="22" w:name="_Pruebas_de_robustez"/>
      <w:bookmarkEnd w:id="22"/>
      <w:r w:rsidRPr="00586370">
        <w:t>Pruebas de robustez y manejo de errores</w:t>
      </w:r>
    </w:p>
    <w:p w14:paraId="1B60C64B" w14:textId="77777777" w:rsidR="000541E9" w:rsidRPr="000541E9" w:rsidRDefault="000541E9" w:rsidP="000541E9"/>
    <w:p w14:paraId="3D3FAE75" w14:textId="77777777" w:rsidR="00586370" w:rsidRPr="00586370" w:rsidRDefault="00586370" w:rsidP="00586370">
      <w:pPr>
        <w:numPr>
          <w:ilvl w:val="0"/>
          <w:numId w:val="240"/>
        </w:numPr>
      </w:pPr>
      <w:r w:rsidRPr="00586370">
        <w:t>Verifican que la aplicación:</w:t>
      </w:r>
    </w:p>
    <w:p w14:paraId="4F14A4B5" w14:textId="77777777" w:rsidR="00586370" w:rsidRPr="00484AF1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484AF1">
        <w:rPr>
          <w:i/>
          <w:iCs/>
        </w:rPr>
        <w:t>no se cierra inesperadamente ante errores,</w:t>
      </w:r>
    </w:p>
    <w:p w14:paraId="65FF844D" w14:textId="467D873D" w:rsidR="00586370" w:rsidRPr="00484AF1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484AF1">
        <w:rPr>
          <w:i/>
          <w:iCs/>
        </w:rPr>
        <w:t xml:space="preserve">muestra mensajes claros </w:t>
      </w:r>
      <w:r w:rsidR="00484AF1" w:rsidRPr="00484AF1">
        <w:rPr>
          <w:i/>
          <w:iCs/>
        </w:rPr>
        <w:t>que el</w:t>
      </w:r>
      <w:r w:rsidRPr="00484AF1">
        <w:rPr>
          <w:i/>
          <w:iCs/>
        </w:rPr>
        <w:t xml:space="preserve"> usuario</w:t>
      </w:r>
      <w:r w:rsidR="00484AF1" w:rsidRPr="00484AF1">
        <w:rPr>
          <w:i/>
          <w:iCs/>
        </w:rPr>
        <w:t xml:space="preserve"> pueda entender</w:t>
      </w:r>
      <w:r w:rsidRPr="00484AF1">
        <w:rPr>
          <w:i/>
          <w:iCs/>
        </w:rPr>
        <w:t>,</w:t>
      </w:r>
    </w:p>
    <w:p w14:paraId="168361EE" w14:textId="68E81F4E" w:rsidR="00586370" w:rsidRDefault="00586370" w:rsidP="00484AF1">
      <w:pPr>
        <w:numPr>
          <w:ilvl w:val="1"/>
          <w:numId w:val="238"/>
        </w:numPr>
        <w:ind w:left="1077" w:hanging="357"/>
      </w:pPr>
      <w:r w:rsidRPr="00484AF1">
        <w:rPr>
          <w:i/>
          <w:iCs/>
        </w:rPr>
        <w:t xml:space="preserve">registra errores relevantes en el sistema de </w:t>
      </w:r>
      <w:proofErr w:type="spellStart"/>
      <w:r w:rsidRPr="00484AF1">
        <w:rPr>
          <w:i/>
          <w:iCs/>
        </w:rPr>
        <w:t>logging</w:t>
      </w:r>
      <w:proofErr w:type="spellEnd"/>
      <w:r w:rsidRPr="00484AF1">
        <w:rPr>
          <w:i/>
          <w:iCs/>
        </w:rPr>
        <w:t xml:space="preserve"> (</w:t>
      </w:r>
      <w:hyperlink r:id="rId21" w:history="1">
        <w:r w:rsidR="00884406" w:rsidRPr="00484AF1">
          <w:rPr>
            <w:rStyle w:val="Hipervnculo"/>
            <w:i/>
            <w:iCs/>
          </w:rPr>
          <w:t>IFR</w:t>
        </w:r>
        <w:r w:rsidRPr="00484AF1">
          <w:rPr>
            <w:rStyle w:val="Hipervnculo"/>
            <w:i/>
            <w:iCs/>
          </w:rPr>
          <w:t xml:space="preserve">_12, </w:t>
        </w:r>
        <w:r w:rsidR="00884406" w:rsidRPr="00484AF1">
          <w:rPr>
            <w:rStyle w:val="Hipervnculo"/>
            <w:i/>
            <w:iCs/>
          </w:rPr>
          <w:t>IFR</w:t>
        </w:r>
        <w:r w:rsidRPr="00484AF1">
          <w:rPr>
            <w:rStyle w:val="Hipervnculo"/>
            <w:i/>
            <w:iCs/>
          </w:rPr>
          <w:t>_13</w:t>
        </w:r>
      </w:hyperlink>
      <w:r w:rsidRPr="00484AF1">
        <w:rPr>
          <w:i/>
          <w:iCs/>
        </w:rPr>
        <w:t>)</w:t>
      </w:r>
      <w:r w:rsidRPr="00586370">
        <w:t>.</w:t>
      </w:r>
    </w:p>
    <w:p w14:paraId="3AFCCB65" w14:textId="77777777" w:rsidR="00744D3E" w:rsidRPr="00586370" w:rsidRDefault="00744D3E" w:rsidP="00744D3E"/>
    <w:p w14:paraId="4950A6C6" w14:textId="6E743EF8" w:rsidR="00586370" w:rsidRDefault="00586370" w:rsidP="00744D3E">
      <w:pPr>
        <w:pStyle w:val="Ttulo2"/>
      </w:pPr>
      <w:bookmarkStart w:id="23" w:name="_Pruebas_de_calidad"/>
      <w:bookmarkEnd w:id="23"/>
      <w:r w:rsidRPr="00586370">
        <w:t>Pruebas de calidad de código (análisis estático)</w:t>
      </w:r>
    </w:p>
    <w:p w14:paraId="2DE31704" w14:textId="77777777" w:rsidR="000541E9" w:rsidRPr="000541E9" w:rsidRDefault="000541E9" w:rsidP="000541E9"/>
    <w:p w14:paraId="361AE66D" w14:textId="77777777" w:rsidR="00586370" w:rsidRPr="00586370" w:rsidRDefault="00586370" w:rsidP="00586370">
      <w:pPr>
        <w:numPr>
          <w:ilvl w:val="0"/>
          <w:numId w:val="241"/>
        </w:numPr>
      </w:pPr>
      <w:r w:rsidRPr="00586370">
        <w:t>Uso de SonarQube/</w:t>
      </w:r>
      <w:proofErr w:type="spellStart"/>
      <w:r w:rsidRPr="00586370">
        <w:t>SonarCloud</w:t>
      </w:r>
      <w:proofErr w:type="spellEnd"/>
      <w:r w:rsidRPr="00586370">
        <w:t xml:space="preserve"> o herramienta equivalente para:</w:t>
      </w:r>
    </w:p>
    <w:p w14:paraId="4106BE09" w14:textId="77777777" w:rsidR="00586370" w:rsidRPr="00484AF1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484AF1">
        <w:rPr>
          <w:i/>
          <w:iCs/>
        </w:rPr>
        <w:t>detectar bugs y vulnerabilidades,</w:t>
      </w:r>
    </w:p>
    <w:p w14:paraId="3AB54253" w14:textId="77777777" w:rsidR="00586370" w:rsidRPr="00484AF1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484AF1">
        <w:rPr>
          <w:i/>
          <w:iCs/>
        </w:rPr>
        <w:t xml:space="preserve">identificar </w:t>
      </w:r>
      <w:proofErr w:type="spellStart"/>
      <w:r w:rsidRPr="00484AF1">
        <w:rPr>
          <w:i/>
          <w:iCs/>
        </w:rPr>
        <w:t>code</w:t>
      </w:r>
      <w:proofErr w:type="spellEnd"/>
      <w:r w:rsidRPr="00484AF1">
        <w:rPr>
          <w:i/>
          <w:iCs/>
        </w:rPr>
        <w:t xml:space="preserve"> </w:t>
      </w:r>
      <w:proofErr w:type="spellStart"/>
      <w:r w:rsidRPr="00484AF1">
        <w:rPr>
          <w:i/>
          <w:iCs/>
        </w:rPr>
        <w:t>smells</w:t>
      </w:r>
      <w:proofErr w:type="spellEnd"/>
      <w:r w:rsidRPr="00484AF1">
        <w:rPr>
          <w:i/>
          <w:iCs/>
        </w:rPr>
        <w:t>,</w:t>
      </w:r>
    </w:p>
    <w:p w14:paraId="56BE48F0" w14:textId="77777777" w:rsidR="00586370" w:rsidRPr="00484AF1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484AF1">
        <w:rPr>
          <w:i/>
          <w:iCs/>
        </w:rPr>
        <w:t>controlar deuda técnica básica.</w:t>
      </w:r>
    </w:p>
    <w:p w14:paraId="5D00F069" w14:textId="77777777" w:rsidR="00586370" w:rsidRPr="00586370" w:rsidRDefault="00586370" w:rsidP="00AE3C4E">
      <w:pPr>
        <w:ind w:left="357" w:firstLine="720"/>
      </w:pPr>
      <w:r w:rsidRPr="00586370">
        <w:rPr>
          <w:i/>
          <w:iCs/>
        </w:rPr>
        <w:t>(Más abajo definimos criterios concretos.)</w:t>
      </w:r>
    </w:p>
    <w:p w14:paraId="0813C217" w14:textId="7CA0952B" w:rsidR="00586370" w:rsidRPr="00586370" w:rsidRDefault="00586370" w:rsidP="00586370"/>
    <w:p w14:paraId="7909ACF1" w14:textId="2E9BCFEE" w:rsidR="00586370" w:rsidRPr="00586370" w:rsidRDefault="00744D3E" w:rsidP="000541E9">
      <w:pPr>
        <w:pStyle w:val="Ttulo1"/>
      </w:pPr>
      <w:bookmarkStart w:id="24" w:name="_CRITERIOS_DE_ACEPTACIÓN"/>
      <w:bookmarkEnd w:id="24"/>
      <w:r w:rsidRPr="00586370">
        <w:t>CRITERIOS DE ACEPTACIÓN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</w:t>
        </w:r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d</w:t>
        </w:r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ice -</w:t>
        </w:r>
      </w:hyperlink>
    </w:p>
    <w:p w14:paraId="437AC5C4" w14:textId="77777777" w:rsidR="000541E9" w:rsidRDefault="000541E9" w:rsidP="00744D3E">
      <w:pPr>
        <w:pStyle w:val="Ttulo2"/>
      </w:pPr>
    </w:p>
    <w:p w14:paraId="033C896C" w14:textId="7BF6BB42" w:rsidR="00586370" w:rsidRPr="00586370" w:rsidRDefault="00586370" w:rsidP="00744D3E">
      <w:pPr>
        <w:pStyle w:val="Ttulo2"/>
      </w:pPr>
      <w:bookmarkStart w:id="25" w:name="_Criterios_funcionales_por"/>
      <w:bookmarkEnd w:id="25"/>
      <w:r w:rsidRPr="00586370">
        <w:t>Criterios funcionales por requisito</w:t>
      </w:r>
    </w:p>
    <w:p w14:paraId="4470AF0E" w14:textId="220EBC43" w:rsidR="00586370" w:rsidRDefault="00586370" w:rsidP="00586370">
      <w:r w:rsidRPr="00586370">
        <w:t xml:space="preserve">Para cada </w:t>
      </w:r>
      <w:r w:rsidR="00884406">
        <w:t>IFR</w:t>
      </w:r>
      <w:r w:rsidRPr="00586370">
        <w:t>_XX se consideran </w:t>
      </w:r>
      <w:r w:rsidRPr="00586370">
        <w:rPr>
          <w:b/>
          <w:bCs/>
        </w:rPr>
        <w:t>aprobados</w:t>
      </w:r>
      <w:r w:rsidRPr="00586370">
        <w:t> cuando:</w:t>
      </w:r>
    </w:p>
    <w:p w14:paraId="140D11DD" w14:textId="77777777" w:rsidR="00AE3C4E" w:rsidRPr="0092494C" w:rsidRDefault="00AE3C4E" w:rsidP="00586370">
      <w:pPr>
        <w:rPr>
          <w:sz w:val="24"/>
          <w:szCs w:val="24"/>
        </w:rPr>
      </w:pPr>
    </w:p>
    <w:p w14:paraId="31F8761E" w14:textId="38225E6E" w:rsidR="00586370" w:rsidRPr="00586370" w:rsidRDefault="00586370" w:rsidP="00586370">
      <w:pPr>
        <w:numPr>
          <w:ilvl w:val="0"/>
          <w:numId w:val="242"/>
        </w:numPr>
      </w:pPr>
      <w:r w:rsidRPr="00586370">
        <w:t xml:space="preserve">Todos sus criterios de aceptación definidos en la </w:t>
      </w:r>
      <w:hyperlink r:id="rId22" w:history="1">
        <w:r w:rsidRPr="00AE3C4E">
          <w:rPr>
            <w:rStyle w:val="Hipervnculo"/>
          </w:rPr>
          <w:t>SRS</w:t>
        </w:r>
      </w:hyperlink>
      <w:r w:rsidRPr="00586370">
        <w:t xml:space="preserve"> han sido comprobados mediante al menos un caso de prueba manual y el resultado es satisfactorio.</w:t>
      </w:r>
    </w:p>
    <w:p w14:paraId="23D83910" w14:textId="77777777" w:rsidR="00586370" w:rsidRDefault="00586370" w:rsidP="00586370">
      <w:pPr>
        <w:numPr>
          <w:ilvl w:val="0"/>
          <w:numId w:val="242"/>
        </w:numPr>
      </w:pPr>
      <w:r w:rsidRPr="00586370">
        <w:t>No existen defectos abiertos de severidad alta o crítica relacionados con ese requisito.</w:t>
      </w:r>
    </w:p>
    <w:p w14:paraId="78D8CAE2" w14:textId="77777777" w:rsidR="00AE3C4E" w:rsidRPr="00586370" w:rsidRDefault="00AE3C4E" w:rsidP="00AE3C4E"/>
    <w:p w14:paraId="3911DE53" w14:textId="3180EE8E" w:rsidR="00586370" w:rsidRDefault="00586370" w:rsidP="00586370">
      <w:r w:rsidRPr="00586370">
        <w:t>Ejemplo (</w:t>
      </w:r>
      <w:hyperlink r:id="rId23" w:history="1">
        <w:r w:rsidR="00884406" w:rsidRPr="00AE3C4E">
          <w:rPr>
            <w:rStyle w:val="Hipervnculo"/>
          </w:rPr>
          <w:t>IFR</w:t>
        </w:r>
        <w:r w:rsidRPr="00AE3C4E">
          <w:rPr>
            <w:rStyle w:val="Hipervnculo"/>
          </w:rPr>
          <w:t>_02</w:t>
        </w:r>
      </w:hyperlink>
      <w:r w:rsidRPr="00586370">
        <w:t xml:space="preserve"> – Botón de grabación manual):</w:t>
      </w:r>
    </w:p>
    <w:p w14:paraId="5C399E46" w14:textId="77777777" w:rsidR="00AE3C4E" w:rsidRPr="00586370" w:rsidRDefault="00AE3C4E" w:rsidP="00586370"/>
    <w:p w14:paraId="7D8AE2E0" w14:textId="77777777" w:rsidR="00586370" w:rsidRPr="00586370" w:rsidRDefault="00586370" w:rsidP="00586370">
      <w:pPr>
        <w:numPr>
          <w:ilvl w:val="0"/>
          <w:numId w:val="243"/>
        </w:numPr>
      </w:pPr>
      <w:r w:rsidRPr="00586370">
        <w:t>Se valida que el botón:</w:t>
      </w:r>
    </w:p>
    <w:p w14:paraId="542EAB94" w14:textId="77777777" w:rsidR="00586370" w:rsidRPr="00AE3C4E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AE3C4E">
        <w:rPr>
          <w:i/>
          <w:iCs/>
        </w:rPr>
        <w:t>es visible durante la llamada,</w:t>
      </w:r>
    </w:p>
    <w:p w14:paraId="1D791E84" w14:textId="77777777" w:rsidR="00586370" w:rsidRPr="00AE3C4E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AE3C4E">
        <w:rPr>
          <w:i/>
          <w:iCs/>
        </w:rPr>
        <w:t>inicia la grabación,</w:t>
      </w:r>
    </w:p>
    <w:p w14:paraId="4A9467F3" w14:textId="77777777" w:rsidR="00586370" w:rsidRPr="00AE3C4E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AE3C4E">
        <w:rPr>
          <w:i/>
          <w:iCs/>
        </w:rPr>
        <w:t>detiene la grabación,</w:t>
      </w:r>
    </w:p>
    <w:p w14:paraId="33B77FE6" w14:textId="1ACDEC1D" w:rsidR="00744D3E" w:rsidRDefault="00586370" w:rsidP="00FF1336">
      <w:pPr>
        <w:numPr>
          <w:ilvl w:val="1"/>
          <w:numId w:val="238"/>
        </w:numPr>
        <w:ind w:left="1077" w:hanging="357"/>
      </w:pPr>
      <w:r w:rsidRPr="00AE3C4E">
        <w:rPr>
          <w:i/>
          <w:iCs/>
        </w:rPr>
        <w:t>refleja el estado correcto (“Grabando” / “No grabando”)</w:t>
      </w:r>
      <w:r w:rsidRPr="00586370">
        <w:t>.</w:t>
      </w:r>
    </w:p>
    <w:p w14:paraId="4CD643E1" w14:textId="77777777" w:rsidR="0092494C" w:rsidRPr="00586370" w:rsidRDefault="0092494C" w:rsidP="0092494C"/>
    <w:p w14:paraId="41433EBB" w14:textId="15203175" w:rsidR="00586370" w:rsidRPr="00586370" w:rsidRDefault="00586370" w:rsidP="0092494C">
      <w:pPr>
        <w:pStyle w:val="Ttulo2"/>
      </w:pPr>
      <w:bookmarkStart w:id="26" w:name="_Criterios_de_robustez"/>
      <w:bookmarkEnd w:id="26"/>
      <w:r w:rsidRPr="00586370">
        <w:t>Criterios de robustez</w:t>
      </w:r>
    </w:p>
    <w:p w14:paraId="4BCA5464" w14:textId="21FD18F4" w:rsidR="00586370" w:rsidRDefault="00586370" w:rsidP="00586370">
      <w:r w:rsidRPr="00586370">
        <w:t xml:space="preserve">Se considerará que </w:t>
      </w:r>
      <w:proofErr w:type="spellStart"/>
      <w:r w:rsidRPr="00AE3C4E">
        <w:rPr>
          <w:b/>
          <w:bCs/>
        </w:rPr>
        <w:t>Mexus</w:t>
      </w:r>
      <w:proofErr w:type="spellEnd"/>
      <w:r w:rsidRPr="00AE3C4E">
        <w:rPr>
          <w:b/>
          <w:bCs/>
        </w:rPr>
        <w:t xml:space="preserve"> </w:t>
      </w:r>
      <w:r w:rsidR="00AE3C4E">
        <w:rPr>
          <w:b/>
          <w:bCs/>
        </w:rPr>
        <w:t>v</w:t>
      </w:r>
      <w:r w:rsidRPr="00AE3C4E">
        <w:rPr>
          <w:b/>
          <w:bCs/>
        </w:rPr>
        <w:t>0.1.0</w:t>
      </w:r>
      <w:r w:rsidRPr="00586370">
        <w:t xml:space="preserve"> cumple los criterios de robustez cuando:</w:t>
      </w:r>
    </w:p>
    <w:p w14:paraId="4BB595CC" w14:textId="77777777" w:rsidR="00A635B8" w:rsidRDefault="00A635B8" w:rsidP="00586370"/>
    <w:p w14:paraId="2C144C9B" w14:textId="77777777" w:rsidR="00586370" w:rsidRPr="00586370" w:rsidRDefault="00586370" w:rsidP="00586370">
      <w:pPr>
        <w:numPr>
          <w:ilvl w:val="0"/>
          <w:numId w:val="244"/>
        </w:numPr>
      </w:pPr>
      <w:r w:rsidRPr="00586370">
        <w:t>La aplicación no se cierra de forma inesperada en ninguno de los siguientes escenarios:</w:t>
      </w:r>
    </w:p>
    <w:p w14:paraId="21CBACB4" w14:textId="19BB4CAE" w:rsidR="00586370" w:rsidRPr="00AE3C4E" w:rsidRDefault="00586370" w:rsidP="00AE3C4E">
      <w:pPr>
        <w:numPr>
          <w:ilvl w:val="1"/>
          <w:numId w:val="238"/>
        </w:numPr>
        <w:ind w:left="1077" w:hanging="357"/>
        <w:rPr>
          <w:i/>
          <w:iCs/>
        </w:rPr>
      </w:pPr>
      <w:r w:rsidRPr="00AE3C4E">
        <w:rPr>
          <w:i/>
          <w:iCs/>
        </w:rPr>
        <w:t>permisos</w:t>
      </w:r>
      <w:r w:rsidR="00AE3C4E" w:rsidRPr="00AE3C4E">
        <w:rPr>
          <w:i/>
          <w:iCs/>
        </w:rPr>
        <w:t xml:space="preserve"> denegados</w:t>
      </w:r>
      <w:r w:rsidRPr="00AE3C4E">
        <w:rPr>
          <w:i/>
          <w:iCs/>
        </w:rPr>
        <w:t xml:space="preserve"> de audio/tel</w:t>
      </w:r>
      <w:r w:rsidR="00AE3C4E" w:rsidRPr="00AE3C4E">
        <w:rPr>
          <w:i/>
          <w:iCs/>
        </w:rPr>
        <w:t>é</w:t>
      </w:r>
      <w:r w:rsidRPr="00AE3C4E">
        <w:rPr>
          <w:i/>
          <w:iCs/>
        </w:rPr>
        <w:t>fono,</w:t>
      </w:r>
    </w:p>
    <w:p w14:paraId="1DAD396E" w14:textId="77777777" w:rsidR="00586370" w:rsidRPr="00AE3C4E" w:rsidRDefault="00586370" w:rsidP="00AE3C4E">
      <w:pPr>
        <w:numPr>
          <w:ilvl w:val="1"/>
          <w:numId w:val="238"/>
        </w:numPr>
        <w:ind w:left="1077" w:hanging="357"/>
        <w:rPr>
          <w:i/>
          <w:iCs/>
        </w:rPr>
      </w:pPr>
      <w:r w:rsidRPr="00AE3C4E">
        <w:rPr>
          <w:i/>
          <w:iCs/>
        </w:rPr>
        <w:t>falta de espacio en almacenamiento al iniciar grabación,</w:t>
      </w:r>
    </w:p>
    <w:p w14:paraId="1980E1BE" w14:textId="77777777" w:rsidR="00586370" w:rsidRDefault="00586370" w:rsidP="00AE3C4E">
      <w:pPr>
        <w:numPr>
          <w:ilvl w:val="1"/>
          <w:numId w:val="238"/>
        </w:numPr>
        <w:ind w:left="1077" w:hanging="357"/>
      </w:pPr>
      <w:r w:rsidRPr="00AE3C4E">
        <w:rPr>
          <w:i/>
          <w:iCs/>
        </w:rPr>
        <w:t>errores de inicialización del plugin de grabación</w:t>
      </w:r>
      <w:r w:rsidRPr="00586370">
        <w:t>.</w:t>
      </w:r>
    </w:p>
    <w:p w14:paraId="1AA0A746" w14:textId="77777777" w:rsidR="00AE3C4E" w:rsidRPr="00586370" w:rsidRDefault="00AE3C4E" w:rsidP="00AE3C4E"/>
    <w:p w14:paraId="0060F305" w14:textId="02994CC0" w:rsidR="00586370" w:rsidRDefault="00586370" w:rsidP="00586370">
      <w:pPr>
        <w:numPr>
          <w:ilvl w:val="0"/>
          <w:numId w:val="244"/>
        </w:numPr>
      </w:pPr>
      <w:r w:rsidRPr="00586370">
        <w:t>En todos estos casos, se muestra un mensaje comprensible y se registra un log interno (</w:t>
      </w:r>
      <w:hyperlink r:id="rId24" w:history="1">
        <w:r w:rsidR="00884406" w:rsidRPr="00AE3C4E">
          <w:rPr>
            <w:rStyle w:val="Hipervnculo"/>
          </w:rPr>
          <w:t>IFR</w:t>
        </w:r>
        <w:r w:rsidRPr="00AE3C4E">
          <w:rPr>
            <w:rStyle w:val="Hipervnculo"/>
          </w:rPr>
          <w:t xml:space="preserve">_12, </w:t>
        </w:r>
        <w:r w:rsidR="00884406" w:rsidRPr="00AE3C4E">
          <w:rPr>
            <w:rStyle w:val="Hipervnculo"/>
          </w:rPr>
          <w:t>IFR</w:t>
        </w:r>
        <w:r w:rsidRPr="00AE3C4E">
          <w:rPr>
            <w:rStyle w:val="Hipervnculo"/>
          </w:rPr>
          <w:t>_13</w:t>
        </w:r>
      </w:hyperlink>
      <w:r w:rsidRPr="00586370">
        <w:t>).</w:t>
      </w:r>
    </w:p>
    <w:p w14:paraId="780E77C4" w14:textId="77777777" w:rsidR="00744D3E" w:rsidRPr="00586370" w:rsidRDefault="00744D3E" w:rsidP="00744D3E"/>
    <w:p w14:paraId="2257B4C0" w14:textId="4E74B264" w:rsidR="00586370" w:rsidRPr="00586370" w:rsidRDefault="00586370" w:rsidP="00744D3E">
      <w:pPr>
        <w:pStyle w:val="Ttulo2"/>
      </w:pPr>
      <w:bookmarkStart w:id="27" w:name="_Criterios_de_calidad"/>
      <w:bookmarkEnd w:id="27"/>
      <w:r w:rsidRPr="00586370">
        <w:t>Criterios de calidad de código</w:t>
      </w:r>
    </w:p>
    <w:p w14:paraId="19BDEA7E" w14:textId="2DFF078F" w:rsidR="00586370" w:rsidRDefault="00586370" w:rsidP="00586370">
      <w:r w:rsidRPr="00586370">
        <w:t xml:space="preserve">A nivel de análisis estático, para </w:t>
      </w:r>
      <w:proofErr w:type="spellStart"/>
      <w:r w:rsidR="00AE3C4E" w:rsidRPr="00AE3C4E">
        <w:rPr>
          <w:b/>
          <w:bCs/>
        </w:rPr>
        <w:t>Mexus</w:t>
      </w:r>
      <w:proofErr w:type="spellEnd"/>
      <w:r w:rsidR="00AE3C4E" w:rsidRPr="00AE3C4E">
        <w:rPr>
          <w:b/>
          <w:bCs/>
        </w:rPr>
        <w:t xml:space="preserve"> </w:t>
      </w:r>
      <w:r w:rsidR="00AE3C4E">
        <w:rPr>
          <w:b/>
          <w:bCs/>
        </w:rPr>
        <w:t>v</w:t>
      </w:r>
      <w:r w:rsidR="00AE3C4E" w:rsidRPr="00AE3C4E">
        <w:rPr>
          <w:b/>
          <w:bCs/>
        </w:rPr>
        <w:t>0.1.0</w:t>
      </w:r>
      <w:r w:rsidR="00AE3C4E" w:rsidRPr="00586370">
        <w:t xml:space="preserve"> </w:t>
      </w:r>
      <w:r w:rsidRPr="00586370">
        <w:t>se fijan como criterios mínimos:</w:t>
      </w:r>
    </w:p>
    <w:p w14:paraId="0D783988" w14:textId="77777777" w:rsidR="00AE3C4E" w:rsidRPr="00586370" w:rsidRDefault="00AE3C4E" w:rsidP="00586370"/>
    <w:p w14:paraId="25D9A33D" w14:textId="77777777" w:rsidR="00586370" w:rsidRPr="00586370" w:rsidRDefault="00586370" w:rsidP="00586370">
      <w:pPr>
        <w:numPr>
          <w:ilvl w:val="0"/>
          <w:numId w:val="245"/>
        </w:numPr>
      </w:pPr>
      <w:r w:rsidRPr="00586370">
        <w:rPr>
          <w:b/>
          <w:bCs/>
        </w:rPr>
        <w:t>Sin bugs críticos o bloqueantes</w:t>
      </w:r>
      <w:r w:rsidRPr="00586370">
        <w:t> reportados por la herramienta de análisis estático en el código de producción.</w:t>
      </w:r>
    </w:p>
    <w:p w14:paraId="29582F3B" w14:textId="77777777" w:rsidR="00586370" w:rsidRPr="00586370" w:rsidRDefault="00586370" w:rsidP="00586370">
      <w:pPr>
        <w:numPr>
          <w:ilvl w:val="0"/>
          <w:numId w:val="245"/>
        </w:numPr>
      </w:pPr>
      <w:r w:rsidRPr="00586370">
        <w:rPr>
          <w:b/>
          <w:bCs/>
        </w:rPr>
        <w:t>Sin vulnerabilidades</w:t>
      </w:r>
      <w:r w:rsidRPr="00586370">
        <w:t> marcadas como de severidad alta o crítica.</w:t>
      </w:r>
    </w:p>
    <w:p w14:paraId="3718BCA1" w14:textId="77777777" w:rsidR="00586370" w:rsidRPr="00586370" w:rsidRDefault="00586370" w:rsidP="00586370">
      <w:pPr>
        <w:numPr>
          <w:ilvl w:val="0"/>
          <w:numId w:val="245"/>
        </w:numPr>
      </w:pPr>
      <w:r w:rsidRPr="00586370">
        <w:rPr>
          <w:b/>
          <w:bCs/>
        </w:rPr>
        <w:t xml:space="preserve">Code </w:t>
      </w:r>
      <w:proofErr w:type="spellStart"/>
      <w:r w:rsidRPr="00586370">
        <w:rPr>
          <w:b/>
          <w:bCs/>
        </w:rPr>
        <w:t>smells</w:t>
      </w:r>
      <w:proofErr w:type="spellEnd"/>
      <w:r w:rsidRPr="00586370">
        <w:t xml:space="preserve"> de severidad alta reducidos a cero; se permite la existencia de </w:t>
      </w:r>
      <w:proofErr w:type="spellStart"/>
      <w:r w:rsidRPr="00586370">
        <w:t>code</w:t>
      </w:r>
      <w:proofErr w:type="spellEnd"/>
      <w:r w:rsidRPr="00586370">
        <w:t xml:space="preserve"> </w:t>
      </w:r>
      <w:proofErr w:type="spellStart"/>
      <w:r w:rsidRPr="00586370">
        <w:t>smells</w:t>
      </w:r>
      <w:proofErr w:type="spellEnd"/>
      <w:r w:rsidRPr="00586370">
        <w:t xml:space="preserve"> menores mientras no afecten a la legibilidad básica.</w:t>
      </w:r>
    </w:p>
    <w:p w14:paraId="491A89A3" w14:textId="3732A22B" w:rsidR="00744D3E" w:rsidRDefault="00586370" w:rsidP="00744D3E">
      <w:pPr>
        <w:numPr>
          <w:ilvl w:val="0"/>
          <w:numId w:val="245"/>
        </w:numPr>
      </w:pPr>
      <w:r w:rsidRPr="00586370">
        <w:t>Se genera al menos un </w:t>
      </w:r>
      <w:r w:rsidRPr="00586370">
        <w:rPr>
          <w:b/>
          <w:bCs/>
        </w:rPr>
        <w:t>informe de análisis</w:t>
      </w:r>
      <w:r w:rsidRPr="00586370">
        <w:t> (</w:t>
      </w:r>
      <w:proofErr w:type="spellStart"/>
      <w:r w:rsidRPr="00586370">
        <w:t>snapshot</w:t>
      </w:r>
      <w:proofErr w:type="spellEnd"/>
      <w:r w:rsidRPr="00586370">
        <w:t>) antes de cerrar la versión 0.1.0, archivado junto con la documentación del proyecto.</w:t>
      </w:r>
    </w:p>
    <w:p w14:paraId="172C003A" w14:textId="46D5A219" w:rsidR="00EC53E0" w:rsidRPr="00787F89" w:rsidRDefault="00EC53E0" w:rsidP="00C23CC7">
      <w:pPr>
        <w:rPr>
          <w:rStyle w:val="Hipervnculo"/>
          <w:rFonts w:ascii="Calibri Light" w:hAnsi="Calibri Light"/>
          <w:color w:val="808080" w:themeColor="background1" w:themeShade="80"/>
          <w:u w:val="none"/>
          <w:lang w:bidi="es-ES"/>
        </w:rPr>
      </w:pPr>
    </w:p>
    <w:p w14:paraId="36DB53D6" w14:textId="44050847" w:rsidR="00EC53E0" w:rsidRPr="00586370" w:rsidRDefault="00EC53E0" w:rsidP="00744D3E"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101B6B8E" wp14:editId="472CCCDD">
                <wp:extent cx="6371590" cy="1026826"/>
                <wp:effectExtent l="0" t="0" r="0" b="1905"/>
                <wp:docPr id="1463249876" name="Cuadro de texto 1463249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1026826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CD0F31" w14:textId="77777777" w:rsidR="00EC53E0" w:rsidRPr="00787F89" w:rsidRDefault="00EC53E0" w:rsidP="00EC53E0">
                            <w:pPr>
                              <w:pStyle w:val="Nota"/>
                              <w:jc w:val="center"/>
                              <w:rPr>
                                <w:rStyle w:val="Hipervnculo"/>
                                <w:rFonts w:ascii="Calibri Light" w:hAnsi="Calibri Light"/>
                                <w:color w:val="808080" w:themeColor="background1" w:themeShade="80"/>
                                <w:u w:val="none"/>
                                <w:lang w:bidi="es-ES"/>
                              </w:rPr>
                            </w:pPr>
                            <w:r w:rsidRPr="00787F89">
                              <w:rPr>
                                <w:lang w:bidi="es-ES"/>
                              </w:rPr>
                              <w:t>Decisión estratégica</w:t>
                            </w:r>
                          </w:p>
                          <w:p w14:paraId="29CCA6AA" w14:textId="77777777" w:rsidR="00EC53E0" w:rsidRPr="00932A05" w:rsidRDefault="00EC53E0" w:rsidP="00EC53E0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19CC2ABA" w14:textId="77777777" w:rsidR="00EC53E0" w:rsidRPr="00EC53E0" w:rsidRDefault="00EC53E0" w:rsidP="00EC53E0">
                            <w:pPr>
                              <w:pStyle w:val="Default"/>
                              <w:rPr>
                                <w:rStyle w:val="Textodelmarcadordeposicin"/>
                              </w:rPr>
                            </w:pPr>
                            <w:r w:rsidRPr="00EC53E0">
                              <w:rPr>
                                <w:rStyle w:val="Textodelmarcadordeposicin"/>
                              </w:rPr>
                              <w:t>Si más adelante se introducen pruebas automatizados, se añadirán criterios de cobertura mínima</w:t>
                            </w:r>
                          </w:p>
                          <w:p w14:paraId="488FED3F" w14:textId="6425EF1F" w:rsidR="00EC53E0" w:rsidRPr="00C23CC7" w:rsidRDefault="00C23CC7" w:rsidP="00EC53E0">
                            <w:pPr>
                              <w:pStyle w:val="Default"/>
                              <w:rPr>
                                <w:rStyle w:val="Textodelmarcadordeposicin"/>
                                <w:b/>
                                <w:bCs/>
                              </w:rPr>
                            </w:pPr>
                            <w:r w:rsidRPr="00C23CC7">
                              <w:rPr>
                                <w:rStyle w:val="Textodelmarcadordeposicin"/>
                                <w:b/>
                                <w:bCs/>
                              </w:rPr>
                              <w:t>P</w:t>
                            </w:r>
                            <w:r w:rsidR="00EC53E0" w:rsidRPr="00C23CC7">
                              <w:rPr>
                                <w:rStyle w:val="Textodelmarcadordeposicin"/>
                                <w:b/>
                                <w:bCs/>
                              </w:rPr>
                              <w:t xml:space="preserve">or ejemplo </w:t>
                            </w:r>
                          </w:p>
                          <w:p w14:paraId="2B2295C2" w14:textId="548D7542" w:rsidR="00EC53E0" w:rsidRPr="00C23CC7" w:rsidRDefault="00EC53E0" w:rsidP="00EC53E0">
                            <w:pPr>
                              <w:pStyle w:val="Default"/>
                              <w:rPr>
                                <w:rStyle w:val="Textodelmarcadordeposicin"/>
                                <w:b/>
                                <w:bCs/>
                              </w:rPr>
                            </w:pPr>
                            <w:r w:rsidRPr="00C23CC7">
                              <w:rPr>
                                <w:rStyle w:val="Textodelmarcadordeposicin"/>
                                <w:b/>
                                <w:bCs/>
                                <w:color w:val="3B3838" w:themeColor="background2" w:themeShade="40"/>
                              </w:rPr>
                              <w:t xml:space="preserve">30–40% </w:t>
                            </w:r>
                            <w:r w:rsidRPr="00C23CC7">
                              <w:rPr>
                                <w:rStyle w:val="Textodelmarcadordeposicin"/>
                                <w:b/>
                                <w:bCs/>
                              </w:rPr>
                              <w:t>en módulos clave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1B6B8E" id="Cuadro de texto 1463249876" o:spid="_x0000_s1028" type="#_x0000_t202" style="width:501.7pt;height:8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" fillcolor="#f2f2f2" stroked="f" strokeweight=".5pt">
                <v:textbox>
                  <w:txbxContent>
                    <w:p w14:paraId="64CD0F31" w14:textId="77777777" w:rsidR="00EC53E0" w:rsidRPr="00787F89" w:rsidRDefault="00EC53E0" w:rsidP="00EC53E0">
                      <w:pPr>
                        <w:pStyle w:val="Nota"/>
                        <w:jc w:val="center"/>
                        <w:rPr>
                          <w:rStyle w:val="Hipervnculo"/>
                          <w:rFonts w:ascii="Calibri Light" w:hAnsi="Calibri Light"/>
                          <w:color w:val="808080" w:themeColor="background1" w:themeShade="80"/>
                          <w:u w:val="none"/>
                          <w:lang w:bidi="es-ES"/>
                        </w:rPr>
                      </w:pPr>
                      <w:r w:rsidRPr="00787F89">
                        <w:rPr>
                          <w:lang w:bidi="es-ES"/>
                        </w:rPr>
                        <w:t>Decisión estratégica</w:t>
                      </w:r>
                    </w:p>
                    <w:p w14:paraId="29CCA6AA" w14:textId="77777777" w:rsidR="00EC53E0" w:rsidRPr="00932A05" w:rsidRDefault="00EC53E0" w:rsidP="00EC53E0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19CC2ABA" w14:textId="77777777" w:rsidR="00EC53E0" w:rsidRPr="00EC53E0" w:rsidRDefault="00EC53E0" w:rsidP="00EC53E0">
                      <w:pPr>
                        <w:pStyle w:val="Default"/>
                        <w:rPr>
                          <w:rStyle w:val="Textodelmarcadordeposicin"/>
                        </w:rPr>
                      </w:pPr>
                      <w:r w:rsidRPr="00EC53E0">
                        <w:rPr>
                          <w:rStyle w:val="Textodelmarcadordeposicin"/>
                        </w:rPr>
                        <w:t>Si más adelante se introducen pruebas automatizados, se añadirán criterios de cobertura mínima</w:t>
                      </w:r>
                    </w:p>
                    <w:p w14:paraId="488FED3F" w14:textId="6425EF1F" w:rsidR="00EC53E0" w:rsidRPr="00C23CC7" w:rsidRDefault="00C23CC7" w:rsidP="00EC53E0">
                      <w:pPr>
                        <w:pStyle w:val="Default"/>
                        <w:rPr>
                          <w:rStyle w:val="Textodelmarcadordeposicin"/>
                          <w:b/>
                          <w:bCs/>
                        </w:rPr>
                      </w:pPr>
                      <w:r w:rsidRPr="00C23CC7">
                        <w:rPr>
                          <w:rStyle w:val="Textodelmarcadordeposicin"/>
                          <w:b/>
                          <w:bCs/>
                        </w:rPr>
                        <w:t>P</w:t>
                      </w:r>
                      <w:r w:rsidR="00EC53E0" w:rsidRPr="00C23CC7">
                        <w:rPr>
                          <w:rStyle w:val="Textodelmarcadordeposicin"/>
                          <w:b/>
                          <w:bCs/>
                        </w:rPr>
                        <w:t xml:space="preserve">or ejemplo </w:t>
                      </w:r>
                    </w:p>
                    <w:p w14:paraId="2B2295C2" w14:textId="548D7542" w:rsidR="00EC53E0" w:rsidRPr="00C23CC7" w:rsidRDefault="00EC53E0" w:rsidP="00EC53E0">
                      <w:pPr>
                        <w:pStyle w:val="Default"/>
                        <w:rPr>
                          <w:rStyle w:val="Textodelmarcadordeposicin"/>
                          <w:b/>
                          <w:bCs/>
                        </w:rPr>
                      </w:pPr>
                      <w:r w:rsidRPr="00C23CC7">
                        <w:rPr>
                          <w:rStyle w:val="Textodelmarcadordeposicin"/>
                          <w:b/>
                          <w:bCs/>
                          <w:color w:val="3B3838" w:themeColor="background2" w:themeShade="40"/>
                        </w:rPr>
                        <w:t xml:space="preserve">30–40% </w:t>
                      </w:r>
                      <w:r w:rsidRPr="00C23CC7">
                        <w:rPr>
                          <w:rStyle w:val="Textodelmarcadordeposicin"/>
                          <w:b/>
                          <w:bCs/>
                        </w:rPr>
                        <w:t>en módulos clave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2EE636" w14:textId="0296010A" w:rsidR="00586370" w:rsidRPr="00586370" w:rsidRDefault="00744D3E" w:rsidP="000541E9">
      <w:pPr>
        <w:pStyle w:val="Ttulo1"/>
      </w:pPr>
      <w:r w:rsidRPr="00586370">
        <w:t>ENTORNO DE PRUEBAS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4CDBA234" w14:textId="77777777" w:rsidR="000541E9" w:rsidRDefault="000541E9" w:rsidP="0092494C">
      <w:pPr>
        <w:pStyle w:val="Ttulo2"/>
      </w:pPr>
    </w:p>
    <w:p w14:paraId="6442695A" w14:textId="051D3735" w:rsidR="00586370" w:rsidRDefault="00586370" w:rsidP="0092494C">
      <w:pPr>
        <w:pStyle w:val="Ttulo2"/>
      </w:pPr>
      <w:bookmarkStart w:id="28" w:name="_Hardware"/>
      <w:bookmarkEnd w:id="28"/>
      <w:r w:rsidRPr="00586370">
        <w:t>Hardware</w:t>
      </w:r>
    </w:p>
    <w:p w14:paraId="5B0E5B5A" w14:textId="77777777" w:rsidR="00ED761C" w:rsidRPr="00ED761C" w:rsidRDefault="00ED761C" w:rsidP="00ED761C"/>
    <w:p w14:paraId="62D091B6" w14:textId="77777777" w:rsidR="00586370" w:rsidRPr="00586370" w:rsidRDefault="00586370" w:rsidP="00586370">
      <w:pPr>
        <w:numPr>
          <w:ilvl w:val="0"/>
          <w:numId w:val="246"/>
        </w:numPr>
      </w:pPr>
      <w:r w:rsidRPr="00586370">
        <w:t>Al menos un dispositivo Android físico o emulador con versión 10 o superior.</w:t>
      </w:r>
    </w:p>
    <w:p w14:paraId="7672E228" w14:textId="77777777" w:rsidR="00586370" w:rsidRPr="00586370" w:rsidRDefault="00586370" w:rsidP="00586370">
      <w:pPr>
        <w:numPr>
          <w:ilvl w:val="0"/>
          <w:numId w:val="246"/>
        </w:numPr>
      </w:pPr>
      <w:r w:rsidRPr="00586370">
        <w:t>PC de desarrollo con:</w:t>
      </w:r>
    </w:p>
    <w:p w14:paraId="305B2014" w14:textId="77777777" w:rsidR="00586370" w:rsidRPr="00ED761C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ED761C">
        <w:rPr>
          <w:i/>
          <w:iCs/>
        </w:rPr>
        <w:t>SDK de Android,</w:t>
      </w:r>
    </w:p>
    <w:p w14:paraId="32EA695F" w14:textId="77777777" w:rsidR="00586370" w:rsidRPr="00ED761C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ED761C">
        <w:rPr>
          <w:i/>
          <w:iCs/>
        </w:rPr>
        <w:t>Angular/Node,</w:t>
      </w:r>
    </w:p>
    <w:p w14:paraId="65D92DA3" w14:textId="77777777" w:rsidR="00586370" w:rsidRPr="00ED761C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ED761C">
        <w:rPr>
          <w:i/>
          <w:iCs/>
        </w:rPr>
        <w:t>Capacitor,</w:t>
      </w:r>
    </w:p>
    <w:p w14:paraId="57B8B508" w14:textId="77777777" w:rsidR="00586370" w:rsidRPr="00ED761C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ED761C">
        <w:rPr>
          <w:i/>
          <w:iCs/>
        </w:rPr>
        <w:t>herramienta de análisis estático (por ejemplo, Sonar Scanner).</w:t>
      </w:r>
    </w:p>
    <w:p w14:paraId="5A2FDBD4" w14:textId="77777777" w:rsidR="00ED761C" w:rsidRPr="00586370" w:rsidRDefault="00ED761C" w:rsidP="00ED761C"/>
    <w:p w14:paraId="6405E68B" w14:textId="077C36EC" w:rsidR="00586370" w:rsidRDefault="00586370" w:rsidP="0092494C">
      <w:pPr>
        <w:pStyle w:val="Ttulo2"/>
      </w:pPr>
      <w:bookmarkStart w:id="29" w:name="_Software"/>
      <w:bookmarkEnd w:id="29"/>
      <w:r w:rsidRPr="00586370">
        <w:lastRenderedPageBreak/>
        <w:t>Software</w:t>
      </w:r>
    </w:p>
    <w:p w14:paraId="223BA631" w14:textId="77777777" w:rsidR="00ED761C" w:rsidRPr="00ED761C" w:rsidRDefault="00ED761C" w:rsidP="00ED761C"/>
    <w:p w14:paraId="516A5F40" w14:textId="65636351" w:rsidR="00586370" w:rsidRPr="00586370" w:rsidRDefault="00586370" w:rsidP="00586370">
      <w:pPr>
        <w:numPr>
          <w:ilvl w:val="0"/>
          <w:numId w:val="247"/>
        </w:numPr>
      </w:pPr>
      <w:r w:rsidRPr="00586370">
        <w:t>Versión concreta de Angular/</w:t>
      </w:r>
      <w:proofErr w:type="spellStart"/>
      <w:r w:rsidRPr="00586370">
        <w:t>Ionic</w:t>
      </w:r>
      <w:proofErr w:type="spellEnd"/>
      <w:r w:rsidRPr="00586370">
        <w:t xml:space="preserve">/Capacitor utilizada en </w:t>
      </w:r>
      <w:proofErr w:type="spellStart"/>
      <w:r w:rsidRPr="00ED761C">
        <w:rPr>
          <w:b/>
          <w:bCs/>
        </w:rPr>
        <w:t>Mexus</w:t>
      </w:r>
      <w:proofErr w:type="spellEnd"/>
      <w:r w:rsidRPr="00ED761C">
        <w:rPr>
          <w:b/>
          <w:bCs/>
        </w:rPr>
        <w:t xml:space="preserve"> </w:t>
      </w:r>
      <w:r w:rsidR="00ED761C" w:rsidRPr="00ED761C">
        <w:rPr>
          <w:b/>
          <w:bCs/>
        </w:rPr>
        <w:t>v</w:t>
      </w:r>
      <w:r w:rsidRPr="00ED761C">
        <w:rPr>
          <w:b/>
          <w:bCs/>
        </w:rPr>
        <w:t>0.1.0</w:t>
      </w:r>
      <w:r w:rsidRPr="00586370">
        <w:t>.​</w:t>
      </w:r>
    </w:p>
    <w:p w14:paraId="78D504A5" w14:textId="77777777" w:rsidR="00586370" w:rsidRPr="00586370" w:rsidRDefault="00586370" w:rsidP="00586370">
      <w:pPr>
        <w:numPr>
          <w:ilvl w:val="0"/>
          <w:numId w:val="247"/>
        </w:numPr>
      </w:pPr>
      <w:r w:rsidRPr="00586370">
        <w:t>Herramientas de desarrollo (IDE/Editor).</w:t>
      </w:r>
    </w:p>
    <w:p w14:paraId="1F202B73" w14:textId="77777777" w:rsidR="00586370" w:rsidRDefault="00586370" w:rsidP="00586370">
      <w:pPr>
        <w:numPr>
          <w:ilvl w:val="0"/>
          <w:numId w:val="247"/>
        </w:numPr>
      </w:pPr>
      <w:r w:rsidRPr="00586370">
        <w:t>Herramienta de análisis estático (SonarQube/</w:t>
      </w:r>
      <w:proofErr w:type="spellStart"/>
      <w:r w:rsidRPr="00586370">
        <w:t>SonarCloud</w:t>
      </w:r>
      <w:proofErr w:type="spellEnd"/>
      <w:r w:rsidRPr="00586370">
        <w:t xml:space="preserve"> o similar).</w:t>
      </w:r>
    </w:p>
    <w:p w14:paraId="030919F6" w14:textId="77777777" w:rsidR="00A635B8" w:rsidRPr="00586370" w:rsidRDefault="00A635B8" w:rsidP="00A635B8"/>
    <w:p w14:paraId="2CE114BC" w14:textId="217DE7F6" w:rsidR="00586370" w:rsidRDefault="00744D3E" w:rsidP="000541E9">
      <w:pPr>
        <w:pStyle w:val="Ttulo1"/>
      </w:pPr>
      <w:bookmarkStart w:id="30" w:name="_DISEÑO_DE_PRUEBAS"/>
      <w:bookmarkEnd w:id="30"/>
      <w:r w:rsidRPr="00586370">
        <w:t>DISEÑO DE PRUEBAS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198FCBE5" w14:textId="6774F25F" w:rsidR="0025460F" w:rsidRDefault="0025460F" w:rsidP="0025460F">
      <w:pPr>
        <w:rPr>
          <w:i/>
          <w:iCs/>
        </w:rPr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0C83114A" wp14:editId="76F47E05">
                <wp:extent cx="6371590" cy="944381"/>
                <wp:effectExtent l="0" t="0" r="0" b="8255"/>
                <wp:docPr id="1914486826" name="Cuadro de texto 1914486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944381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B25559" w14:textId="77777777" w:rsidR="00A84D65" w:rsidRDefault="0025460F" w:rsidP="0025460F">
                            <w:pPr>
                              <w:pStyle w:val="Nota"/>
                              <w:jc w:val="left"/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</w:pPr>
                            <w:r w:rsidRPr="0025460F">
                              <w:rPr>
                                <w:szCs w:val="22"/>
                                <w:lang w:bidi="es-ES"/>
                              </w:rPr>
                              <w:t xml:space="preserve">Cumplimiento normativo </w:t>
                            </w:r>
                            <w:r w:rsidRPr="0025460F">
                              <w:rPr>
                                <w:b w:val="0"/>
                                <w:bCs/>
                                <w:szCs w:val="22"/>
                                <w:lang w:bidi="es-ES"/>
                              </w:rPr>
                              <w:t>c</w:t>
                            </w:r>
                            <w:r w:rsidRPr="0025460F"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  <w:t>onforme a</w:t>
                            </w:r>
                            <w:r w:rsidR="00A84D65"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6C58CED5" w14:textId="1DBD5C6A" w:rsidR="00A84D65" w:rsidRPr="00A84D65" w:rsidRDefault="00A84D65" w:rsidP="00A84D65">
                            <w:pPr>
                              <w:pStyle w:val="Nota"/>
                              <w:numPr>
                                <w:ilvl w:val="0"/>
                                <w:numId w:val="311"/>
                              </w:numPr>
                              <w:jc w:val="left"/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</w:pPr>
                            <w:r w:rsidRPr="00A84D65">
                              <w:rPr>
                                <w:rStyle w:val="Textodelmarcadordeposicin"/>
                                <w:b w:val="0"/>
                                <w:sz w:val="22"/>
                                <w:szCs w:val="22"/>
                              </w:rPr>
                              <w:t xml:space="preserve">ISO/IEC/IEEE 29119-2 (Test </w:t>
                            </w:r>
                            <w:proofErr w:type="spellStart"/>
                            <w:r w:rsidRPr="00A84D65">
                              <w:rPr>
                                <w:rStyle w:val="Textodelmarcadordeposicin"/>
                                <w:b w:val="0"/>
                                <w:sz w:val="22"/>
                                <w:szCs w:val="22"/>
                              </w:rPr>
                              <w:t>Processes</w:t>
                            </w:r>
                            <w:proofErr w:type="spellEnd"/>
                            <w:r w:rsidRPr="00A84D65">
                              <w:rPr>
                                <w:rStyle w:val="Textodelmarcadordeposicin"/>
                                <w:b w:val="0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603C448" w14:textId="39CEBC9E" w:rsidR="00A84D65" w:rsidRPr="00A84D65" w:rsidRDefault="00A84D65" w:rsidP="00A84D65">
                            <w:pPr>
                              <w:pStyle w:val="Nota"/>
                              <w:numPr>
                                <w:ilvl w:val="0"/>
                                <w:numId w:val="311"/>
                              </w:numPr>
                              <w:jc w:val="left"/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</w:pPr>
                            <w:r w:rsidRPr="00A84D65">
                              <w:rPr>
                                <w:rStyle w:val="Textodelmarcadordeposicin"/>
                                <w:b w:val="0"/>
                                <w:sz w:val="22"/>
                                <w:szCs w:val="22"/>
                              </w:rPr>
                              <w:t xml:space="preserve">ISO/IEC/IEEE 29119-3 (Test </w:t>
                            </w:r>
                            <w:proofErr w:type="spellStart"/>
                            <w:r w:rsidRPr="00A84D65">
                              <w:rPr>
                                <w:rStyle w:val="Textodelmarcadordeposicin"/>
                                <w:b w:val="0"/>
                                <w:sz w:val="22"/>
                                <w:szCs w:val="22"/>
                              </w:rPr>
                              <w:t>Documentation</w:t>
                            </w:r>
                            <w:proofErr w:type="spellEnd"/>
                            <w:r w:rsidRPr="00A84D65">
                              <w:rPr>
                                <w:rStyle w:val="Textodelmarcadordeposicin"/>
                                <w:b w:val="0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ADC24F6" w14:textId="188734DC" w:rsidR="00A84D65" w:rsidRPr="00A84D65" w:rsidRDefault="00A84D65" w:rsidP="00A84D65">
                            <w:pPr>
                              <w:pStyle w:val="Nota"/>
                              <w:numPr>
                                <w:ilvl w:val="0"/>
                                <w:numId w:val="311"/>
                              </w:numPr>
                              <w:jc w:val="left"/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</w:pPr>
                            <w:r w:rsidRPr="00A84D65"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  <w:t>Principios de calidad ISO 9001 (control objetivo y medible)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83114A" id="Cuadro de texto 1914486826" o:spid="_x0000_s1029" type="#_x0000_t202" style="width:501.7pt;height:7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" fillcolor="#f2f2f2" stroked="f" strokeweight=".5pt">
                <v:textbox>
                  <w:txbxContent>
                    <w:p w14:paraId="4AB25559" w14:textId="77777777" w:rsidR="00A84D65" w:rsidRDefault="0025460F" w:rsidP="0025460F">
                      <w:pPr>
                        <w:pStyle w:val="Nota"/>
                        <w:jc w:val="left"/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</w:pPr>
                      <w:r w:rsidRPr="0025460F">
                        <w:rPr>
                          <w:szCs w:val="22"/>
                          <w:lang w:bidi="es-ES"/>
                        </w:rPr>
                        <w:t xml:space="preserve">Cumplimiento normativo </w:t>
                      </w:r>
                      <w:r w:rsidRPr="0025460F">
                        <w:rPr>
                          <w:b w:val="0"/>
                          <w:bCs/>
                          <w:szCs w:val="22"/>
                          <w:lang w:bidi="es-ES"/>
                        </w:rPr>
                        <w:t>c</w:t>
                      </w:r>
                      <w:r w:rsidRPr="0025460F"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  <w:t>onforme a</w:t>
                      </w:r>
                      <w:r w:rsidR="00A84D65"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  <w:t>:</w:t>
                      </w:r>
                    </w:p>
                    <w:p w14:paraId="6C58CED5" w14:textId="1DBD5C6A" w:rsidR="00A84D65" w:rsidRPr="00A84D65" w:rsidRDefault="00A84D65" w:rsidP="00A84D65">
                      <w:pPr>
                        <w:pStyle w:val="Nota"/>
                        <w:numPr>
                          <w:ilvl w:val="0"/>
                          <w:numId w:val="311"/>
                        </w:numPr>
                        <w:jc w:val="left"/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</w:pPr>
                      <w:r w:rsidRPr="00A84D65">
                        <w:rPr>
                          <w:rStyle w:val="Textodelmarcadordeposicin"/>
                          <w:b w:val="0"/>
                          <w:sz w:val="22"/>
                          <w:szCs w:val="22"/>
                        </w:rPr>
                        <w:t xml:space="preserve">ISO/IEC/IEEE 29119-2 (Test </w:t>
                      </w:r>
                      <w:proofErr w:type="spellStart"/>
                      <w:r w:rsidRPr="00A84D65">
                        <w:rPr>
                          <w:rStyle w:val="Textodelmarcadordeposicin"/>
                          <w:b w:val="0"/>
                          <w:sz w:val="22"/>
                          <w:szCs w:val="22"/>
                        </w:rPr>
                        <w:t>Processes</w:t>
                      </w:r>
                      <w:proofErr w:type="spellEnd"/>
                      <w:r w:rsidRPr="00A84D65">
                        <w:rPr>
                          <w:rStyle w:val="Textodelmarcadordeposicin"/>
                          <w:b w:val="0"/>
                          <w:sz w:val="22"/>
                          <w:szCs w:val="22"/>
                        </w:rPr>
                        <w:t>)</w:t>
                      </w:r>
                    </w:p>
                    <w:p w14:paraId="2603C448" w14:textId="39CEBC9E" w:rsidR="00A84D65" w:rsidRPr="00A84D65" w:rsidRDefault="00A84D65" w:rsidP="00A84D65">
                      <w:pPr>
                        <w:pStyle w:val="Nota"/>
                        <w:numPr>
                          <w:ilvl w:val="0"/>
                          <w:numId w:val="311"/>
                        </w:numPr>
                        <w:jc w:val="left"/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</w:pPr>
                      <w:r w:rsidRPr="00A84D65">
                        <w:rPr>
                          <w:rStyle w:val="Textodelmarcadordeposicin"/>
                          <w:b w:val="0"/>
                          <w:sz w:val="22"/>
                          <w:szCs w:val="22"/>
                        </w:rPr>
                        <w:t xml:space="preserve">ISO/IEC/IEEE 29119-3 (Test </w:t>
                      </w:r>
                      <w:proofErr w:type="spellStart"/>
                      <w:r w:rsidRPr="00A84D65">
                        <w:rPr>
                          <w:rStyle w:val="Textodelmarcadordeposicin"/>
                          <w:b w:val="0"/>
                          <w:sz w:val="22"/>
                          <w:szCs w:val="22"/>
                        </w:rPr>
                        <w:t>Documentation</w:t>
                      </w:r>
                      <w:proofErr w:type="spellEnd"/>
                      <w:r w:rsidRPr="00A84D65">
                        <w:rPr>
                          <w:rStyle w:val="Textodelmarcadordeposicin"/>
                          <w:b w:val="0"/>
                          <w:sz w:val="22"/>
                          <w:szCs w:val="22"/>
                        </w:rPr>
                        <w:t>)</w:t>
                      </w:r>
                    </w:p>
                    <w:p w14:paraId="5ADC24F6" w14:textId="188734DC" w:rsidR="00A84D65" w:rsidRPr="00A84D65" w:rsidRDefault="00A84D65" w:rsidP="00A84D65">
                      <w:pPr>
                        <w:pStyle w:val="Nota"/>
                        <w:numPr>
                          <w:ilvl w:val="0"/>
                          <w:numId w:val="311"/>
                        </w:numPr>
                        <w:jc w:val="left"/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</w:pPr>
                      <w:r w:rsidRPr="00A84D65"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  <w:t>Principios de calidad ISO 9001 (control objetivo y medible)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E045A4" w14:textId="77777777" w:rsidR="00856119" w:rsidRDefault="00856119" w:rsidP="0025460F">
      <w:pPr>
        <w:rPr>
          <w:b/>
          <w:bCs/>
        </w:rPr>
      </w:pPr>
    </w:p>
    <w:p w14:paraId="4E1C00E0" w14:textId="7982C7DC" w:rsidR="00856119" w:rsidRDefault="00856119" w:rsidP="00856119">
      <w:pPr>
        <w:pStyle w:val="Ttulo2"/>
      </w:pPr>
      <w:bookmarkStart w:id="31" w:name="_Enfoque_y_estrategia"/>
      <w:bookmarkEnd w:id="31"/>
      <w:r>
        <w:t>Enfoque y estrategia de Diseño</w:t>
      </w:r>
    </w:p>
    <w:p w14:paraId="2839E5B1" w14:textId="752623D1" w:rsidR="0025460F" w:rsidRPr="0025460F" w:rsidRDefault="0025460F" w:rsidP="00856119">
      <w:pPr>
        <w:pStyle w:val="Ttulo3"/>
      </w:pPr>
      <w:bookmarkStart w:id="32" w:name="_Enfoque_Basado_en"/>
      <w:bookmarkEnd w:id="32"/>
      <w:r w:rsidRPr="0025460F">
        <w:t xml:space="preserve">Enfoque </w:t>
      </w:r>
      <w:r w:rsidR="00856119">
        <w:t>Basado en Requisitos</w:t>
      </w:r>
    </w:p>
    <w:p w14:paraId="502D920A" w14:textId="4314D6A9" w:rsidR="0025460F" w:rsidRDefault="00856119" w:rsidP="00856119">
      <w:r w:rsidRPr="00975657">
        <w:t xml:space="preserve">El diseño sigue </w:t>
      </w:r>
      <w:r>
        <w:t xml:space="preserve">el </w:t>
      </w:r>
      <w:r w:rsidRPr="00975657">
        <w:t>enfoque</w:t>
      </w:r>
      <w:r>
        <w:t xml:space="preserve"> </w:t>
      </w:r>
      <w:r w:rsidRPr="00E97C28">
        <w:rPr>
          <w:b/>
          <w:bCs/>
        </w:rPr>
        <w:t>Basado en Requisitos</w:t>
      </w:r>
      <w:r w:rsidRPr="00975657">
        <w:t xml:space="preserve"> </w:t>
      </w:r>
      <w:r>
        <w:t>(</w:t>
      </w:r>
      <w:proofErr w:type="spellStart"/>
      <w:r>
        <w:t>R</w:t>
      </w:r>
      <w:r w:rsidRPr="00975657">
        <w:rPr>
          <w:i/>
          <w:iCs/>
        </w:rPr>
        <w:t>equirements-</w:t>
      </w:r>
      <w:r>
        <w:rPr>
          <w:i/>
          <w:iCs/>
        </w:rPr>
        <w:t>B</w:t>
      </w:r>
      <w:r w:rsidRPr="00975657">
        <w:rPr>
          <w:i/>
          <w:iCs/>
        </w:rPr>
        <w:t>ased</w:t>
      </w:r>
      <w:proofErr w:type="spellEnd"/>
      <w:r w:rsidRPr="00975657">
        <w:rPr>
          <w:i/>
          <w:iCs/>
        </w:rPr>
        <w:t xml:space="preserve"> </w:t>
      </w:r>
      <w:proofErr w:type="spellStart"/>
      <w:r>
        <w:rPr>
          <w:i/>
          <w:iCs/>
        </w:rPr>
        <w:t>T</w:t>
      </w:r>
      <w:r w:rsidRPr="00975657">
        <w:rPr>
          <w:i/>
          <w:iCs/>
        </w:rPr>
        <w:t>esting</w:t>
      </w:r>
      <w:proofErr w:type="spellEnd"/>
      <w:r w:rsidRPr="00E97C28">
        <w:t>)</w:t>
      </w:r>
      <w:r w:rsidRPr="00975657">
        <w:t xml:space="preserve"> </w:t>
      </w:r>
      <w:r w:rsidRPr="00975657">
        <w:rPr>
          <w:i/>
          <w:iCs/>
        </w:rPr>
        <w:t>alineado con ISO/IEC/IEEE 29119</w:t>
      </w:r>
      <w:r w:rsidRPr="00856119">
        <w:rPr>
          <w:i/>
          <w:iCs/>
        </w:rPr>
        <w:t>-3</w:t>
      </w:r>
      <w:r>
        <w:t xml:space="preserve">, </w:t>
      </w:r>
      <w:r w:rsidR="0025460F" w:rsidRPr="0025460F">
        <w:t>con cobertura completa de:</w:t>
      </w:r>
    </w:p>
    <w:p w14:paraId="47EA54BE" w14:textId="77777777" w:rsidR="0025460F" w:rsidRPr="0025460F" w:rsidRDefault="0025460F" w:rsidP="0025460F"/>
    <w:p w14:paraId="7F486232" w14:textId="77777777" w:rsidR="0025460F" w:rsidRPr="0025460F" w:rsidRDefault="0025460F" w:rsidP="0025460F">
      <w:pPr>
        <w:numPr>
          <w:ilvl w:val="0"/>
          <w:numId w:val="278"/>
        </w:numPr>
      </w:pPr>
      <w:r w:rsidRPr="0025460F">
        <w:t>100% de requisitos funcionales (IFR)</w:t>
      </w:r>
    </w:p>
    <w:p w14:paraId="16EC0CD5" w14:textId="77777777" w:rsidR="0025460F" w:rsidRPr="0025460F" w:rsidRDefault="0025460F" w:rsidP="0025460F">
      <w:pPr>
        <w:numPr>
          <w:ilvl w:val="0"/>
          <w:numId w:val="278"/>
        </w:numPr>
      </w:pPr>
      <w:r w:rsidRPr="0025460F">
        <w:t>100% de requisitos no funcionales clasificados como Must</w:t>
      </w:r>
    </w:p>
    <w:p w14:paraId="78B4F3CF" w14:textId="77777777" w:rsidR="0025460F" w:rsidRPr="0025460F" w:rsidRDefault="0025460F" w:rsidP="0025460F">
      <w:pPr>
        <w:numPr>
          <w:ilvl w:val="0"/>
          <w:numId w:val="278"/>
        </w:numPr>
      </w:pPr>
      <w:r w:rsidRPr="0025460F">
        <w:t xml:space="preserve">Escenarios críticos </w:t>
      </w:r>
      <w:proofErr w:type="spellStart"/>
      <w:r w:rsidRPr="0025460F">
        <w:t>end-to-end</w:t>
      </w:r>
      <w:proofErr w:type="spellEnd"/>
    </w:p>
    <w:p w14:paraId="50FA4163" w14:textId="77777777" w:rsidR="0025460F" w:rsidRDefault="0025460F" w:rsidP="0025460F">
      <w:pPr>
        <w:numPr>
          <w:ilvl w:val="0"/>
          <w:numId w:val="278"/>
        </w:numPr>
      </w:pPr>
      <w:r w:rsidRPr="0025460F">
        <w:t>Casos de error y robustez</w:t>
      </w:r>
    </w:p>
    <w:p w14:paraId="3E8D8BC2" w14:textId="77777777" w:rsidR="0025460F" w:rsidRPr="0025460F" w:rsidRDefault="0025460F" w:rsidP="0025460F"/>
    <w:p w14:paraId="2BAB501A" w14:textId="77777777" w:rsidR="0025460F" w:rsidRDefault="0025460F" w:rsidP="0025460F">
      <w:r w:rsidRPr="0025460F">
        <w:t>El objetivo es garantizar:</w:t>
      </w:r>
    </w:p>
    <w:p w14:paraId="050B695E" w14:textId="77777777" w:rsidR="0025460F" w:rsidRPr="0025460F" w:rsidRDefault="0025460F" w:rsidP="0025460F"/>
    <w:p w14:paraId="662CC6D1" w14:textId="77777777" w:rsidR="0025460F" w:rsidRPr="0025460F" w:rsidRDefault="0025460F" w:rsidP="0025460F">
      <w:pPr>
        <w:numPr>
          <w:ilvl w:val="0"/>
          <w:numId w:val="279"/>
        </w:numPr>
      </w:pPr>
      <w:r w:rsidRPr="0025460F">
        <w:t>Trazabilidad bidireccional</w:t>
      </w:r>
    </w:p>
    <w:p w14:paraId="5ED423CE" w14:textId="77777777" w:rsidR="0025460F" w:rsidRPr="0025460F" w:rsidRDefault="0025460F" w:rsidP="0025460F">
      <w:pPr>
        <w:numPr>
          <w:ilvl w:val="0"/>
          <w:numId w:val="279"/>
        </w:numPr>
      </w:pPr>
      <w:r w:rsidRPr="0025460F">
        <w:t>Evidencia objetiva</w:t>
      </w:r>
    </w:p>
    <w:p w14:paraId="0B6E748D" w14:textId="77777777" w:rsidR="0025460F" w:rsidRDefault="0025460F" w:rsidP="0025460F">
      <w:pPr>
        <w:numPr>
          <w:ilvl w:val="0"/>
          <w:numId w:val="279"/>
        </w:numPr>
      </w:pPr>
      <w:r w:rsidRPr="0025460F">
        <w:t>Medición cuantificable de calidad</w:t>
      </w:r>
    </w:p>
    <w:p w14:paraId="2F44C90A" w14:textId="77777777" w:rsidR="000541E9" w:rsidRPr="0025460F" w:rsidRDefault="000541E9" w:rsidP="000541E9"/>
    <w:p w14:paraId="246A210D" w14:textId="20661041" w:rsidR="00856119" w:rsidRDefault="00856119" w:rsidP="00856119">
      <w:pPr>
        <w:pStyle w:val="Ttulo2"/>
      </w:pPr>
      <w:bookmarkStart w:id="33" w:name="_Cobertura_exigida"/>
      <w:bookmarkEnd w:id="33"/>
      <w:r w:rsidRPr="0025460F">
        <w:t xml:space="preserve">Cobertura </w:t>
      </w:r>
      <w:r>
        <w:t>exigida</w:t>
      </w:r>
    </w:p>
    <w:p w14:paraId="151DD3CD" w14:textId="05B7CC61" w:rsidR="007D1F7C" w:rsidRPr="007D1F7C" w:rsidRDefault="007D1F7C" w:rsidP="007D1F7C">
      <w:pPr>
        <w:pStyle w:val="Ttulo3"/>
      </w:pPr>
      <w:bookmarkStart w:id="34" w:name="_Cobertura_de_requisitos"/>
      <w:bookmarkEnd w:id="34"/>
      <w:r>
        <w:t>Cobertura de requisitos</w:t>
      </w:r>
    </w:p>
    <w:p w14:paraId="1682B15D" w14:textId="77777777" w:rsidR="00856119" w:rsidRPr="00E97C28" w:rsidRDefault="00856119" w:rsidP="00856119"/>
    <w:tbl>
      <w:tblPr>
        <w:tblStyle w:val="Tablanormal4"/>
        <w:tblW w:w="5000" w:type="pct"/>
        <w:jc w:val="center"/>
        <w:tblLook w:val="04A0" w:firstRow="1" w:lastRow="0" w:firstColumn="1" w:lastColumn="0" w:noHBand="0" w:noVBand="1"/>
      </w:tblPr>
      <w:tblGrid>
        <w:gridCol w:w="1985"/>
        <w:gridCol w:w="8049"/>
      </w:tblGrid>
      <w:tr w:rsidR="00856119" w:rsidRPr="0025460F" w14:paraId="2C9A79EC" w14:textId="77777777" w:rsidTr="00C55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pct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2EDAF4C2" w14:textId="77777777" w:rsidR="00856119" w:rsidRPr="0025460F" w:rsidRDefault="00856119" w:rsidP="00C555FC">
            <w:pPr>
              <w:rPr>
                <w:color w:val="FFFFFF" w:themeColor="background1"/>
              </w:rPr>
            </w:pPr>
            <w:r w:rsidRPr="0025460F">
              <w:rPr>
                <w:color w:val="FFFFFF" w:themeColor="background1"/>
              </w:rPr>
              <w:t>Tipo</w:t>
            </w:r>
          </w:p>
        </w:tc>
        <w:tc>
          <w:tcPr>
            <w:tcW w:w="4011" w:type="pct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20EC8441" w14:textId="77777777" w:rsidR="00856119" w:rsidRPr="0025460F" w:rsidRDefault="00856119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5460F">
              <w:rPr>
                <w:color w:val="FFFFFF" w:themeColor="background1"/>
              </w:rPr>
              <w:t>Cobertura exigida</w:t>
            </w:r>
          </w:p>
        </w:tc>
      </w:tr>
      <w:tr w:rsidR="00856119" w:rsidRPr="0025460F" w14:paraId="4EFF456B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pct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3D441113" w14:textId="77777777" w:rsidR="00856119" w:rsidRPr="0025460F" w:rsidRDefault="00856119" w:rsidP="00C555FC">
            <w:r w:rsidRPr="0025460F">
              <w:t>IFR Must</w:t>
            </w:r>
          </w:p>
        </w:tc>
        <w:tc>
          <w:tcPr>
            <w:tcW w:w="4011" w:type="pct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774FE489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460F">
              <w:t>100%</w:t>
            </w:r>
          </w:p>
        </w:tc>
      </w:tr>
      <w:tr w:rsidR="00856119" w:rsidRPr="0025460F" w14:paraId="57121636" w14:textId="77777777" w:rsidTr="00C555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pct"/>
            <w:tcBorders>
              <w:right w:val="single" w:sz="2" w:space="0" w:color="242D5B"/>
            </w:tcBorders>
            <w:hideMark/>
          </w:tcPr>
          <w:p w14:paraId="3216F835" w14:textId="77777777" w:rsidR="00856119" w:rsidRPr="0025460F" w:rsidRDefault="00856119" w:rsidP="00C555FC">
            <w:r w:rsidRPr="0025460F">
              <w:t>INFR Must</w:t>
            </w:r>
          </w:p>
        </w:tc>
        <w:tc>
          <w:tcPr>
            <w:tcW w:w="4011" w:type="pct"/>
            <w:tcBorders>
              <w:left w:val="single" w:sz="2" w:space="0" w:color="242D5B"/>
            </w:tcBorders>
            <w:hideMark/>
          </w:tcPr>
          <w:p w14:paraId="363CD708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60F">
              <w:t>100%</w:t>
            </w:r>
          </w:p>
        </w:tc>
      </w:tr>
      <w:tr w:rsidR="00856119" w:rsidRPr="0025460F" w14:paraId="6B40EAF5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pct"/>
            <w:tcBorders>
              <w:right w:val="single" w:sz="2" w:space="0" w:color="242D5B"/>
            </w:tcBorders>
            <w:hideMark/>
          </w:tcPr>
          <w:p w14:paraId="6BEAFA52" w14:textId="77777777" w:rsidR="00856119" w:rsidRPr="0025460F" w:rsidRDefault="00856119" w:rsidP="00C555FC">
            <w:r w:rsidRPr="0025460F">
              <w:t xml:space="preserve">IFR </w:t>
            </w:r>
            <w:proofErr w:type="spellStart"/>
            <w:r w:rsidRPr="0025460F">
              <w:t>Should</w:t>
            </w:r>
            <w:proofErr w:type="spellEnd"/>
          </w:p>
        </w:tc>
        <w:tc>
          <w:tcPr>
            <w:tcW w:w="4011" w:type="pct"/>
            <w:tcBorders>
              <w:left w:val="single" w:sz="2" w:space="0" w:color="242D5B"/>
            </w:tcBorders>
            <w:hideMark/>
          </w:tcPr>
          <w:p w14:paraId="3091FA6D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460F">
              <w:t>≥ 80%</w:t>
            </w:r>
          </w:p>
        </w:tc>
      </w:tr>
      <w:tr w:rsidR="00856119" w:rsidRPr="0025460F" w14:paraId="497985B3" w14:textId="77777777" w:rsidTr="00C555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pct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34829E28" w14:textId="77777777" w:rsidR="00856119" w:rsidRPr="0025460F" w:rsidRDefault="00856119" w:rsidP="00C555FC">
            <w:r w:rsidRPr="0025460F">
              <w:t>Escenarios críticos</w:t>
            </w:r>
          </w:p>
        </w:tc>
        <w:tc>
          <w:tcPr>
            <w:tcW w:w="4011" w:type="pct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11FA46C4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60F">
              <w:t>100%</w:t>
            </w:r>
          </w:p>
        </w:tc>
      </w:tr>
    </w:tbl>
    <w:p w14:paraId="560AFC38" w14:textId="77777777" w:rsidR="00856119" w:rsidRDefault="00856119" w:rsidP="00856119"/>
    <w:p w14:paraId="7E7AC229" w14:textId="77777777" w:rsidR="00856119" w:rsidRPr="0025460F" w:rsidRDefault="00856119" w:rsidP="00856119">
      <w:r w:rsidRPr="0025460F">
        <w:t>No se permite liberar versión 0.1.0 con ningún requisito Must sin prueba asociada.</w:t>
      </w:r>
    </w:p>
    <w:p w14:paraId="4677AC95" w14:textId="77777777" w:rsidR="00856119" w:rsidRPr="0025460F" w:rsidRDefault="00856119" w:rsidP="00856119"/>
    <w:p w14:paraId="7824BC8C" w14:textId="77777777" w:rsidR="00856119" w:rsidRDefault="00856119" w:rsidP="00856119">
      <w:pPr>
        <w:pStyle w:val="Ttulo3"/>
      </w:pPr>
      <w:bookmarkStart w:id="35" w:name="_Cobertura_de_Ejecución"/>
      <w:bookmarkEnd w:id="35"/>
      <w:r w:rsidRPr="0025460F">
        <w:t>Cobertura de Ejecución</w:t>
      </w:r>
    </w:p>
    <w:p w14:paraId="346240B2" w14:textId="77777777" w:rsidR="00856119" w:rsidRDefault="00856119" w:rsidP="00856119"/>
    <w:tbl>
      <w:tblPr>
        <w:tblStyle w:val="Tablanormal4"/>
        <w:tblW w:w="5000" w:type="pct"/>
        <w:jc w:val="center"/>
        <w:tblLook w:val="04A0" w:firstRow="1" w:lastRow="0" w:firstColumn="1" w:lastColumn="0" w:noHBand="0" w:noVBand="1"/>
      </w:tblPr>
      <w:tblGrid>
        <w:gridCol w:w="2268"/>
        <w:gridCol w:w="7766"/>
      </w:tblGrid>
      <w:tr w:rsidR="00856119" w:rsidRPr="0025460F" w14:paraId="3A035176" w14:textId="77777777" w:rsidTr="00C55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3858ADA1" w14:textId="77777777" w:rsidR="00856119" w:rsidRPr="0025460F" w:rsidRDefault="00856119" w:rsidP="00C555FC">
            <w:pPr>
              <w:rPr>
                <w:color w:val="FFFFFF" w:themeColor="background1"/>
              </w:rPr>
            </w:pPr>
            <w:r w:rsidRPr="002564DD">
              <w:rPr>
                <w:color w:val="FFFFFF" w:themeColor="background1"/>
              </w:rPr>
              <w:t>Métrica</w:t>
            </w:r>
          </w:p>
        </w:tc>
        <w:tc>
          <w:tcPr>
            <w:tcW w:w="3870" w:type="pct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3D09BF79" w14:textId="77777777" w:rsidR="00856119" w:rsidRPr="0025460F" w:rsidRDefault="00856119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564DD">
              <w:rPr>
                <w:color w:val="FFFFFF" w:themeColor="background1"/>
              </w:rPr>
              <w:t>Umbral mínimo</w:t>
            </w:r>
          </w:p>
        </w:tc>
      </w:tr>
      <w:tr w:rsidR="00856119" w:rsidRPr="0025460F" w14:paraId="0161B17F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2C58E0CE" w14:textId="77777777" w:rsidR="00856119" w:rsidRPr="0025460F" w:rsidRDefault="00856119" w:rsidP="00C555FC">
            <w:r w:rsidRPr="00044B86">
              <w:t>Casos ejecutados</w:t>
            </w:r>
          </w:p>
        </w:tc>
        <w:tc>
          <w:tcPr>
            <w:tcW w:w="3870" w:type="pct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68B4F681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634">
              <w:t>≥ 95%</w:t>
            </w:r>
          </w:p>
        </w:tc>
      </w:tr>
      <w:tr w:rsidR="00856119" w:rsidRPr="0025460F" w14:paraId="4EBB7A2D" w14:textId="77777777" w:rsidTr="00C555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right w:val="single" w:sz="2" w:space="0" w:color="242D5B"/>
            </w:tcBorders>
            <w:hideMark/>
          </w:tcPr>
          <w:p w14:paraId="1BE30791" w14:textId="77777777" w:rsidR="00856119" w:rsidRPr="0025460F" w:rsidRDefault="00856119" w:rsidP="00C555FC">
            <w:r w:rsidRPr="00044B86">
              <w:t>Casos exitosos</w:t>
            </w:r>
          </w:p>
        </w:tc>
        <w:tc>
          <w:tcPr>
            <w:tcW w:w="3870" w:type="pct"/>
            <w:tcBorders>
              <w:left w:val="single" w:sz="2" w:space="0" w:color="242D5B"/>
            </w:tcBorders>
            <w:hideMark/>
          </w:tcPr>
          <w:p w14:paraId="6FA60284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634">
              <w:t>≥ 90%</w:t>
            </w:r>
          </w:p>
        </w:tc>
      </w:tr>
      <w:tr w:rsidR="00856119" w:rsidRPr="0025460F" w14:paraId="0AA847A0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right w:val="single" w:sz="2" w:space="0" w:color="242D5B"/>
            </w:tcBorders>
            <w:hideMark/>
          </w:tcPr>
          <w:p w14:paraId="094AE818" w14:textId="77777777" w:rsidR="00856119" w:rsidRPr="0025460F" w:rsidRDefault="00856119" w:rsidP="00C555FC">
            <w:r w:rsidRPr="00044B86">
              <w:t>Casos fallidos críticos</w:t>
            </w:r>
          </w:p>
        </w:tc>
        <w:tc>
          <w:tcPr>
            <w:tcW w:w="3870" w:type="pct"/>
            <w:tcBorders>
              <w:left w:val="single" w:sz="2" w:space="0" w:color="242D5B"/>
            </w:tcBorders>
            <w:hideMark/>
          </w:tcPr>
          <w:p w14:paraId="19B688BC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634">
              <w:t>0</w:t>
            </w:r>
          </w:p>
        </w:tc>
      </w:tr>
      <w:tr w:rsidR="00856119" w:rsidRPr="0025460F" w14:paraId="6D22B222" w14:textId="77777777" w:rsidTr="00C555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74D088DB" w14:textId="77777777" w:rsidR="00856119" w:rsidRPr="0025460F" w:rsidRDefault="00856119" w:rsidP="00C555FC">
            <w:r w:rsidRPr="00044B86">
              <w:t>Métrica</w:t>
            </w:r>
          </w:p>
        </w:tc>
        <w:tc>
          <w:tcPr>
            <w:tcW w:w="3870" w:type="pct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7F1F418D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634">
              <w:t>Umbral mínimo</w:t>
            </w:r>
          </w:p>
        </w:tc>
      </w:tr>
    </w:tbl>
    <w:p w14:paraId="24E79486" w14:textId="77777777" w:rsidR="004314EB" w:rsidRDefault="004314EB" w:rsidP="00B1608B">
      <w:pPr>
        <w:pStyle w:val="Ttulo2"/>
      </w:pPr>
    </w:p>
    <w:p w14:paraId="3BEC9355" w14:textId="0A1363C8" w:rsidR="00856119" w:rsidRDefault="00856119" w:rsidP="00B1608B">
      <w:pPr>
        <w:pStyle w:val="Ttulo2"/>
      </w:pPr>
      <w:bookmarkStart w:id="36" w:name="_Clasificación_de_Severidad"/>
      <w:bookmarkEnd w:id="36"/>
      <w:r w:rsidRPr="0025460F">
        <w:t xml:space="preserve">Clasificación </w:t>
      </w:r>
      <w:r>
        <w:t xml:space="preserve">de </w:t>
      </w:r>
      <w:r w:rsidR="007D1F7C">
        <w:t>S</w:t>
      </w:r>
      <w:r>
        <w:t>everidad</w:t>
      </w:r>
      <w:r w:rsidRPr="0025460F">
        <w:t xml:space="preserve"> de </w:t>
      </w:r>
      <w:r w:rsidR="007D1F7C">
        <w:t>d</w:t>
      </w:r>
      <w:r w:rsidRPr="0025460F">
        <w:t>efectos</w:t>
      </w:r>
    </w:p>
    <w:p w14:paraId="7DDD043C" w14:textId="77777777" w:rsidR="00856119" w:rsidRDefault="00856119" w:rsidP="00856119"/>
    <w:tbl>
      <w:tblPr>
        <w:tblStyle w:val="Tablanormal4"/>
        <w:tblW w:w="5000" w:type="pct"/>
        <w:jc w:val="center"/>
        <w:tblLook w:val="04A0" w:firstRow="1" w:lastRow="0" w:firstColumn="1" w:lastColumn="0" w:noHBand="0" w:noVBand="1"/>
      </w:tblPr>
      <w:tblGrid>
        <w:gridCol w:w="2268"/>
        <w:gridCol w:w="3544"/>
        <w:gridCol w:w="4222"/>
      </w:tblGrid>
      <w:tr w:rsidR="00856119" w:rsidRPr="0025460F" w14:paraId="4DC414E9" w14:textId="77777777" w:rsidTr="00B16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22F86244" w14:textId="77777777" w:rsidR="00856119" w:rsidRPr="0025460F" w:rsidRDefault="00856119" w:rsidP="00C555FC">
            <w:pPr>
              <w:rPr>
                <w:color w:val="FFFFFF" w:themeColor="background1"/>
              </w:rPr>
            </w:pPr>
            <w:r w:rsidRPr="002564DD">
              <w:rPr>
                <w:color w:val="FFFFFF" w:themeColor="background1"/>
              </w:rPr>
              <w:t>Severidad</w:t>
            </w:r>
          </w:p>
        </w:tc>
        <w:tc>
          <w:tcPr>
            <w:tcW w:w="1766" w:type="pct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</w:tcPr>
          <w:p w14:paraId="2DDE96E8" w14:textId="77777777" w:rsidR="00856119" w:rsidRPr="002564DD" w:rsidRDefault="00856119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2564DD">
              <w:rPr>
                <w:color w:val="FFFFFF" w:themeColor="background1"/>
              </w:rPr>
              <w:t>Definición</w:t>
            </w:r>
          </w:p>
        </w:tc>
        <w:tc>
          <w:tcPr>
            <w:tcW w:w="2104" w:type="pct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4F5011B4" w14:textId="77777777" w:rsidR="00856119" w:rsidRPr="0025460F" w:rsidRDefault="00856119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564DD">
              <w:rPr>
                <w:color w:val="FFFFFF" w:themeColor="background1"/>
              </w:rPr>
              <w:t>Impacto liberación</w:t>
            </w:r>
          </w:p>
        </w:tc>
      </w:tr>
      <w:tr w:rsidR="00856119" w:rsidRPr="0025460F" w14:paraId="4BBB4D94" w14:textId="77777777" w:rsidTr="00B16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3389EE90" w14:textId="1057A58C" w:rsidR="00B1608B" w:rsidRDefault="00856119" w:rsidP="00C555FC">
            <w:pPr>
              <w:rPr>
                <w:b w:val="0"/>
                <w:bCs w:val="0"/>
              </w:rPr>
            </w:pPr>
            <w:r w:rsidRPr="000B1EFE">
              <w:t>Crítico</w:t>
            </w:r>
          </w:p>
          <w:p w14:paraId="76630569" w14:textId="4A798902" w:rsidR="00856119" w:rsidRPr="0025460F" w:rsidRDefault="00B1608B" w:rsidP="00C555FC">
            <w:r w:rsidRPr="00B1608B">
              <w:rPr>
                <w:i/>
                <w:iCs/>
                <w:color w:val="EE0000"/>
              </w:rPr>
              <w:t>CS</w:t>
            </w:r>
            <w:r w:rsidRPr="00B1608B">
              <w:rPr>
                <w:color w:val="EE0000"/>
              </w:rPr>
              <w:t xml:space="preserve"> </w:t>
            </w:r>
            <w:r>
              <w:t>(</w:t>
            </w:r>
            <w:proofErr w:type="spellStart"/>
            <w:r>
              <w:t>C</w:t>
            </w:r>
            <w:r w:rsidRPr="00B1608B">
              <w:rPr>
                <w:b w:val="0"/>
                <w:bCs w:val="0"/>
              </w:rPr>
              <w:t>ritical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Pr="00B1608B">
              <w:rPr>
                <w:b w:val="0"/>
                <w:bCs w:val="0"/>
              </w:rPr>
              <w:t>everity</w:t>
            </w:r>
            <w:proofErr w:type="spellEnd"/>
            <w:r>
              <w:t>)</w:t>
            </w:r>
          </w:p>
        </w:tc>
        <w:tc>
          <w:tcPr>
            <w:tcW w:w="1766" w:type="pct"/>
            <w:tcBorders>
              <w:top w:val="single" w:sz="12" w:space="0" w:color="242D5B"/>
              <w:right w:val="single" w:sz="2" w:space="0" w:color="242D5B"/>
            </w:tcBorders>
          </w:tcPr>
          <w:p w14:paraId="4FD37405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18D8">
              <w:t xml:space="preserve">Impide uso aplicación o causa </w:t>
            </w:r>
            <w:proofErr w:type="spellStart"/>
            <w:r w:rsidRPr="00EC18D8">
              <w:t>crash</w:t>
            </w:r>
            <w:proofErr w:type="spellEnd"/>
          </w:p>
        </w:tc>
        <w:tc>
          <w:tcPr>
            <w:tcW w:w="2104" w:type="pct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7E16CCCA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5A5">
              <w:t>Bloquea liberación</w:t>
            </w:r>
          </w:p>
        </w:tc>
      </w:tr>
      <w:tr w:rsidR="00856119" w:rsidRPr="0025460F" w14:paraId="7C977460" w14:textId="77777777" w:rsidTr="00B16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right w:val="single" w:sz="2" w:space="0" w:color="242D5B"/>
            </w:tcBorders>
            <w:hideMark/>
          </w:tcPr>
          <w:p w14:paraId="79772A87" w14:textId="77777777" w:rsidR="00856119" w:rsidRDefault="00856119" w:rsidP="00C555FC">
            <w:pPr>
              <w:rPr>
                <w:b w:val="0"/>
                <w:bCs w:val="0"/>
              </w:rPr>
            </w:pPr>
            <w:r w:rsidRPr="000B1EFE">
              <w:t>Alto</w:t>
            </w:r>
          </w:p>
          <w:p w14:paraId="6B9C0BB1" w14:textId="4AE5ED5E" w:rsidR="00B1608B" w:rsidRPr="0025460F" w:rsidRDefault="00B1608B" w:rsidP="00C555FC">
            <w:r w:rsidRPr="00B1608B">
              <w:rPr>
                <w:i/>
                <w:iCs/>
                <w:color w:val="FFC000"/>
              </w:rPr>
              <w:t>HS</w:t>
            </w:r>
            <w:r w:rsidRPr="00B1608B">
              <w:rPr>
                <w:color w:val="FFC000"/>
              </w:rPr>
              <w:t xml:space="preserve"> </w:t>
            </w:r>
            <w:r>
              <w:t>(H</w:t>
            </w:r>
            <w:r w:rsidRPr="00B1608B">
              <w:rPr>
                <w:b w:val="0"/>
                <w:bCs w:val="0"/>
              </w:rPr>
              <w:t>igh</w:t>
            </w:r>
            <w:r>
              <w:t xml:space="preserve"> </w:t>
            </w:r>
            <w:proofErr w:type="spellStart"/>
            <w:r>
              <w:t>S</w:t>
            </w:r>
            <w:r w:rsidRPr="00B1608B">
              <w:rPr>
                <w:b w:val="0"/>
                <w:bCs w:val="0"/>
              </w:rPr>
              <w:t>everity</w:t>
            </w:r>
            <w:proofErr w:type="spellEnd"/>
            <w:r>
              <w:t>)</w:t>
            </w:r>
          </w:p>
        </w:tc>
        <w:tc>
          <w:tcPr>
            <w:tcW w:w="1766" w:type="pct"/>
            <w:tcBorders>
              <w:right w:val="single" w:sz="2" w:space="0" w:color="242D5B"/>
            </w:tcBorders>
          </w:tcPr>
          <w:p w14:paraId="5C7978D7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8D8">
              <w:t>Función crítica degradada</w:t>
            </w:r>
          </w:p>
        </w:tc>
        <w:tc>
          <w:tcPr>
            <w:tcW w:w="2104" w:type="pct"/>
            <w:tcBorders>
              <w:left w:val="single" w:sz="2" w:space="0" w:color="242D5B"/>
            </w:tcBorders>
            <w:hideMark/>
          </w:tcPr>
          <w:p w14:paraId="3B1DAD8B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5A5">
              <w:t>Bloquea salvo aprobación formal</w:t>
            </w:r>
          </w:p>
        </w:tc>
      </w:tr>
      <w:tr w:rsidR="00856119" w:rsidRPr="0025460F" w14:paraId="568EF771" w14:textId="77777777" w:rsidTr="00B16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right w:val="single" w:sz="2" w:space="0" w:color="242D5B"/>
            </w:tcBorders>
            <w:hideMark/>
          </w:tcPr>
          <w:p w14:paraId="78CE877A" w14:textId="77777777" w:rsidR="00856119" w:rsidRDefault="00856119" w:rsidP="00C555FC">
            <w:pPr>
              <w:rPr>
                <w:b w:val="0"/>
                <w:bCs w:val="0"/>
              </w:rPr>
            </w:pPr>
            <w:r w:rsidRPr="000B1EFE">
              <w:t>Medio</w:t>
            </w:r>
          </w:p>
          <w:p w14:paraId="595880A2" w14:textId="302C275D" w:rsidR="00B1608B" w:rsidRPr="0025460F" w:rsidRDefault="00B1608B" w:rsidP="00C555FC">
            <w:r w:rsidRPr="00B1608B">
              <w:rPr>
                <w:i/>
                <w:iCs/>
                <w:color w:val="CCCC00"/>
              </w:rPr>
              <w:t>MS</w:t>
            </w:r>
            <w:r w:rsidRPr="00B1608B">
              <w:rPr>
                <w:color w:val="FFFF00"/>
              </w:rPr>
              <w:t xml:space="preserve"> </w:t>
            </w:r>
            <w:r>
              <w:t>(M</w:t>
            </w:r>
            <w:r w:rsidRPr="00B1608B">
              <w:rPr>
                <w:b w:val="0"/>
                <w:bCs w:val="0"/>
              </w:rPr>
              <w:t>edium</w:t>
            </w:r>
            <w:r>
              <w:t xml:space="preserve"> </w:t>
            </w:r>
            <w:proofErr w:type="spellStart"/>
            <w:r>
              <w:t>S</w:t>
            </w:r>
            <w:r w:rsidRPr="00B1608B">
              <w:rPr>
                <w:b w:val="0"/>
                <w:bCs w:val="0"/>
              </w:rPr>
              <w:t>everity</w:t>
            </w:r>
            <w:proofErr w:type="spellEnd"/>
            <w:r>
              <w:t>)</w:t>
            </w:r>
          </w:p>
        </w:tc>
        <w:tc>
          <w:tcPr>
            <w:tcW w:w="1766" w:type="pct"/>
            <w:tcBorders>
              <w:right w:val="single" w:sz="2" w:space="0" w:color="242D5B"/>
            </w:tcBorders>
          </w:tcPr>
          <w:p w14:paraId="334BA723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18D8">
              <w:t>Función secundaria afectada</w:t>
            </w:r>
          </w:p>
        </w:tc>
        <w:tc>
          <w:tcPr>
            <w:tcW w:w="2104" w:type="pct"/>
            <w:tcBorders>
              <w:left w:val="single" w:sz="2" w:space="0" w:color="242D5B"/>
            </w:tcBorders>
            <w:hideMark/>
          </w:tcPr>
          <w:p w14:paraId="7857ACD9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5A5">
              <w:t xml:space="preserve">Puede liberarse con </w:t>
            </w:r>
            <w:proofErr w:type="spellStart"/>
            <w:r w:rsidRPr="006525A5">
              <w:t>workaround</w:t>
            </w:r>
            <w:proofErr w:type="spellEnd"/>
          </w:p>
        </w:tc>
      </w:tr>
      <w:tr w:rsidR="00856119" w:rsidRPr="0025460F" w14:paraId="04FF6705" w14:textId="77777777" w:rsidTr="00B16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7E2E43C7" w14:textId="77777777" w:rsidR="00856119" w:rsidRDefault="00856119" w:rsidP="00C555FC">
            <w:pPr>
              <w:rPr>
                <w:b w:val="0"/>
                <w:bCs w:val="0"/>
              </w:rPr>
            </w:pPr>
            <w:r w:rsidRPr="000B1EFE">
              <w:t>Bajo</w:t>
            </w:r>
          </w:p>
          <w:p w14:paraId="45B79892" w14:textId="3313C4F7" w:rsidR="00B1608B" w:rsidRPr="0025460F" w:rsidRDefault="00B1608B" w:rsidP="00C555FC">
            <w:r w:rsidRPr="00B1608B">
              <w:rPr>
                <w:i/>
                <w:iCs/>
                <w:color w:val="7030A0"/>
              </w:rPr>
              <w:t>LS</w:t>
            </w:r>
            <w:r w:rsidRPr="00B1608B">
              <w:rPr>
                <w:color w:val="7030A0"/>
              </w:rPr>
              <w:t xml:space="preserve"> </w:t>
            </w:r>
            <w:r>
              <w:t>(L</w:t>
            </w:r>
            <w:r w:rsidRPr="00B1608B">
              <w:rPr>
                <w:b w:val="0"/>
                <w:bCs w:val="0"/>
              </w:rPr>
              <w:t>ow</w:t>
            </w:r>
            <w:r>
              <w:t xml:space="preserve"> </w:t>
            </w:r>
            <w:proofErr w:type="spellStart"/>
            <w:r>
              <w:t>S</w:t>
            </w:r>
            <w:r w:rsidRPr="00B1608B">
              <w:rPr>
                <w:b w:val="0"/>
                <w:bCs w:val="0"/>
              </w:rPr>
              <w:t>everity</w:t>
            </w:r>
            <w:proofErr w:type="spellEnd"/>
            <w:r>
              <w:t>)</w:t>
            </w:r>
          </w:p>
        </w:tc>
        <w:tc>
          <w:tcPr>
            <w:tcW w:w="1766" w:type="pct"/>
            <w:tcBorders>
              <w:bottom w:val="single" w:sz="2" w:space="0" w:color="242D5B"/>
              <w:right w:val="single" w:sz="2" w:space="0" w:color="242D5B"/>
            </w:tcBorders>
          </w:tcPr>
          <w:p w14:paraId="2F64EFCF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8D8">
              <w:t>Cosmético / menor</w:t>
            </w:r>
          </w:p>
        </w:tc>
        <w:tc>
          <w:tcPr>
            <w:tcW w:w="2104" w:type="pct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4E5098B6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5A5">
              <w:t>No bloquea</w:t>
            </w:r>
          </w:p>
        </w:tc>
      </w:tr>
    </w:tbl>
    <w:p w14:paraId="551FE9AE" w14:textId="77777777" w:rsidR="00856119" w:rsidRPr="0025460F" w:rsidRDefault="00856119" w:rsidP="00856119"/>
    <w:p w14:paraId="4454A143" w14:textId="77777777" w:rsidR="00856119" w:rsidRPr="0025460F" w:rsidRDefault="00856119" w:rsidP="00856119">
      <w:pPr>
        <w:pStyle w:val="Ttulo2"/>
      </w:pPr>
      <w:bookmarkStart w:id="37" w:name="_Métricas_de_Calidad"/>
      <w:bookmarkEnd w:id="37"/>
      <w:r w:rsidRPr="0025460F">
        <w:t>Métricas de Calidad</w:t>
      </w:r>
    </w:p>
    <w:p w14:paraId="7DBB5423" w14:textId="77777777" w:rsidR="00856119" w:rsidRDefault="00856119" w:rsidP="00856119">
      <w:r w:rsidRPr="0025460F">
        <w:t>Se registrarán las siguientes métricas</w:t>
      </w:r>
      <w:r>
        <w:t>:</w:t>
      </w:r>
    </w:p>
    <w:p w14:paraId="1697C9E3" w14:textId="77777777" w:rsidR="00856119" w:rsidRPr="0025460F" w:rsidRDefault="00856119" w:rsidP="00856119"/>
    <w:p w14:paraId="5828D704" w14:textId="77777777" w:rsidR="00856119" w:rsidRDefault="00856119" w:rsidP="00856119">
      <w:pPr>
        <w:pStyle w:val="Ttulo3"/>
      </w:pPr>
      <w:bookmarkStart w:id="38" w:name="_Densidad_de_defectos"/>
      <w:bookmarkEnd w:id="38"/>
      <w:r w:rsidRPr="00432C9A">
        <w:t>Densidad de defectos</w:t>
      </w:r>
    </w:p>
    <w:p w14:paraId="31CD8E38" w14:textId="77777777" w:rsidR="00856119" w:rsidRPr="00BC6F97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35D5C50C" w14:textId="77777777" w:rsidR="00856119" w:rsidRPr="00BC6F97" w:rsidRDefault="00856119" w:rsidP="00856119">
      <w:pPr>
        <w:shd w:val="clear" w:color="auto" w:fill="1F1F1F"/>
        <w:spacing w:line="240" w:lineRule="atLeast"/>
        <w:ind w:firstLine="720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 w:rsidRPr="00BC6F97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ini</w:t>
      </w:r>
      <w:proofErr w:type="spellEnd"/>
    </w:p>
    <w:p w14:paraId="64F53ADE" w14:textId="77777777" w:rsidR="00856119" w:rsidRPr="00BC6F97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2EE04ADD" w14:textId="77777777" w:rsidR="00856119" w:rsidRPr="00BC6F97" w:rsidRDefault="00856119" w:rsidP="00856119">
      <w:pPr>
        <w:shd w:val="clear" w:color="auto" w:fill="1F1F1F"/>
        <w:spacing w:line="240" w:lineRule="atLeast"/>
        <w:ind w:firstLine="720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BC6F97">
        <w:rPr>
          <w:rFonts w:ascii="Consolas" w:eastAsia="Times New Roman" w:hAnsi="Consolas" w:cs="Times New Roman"/>
          <w:color w:val="EE0000"/>
          <w:sz w:val="18"/>
          <w:szCs w:val="18"/>
          <w:lang w:eastAsia="es-ES"/>
        </w:rPr>
        <w:t xml:space="preserve">Densidad </w:t>
      </w:r>
      <w:r w:rsidRPr="00BC6F97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= </w:t>
      </w:r>
      <w:proofErr w:type="spellStart"/>
      <w:r w:rsidRPr="00BC6F97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Nº</w:t>
      </w:r>
      <w:proofErr w:type="spellEnd"/>
      <w:r w:rsidRPr="00BC6F97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defectos detectados / </w:t>
      </w:r>
      <w:proofErr w:type="spellStart"/>
      <w:r w:rsidRPr="00BC6F97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Nº</w:t>
      </w:r>
      <w:proofErr w:type="spellEnd"/>
      <w:r w:rsidRPr="00BC6F97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casos ejecutados</w:t>
      </w:r>
    </w:p>
    <w:p w14:paraId="6DA4CF8F" w14:textId="77777777" w:rsidR="00856119" w:rsidRPr="00BC6F97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66BB8188" w14:textId="77777777" w:rsidR="00856119" w:rsidRDefault="00856119" w:rsidP="00856119">
      <w:pPr>
        <w:pStyle w:val="Prrafodelista"/>
        <w:ind w:left="0"/>
      </w:pPr>
    </w:p>
    <w:p w14:paraId="42651D7E" w14:textId="77777777" w:rsidR="00856119" w:rsidRPr="0025460F" w:rsidRDefault="00856119" w:rsidP="00856119">
      <w:pPr>
        <w:pStyle w:val="Prrafodelista"/>
        <w:ind w:left="0"/>
      </w:pPr>
      <w:r w:rsidRPr="0025460F">
        <w:t>Umbral aceptable para 0.1.0:</w:t>
      </w:r>
    </w:p>
    <w:p w14:paraId="3C293182" w14:textId="77777777" w:rsidR="00856119" w:rsidRDefault="00856119" w:rsidP="00856119">
      <w:pPr>
        <w:numPr>
          <w:ilvl w:val="0"/>
          <w:numId w:val="290"/>
        </w:numPr>
      </w:pPr>
      <w:r w:rsidRPr="0025460F">
        <w:t>≤ 0.15</w:t>
      </w:r>
    </w:p>
    <w:p w14:paraId="135D0DB0" w14:textId="77777777" w:rsidR="00856119" w:rsidRDefault="00856119" w:rsidP="00856119"/>
    <w:p w14:paraId="73E2DB05" w14:textId="77777777" w:rsidR="00856119" w:rsidRDefault="00856119" w:rsidP="00856119">
      <w:pPr>
        <w:pStyle w:val="Ttulo3"/>
      </w:pPr>
      <w:bookmarkStart w:id="39" w:name="_Tasa_de_éxito"/>
      <w:bookmarkEnd w:id="39"/>
      <w:r w:rsidRPr="00432C9A">
        <w:t>Tasa de éxito</w:t>
      </w:r>
    </w:p>
    <w:p w14:paraId="60F956F6" w14:textId="77777777" w:rsidR="00856119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FFFFFF" w:themeColor="background1"/>
          <w:sz w:val="18"/>
          <w:szCs w:val="18"/>
          <w:lang w:eastAsia="es-ES"/>
        </w:rPr>
      </w:pPr>
    </w:p>
    <w:p w14:paraId="5889F6DA" w14:textId="77777777" w:rsidR="00856119" w:rsidRPr="00432C9A" w:rsidRDefault="00856119" w:rsidP="00856119">
      <w:pPr>
        <w:shd w:val="clear" w:color="auto" w:fill="1F1F1F"/>
        <w:spacing w:line="240" w:lineRule="atLeast"/>
        <w:ind w:firstLine="720"/>
        <w:contextualSpacing w:val="0"/>
        <w:rPr>
          <w:rFonts w:ascii="Consolas" w:eastAsia="Times New Roman" w:hAnsi="Consolas" w:cs="Times New Roman"/>
          <w:color w:val="FFFFFF" w:themeColor="background1"/>
          <w:sz w:val="18"/>
          <w:szCs w:val="18"/>
          <w:lang w:eastAsia="es-ES"/>
        </w:rPr>
      </w:pPr>
      <w:r w:rsidRPr="00432C9A">
        <w:rPr>
          <w:rFonts w:ascii="Consolas" w:eastAsia="Times New Roman" w:hAnsi="Consolas" w:cs="Times New Roman"/>
          <w:color w:val="FFFFFF" w:themeColor="background1"/>
          <w:sz w:val="18"/>
          <w:szCs w:val="18"/>
          <w:lang w:eastAsia="es-ES"/>
        </w:rPr>
        <w:t>java</w:t>
      </w:r>
    </w:p>
    <w:p w14:paraId="3FD00115" w14:textId="77777777" w:rsidR="00856119" w:rsidRPr="00432C9A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29C64E15" w14:textId="77777777" w:rsidR="00856119" w:rsidRPr="00432C9A" w:rsidRDefault="00856119" w:rsidP="00856119">
      <w:pPr>
        <w:shd w:val="clear" w:color="auto" w:fill="1F1F1F"/>
        <w:spacing w:line="240" w:lineRule="atLeast"/>
        <w:ind w:firstLine="720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432C9A">
        <w:rPr>
          <w:rFonts w:ascii="Consolas" w:eastAsia="Times New Roman" w:hAnsi="Consolas" w:cs="Times New Roman"/>
          <w:color w:val="EE0000"/>
          <w:sz w:val="18"/>
          <w:szCs w:val="18"/>
          <w:lang w:eastAsia="es-ES"/>
        </w:rPr>
        <w:t xml:space="preserve">Tasa éxito </w:t>
      </w:r>
      <w:r w:rsidRPr="00432C9A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=</w:t>
      </w:r>
      <w:r w:rsidRPr="00432C9A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432C9A">
        <w:rPr>
          <w:rFonts w:ascii="Consolas" w:eastAsia="Times New Roman" w:hAnsi="Consolas" w:cs="Times New Roman"/>
          <w:color w:val="FFFFFF" w:themeColor="background1"/>
          <w:sz w:val="18"/>
          <w:szCs w:val="18"/>
          <w:lang w:eastAsia="es-ES"/>
        </w:rPr>
        <w:t>Casos OK / Casos ejecutados</w:t>
      </w:r>
    </w:p>
    <w:p w14:paraId="37AE5219" w14:textId="77777777" w:rsidR="00856119" w:rsidRPr="00432C9A" w:rsidRDefault="00856119" w:rsidP="00856119">
      <w:pPr>
        <w:shd w:val="clear" w:color="auto" w:fill="1F1F1F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35905416" w14:textId="77777777" w:rsidR="00856119" w:rsidRDefault="00856119" w:rsidP="00856119">
      <w:r w:rsidRPr="0025460F">
        <w:t>Umbral mínimo:</w:t>
      </w:r>
    </w:p>
    <w:p w14:paraId="7CF6A302" w14:textId="77777777" w:rsidR="00856119" w:rsidRDefault="00856119" w:rsidP="00856119">
      <w:pPr>
        <w:pStyle w:val="Prrafodelista"/>
        <w:numPr>
          <w:ilvl w:val="0"/>
          <w:numId w:val="290"/>
        </w:numPr>
      </w:pPr>
      <w:r w:rsidRPr="0025460F">
        <w:t>≥ 90%</w:t>
      </w:r>
    </w:p>
    <w:p w14:paraId="1CD88DD2" w14:textId="77777777" w:rsidR="00856119" w:rsidRDefault="00856119" w:rsidP="00856119">
      <w:pPr>
        <w:pStyle w:val="Ttulo3"/>
      </w:pPr>
    </w:p>
    <w:p w14:paraId="3AC58223" w14:textId="77777777" w:rsidR="00856119" w:rsidRPr="00432C9A" w:rsidRDefault="00856119" w:rsidP="00856119">
      <w:pPr>
        <w:pStyle w:val="Ttulo3"/>
      </w:pPr>
      <w:bookmarkStart w:id="40" w:name="_MTTR_(Mean_Time"/>
      <w:bookmarkEnd w:id="40"/>
      <w:r w:rsidRPr="00432C9A">
        <w:t xml:space="preserve">MTTR (Mean Time </w:t>
      </w:r>
      <w:proofErr w:type="spellStart"/>
      <w:r w:rsidRPr="00432C9A">
        <w:t>To</w:t>
      </w:r>
      <w:proofErr w:type="spellEnd"/>
      <w:r w:rsidRPr="00432C9A">
        <w:t xml:space="preserve"> </w:t>
      </w:r>
      <w:proofErr w:type="spellStart"/>
      <w:r w:rsidRPr="00432C9A">
        <w:t>Repair</w:t>
      </w:r>
      <w:proofErr w:type="spellEnd"/>
      <w:r w:rsidRPr="00432C9A">
        <w:t>)</w:t>
      </w:r>
    </w:p>
    <w:p w14:paraId="461E522E" w14:textId="77777777" w:rsidR="00856119" w:rsidRPr="0025460F" w:rsidRDefault="00856119" w:rsidP="00856119">
      <w:pPr>
        <w:pStyle w:val="Prrafodelista"/>
        <w:ind w:left="0"/>
      </w:pPr>
      <w:r w:rsidRPr="0025460F">
        <w:t>Tiempo medio desde detección hasta corrección validada.</w:t>
      </w:r>
    </w:p>
    <w:p w14:paraId="144383E8" w14:textId="77777777" w:rsidR="00856119" w:rsidRPr="0025460F" w:rsidRDefault="00856119" w:rsidP="00856119">
      <w:pPr>
        <w:pStyle w:val="Prrafodelista"/>
        <w:ind w:left="0"/>
      </w:pPr>
      <w:r w:rsidRPr="0025460F">
        <w:t>Objetivo:</w:t>
      </w:r>
    </w:p>
    <w:p w14:paraId="7D2822E9" w14:textId="77777777" w:rsidR="00856119" w:rsidRPr="0025460F" w:rsidRDefault="00856119" w:rsidP="00856119">
      <w:pPr>
        <w:numPr>
          <w:ilvl w:val="0"/>
          <w:numId w:val="290"/>
        </w:numPr>
      </w:pPr>
      <w:r w:rsidRPr="0025460F">
        <w:t>&lt; 3 días para S1</w:t>
      </w:r>
    </w:p>
    <w:p w14:paraId="07D0375D" w14:textId="77777777" w:rsidR="00856119" w:rsidRDefault="00856119" w:rsidP="00856119">
      <w:pPr>
        <w:numPr>
          <w:ilvl w:val="0"/>
          <w:numId w:val="290"/>
        </w:numPr>
      </w:pPr>
      <w:r w:rsidRPr="0025460F">
        <w:t>&lt; 5 días para S2</w:t>
      </w:r>
    </w:p>
    <w:p w14:paraId="59E8A1DB" w14:textId="77777777" w:rsidR="00856119" w:rsidRDefault="00856119" w:rsidP="00856119"/>
    <w:p w14:paraId="4C963BCE" w14:textId="77777777" w:rsidR="00856119" w:rsidRDefault="00856119" w:rsidP="00856119">
      <w:pPr>
        <w:pStyle w:val="Ttulo3"/>
      </w:pPr>
      <w:bookmarkStart w:id="41" w:name="_Reapertura_de_defectos"/>
      <w:bookmarkEnd w:id="41"/>
      <w:r w:rsidRPr="00432C9A">
        <w:t>Reapertura de defectos</w:t>
      </w:r>
    </w:p>
    <w:p w14:paraId="3A81213B" w14:textId="77777777" w:rsidR="00856119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06E4B4A5" w14:textId="77777777" w:rsidR="00856119" w:rsidRPr="00432C9A" w:rsidRDefault="00856119" w:rsidP="00856119">
      <w:pPr>
        <w:shd w:val="clear" w:color="auto" w:fill="1F1F1F"/>
        <w:spacing w:line="240" w:lineRule="atLeast"/>
        <w:ind w:firstLine="720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s</w:t>
      </w:r>
      <w:r w:rsidRPr="00432C9A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hell</w:t>
      </w:r>
      <w:proofErr w:type="spellEnd"/>
    </w:p>
    <w:p w14:paraId="0EF2DA1D" w14:textId="77777777" w:rsidR="00856119" w:rsidRPr="00432C9A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15A6388B" w14:textId="77777777" w:rsidR="00856119" w:rsidRPr="00432C9A" w:rsidRDefault="00856119" w:rsidP="00856119">
      <w:pPr>
        <w:shd w:val="clear" w:color="auto" w:fill="1F1F1F"/>
        <w:spacing w:line="240" w:lineRule="atLeast"/>
        <w:ind w:firstLine="720"/>
        <w:contextualSpacing w:val="0"/>
        <w:rPr>
          <w:rFonts w:ascii="Consolas" w:eastAsia="Times New Roman" w:hAnsi="Consolas" w:cs="Times New Roman"/>
          <w:color w:val="FFFFFF" w:themeColor="background1"/>
          <w:sz w:val="18"/>
          <w:szCs w:val="18"/>
          <w:lang w:eastAsia="es-ES"/>
        </w:rPr>
      </w:pPr>
      <w:r w:rsidRPr="00432C9A">
        <w:rPr>
          <w:rFonts w:ascii="Consolas" w:eastAsia="Times New Roman" w:hAnsi="Consolas" w:cs="Times New Roman"/>
          <w:color w:val="FFFFFF" w:themeColor="background1"/>
          <w:sz w:val="18"/>
          <w:szCs w:val="18"/>
          <w:lang w:eastAsia="es-ES"/>
        </w:rPr>
        <w:t>% Reaperturas ≤ 10%</w:t>
      </w:r>
    </w:p>
    <w:p w14:paraId="24D3F434" w14:textId="77777777" w:rsidR="00856119" w:rsidRPr="00432C9A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3F771131" w14:textId="77777777" w:rsidR="0092325A" w:rsidRDefault="0092325A" w:rsidP="0092325A"/>
    <w:p w14:paraId="724C4235" w14:textId="5738F760" w:rsidR="00856119" w:rsidRPr="00432C9A" w:rsidRDefault="00856119" w:rsidP="00856119">
      <w:pPr>
        <w:pStyle w:val="Ttulo2"/>
      </w:pPr>
      <w:bookmarkStart w:id="42" w:name="_Criterios_de_Entrada"/>
      <w:bookmarkEnd w:id="42"/>
      <w:r w:rsidRPr="00432C9A">
        <w:lastRenderedPageBreak/>
        <w:t>Criterios de Entrada (</w:t>
      </w:r>
      <w:proofErr w:type="spellStart"/>
      <w:r w:rsidRPr="00432C9A">
        <w:t>Entry</w:t>
      </w:r>
      <w:proofErr w:type="spellEnd"/>
      <w:r w:rsidRPr="00432C9A">
        <w:t xml:space="preserve"> </w:t>
      </w:r>
      <w:proofErr w:type="spellStart"/>
      <w:r w:rsidRPr="00432C9A">
        <w:t>Criteria</w:t>
      </w:r>
      <w:proofErr w:type="spellEnd"/>
      <w:r w:rsidRPr="00432C9A">
        <w:t>)</w:t>
      </w:r>
    </w:p>
    <w:p w14:paraId="7294EADB" w14:textId="77777777" w:rsidR="00856119" w:rsidRPr="00F37391" w:rsidRDefault="00856119" w:rsidP="00856119">
      <w:pPr>
        <w:rPr>
          <w:b/>
          <w:bCs/>
          <w:i/>
          <w:iCs/>
        </w:rPr>
      </w:pPr>
      <w:r w:rsidRPr="00F37391">
        <w:rPr>
          <w:b/>
          <w:bCs/>
          <w:i/>
          <w:iCs/>
        </w:rPr>
        <w:t>Las pruebas no podrán iniciarse si no se cumplen todos los siguientes puntos:</w:t>
      </w:r>
    </w:p>
    <w:p w14:paraId="5602BA49" w14:textId="77777777" w:rsidR="00856119" w:rsidRPr="00432C9A" w:rsidRDefault="00856119" w:rsidP="00856119">
      <w:pPr>
        <w:ind w:left="720"/>
        <w:rPr>
          <w:b/>
          <w:bCs/>
          <w:i/>
          <w:iCs/>
        </w:rPr>
      </w:pPr>
    </w:p>
    <w:p w14:paraId="41B15D8F" w14:textId="77777777" w:rsidR="00856119" w:rsidRPr="0025460F" w:rsidRDefault="00856119" w:rsidP="00856119">
      <w:pPr>
        <w:numPr>
          <w:ilvl w:val="0"/>
          <w:numId w:val="290"/>
        </w:numPr>
      </w:pPr>
      <w:r w:rsidRPr="0025460F">
        <w:t>SRS aprobado y versionado.</w:t>
      </w:r>
    </w:p>
    <w:p w14:paraId="4C5F0506" w14:textId="77777777" w:rsidR="00856119" w:rsidRPr="0025460F" w:rsidRDefault="00856119" w:rsidP="00856119">
      <w:pPr>
        <w:numPr>
          <w:ilvl w:val="0"/>
          <w:numId w:val="290"/>
        </w:numPr>
      </w:pPr>
      <w:r w:rsidRPr="0025460F">
        <w:t>SAD aprobado.</w:t>
      </w:r>
    </w:p>
    <w:p w14:paraId="74509B5B" w14:textId="77777777" w:rsidR="00856119" w:rsidRPr="0025460F" w:rsidRDefault="00856119" w:rsidP="00856119">
      <w:pPr>
        <w:numPr>
          <w:ilvl w:val="0"/>
          <w:numId w:val="290"/>
        </w:numPr>
      </w:pPr>
      <w:proofErr w:type="spellStart"/>
      <w:r w:rsidRPr="0025460F">
        <w:t>Build</w:t>
      </w:r>
      <w:proofErr w:type="spellEnd"/>
      <w:r w:rsidRPr="0025460F">
        <w:t xml:space="preserve"> 0.1.0 compilada sin errores críticos.</w:t>
      </w:r>
    </w:p>
    <w:p w14:paraId="5364ECA4" w14:textId="77777777" w:rsidR="00856119" w:rsidRPr="0025460F" w:rsidRDefault="00856119" w:rsidP="00856119">
      <w:pPr>
        <w:numPr>
          <w:ilvl w:val="0"/>
          <w:numId w:val="290"/>
        </w:numPr>
      </w:pPr>
      <w:r w:rsidRPr="0025460F">
        <w:t>Permisos Android correctamente configurados.</w:t>
      </w:r>
    </w:p>
    <w:p w14:paraId="61D72FB6" w14:textId="77777777" w:rsidR="00856119" w:rsidRPr="0025460F" w:rsidRDefault="00856119" w:rsidP="00856119">
      <w:pPr>
        <w:numPr>
          <w:ilvl w:val="0"/>
          <w:numId w:val="290"/>
        </w:numPr>
      </w:pPr>
      <w:r w:rsidRPr="0025460F">
        <w:t>Entorno de prueba definido (Android 10+).</w:t>
      </w:r>
    </w:p>
    <w:p w14:paraId="174E34AF" w14:textId="77777777" w:rsidR="00856119" w:rsidRPr="0025460F" w:rsidRDefault="00856119" w:rsidP="00856119">
      <w:pPr>
        <w:numPr>
          <w:ilvl w:val="0"/>
          <w:numId w:val="290"/>
        </w:numPr>
      </w:pPr>
      <w:r w:rsidRPr="0025460F">
        <w:t>Casos de prueba revisados y aprobados.</w:t>
      </w:r>
    </w:p>
    <w:p w14:paraId="2E47CFB4" w14:textId="77777777" w:rsidR="00856119" w:rsidRDefault="00856119" w:rsidP="00856119">
      <w:pPr>
        <w:numPr>
          <w:ilvl w:val="0"/>
          <w:numId w:val="290"/>
        </w:numPr>
      </w:pPr>
      <w:r w:rsidRPr="0025460F">
        <w:t>Matriz de trazabilidad actualizada.</w:t>
      </w:r>
    </w:p>
    <w:p w14:paraId="13F7F3BA" w14:textId="77777777" w:rsidR="00856119" w:rsidRDefault="00856119" w:rsidP="00856119"/>
    <w:p w14:paraId="2A4DD70D" w14:textId="77777777" w:rsidR="00856119" w:rsidRPr="00F37391" w:rsidRDefault="00856119" w:rsidP="00856119">
      <w:pPr>
        <w:pStyle w:val="Prrafodelista"/>
        <w:ind w:left="0"/>
        <w:rPr>
          <w:b/>
          <w:bCs/>
          <w:i/>
          <w:iCs/>
        </w:rPr>
      </w:pPr>
      <w:r w:rsidRPr="00F37391">
        <w:rPr>
          <w:b/>
          <w:bCs/>
          <w:i/>
          <w:iCs/>
        </w:rPr>
        <w:t>Si alguno no se cumple, las pruebas se suspenden.</w:t>
      </w:r>
    </w:p>
    <w:p w14:paraId="073FD535" w14:textId="77777777" w:rsidR="00856119" w:rsidRPr="0025460F" w:rsidRDefault="00856119" w:rsidP="00856119"/>
    <w:p w14:paraId="36E310AC" w14:textId="77777777" w:rsidR="00856119" w:rsidRPr="0025460F" w:rsidRDefault="00856119" w:rsidP="00856119">
      <w:pPr>
        <w:pStyle w:val="Ttulo2"/>
      </w:pPr>
      <w:bookmarkStart w:id="43" w:name="_Criterios_de_Salida"/>
      <w:bookmarkEnd w:id="43"/>
      <w:r w:rsidRPr="0025460F">
        <w:t>Criterios de Salida (</w:t>
      </w:r>
      <w:proofErr w:type="spellStart"/>
      <w:r w:rsidRPr="0025460F">
        <w:t>Exit</w:t>
      </w:r>
      <w:proofErr w:type="spellEnd"/>
      <w:r w:rsidRPr="0025460F">
        <w:t xml:space="preserve"> </w:t>
      </w:r>
      <w:proofErr w:type="spellStart"/>
      <w:r w:rsidRPr="0025460F">
        <w:t>Criteria</w:t>
      </w:r>
      <w:proofErr w:type="spellEnd"/>
      <w:r w:rsidRPr="0025460F">
        <w:t>)</w:t>
      </w:r>
    </w:p>
    <w:p w14:paraId="400355B9" w14:textId="77777777" w:rsidR="00856119" w:rsidRDefault="00856119" w:rsidP="00856119">
      <w:r w:rsidRPr="0025460F">
        <w:t>La versión 0.1.0 se considerará aceptable solo si:</w:t>
      </w:r>
    </w:p>
    <w:p w14:paraId="5AFC7FBC" w14:textId="77777777" w:rsidR="00856119" w:rsidRPr="0025460F" w:rsidRDefault="00856119" w:rsidP="00856119"/>
    <w:p w14:paraId="23BD2DDC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100% IFR Must ejecutados.</w:t>
      </w:r>
    </w:p>
    <w:p w14:paraId="2B950D3E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100% INFR Must ejecutados.</w:t>
      </w:r>
    </w:p>
    <w:p w14:paraId="1029BF78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≥ 95% total casos ejecutados.</w:t>
      </w:r>
    </w:p>
    <w:p w14:paraId="2CA31E0F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≥ 90% casos exitosos.</w:t>
      </w:r>
    </w:p>
    <w:p w14:paraId="08C4F986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0 defectos S1 abiertos.</w:t>
      </w:r>
    </w:p>
    <w:p w14:paraId="07A53584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0 defectos S2 abiertos sin aprobación formal documentada.</w:t>
      </w:r>
    </w:p>
    <w:p w14:paraId="6802C664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Escenario E2E validado correctamente.</w:t>
      </w:r>
    </w:p>
    <w:p w14:paraId="4D81E86F" w14:textId="77777777" w:rsidR="00856119" w:rsidRDefault="00856119" w:rsidP="00856119">
      <w:pPr>
        <w:numPr>
          <w:ilvl w:val="0"/>
          <w:numId w:val="284"/>
        </w:numPr>
      </w:pPr>
      <w:r w:rsidRPr="0025460F">
        <w:t>Evidencia almacenada (logs, capturas, resultados).</w:t>
      </w:r>
    </w:p>
    <w:p w14:paraId="0BBEB8B4" w14:textId="77777777" w:rsidR="00856119" w:rsidRPr="0025460F" w:rsidRDefault="00856119" w:rsidP="00856119">
      <w:pPr>
        <w:ind w:left="360"/>
      </w:pPr>
    </w:p>
    <w:p w14:paraId="2EC084B8" w14:textId="77777777" w:rsidR="00856119" w:rsidRPr="0025460F" w:rsidRDefault="00856119" w:rsidP="00856119">
      <w:pPr>
        <w:rPr>
          <w:b/>
          <w:bCs/>
          <w:i/>
          <w:iCs/>
        </w:rPr>
      </w:pPr>
      <w:r w:rsidRPr="0025460F">
        <w:rPr>
          <w:b/>
          <w:bCs/>
          <w:i/>
          <w:iCs/>
        </w:rPr>
        <w:t>Si no se cumplen, la versión no podrá liberarse.</w:t>
      </w:r>
    </w:p>
    <w:p w14:paraId="2AB04A95" w14:textId="77777777" w:rsidR="00856119" w:rsidRPr="0025460F" w:rsidRDefault="00856119" w:rsidP="00856119"/>
    <w:p w14:paraId="4829F166" w14:textId="77777777" w:rsidR="00856119" w:rsidRPr="0025460F" w:rsidRDefault="00856119" w:rsidP="00856119">
      <w:pPr>
        <w:pStyle w:val="Ttulo2"/>
      </w:pPr>
      <w:bookmarkStart w:id="44" w:name="_Criterios_de_Suspensión"/>
      <w:bookmarkEnd w:id="44"/>
      <w:r w:rsidRPr="0025460F">
        <w:t>Criterios de Suspensión</w:t>
      </w:r>
    </w:p>
    <w:p w14:paraId="0C1EA389" w14:textId="77777777" w:rsidR="00856119" w:rsidRDefault="00856119" w:rsidP="00856119">
      <w:r w:rsidRPr="0025460F">
        <w:t>La ejecución de pruebas se suspenderá si:</w:t>
      </w:r>
    </w:p>
    <w:p w14:paraId="4194BDFA" w14:textId="77777777" w:rsidR="00B1608B" w:rsidRPr="0025460F" w:rsidRDefault="00B1608B" w:rsidP="00856119"/>
    <w:p w14:paraId="0E746B35" w14:textId="77777777" w:rsidR="00856119" w:rsidRPr="0025460F" w:rsidRDefault="00856119" w:rsidP="00856119">
      <w:pPr>
        <w:numPr>
          <w:ilvl w:val="0"/>
          <w:numId w:val="285"/>
        </w:numPr>
      </w:pPr>
      <w:r w:rsidRPr="0025460F">
        <w:t>Se detecta defecto S1 reproducible.</w:t>
      </w:r>
    </w:p>
    <w:p w14:paraId="234178B8" w14:textId="77777777" w:rsidR="00856119" w:rsidRPr="0025460F" w:rsidRDefault="00856119" w:rsidP="00856119">
      <w:pPr>
        <w:numPr>
          <w:ilvl w:val="0"/>
          <w:numId w:val="285"/>
        </w:numPr>
      </w:pPr>
      <w:r w:rsidRPr="0025460F">
        <w:t xml:space="preserve">La </w:t>
      </w:r>
      <w:proofErr w:type="spellStart"/>
      <w:r w:rsidRPr="0025460F">
        <w:t>build</w:t>
      </w:r>
      <w:proofErr w:type="spellEnd"/>
      <w:r w:rsidRPr="0025460F">
        <w:t xml:space="preserve"> presenta inestabilidad estructural.</w:t>
      </w:r>
    </w:p>
    <w:p w14:paraId="21C0E19E" w14:textId="77777777" w:rsidR="00856119" w:rsidRPr="0025460F" w:rsidRDefault="00856119" w:rsidP="00856119">
      <w:pPr>
        <w:numPr>
          <w:ilvl w:val="0"/>
          <w:numId w:val="285"/>
        </w:numPr>
      </w:pPr>
      <w:r w:rsidRPr="0025460F">
        <w:t>El entorno de pruebas no es estable.</w:t>
      </w:r>
    </w:p>
    <w:p w14:paraId="7F9C3BC4" w14:textId="77777777" w:rsidR="00856119" w:rsidRPr="0025460F" w:rsidRDefault="00856119" w:rsidP="00856119">
      <w:pPr>
        <w:numPr>
          <w:ilvl w:val="0"/>
          <w:numId w:val="285"/>
        </w:numPr>
      </w:pPr>
      <w:r w:rsidRPr="0025460F">
        <w:t>Se pierde trazabilidad requisito–caso.</w:t>
      </w:r>
    </w:p>
    <w:p w14:paraId="27ADD873" w14:textId="77777777" w:rsidR="00856119" w:rsidRPr="0025460F" w:rsidRDefault="00856119" w:rsidP="00856119"/>
    <w:p w14:paraId="53556C33" w14:textId="51A1ED90" w:rsidR="00856119" w:rsidRPr="0025460F" w:rsidRDefault="00856119" w:rsidP="00856119">
      <w:pPr>
        <w:pStyle w:val="Ttulo2"/>
      </w:pPr>
      <w:bookmarkStart w:id="45" w:name="_Criterios_de_Reanudación"/>
      <w:bookmarkEnd w:id="45"/>
      <w:r w:rsidRPr="0025460F">
        <w:t>Criterios de Reanudación</w:t>
      </w:r>
    </w:p>
    <w:p w14:paraId="0F24B1C1" w14:textId="77777777" w:rsidR="00856119" w:rsidRDefault="00856119" w:rsidP="00856119">
      <w:r w:rsidRPr="0025460F">
        <w:t>Las pruebas podrán reanudarse cuando:</w:t>
      </w:r>
    </w:p>
    <w:p w14:paraId="124D1E86" w14:textId="77777777" w:rsidR="00D1343C" w:rsidRPr="0025460F" w:rsidRDefault="00D1343C" w:rsidP="00856119"/>
    <w:p w14:paraId="0DC3E8B2" w14:textId="77777777" w:rsidR="00856119" w:rsidRPr="0025460F" w:rsidRDefault="00856119" w:rsidP="00856119">
      <w:pPr>
        <w:numPr>
          <w:ilvl w:val="0"/>
          <w:numId w:val="286"/>
        </w:numPr>
      </w:pPr>
      <w:r w:rsidRPr="0025460F">
        <w:t>El defecto S1 esté corregido y validado.</w:t>
      </w:r>
    </w:p>
    <w:p w14:paraId="2FC2B541" w14:textId="77777777" w:rsidR="00856119" w:rsidRPr="0025460F" w:rsidRDefault="00856119" w:rsidP="00856119">
      <w:pPr>
        <w:numPr>
          <w:ilvl w:val="0"/>
          <w:numId w:val="286"/>
        </w:numPr>
      </w:pPr>
      <w:r w:rsidRPr="0025460F">
        <w:t xml:space="preserve">Se disponga de nueva </w:t>
      </w:r>
      <w:proofErr w:type="spellStart"/>
      <w:r w:rsidRPr="0025460F">
        <w:t>build</w:t>
      </w:r>
      <w:proofErr w:type="spellEnd"/>
      <w:r w:rsidRPr="0025460F">
        <w:t xml:space="preserve"> estable.</w:t>
      </w:r>
    </w:p>
    <w:p w14:paraId="5BB0481E" w14:textId="77777777" w:rsidR="00856119" w:rsidRDefault="00856119" w:rsidP="00856119">
      <w:pPr>
        <w:numPr>
          <w:ilvl w:val="0"/>
          <w:numId w:val="286"/>
        </w:numPr>
      </w:pPr>
      <w:r w:rsidRPr="0025460F">
        <w:t xml:space="preserve">Se </w:t>
      </w:r>
      <w:proofErr w:type="spellStart"/>
      <w:r w:rsidRPr="0025460F">
        <w:t>reejecuten</w:t>
      </w:r>
      <w:proofErr w:type="spellEnd"/>
      <w:r w:rsidRPr="0025460F">
        <w:t xml:space="preserve"> los casos impactados.</w:t>
      </w:r>
    </w:p>
    <w:p w14:paraId="01825F66" w14:textId="77777777" w:rsidR="00A635B8" w:rsidRDefault="00A635B8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46" w:name="_Evidencia_Requerida"/>
      <w:bookmarkEnd w:id="46"/>
      <w:r>
        <w:br w:type="page"/>
      </w:r>
    </w:p>
    <w:p w14:paraId="5F2D77C9" w14:textId="3EA9572E" w:rsidR="00856119" w:rsidRPr="0025460F" w:rsidRDefault="00856119" w:rsidP="00856119">
      <w:pPr>
        <w:pStyle w:val="Ttulo2"/>
      </w:pPr>
      <w:r w:rsidRPr="0025460F">
        <w:lastRenderedPageBreak/>
        <w:t>Evidencia Requerida</w:t>
      </w:r>
    </w:p>
    <w:p w14:paraId="6E5949A9" w14:textId="77777777" w:rsidR="00856119" w:rsidRDefault="00856119" w:rsidP="00856119">
      <w:r w:rsidRPr="0025460F">
        <w:t>Para cada ejecución deberá almacenarse:</w:t>
      </w:r>
    </w:p>
    <w:p w14:paraId="0585ED60" w14:textId="77777777" w:rsidR="00D1343C" w:rsidRPr="0025460F" w:rsidRDefault="00D1343C" w:rsidP="00856119"/>
    <w:p w14:paraId="726BCAF5" w14:textId="77777777" w:rsidR="00856119" w:rsidRPr="0025460F" w:rsidRDefault="00856119" w:rsidP="00856119">
      <w:pPr>
        <w:numPr>
          <w:ilvl w:val="0"/>
          <w:numId w:val="287"/>
        </w:numPr>
      </w:pPr>
      <w:r w:rsidRPr="0025460F">
        <w:t>Fecha</w:t>
      </w:r>
    </w:p>
    <w:p w14:paraId="2C560EDE" w14:textId="77777777" w:rsidR="00856119" w:rsidRPr="0025460F" w:rsidRDefault="00856119" w:rsidP="00856119">
      <w:pPr>
        <w:numPr>
          <w:ilvl w:val="0"/>
          <w:numId w:val="287"/>
        </w:numPr>
      </w:pPr>
      <w:r w:rsidRPr="0025460F">
        <w:t xml:space="preserve">Versión </w:t>
      </w:r>
      <w:proofErr w:type="spellStart"/>
      <w:r w:rsidRPr="0025460F">
        <w:t>build</w:t>
      </w:r>
      <w:proofErr w:type="spellEnd"/>
    </w:p>
    <w:p w14:paraId="7C8529D8" w14:textId="77777777" w:rsidR="00856119" w:rsidRPr="0025460F" w:rsidRDefault="00856119" w:rsidP="00856119">
      <w:pPr>
        <w:numPr>
          <w:ilvl w:val="0"/>
          <w:numId w:val="287"/>
        </w:numPr>
      </w:pPr>
      <w:r w:rsidRPr="0025460F">
        <w:t>Dispositivo utilizado</w:t>
      </w:r>
    </w:p>
    <w:p w14:paraId="1BA34373" w14:textId="77777777" w:rsidR="00856119" w:rsidRPr="0025460F" w:rsidRDefault="00856119" w:rsidP="00856119">
      <w:pPr>
        <w:numPr>
          <w:ilvl w:val="0"/>
          <w:numId w:val="287"/>
        </w:numPr>
      </w:pPr>
      <w:r w:rsidRPr="0025460F">
        <w:t>Resultado</w:t>
      </w:r>
    </w:p>
    <w:p w14:paraId="615F4F8B" w14:textId="77777777" w:rsidR="00856119" w:rsidRPr="0025460F" w:rsidRDefault="00856119" w:rsidP="00856119">
      <w:pPr>
        <w:numPr>
          <w:ilvl w:val="0"/>
          <w:numId w:val="287"/>
        </w:numPr>
      </w:pPr>
      <w:r w:rsidRPr="0025460F">
        <w:t>Evidencia (</w:t>
      </w:r>
      <w:proofErr w:type="spellStart"/>
      <w:r w:rsidRPr="0025460F">
        <w:t>logcat</w:t>
      </w:r>
      <w:proofErr w:type="spellEnd"/>
      <w:r w:rsidRPr="0025460F">
        <w:t>, captura pantalla si aplica)</w:t>
      </w:r>
    </w:p>
    <w:p w14:paraId="207B6D40" w14:textId="77777777" w:rsidR="00856119" w:rsidRDefault="00856119" w:rsidP="00856119">
      <w:pPr>
        <w:numPr>
          <w:ilvl w:val="0"/>
          <w:numId w:val="287"/>
        </w:numPr>
      </w:pPr>
      <w:r w:rsidRPr="0025460F">
        <w:t>Firma del ejecutor</w:t>
      </w:r>
    </w:p>
    <w:p w14:paraId="046C0951" w14:textId="77777777" w:rsidR="00D1343C" w:rsidRPr="0025460F" w:rsidRDefault="00D1343C" w:rsidP="00D1343C"/>
    <w:p w14:paraId="3A1AFD5A" w14:textId="77777777" w:rsidR="00856119" w:rsidRPr="0025460F" w:rsidRDefault="00856119" w:rsidP="00856119">
      <w:r w:rsidRPr="0025460F">
        <w:t>Esto garantiza auditabilidad posterior.</w:t>
      </w:r>
    </w:p>
    <w:p w14:paraId="38763C03" w14:textId="77777777" w:rsidR="00856119" w:rsidRPr="0025460F" w:rsidRDefault="00856119" w:rsidP="00856119"/>
    <w:p w14:paraId="2AE92285" w14:textId="7E78F2D6" w:rsidR="00856119" w:rsidRPr="0025460F" w:rsidRDefault="00856119" w:rsidP="00856119">
      <w:pPr>
        <w:pStyle w:val="Ttulo2"/>
      </w:pPr>
      <w:bookmarkStart w:id="47" w:name="_Control_de_Trazabilidad"/>
      <w:bookmarkEnd w:id="47"/>
      <w:r w:rsidRPr="0025460F">
        <w:t>Control de Trazabilidad</w:t>
      </w:r>
    </w:p>
    <w:p w14:paraId="4CDE2394" w14:textId="77777777" w:rsidR="00856119" w:rsidRDefault="00856119" w:rsidP="00856119">
      <w:r w:rsidRPr="0025460F">
        <w:t>Se exige trazabilidad bidireccional:</w:t>
      </w:r>
    </w:p>
    <w:p w14:paraId="157CBE13" w14:textId="77777777" w:rsidR="00D1343C" w:rsidRPr="0025460F" w:rsidRDefault="00D1343C" w:rsidP="00856119"/>
    <w:p w14:paraId="0107C7C0" w14:textId="77777777" w:rsidR="00856119" w:rsidRPr="0025460F" w:rsidRDefault="00856119" w:rsidP="00856119">
      <w:pPr>
        <w:numPr>
          <w:ilvl w:val="0"/>
          <w:numId w:val="288"/>
        </w:numPr>
      </w:pPr>
      <w:r w:rsidRPr="0025460F">
        <w:t>Requisito → Caso de prueba</w:t>
      </w:r>
    </w:p>
    <w:p w14:paraId="2286C234" w14:textId="77777777" w:rsidR="00856119" w:rsidRDefault="00856119" w:rsidP="00856119">
      <w:pPr>
        <w:numPr>
          <w:ilvl w:val="0"/>
          <w:numId w:val="288"/>
        </w:numPr>
      </w:pPr>
      <w:r w:rsidRPr="0025460F">
        <w:t>Caso de prueba → Requisito</w:t>
      </w:r>
    </w:p>
    <w:p w14:paraId="7AF67FEB" w14:textId="77777777" w:rsidR="00D1343C" w:rsidRPr="0025460F" w:rsidRDefault="00D1343C" w:rsidP="00D1343C"/>
    <w:p w14:paraId="26D51A3D" w14:textId="77777777" w:rsidR="00856119" w:rsidRPr="0025460F" w:rsidRDefault="00856119" w:rsidP="00856119">
      <w:r w:rsidRPr="0025460F">
        <w:t>La matriz consolidada se mantendrá como documento independiente y versionado.</w:t>
      </w:r>
    </w:p>
    <w:p w14:paraId="30255CE9" w14:textId="77777777" w:rsidR="00856119" w:rsidRPr="00856119" w:rsidRDefault="00856119" w:rsidP="00856119"/>
    <w:p w14:paraId="4BEB49F9" w14:textId="77777777" w:rsidR="007A5F95" w:rsidRDefault="000541E9" w:rsidP="000541E9">
      <w:pPr>
        <w:pStyle w:val="Ttulo1"/>
        <w:rPr>
          <w:caps w:val="0"/>
          <w:spacing w:val="-10"/>
        </w:rPr>
      </w:pPr>
      <w:bookmarkStart w:id="48" w:name="_MATRIZ_DE_TRAZABILIDAD"/>
      <w:bookmarkEnd w:id="48"/>
      <w:r w:rsidRPr="007A5F95">
        <w:rPr>
          <w:caps w:val="0"/>
          <w:spacing w:val="-10"/>
        </w:rPr>
        <w:t>MATRIZ DE TRAZABILIDAD REQUISITOS ↔ CASOS DE PRUEBA</w:t>
      </w:r>
    </w:p>
    <w:p w14:paraId="437851CA" w14:textId="5E1E4FE1" w:rsidR="0025460F" w:rsidRPr="000541E9" w:rsidRDefault="000541E9" w:rsidP="000541E9">
      <w:pPr>
        <w:pStyle w:val="Ttulo1"/>
      </w:pPr>
      <w:hyperlink w:anchor="_ÍNDICE_1" w:history="1">
        <w:r w:rsidRPr="009F2E7F">
          <w:rPr>
            <w:rStyle w:val="HipervnculoalndiceCar"/>
            <w:rFonts w:ascii="Calibri Light" w:hAnsi="Calibri Light"/>
            <w:caps w:val="0"/>
            <w:szCs w:val="18"/>
          </w:rPr>
          <w:t xml:space="preserve">- ir al </w:t>
        </w:r>
        <w:r w:rsidRPr="009F2E7F">
          <w:rPr>
            <w:rStyle w:val="HipervnculoalndiceCar"/>
            <w:rFonts w:ascii="Calibri Light" w:hAnsi="Calibri Light"/>
            <w:caps w:val="0"/>
            <w:szCs w:val="18"/>
          </w:rPr>
          <w:t>í</w:t>
        </w:r>
        <w:r w:rsidRPr="009F2E7F">
          <w:rPr>
            <w:rStyle w:val="HipervnculoalndiceCar"/>
            <w:rFonts w:ascii="Calibri Light" w:hAnsi="Calibri Light"/>
            <w:caps w:val="0"/>
            <w:szCs w:val="18"/>
          </w:rPr>
          <w:t>ndice -</w:t>
        </w:r>
      </w:hyperlink>
    </w:p>
    <w:p w14:paraId="3CEF318A" w14:textId="0D9C3E69" w:rsidR="006E3C42" w:rsidRDefault="006E3C42" w:rsidP="006E3C42">
      <w:r w:rsidRPr="007D1F7C">
        <w:rPr>
          <w:i/>
          <w:iCs/>
        </w:rPr>
        <w:t>Esta sección NO describe cómo se prueba, solo muestra trazabilidad</w:t>
      </w:r>
      <w:r w:rsidR="00E97C28">
        <w:t xml:space="preserve"> y define:</w:t>
      </w:r>
    </w:p>
    <w:p w14:paraId="51A8A3A0" w14:textId="77777777" w:rsidR="006E3C42" w:rsidRPr="00975657" w:rsidRDefault="006E3C42" w:rsidP="006E3C42"/>
    <w:p w14:paraId="4D9A21AB" w14:textId="77777777" w:rsidR="006E3C42" w:rsidRPr="00975657" w:rsidRDefault="006E3C42" w:rsidP="006E3C42">
      <w:pPr>
        <w:numPr>
          <w:ilvl w:val="0"/>
          <w:numId w:val="253"/>
        </w:numPr>
      </w:pPr>
      <w:r w:rsidRPr="00975657">
        <w:t>La trazabilidad directa entre requisitos (IFR / INFR) y casos de prueba.</w:t>
      </w:r>
    </w:p>
    <w:p w14:paraId="2D0A7038" w14:textId="77777777" w:rsidR="006E3C42" w:rsidRPr="00975657" w:rsidRDefault="006E3C42" w:rsidP="006E3C42">
      <w:pPr>
        <w:numPr>
          <w:ilvl w:val="0"/>
          <w:numId w:val="253"/>
        </w:numPr>
      </w:pPr>
      <w:r w:rsidRPr="00975657">
        <w:t>La estructura formal de los casos.</w:t>
      </w:r>
    </w:p>
    <w:p w14:paraId="047FD8AF" w14:textId="77777777" w:rsidR="006E3C42" w:rsidRPr="00975657" w:rsidRDefault="006E3C42" w:rsidP="006E3C42">
      <w:pPr>
        <w:numPr>
          <w:ilvl w:val="0"/>
          <w:numId w:val="253"/>
        </w:numPr>
      </w:pPr>
      <w:r w:rsidRPr="00975657">
        <w:t>El conjunto mínimo de casos necesarios para validar la versión 0.1.0.</w:t>
      </w:r>
    </w:p>
    <w:p w14:paraId="37A857DD" w14:textId="77777777" w:rsidR="006E3C42" w:rsidRDefault="006E3C42" w:rsidP="006E3C42">
      <w:pPr>
        <w:numPr>
          <w:ilvl w:val="0"/>
          <w:numId w:val="253"/>
        </w:numPr>
      </w:pPr>
      <w:r w:rsidRPr="00975657">
        <w:t>Los escenarios críticos que deben probarse de forma explícita.</w:t>
      </w:r>
    </w:p>
    <w:p w14:paraId="777EF469" w14:textId="77777777" w:rsidR="006E3C42" w:rsidRPr="006E3C42" w:rsidRDefault="006E3C42" w:rsidP="006E3C42"/>
    <w:p w14:paraId="79E68789" w14:textId="77777777" w:rsidR="0025460F" w:rsidRDefault="0025460F" w:rsidP="0025460F">
      <w:pPr>
        <w:pStyle w:val="Ttulo3"/>
      </w:pPr>
      <w:bookmarkStart w:id="49" w:name="_Requisitos_Funcionales"/>
      <w:bookmarkEnd w:id="49"/>
      <w:r w:rsidRPr="00975657">
        <w:t>Requisitos Fu</w:t>
      </w:r>
      <w:r w:rsidRPr="00D010B3">
        <w:t>ncio</w:t>
      </w:r>
      <w:r w:rsidRPr="00975657">
        <w:t>nales</w:t>
      </w:r>
    </w:p>
    <w:p w14:paraId="1BEA9080" w14:textId="77777777" w:rsidR="0025460F" w:rsidRPr="00E37209" w:rsidRDefault="0025460F" w:rsidP="0025460F"/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1577"/>
        <w:gridCol w:w="3796"/>
        <w:gridCol w:w="4661"/>
      </w:tblGrid>
      <w:tr w:rsidR="00333F11" w:rsidRPr="00975657" w14:paraId="2B755837" w14:textId="77777777" w:rsidTr="00C55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10B6508D" w14:textId="77777777" w:rsidR="0025460F" w:rsidRPr="00975657" w:rsidRDefault="0025460F" w:rsidP="00C555FC">
            <w:pPr>
              <w:rPr>
                <w:color w:val="FFFFFF" w:themeColor="background1"/>
              </w:rPr>
            </w:pPr>
            <w:r w:rsidRPr="00975657">
              <w:rPr>
                <w:color w:val="FFFFFF" w:themeColor="background1"/>
              </w:rPr>
              <w:t>Requisito</w:t>
            </w:r>
          </w:p>
        </w:tc>
        <w:tc>
          <w:tcPr>
            <w:tcW w:w="0" w:type="auto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3D3CE0BA" w14:textId="77777777" w:rsidR="0025460F" w:rsidRPr="00975657" w:rsidRDefault="0025460F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75657">
              <w:rPr>
                <w:color w:val="FFFFFF" w:themeColor="background1"/>
              </w:rPr>
              <w:t>Descripción breve</w:t>
            </w:r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63861F8D" w14:textId="77777777" w:rsidR="0025460F" w:rsidRPr="00975657" w:rsidRDefault="0025460F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75657">
              <w:rPr>
                <w:color w:val="FFFFFF" w:themeColor="background1"/>
              </w:rPr>
              <w:t>Casos de prueba asociados</w:t>
            </w:r>
          </w:p>
        </w:tc>
      </w:tr>
      <w:tr w:rsidR="00333F11" w:rsidRPr="00975657" w14:paraId="1A4A059E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4FC5F059" w14:textId="72BCFF91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IFR_01</w:t>
            </w:r>
            <w:r w:rsidR="00333F11">
              <w:rPr>
                <w:i/>
                <w:iCs/>
              </w:rPr>
              <w:t xml:space="preserve"> </w:t>
            </w:r>
            <w:hyperlink r:id="rId25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77A27346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Botón grabación manual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2E2D48AE" w14:textId="77777777" w:rsidR="0025460F" w:rsidRPr="00975657" w:rsidRDefault="0025460F" w:rsidP="00C176BC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TC_IFR01_01, TC_IFR01_02, TC_IFR01_03</w:t>
            </w:r>
          </w:p>
        </w:tc>
      </w:tr>
      <w:tr w:rsidR="0025460F" w:rsidRPr="00975657" w14:paraId="6FFA6B4C" w14:textId="77777777" w:rsidTr="00C55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24C6400A" w14:textId="30869747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IFR_02</w:t>
            </w:r>
            <w:r w:rsidR="00333F11">
              <w:rPr>
                <w:i/>
                <w:iCs/>
              </w:rPr>
              <w:t xml:space="preserve"> </w:t>
            </w:r>
            <w:hyperlink r:id="rId26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6493779A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Persistencia en segundo plano</w:t>
            </w:r>
          </w:p>
        </w:tc>
        <w:tc>
          <w:tcPr>
            <w:tcW w:w="0" w:type="auto"/>
            <w:hideMark/>
          </w:tcPr>
          <w:p w14:paraId="08604316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TC_IFR02_01</w:t>
            </w:r>
          </w:p>
        </w:tc>
      </w:tr>
      <w:tr w:rsidR="0025460F" w:rsidRPr="00975657" w14:paraId="422BEF1E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74F3274F" w14:textId="176A4CAD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IFR_03</w:t>
            </w:r>
            <w:r w:rsidR="00333F11">
              <w:rPr>
                <w:i/>
                <w:iCs/>
              </w:rPr>
              <w:t xml:space="preserve"> </w:t>
            </w:r>
            <w:hyperlink r:id="rId27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2F3806B3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Persistencia tras finalizar llamada</w:t>
            </w:r>
          </w:p>
        </w:tc>
        <w:tc>
          <w:tcPr>
            <w:tcW w:w="0" w:type="auto"/>
            <w:hideMark/>
          </w:tcPr>
          <w:p w14:paraId="1365C464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TC_IFR03_01, TC_IFR03_02</w:t>
            </w:r>
          </w:p>
        </w:tc>
      </w:tr>
      <w:tr w:rsidR="0025460F" w:rsidRPr="00975657" w14:paraId="68703498" w14:textId="77777777" w:rsidTr="00C55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2A8133FB" w14:textId="2E7BE67E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IFR_04</w:t>
            </w:r>
            <w:r w:rsidR="00333F11">
              <w:rPr>
                <w:i/>
                <w:iCs/>
              </w:rPr>
              <w:t xml:space="preserve"> </w:t>
            </w:r>
            <w:hyperlink r:id="rId28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39B3F51B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75657">
              <w:t>Plugins</w:t>
            </w:r>
            <w:proofErr w:type="spellEnd"/>
            <w:r w:rsidRPr="00975657">
              <w:t xml:space="preserve"> separados</w:t>
            </w:r>
          </w:p>
        </w:tc>
        <w:tc>
          <w:tcPr>
            <w:tcW w:w="0" w:type="auto"/>
            <w:hideMark/>
          </w:tcPr>
          <w:p w14:paraId="47CEED3E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TC_IFR04_01, TC_IFR04_02</w:t>
            </w:r>
          </w:p>
        </w:tc>
      </w:tr>
      <w:tr w:rsidR="0025460F" w:rsidRPr="00975657" w14:paraId="17446474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339E9997" w14:textId="12C09632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IFR_05</w:t>
            </w:r>
            <w:r w:rsidR="00333F11">
              <w:rPr>
                <w:i/>
                <w:iCs/>
              </w:rPr>
              <w:t xml:space="preserve"> </w:t>
            </w:r>
            <w:hyperlink r:id="rId29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6676FEAF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Almacenamiento local</w:t>
            </w:r>
          </w:p>
        </w:tc>
        <w:tc>
          <w:tcPr>
            <w:tcW w:w="0" w:type="auto"/>
            <w:hideMark/>
          </w:tcPr>
          <w:p w14:paraId="7E156EB0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TC_IFR05_01</w:t>
            </w:r>
          </w:p>
        </w:tc>
      </w:tr>
      <w:tr w:rsidR="0025460F" w:rsidRPr="00975657" w14:paraId="4CE06DF9" w14:textId="77777777" w:rsidTr="00C55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35CE7C33" w14:textId="36C8D245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IFR_06</w:t>
            </w:r>
            <w:r w:rsidR="00333F11">
              <w:rPr>
                <w:i/>
                <w:iCs/>
              </w:rPr>
              <w:t xml:space="preserve"> </w:t>
            </w:r>
            <w:hyperlink r:id="rId30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4D7F83FF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Formato estándar</w:t>
            </w:r>
          </w:p>
        </w:tc>
        <w:tc>
          <w:tcPr>
            <w:tcW w:w="0" w:type="auto"/>
            <w:hideMark/>
          </w:tcPr>
          <w:p w14:paraId="2FF7B4D0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TC_IFR06_01</w:t>
            </w:r>
          </w:p>
        </w:tc>
      </w:tr>
      <w:tr w:rsidR="0025460F" w:rsidRPr="00975657" w14:paraId="4AA61E4C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58E7BE33" w14:textId="6DB83B11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IFR_07</w:t>
            </w:r>
            <w:r w:rsidR="00333F11">
              <w:rPr>
                <w:i/>
                <w:iCs/>
              </w:rPr>
              <w:t xml:space="preserve"> </w:t>
            </w:r>
            <w:hyperlink r:id="rId31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4D789513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Metadatos básicos</w:t>
            </w:r>
          </w:p>
        </w:tc>
        <w:tc>
          <w:tcPr>
            <w:tcW w:w="0" w:type="auto"/>
            <w:hideMark/>
          </w:tcPr>
          <w:p w14:paraId="25FBDEFC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TC_IFR07_01, TC_IFR07_02</w:t>
            </w:r>
          </w:p>
        </w:tc>
      </w:tr>
      <w:tr w:rsidR="0025460F" w:rsidRPr="00975657" w14:paraId="0C0DB7DF" w14:textId="77777777" w:rsidTr="00C55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61E51EA7" w14:textId="330DB0D3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IFR_08</w:t>
            </w:r>
            <w:r w:rsidR="00333F11">
              <w:rPr>
                <w:i/>
                <w:iCs/>
              </w:rPr>
              <w:t xml:space="preserve"> </w:t>
            </w:r>
            <w:hyperlink r:id="rId32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2DD5CCBA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Listado grabaciones</w:t>
            </w:r>
          </w:p>
        </w:tc>
        <w:tc>
          <w:tcPr>
            <w:tcW w:w="0" w:type="auto"/>
            <w:hideMark/>
          </w:tcPr>
          <w:p w14:paraId="7E1BD029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TC_IFR08_01, TC_IFR08_02</w:t>
            </w:r>
          </w:p>
        </w:tc>
      </w:tr>
      <w:tr w:rsidR="0025460F" w:rsidRPr="00975657" w14:paraId="784157D5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0553ACF9" w14:textId="7FA42326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IFR_09</w:t>
            </w:r>
            <w:r w:rsidR="00333F11">
              <w:rPr>
                <w:i/>
                <w:iCs/>
              </w:rPr>
              <w:t xml:space="preserve"> </w:t>
            </w:r>
            <w:hyperlink r:id="rId33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761F8074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Reproducción controlada</w:t>
            </w:r>
          </w:p>
        </w:tc>
        <w:tc>
          <w:tcPr>
            <w:tcW w:w="0" w:type="auto"/>
            <w:hideMark/>
          </w:tcPr>
          <w:p w14:paraId="318FE498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TC_IFR09_01</w:t>
            </w:r>
          </w:p>
        </w:tc>
      </w:tr>
      <w:tr w:rsidR="0025460F" w:rsidRPr="00975657" w14:paraId="1C38AEE9" w14:textId="77777777" w:rsidTr="00C55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7DD3848E" w14:textId="77868D15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IFR_10</w:t>
            </w:r>
            <w:r w:rsidR="00333F11">
              <w:rPr>
                <w:i/>
                <w:iCs/>
              </w:rPr>
              <w:t xml:space="preserve"> </w:t>
            </w:r>
            <w:hyperlink r:id="rId34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3691374B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Configuración tipos llamada</w:t>
            </w:r>
          </w:p>
        </w:tc>
        <w:tc>
          <w:tcPr>
            <w:tcW w:w="0" w:type="auto"/>
            <w:hideMark/>
          </w:tcPr>
          <w:p w14:paraId="7C030DE3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TC_IFR10_01, TC_IFR10_02</w:t>
            </w:r>
          </w:p>
        </w:tc>
      </w:tr>
      <w:tr w:rsidR="0025460F" w:rsidRPr="00975657" w14:paraId="7EA9D903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459AD46C" w14:textId="431AB285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IFR_11</w:t>
            </w:r>
            <w:r w:rsidR="00333F11">
              <w:rPr>
                <w:i/>
                <w:iCs/>
              </w:rPr>
              <w:t xml:space="preserve"> </w:t>
            </w:r>
            <w:hyperlink r:id="rId35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5FD3FA6A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Activación/desactivación global</w:t>
            </w:r>
          </w:p>
        </w:tc>
        <w:tc>
          <w:tcPr>
            <w:tcW w:w="0" w:type="auto"/>
            <w:hideMark/>
          </w:tcPr>
          <w:p w14:paraId="623AA3C6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TC_IFR11_01, TC_IFR11_02</w:t>
            </w:r>
          </w:p>
        </w:tc>
      </w:tr>
      <w:tr w:rsidR="0025460F" w:rsidRPr="00975657" w14:paraId="781E4287" w14:textId="77777777" w:rsidTr="00C55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54F7527B" w14:textId="46D00849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IFR_12</w:t>
            </w:r>
            <w:r w:rsidR="00333F11">
              <w:rPr>
                <w:i/>
                <w:iCs/>
              </w:rPr>
              <w:t xml:space="preserve"> </w:t>
            </w:r>
            <w:hyperlink r:id="rId36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2F242568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Gestión de errores</w:t>
            </w:r>
          </w:p>
        </w:tc>
        <w:tc>
          <w:tcPr>
            <w:tcW w:w="0" w:type="auto"/>
            <w:hideMark/>
          </w:tcPr>
          <w:p w14:paraId="18BBCFC4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TC_IFR12_01, TC_IFR12_02</w:t>
            </w:r>
          </w:p>
        </w:tc>
      </w:tr>
      <w:tr w:rsidR="00333F11" w:rsidRPr="00975657" w14:paraId="2570DE42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3BEB3B51" w14:textId="230B028A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IFR_13</w:t>
            </w:r>
            <w:r w:rsidR="00333F11">
              <w:rPr>
                <w:i/>
                <w:iCs/>
              </w:rPr>
              <w:t xml:space="preserve"> </w:t>
            </w:r>
            <w:hyperlink r:id="rId37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4A4F5915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5657">
              <w:t>Logging</w:t>
            </w:r>
            <w:proofErr w:type="spellEnd"/>
            <w:r w:rsidRPr="00975657">
              <w:t xml:space="preserve"> mínimo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61195F7B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TC_IFR13_01</w:t>
            </w:r>
          </w:p>
        </w:tc>
      </w:tr>
    </w:tbl>
    <w:p w14:paraId="760B4504" w14:textId="77777777" w:rsidR="0025460F" w:rsidRDefault="0025460F" w:rsidP="0025460F"/>
    <w:p w14:paraId="5AD9DE16" w14:textId="77777777" w:rsidR="00D1343C" w:rsidRDefault="00D1343C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2963AFC1" w14:textId="59D8524B" w:rsidR="0025460F" w:rsidRDefault="0025460F" w:rsidP="0025460F">
      <w:pPr>
        <w:pStyle w:val="Ttulo3"/>
      </w:pPr>
      <w:bookmarkStart w:id="50" w:name="_Requisitos_No_Funcionales"/>
      <w:bookmarkEnd w:id="50"/>
      <w:r w:rsidRPr="00975657">
        <w:lastRenderedPageBreak/>
        <w:t>Requisitos No Funcionales</w:t>
      </w:r>
    </w:p>
    <w:p w14:paraId="705A37FB" w14:textId="77777777" w:rsidR="0025460F" w:rsidRPr="00E37209" w:rsidRDefault="0025460F" w:rsidP="0025460F"/>
    <w:tbl>
      <w:tblPr>
        <w:tblStyle w:val="Tablanormal4"/>
        <w:tblW w:w="5000" w:type="pct"/>
        <w:jc w:val="center"/>
        <w:tblLook w:val="04A0" w:firstRow="1" w:lastRow="0" w:firstColumn="1" w:lastColumn="0" w:noHBand="0" w:noVBand="1"/>
      </w:tblPr>
      <w:tblGrid>
        <w:gridCol w:w="1559"/>
        <w:gridCol w:w="5336"/>
        <w:gridCol w:w="3139"/>
      </w:tblGrid>
      <w:tr w:rsidR="0025460F" w:rsidRPr="00975657" w14:paraId="247BC354" w14:textId="77777777" w:rsidTr="00333F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50229337" w14:textId="77777777" w:rsidR="0025460F" w:rsidRPr="00975657" w:rsidRDefault="0025460F" w:rsidP="00C555FC">
            <w:pPr>
              <w:rPr>
                <w:color w:val="FFFFFF" w:themeColor="background1"/>
              </w:rPr>
            </w:pPr>
            <w:r w:rsidRPr="00975657">
              <w:rPr>
                <w:color w:val="FFFFFF" w:themeColor="background1"/>
              </w:rPr>
              <w:t>Requisito</w:t>
            </w:r>
          </w:p>
        </w:tc>
        <w:tc>
          <w:tcPr>
            <w:tcW w:w="2659" w:type="pct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597688B5" w14:textId="77777777" w:rsidR="0025460F" w:rsidRPr="00975657" w:rsidRDefault="0025460F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75657">
              <w:rPr>
                <w:color w:val="FFFFFF" w:themeColor="background1"/>
              </w:rPr>
              <w:t>Tipo</w:t>
            </w:r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33677EE4" w14:textId="77777777" w:rsidR="0025460F" w:rsidRPr="00975657" w:rsidRDefault="0025460F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75657">
              <w:rPr>
                <w:color w:val="FFFFFF" w:themeColor="background1"/>
              </w:rPr>
              <w:t>Casos asociados</w:t>
            </w:r>
          </w:p>
        </w:tc>
      </w:tr>
      <w:tr w:rsidR="0025460F" w:rsidRPr="00975657" w14:paraId="613D1F24" w14:textId="77777777" w:rsidTr="00333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3B012078" w14:textId="19B741C0" w:rsidR="0025460F" w:rsidRPr="00975657" w:rsidRDefault="0025460F" w:rsidP="00C555FC">
            <w:r w:rsidRPr="00975657">
              <w:t>INFR_01</w:t>
            </w:r>
            <w:r w:rsidR="00333F11">
              <w:rPr>
                <w:i/>
                <w:iCs/>
              </w:rPr>
              <w:t xml:space="preserve"> </w:t>
            </w:r>
            <w:hyperlink r:id="rId38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354762DA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Estabilidad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0EA81512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TC_INFR01_01</w:t>
            </w:r>
          </w:p>
        </w:tc>
      </w:tr>
      <w:tr w:rsidR="0025460F" w:rsidRPr="00975657" w14:paraId="29C8953F" w14:textId="77777777" w:rsidTr="00333F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right w:val="single" w:sz="2" w:space="0" w:color="242D5B"/>
            </w:tcBorders>
            <w:hideMark/>
          </w:tcPr>
          <w:p w14:paraId="00E08C7C" w14:textId="32E1287C" w:rsidR="0025460F" w:rsidRPr="00975657" w:rsidRDefault="0025460F" w:rsidP="00C555FC">
            <w:r w:rsidRPr="00975657">
              <w:t>INFR_02</w:t>
            </w:r>
            <w:r w:rsidR="00333F11">
              <w:rPr>
                <w:i/>
                <w:iCs/>
              </w:rPr>
              <w:t xml:space="preserve"> </w:t>
            </w:r>
            <w:hyperlink r:id="rId39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left w:val="single" w:sz="2" w:space="0" w:color="242D5B"/>
            </w:tcBorders>
            <w:hideMark/>
          </w:tcPr>
          <w:p w14:paraId="417A33CF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Recursos</w:t>
            </w:r>
          </w:p>
        </w:tc>
        <w:tc>
          <w:tcPr>
            <w:tcW w:w="0" w:type="auto"/>
            <w:hideMark/>
          </w:tcPr>
          <w:p w14:paraId="08225FF9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TC_INFR02_01</w:t>
            </w:r>
          </w:p>
        </w:tc>
      </w:tr>
      <w:tr w:rsidR="0025460F" w:rsidRPr="00975657" w14:paraId="1AB5504D" w14:textId="77777777" w:rsidTr="00333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right w:val="single" w:sz="2" w:space="0" w:color="242D5B"/>
            </w:tcBorders>
            <w:hideMark/>
          </w:tcPr>
          <w:p w14:paraId="0F1257CC" w14:textId="6C4755FB" w:rsidR="0025460F" w:rsidRPr="00975657" w:rsidRDefault="0025460F" w:rsidP="00C555FC">
            <w:r w:rsidRPr="00975657">
              <w:t>INFR_03</w:t>
            </w:r>
            <w:r w:rsidR="00333F11">
              <w:rPr>
                <w:i/>
                <w:iCs/>
              </w:rPr>
              <w:t xml:space="preserve"> </w:t>
            </w:r>
            <w:hyperlink r:id="rId40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left w:val="single" w:sz="2" w:space="0" w:color="242D5B"/>
            </w:tcBorders>
            <w:hideMark/>
          </w:tcPr>
          <w:p w14:paraId="4DBEF2A4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No pérdida silenciosa</w:t>
            </w:r>
          </w:p>
        </w:tc>
        <w:tc>
          <w:tcPr>
            <w:tcW w:w="0" w:type="auto"/>
            <w:hideMark/>
          </w:tcPr>
          <w:p w14:paraId="316F6CFF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TC_INFR03_01</w:t>
            </w:r>
          </w:p>
        </w:tc>
      </w:tr>
      <w:tr w:rsidR="0025460F" w:rsidRPr="00975657" w14:paraId="6E67BC1E" w14:textId="77777777" w:rsidTr="00333F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right w:val="single" w:sz="2" w:space="0" w:color="242D5B"/>
            </w:tcBorders>
            <w:hideMark/>
          </w:tcPr>
          <w:p w14:paraId="38D64F66" w14:textId="582782F1" w:rsidR="0025460F" w:rsidRPr="00975657" w:rsidRDefault="0025460F" w:rsidP="00C555FC">
            <w:r w:rsidRPr="00975657">
              <w:t>INFR_04</w:t>
            </w:r>
            <w:r w:rsidR="00333F11">
              <w:rPr>
                <w:i/>
                <w:iCs/>
              </w:rPr>
              <w:t xml:space="preserve"> </w:t>
            </w:r>
            <w:hyperlink r:id="rId41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left w:val="single" w:sz="2" w:space="0" w:color="242D5B"/>
            </w:tcBorders>
            <w:hideMark/>
          </w:tcPr>
          <w:p w14:paraId="10B0C317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Solo almacenamiento local</w:t>
            </w:r>
          </w:p>
        </w:tc>
        <w:tc>
          <w:tcPr>
            <w:tcW w:w="0" w:type="auto"/>
            <w:hideMark/>
          </w:tcPr>
          <w:p w14:paraId="68390452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TC_INFR04_01</w:t>
            </w:r>
          </w:p>
        </w:tc>
      </w:tr>
      <w:tr w:rsidR="0025460F" w:rsidRPr="00975657" w14:paraId="57C8FEBB" w14:textId="77777777" w:rsidTr="00333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right w:val="single" w:sz="2" w:space="0" w:color="242D5B"/>
            </w:tcBorders>
            <w:hideMark/>
          </w:tcPr>
          <w:p w14:paraId="1CA8AE2E" w14:textId="26F13450" w:rsidR="0025460F" w:rsidRPr="00975657" w:rsidRDefault="0025460F" w:rsidP="00C555FC">
            <w:r w:rsidRPr="00975657">
              <w:t>INFR_05</w:t>
            </w:r>
            <w:r w:rsidR="00333F11">
              <w:rPr>
                <w:i/>
                <w:iCs/>
              </w:rPr>
              <w:t xml:space="preserve"> </w:t>
            </w:r>
            <w:hyperlink r:id="rId42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left w:val="single" w:sz="2" w:space="0" w:color="242D5B"/>
            </w:tcBorders>
            <w:hideMark/>
          </w:tcPr>
          <w:p w14:paraId="0E2EE81D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Acceso restringido</w:t>
            </w:r>
          </w:p>
        </w:tc>
        <w:tc>
          <w:tcPr>
            <w:tcW w:w="0" w:type="auto"/>
            <w:hideMark/>
          </w:tcPr>
          <w:p w14:paraId="388B6C5D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TC_INFR05_01</w:t>
            </w:r>
          </w:p>
        </w:tc>
      </w:tr>
      <w:tr w:rsidR="0025460F" w:rsidRPr="00975657" w14:paraId="4EE7E060" w14:textId="77777777" w:rsidTr="00333F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right w:val="single" w:sz="2" w:space="0" w:color="242D5B"/>
            </w:tcBorders>
            <w:hideMark/>
          </w:tcPr>
          <w:p w14:paraId="54E128B2" w14:textId="47B643FA" w:rsidR="0025460F" w:rsidRPr="00975657" w:rsidRDefault="0025460F" w:rsidP="00C555FC">
            <w:r w:rsidRPr="00975657">
              <w:t>INFR_07</w:t>
            </w:r>
            <w:r w:rsidR="00333F11">
              <w:rPr>
                <w:i/>
                <w:iCs/>
              </w:rPr>
              <w:t xml:space="preserve"> </w:t>
            </w:r>
            <w:hyperlink r:id="rId43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left w:val="single" w:sz="2" w:space="0" w:color="242D5B"/>
            </w:tcBorders>
            <w:hideMark/>
          </w:tcPr>
          <w:p w14:paraId="5CE3098E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UI clara</w:t>
            </w:r>
          </w:p>
        </w:tc>
        <w:tc>
          <w:tcPr>
            <w:tcW w:w="0" w:type="auto"/>
            <w:hideMark/>
          </w:tcPr>
          <w:p w14:paraId="0CF28513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TC_INFR07_01</w:t>
            </w:r>
          </w:p>
        </w:tc>
      </w:tr>
      <w:tr w:rsidR="0025460F" w:rsidRPr="00975657" w14:paraId="5373B8A6" w14:textId="77777777" w:rsidTr="00333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30979EBD" w14:textId="2B6DCE57" w:rsidR="0025460F" w:rsidRPr="00975657" w:rsidRDefault="0025460F" w:rsidP="00C555FC">
            <w:r w:rsidRPr="00975657">
              <w:t>INFR_09</w:t>
            </w:r>
            <w:r w:rsidR="00333F11">
              <w:rPr>
                <w:i/>
                <w:iCs/>
              </w:rPr>
              <w:t xml:space="preserve"> </w:t>
            </w:r>
            <w:hyperlink r:id="rId44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43B186A9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Android 10+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0C87DE9C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TC_INFR09_01</w:t>
            </w:r>
          </w:p>
        </w:tc>
      </w:tr>
    </w:tbl>
    <w:p w14:paraId="5D7D48FE" w14:textId="77777777" w:rsidR="00D1343C" w:rsidRDefault="00D1343C" w:rsidP="00D1343C"/>
    <w:p w14:paraId="6CFEFC27" w14:textId="431278BF" w:rsidR="007D1F7C" w:rsidRDefault="00CE0E23" w:rsidP="007D1F7C">
      <w:pPr>
        <w:pStyle w:val="Ttulo1"/>
      </w:pPr>
      <w:bookmarkStart w:id="51" w:name="_Especificación_de_casos"/>
      <w:bookmarkEnd w:id="51"/>
      <w:r>
        <w:rPr>
          <w:caps w:val="0"/>
        </w:rPr>
        <w:t>ESPECIFICACIÓN DE CASOS DE PRUEBA</w:t>
      </w:r>
      <w:r w:rsidR="007D1F7C">
        <w:t xml:space="preserve"> </w:t>
      </w:r>
      <w:hyperlink w:anchor="_ÍNDICE_1" w:history="1">
        <w:r w:rsidR="007D1F7C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43F0958E" w14:textId="6D8BD381" w:rsidR="00975657" w:rsidRDefault="00975657" w:rsidP="00975657">
      <w:bookmarkStart w:id="52" w:name="_Plantilla_formal_de"/>
      <w:bookmarkEnd w:id="52"/>
      <w:r w:rsidRPr="00975657">
        <w:t xml:space="preserve">Todos los casos seguirán </w:t>
      </w:r>
      <w:r w:rsidR="00D010B3">
        <w:t>la siguiente</w:t>
      </w:r>
      <w:r w:rsidRPr="00975657">
        <w:t xml:space="preserve"> estructura:</w:t>
      </w:r>
    </w:p>
    <w:p w14:paraId="6BCB4EF3" w14:textId="28573CEB" w:rsidR="00D010B3" w:rsidRP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ID</w:t>
      </w:r>
    </w:p>
    <w:p w14:paraId="733A3BD3" w14:textId="35C8D4E5" w:rsidR="00D010B3" w:rsidRP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Requisito asociado</w:t>
      </w:r>
    </w:p>
    <w:p w14:paraId="2A0BFFB4" w14:textId="77777777" w:rsidR="00144CD5" w:rsidRPr="00144CD5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Tipo:</w:t>
      </w:r>
      <w:r w:rsidRPr="00975657">
        <w:t xml:space="preserve"> </w:t>
      </w:r>
    </w:p>
    <w:p w14:paraId="416C16F6" w14:textId="77777777" w:rsidR="00144CD5" w:rsidRPr="00144CD5" w:rsidRDefault="00975657" w:rsidP="00144CD5">
      <w:pPr>
        <w:pStyle w:val="Prrafodelista"/>
        <w:numPr>
          <w:ilvl w:val="1"/>
          <w:numId w:val="277"/>
        </w:numPr>
        <w:rPr>
          <w:b/>
          <w:bCs/>
        </w:rPr>
      </w:pPr>
      <w:r w:rsidRPr="00975657">
        <w:t>Funcional</w:t>
      </w:r>
    </w:p>
    <w:p w14:paraId="378D4538" w14:textId="77777777" w:rsidR="00144CD5" w:rsidRPr="00144CD5" w:rsidRDefault="00975657" w:rsidP="00144CD5">
      <w:pPr>
        <w:pStyle w:val="Prrafodelista"/>
        <w:numPr>
          <w:ilvl w:val="1"/>
          <w:numId w:val="277"/>
        </w:numPr>
        <w:rPr>
          <w:b/>
          <w:bCs/>
        </w:rPr>
      </w:pPr>
      <w:r w:rsidRPr="00975657">
        <w:t>Integración</w:t>
      </w:r>
    </w:p>
    <w:p w14:paraId="54ADE116" w14:textId="77777777" w:rsidR="00144CD5" w:rsidRPr="00144CD5" w:rsidRDefault="00975657" w:rsidP="00144CD5">
      <w:pPr>
        <w:pStyle w:val="Prrafodelista"/>
        <w:numPr>
          <w:ilvl w:val="1"/>
          <w:numId w:val="277"/>
        </w:numPr>
        <w:rPr>
          <w:b/>
          <w:bCs/>
        </w:rPr>
      </w:pPr>
      <w:r w:rsidRPr="00975657">
        <w:t>Robustez</w:t>
      </w:r>
    </w:p>
    <w:p w14:paraId="79EB9C8C" w14:textId="57CFA9B1" w:rsidR="00D010B3" w:rsidRPr="00144CD5" w:rsidRDefault="00975657" w:rsidP="00144CD5">
      <w:pPr>
        <w:pStyle w:val="Prrafodelista"/>
        <w:numPr>
          <w:ilvl w:val="1"/>
          <w:numId w:val="277"/>
        </w:numPr>
        <w:rPr>
          <w:b/>
          <w:bCs/>
        </w:rPr>
      </w:pPr>
      <w:r w:rsidRPr="00975657">
        <w:t>No funcional</w:t>
      </w:r>
    </w:p>
    <w:p w14:paraId="155DD790" w14:textId="77777777" w:rsidR="00144CD5" w:rsidRPr="00144CD5" w:rsidRDefault="00144CD5" w:rsidP="00144CD5">
      <w:pPr>
        <w:pStyle w:val="Prrafodelista"/>
        <w:numPr>
          <w:ilvl w:val="2"/>
          <w:numId w:val="277"/>
        </w:numPr>
      </w:pPr>
      <w:r w:rsidRPr="00144CD5">
        <w:t>Arquitectura</w:t>
      </w:r>
    </w:p>
    <w:p w14:paraId="4C2366E9" w14:textId="77777777" w:rsidR="00144CD5" w:rsidRPr="00144CD5" w:rsidRDefault="00144CD5" w:rsidP="00144CD5">
      <w:pPr>
        <w:pStyle w:val="Prrafodelista"/>
        <w:numPr>
          <w:ilvl w:val="2"/>
          <w:numId w:val="277"/>
        </w:numPr>
      </w:pPr>
      <w:r w:rsidRPr="00144CD5">
        <w:t>Configuración técnica</w:t>
      </w:r>
    </w:p>
    <w:p w14:paraId="052FC9F2" w14:textId="77777777" w:rsidR="00144CD5" w:rsidRPr="00144CD5" w:rsidRDefault="00144CD5" w:rsidP="00144CD5">
      <w:pPr>
        <w:pStyle w:val="Prrafodelista"/>
        <w:numPr>
          <w:ilvl w:val="2"/>
          <w:numId w:val="277"/>
        </w:numPr>
      </w:pPr>
      <w:r w:rsidRPr="00144CD5">
        <w:t>Verificación técnica</w:t>
      </w:r>
    </w:p>
    <w:p w14:paraId="1562FF77" w14:textId="77777777" w:rsidR="00144CD5" w:rsidRPr="00144CD5" w:rsidRDefault="00144CD5" w:rsidP="00144CD5">
      <w:pPr>
        <w:pStyle w:val="Prrafodelista"/>
        <w:numPr>
          <w:ilvl w:val="2"/>
          <w:numId w:val="277"/>
        </w:numPr>
      </w:pPr>
      <w:r w:rsidRPr="00144CD5">
        <w:t>Documental</w:t>
      </w:r>
    </w:p>
    <w:p w14:paraId="3C3D4074" w14:textId="77777777" w:rsidR="00144CD5" w:rsidRDefault="00144CD5" w:rsidP="00144CD5">
      <w:pPr>
        <w:pStyle w:val="Prrafodelista"/>
        <w:numPr>
          <w:ilvl w:val="2"/>
          <w:numId w:val="277"/>
        </w:numPr>
      </w:pPr>
      <w:r w:rsidRPr="00144CD5">
        <w:t>Legal</w:t>
      </w:r>
    </w:p>
    <w:p w14:paraId="11EF34B3" w14:textId="6EA49D8E" w:rsidR="00144CD5" w:rsidRPr="00144CD5" w:rsidRDefault="00144CD5" w:rsidP="00144CD5">
      <w:pPr>
        <w:pStyle w:val="Prrafodelista"/>
        <w:numPr>
          <w:ilvl w:val="3"/>
          <w:numId w:val="277"/>
        </w:numPr>
      </w:pPr>
      <w:r w:rsidRPr="00144CD5">
        <w:t>Cumplimiento</w:t>
      </w:r>
    </w:p>
    <w:p w14:paraId="20C580E9" w14:textId="77ADBC96" w:rsidR="00144CD5" w:rsidRPr="00144CD5" w:rsidRDefault="00144CD5" w:rsidP="00144CD5">
      <w:pPr>
        <w:pStyle w:val="Prrafodelista"/>
        <w:numPr>
          <w:ilvl w:val="3"/>
          <w:numId w:val="277"/>
        </w:numPr>
      </w:pPr>
      <w:r w:rsidRPr="00144CD5">
        <w:t>Responsabilidad</w:t>
      </w:r>
    </w:p>
    <w:p w14:paraId="1344335C" w14:textId="154F54A1" w:rsidR="00144CD5" w:rsidRPr="00D010B3" w:rsidRDefault="00144CD5" w:rsidP="00144CD5">
      <w:pPr>
        <w:pStyle w:val="Prrafodelista"/>
        <w:numPr>
          <w:ilvl w:val="3"/>
          <w:numId w:val="277"/>
        </w:numPr>
        <w:rPr>
          <w:b/>
          <w:bCs/>
        </w:rPr>
      </w:pPr>
      <w:r w:rsidRPr="00144CD5">
        <w:t>Contractual</w:t>
      </w:r>
    </w:p>
    <w:p w14:paraId="310A8B37" w14:textId="77777777" w:rsidR="00D010B3" w:rsidRPr="006F262F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Prioridad:</w:t>
      </w:r>
      <w:r w:rsidRPr="00975657">
        <w:t xml:space="preserve"> </w:t>
      </w:r>
      <w:r w:rsidRPr="00C36C5F">
        <w:rPr>
          <w:color w:val="C00000"/>
        </w:rPr>
        <w:t>Alta</w:t>
      </w:r>
      <w:r w:rsidRPr="00975657">
        <w:t xml:space="preserve"> / </w:t>
      </w:r>
      <w:r w:rsidRPr="00C36C5F">
        <w:rPr>
          <w:color w:val="FFC000"/>
        </w:rPr>
        <w:t xml:space="preserve">Media </w:t>
      </w:r>
      <w:r w:rsidRPr="00975657">
        <w:t xml:space="preserve">/ </w:t>
      </w:r>
      <w:r w:rsidRPr="00C36C5F">
        <w:rPr>
          <w:color w:val="7030A0"/>
        </w:rPr>
        <w:t>Baja</w:t>
      </w:r>
    </w:p>
    <w:p w14:paraId="17EDDC14" w14:textId="50620F12" w:rsidR="006F262F" w:rsidRPr="00D010B3" w:rsidRDefault="006F262F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74416E">
        <w:rPr>
          <w:b/>
          <w:bCs/>
        </w:rPr>
        <w:t>Descripción</w:t>
      </w:r>
    </w:p>
    <w:p w14:paraId="6272D366" w14:textId="749C20A4" w:rsid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Precondiciones</w:t>
      </w:r>
    </w:p>
    <w:p w14:paraId="71F03A07" w14:textId="1F0F6959" w:rsidR="006F262F" w:rsidRPr="00D010B3" w:rsidRDefault="006F262F" w:rsidP="00D010B3">
      <w:pPr>
        <w:pStyle w:val="Prrafodelista"/>
        <w:numPr>
          <w:ilvl w:val="0"/>
          <w:numId w:val="277"/>
        </w:numPr>
        <w:rPr>
          <w:b/>
          <w:bCs/>
        </w:rPr>
      </w:pPr>
      <w:r>
        <w:rPr>
          <w:b/>
          <w:bCs/>
        </w:rPr>
        <w:t>Entorno</w:t>
      </w:r>
    </w:p>
    <w:p w14:paraId="48C39CCB" w14:textId="249D3069" w:rsidR="00D010B3" w:rsidRP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Datos de prueba</w:t>
      </w:r>
    </w:p>
    <w:p w14:paraId="2231AF27" w14:textId="3D56F74C" w:rsid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Pasos</w:t>
      </w:r>
    </w:p>
    <w:p w14:paraId="4130BE2A" w14:textId="73A6AB6B" w:rsidR="008A32E0" w:rsidRPr="00D010B3" w:rsidRDefault="008A32E0" w:rsidP="00D010B3">
      <w:pPr>
        <w:pStyle w:val="Prrafodelista"/>
        <w:numPr>
          <w:ilvl w:val="0"/>
          <w:numId w:val="277"/>
        </w:numPr>
        <w:rPr>
          <w:b/>
          <w:bCs/>
        </w:rPr>
      </w:pPr>
      <w:r>
        <w:rPr>
          <w:b/>
          <w:bCs/>
        </w:rPr>
        <w:t>Validación</w:t>
      </w:r>
    </w:p>
    <w:p w14:paraId="69ACDBE3" w14:textId="33AE392A" w:rsidR="00D010B3" w:rsidRP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Resultado esperado</w:t>
      </w:r>
    </w:p>
    <w:p w14:paraId="6517705A" w14:textId="3DD3D1C8" w:rsidR="00D010B3" w:rsidRP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Resultado real</w:t>
      </w:r>
    </w:p>
    <w:p w14:paraId="75456860" w14:textId="77777777" w:rsidR="00D010B3" w:rsidRP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Estado:</w:t>
      </w:r>
      <w:r w:rsidRPr="00975657">
        <w:t xml:space="preserve"> </w:t>
      </w:r>
      <w:r w:rsidRPr="008A32E0">
        <w:rPr>
          <w:color w:val="4E91CD"/>
        </w:rPr>
        <w:t xml:space="preserve">Pendiente </w:t>
      </w:r>
      <w:r w:rsidRPr="00975657">
        <w:t xml:space="preserve">/ </w:t>
      </w:r>
      <w:r w:rsidRPr="008A32E0">
        <w:rPr>
          <w:color w:val="4E7F62" w:themeColor="accent5" w:themeShade="80"/>
        </w:rPr>
        <w:t xml:space="preserve">OK </w:t>
      </w:r>
      <w:r w:rsidRPr="00975657">
        <w:t xml:space="preserve">/ </w:t>
      </w:r>
      <w:r w:rsidRPr="008A32E0">
        <w:rPr>
          <w:color w:val="C00000"/>
        </w:rPr>
        <w:t>KO</w:t>
      </w:r>
    </w:p>
    <w:p w14:paraId="7FA64CFC" w14:textId="4D255CA6" w:rsidR="00975657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Observaciones</w:t>
      </w:r>
    </w:p>
    <w:p w14:paraId="586B861E" w14:textId="77777777" w:rsidR="00D34BEF" w:rsidRPr="00D34BEF" w:rsidRDefault="00D34BEF" w:rsidP="00D34BEF">
      <w:pPr>
        <w:rPr>
          <w:b/>
          <w:bCs/>
        </w:rPr>
      </w:pPr>
    </w:p>
    <w:p w14:paraId="30518204" w14:textId="7F0CE87C" w:rsidR="001B373B" w:rsidRPr="001B373B" w:rsidRDefault="001B373B" w:rsidP="001B373B"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2D3FC679" wp14:editId="1E2F733D">
                <wp:extent cx="6371590" cy="1701383"/>
                <wp:effectExtent l="0" t="0" r="0" b="0"/>
                <wp:docPr id="1262745750" name="Cuadro de texto 1262745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F59025" w14:textId="001D7A2C" w:rsidR="001B373B" w:rsidRPr="00787F89" w:rsidRDefault="001B373B" w:rsidP="001B373B">
                            <w:pPr>
                              <w:pStyle w:val="Nota"/>
                              <w:jc w:val="center"/>
                              <w:rPr>
                                <w:rStyle w:val="Hipervnculo"/>
                                <w:rFonts w:ascii="Calibri Light" w:hAnsi="Calibri Light"/>
                                <w:color w:val="808080" w:themeColor="background1" w:themeShade="80"/>
                                <w:u w:val="none"/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Regla general</w:t>
                            </w:r>
                          </w:p>
                          <w:tbl>
                            <w:tblPr>
                              <w:tblStyle w:val="Tablanormal3"/>
                              <w:tblW w:w="4984" w:type="pct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904"/>
                              <w:gridCol w:w="6816"/>
                            </w:tblGrid>
                            <w:tr w:rsidR="00692948" w:rsidRPr="001B373B" w14:paraId="0E87E5EE" w14:textId="77777777" w:rsidTr="00D34BEF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          <w:tcW w:w="0" w:type="auto"/>
                                  <w:tcBorders>
                                    <w:bottom w:val="single" w:sz="2" w:space="0" w:color="767171" w:themeColor="background2" w:themeShade="80"/>
                                    <w:right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0059A029" w14:textId="2F997121" w:rsidR="001B373B" w:rsidRPr="001B373B" w:rsidRDefault="001B373B" w:rsidP="001B373B">
                                  <w:pPr>
                                    <w:rPr>
                                      <w:b w:val="0"/>
                                      <w:bCs w:val="0"/>
                                      <w:i/>
                                      <w:iCs/>
                                      <w:color w:val="3B3838" w:themeColor="background2" w:themeShade="4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i/>
                                      <w:iCs/>
                                      <w:caps w:val="0"/>
                                      <w:color w:val="3B3838" w:themeColor="background2" w:themeShade="40"/>
                                      <w:sz w:val="18"/>
                                      <w:szCs w:val="18"/>
                                    </w:rPr>
                                    <w:t>Si requisito 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2" w:space="0" w:color="767171" w:themeColor="background2" w:themeShade="80"/>
                                    <w:bottom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0961F886" w14:textId="7017DEB7" w:rsidR="001B373B" w:rsidRPr="001B373B" w:rsidRDefault="001B373B" w:rsidP="001B373B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i/>
                                      <w:iCs/>
                                      <w:color w:val="3B3838" w:themeColor="background2" w:themeShade="4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i/>
                                      <w:iCs/>
                                      <w:caps w:val="0"/>
                                      <w:color w:val="3B3838" w:themeColor="background2" w:themeShade="40"/>
                                      <w:sz w:val="18"/>
                                      <w:szCs w:val="18"/>
                                    </w:rPr>
                                    <w:t xml:space="preserve">Entonces los </w:t>
                                  </w:r>
                                  <w:r w:rsidR="00692948">
                                    <w:rPr>
                                      <w:i/>
                                      <w:iCs/>
                                      <w:caps w:val="0"/>
                                      <w:color w:val="3B3838" w:themeColor="background2" w:themeShade="40"/>
                                      <w:sz w:val="18"/>
                                      <w:szCs w:val="18"/>
                                    </w:rPr>
                                    <w:t>TC</w:t>
                                  </w:r>
                                  <w:r w:rsidRPr="001B373B">
                                    <w:rPr>
                                      <w:i/>
                                      <w:iCs/>
                                      <w:caps w:val="0"/>
                                      <w:color w:val="3B3838" w:themeColor="background2" w:themeShade="40"/>
                                      <w:sz w:val="18"/>
                                      <w:szCs w:val="18"/>
                                    </w:rPr>
                                    <w:t xml:space="preserve"> asociados suelen ser</w:t>
                                  </w:r>
                                </w:p>
                              </w:tc>
                            </w:tr>
                            <w:tr w:rsidR="00692948" w:rsidRPr="001B373B" w14:paraId="0BE6F5C1" w14:textId="77777777" w:rsidTr="00D34BE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tcBorders>
                                    <w:top w:val="single" w:sz="2" w:space="0" w:color="767171" w:themeColor="background2" w:themeShade="80"/>
                                    <w:right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0E8C94A0" w14:textId="77777777" w:rsidR="001B373B" w:rsidRPr="001B373B" w:rsidRDefault="001B373B" w:rsidP="001B373B">
                                  <w:pPr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Must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767171" w:themeColor="background2" w:themeShade="80"/>
                                    <w:left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422E790E" w14:textId="77777777" w:rsidR="001B373B" w:rsidRPr="001B373B" w:rsidRDefault="001B373B" w:rsidP="001B373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Alta prioridad</w:t>
                                  </w:r>
                                </w:p>
                              </w:tc>
                            </w:tr>
                            <w:tr w:rsidR="00692948" w:rsidRPr="001B373B" w14:paraId="249483B2" w14:textId="77777777" w:rsidTr="00D34BEF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tcBorders>
                                    <w:right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366E98DF" w14:textId="77777777" w:rsidR="001B373B" w:rsidRPr="001B373B" w:rsidRDefault="001B373B" w:rsidP="001B373B">
                                  <w:pPr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Should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4BEB7FD9" w14:textId="77777777" w:rsidR="001B373B" w:rsidRPr="001B373B" w:rsidRDefault="001B373B" w:rsidP="001B373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Media</w:t>
                                  </w:r>
                                </w:p>
                              </w:tc>
                            </w:tr>
                            <w:tr w:rsidR="001B373B" w:rsidRPr="001B373B" w14:paraId="5C32996F" w14:textId="77777777" w:rsidTr="00D34BE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67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tcBorders>
                                    <w:bottom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708D11A9" w14:textId="77777777" w:rsidR="001B373B" w:rsidRPr="001B373B" w:rsidRDefault="001B373B" w:rsidP="001B373B">
                                  <w:pPr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Could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6EEB83F7" w14:textId="77777777" w:rsidR="001B373B" w:rsidRPr="001B373B" w:rsidRDefault="001B373B" w:rsidP="001B373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Baja</w:t>
                                  </w:r>
                                </w:p>
                              </w:tc>
                            </w:tr>
                          </w:tbl>
                          <w:p w14:paraId="375DBFE9" w14:textId="77777777" w:rsidR="00D34BEF" w:rsidRDefault="00D34BEF" w:rsidP="00D23689">
                            <w:pPr>
                              <w:pStyle w:val="Default"/>
                              <w:rPr>
                                <w:rFonts w:ascii="Calibri Light" w:hAnsi="Calibri Light"/>
                                <w:i/>
                                <w:color w:val="808080"/>
                                <w:sz w:val="18"/>
                              </w:rPr>
                            </w:pPr>
                          </w:p>
                          <w:p w14:paraId="6C4BFCC8" w14:textId="24B7B9C0" w:rsidR="00D23689" w:rsidRPr="00D23689" w:rsidRDefault="00D23689" w:rsidP="00D23689">
                            <w:pPr>
                              <w:pStyle w:val="Default"/>
                              <w:rPr>
                                <w:rFonts w:ascii="Calibri Light" w:hAnsi="Calibri Light"/>
                                <w:i/>
                                <w:color w:val="808080"/>
                                <w:sz w:val="18"/>
                              </w:rPr>
                            </w:pPr>
                            <w:r w:rsidRPr="00D23689">
                              <w:rPr>
                                <w:rFonts w:ascii="Calibri Light" w:hAnsi="Calibri Light"/>
                                <w:i/>
                                <w:color w:val="808080"/>
                                <w:sz w:val="18"/>
                              </w:rPr>
                              <w:t>Pero no es obligatorio.</w:t>
                            </w:r>
                          </w:p>
                          <w:p w14:paraId="3A2D75B9" w14:textId="77777777" w:rsidR="00D23689" w:rsidRPr="00D23689" w:rsidRDefault="00D23689" w:rsidP="00D23689">
                            <w:pPr>
                              <w:pStyle w:val="Default"/>
                              <w:rPr>
                                <w:rFonts w:ascii="Calibri Light" w:hAnsi="Calibri Light"/>
                                <w:iCs/>
                                <w:color w:val="808080"/>
                                <w:sz w:val="18"/>
                              </w:rPr>
                            </w:pPr>
                            <w:r w:rsidRPr="00D23689">
                              <w:rPr>
                                <w:rFonts w:ascii="Calibri Light" w:hAnsi="Calibri Light"/>
                                <w:iCs/>
                                <w:color w:val="808080"/>
                                <w:sz w:val="18"/>
                              </w:rPr>
                              <w:t>Un requisito Must puede tener:</w:t>
                            </w:r>
                          </w:p>
                          <w:p w14:paraId="7D0A17CA" w14:textId="77777777" w:rsidR="00D23689" w:rsidRPr="00D23689" w:rsidRDefault="00D23689" w:rsidP="00D23689">
                            <w:pPr>
                              <w:pStyle w:val="Default"/>
                              <w:numPr>
                                <w:ilvl w:val="0"/>
                                <w:numId w:val="319"/>
                              </w:numPr>
                              <w:rPr>
                                <w:rFonts w:ascii="Calibri Light" w:hAnsi="Calibri Light"/>
                                <w:iCs/>
                                <w:color w:val="808080"/>
                                <w:sz w:val="18"/>
                              </w:rPr>
                            </w:pPr>
                            <w:r w:rsidRPr="00D23689">
                              <w:rPr>
                                <w:rFonts w:ascii="Calibri Light" w:hAnsi="Calibri Light"/>
                                <w:iCs/>
                                <w:color w:val="808080"/>
                                <w:sz w:val="18"/>
                              </w:rPr>
                              <w:t>TC principal → Alta</w:t>
                            </w:r>
                          </w:p>
                          <w:p w14:paraId="073F9B92" w14:textId="77777777" w:rsidR="00D23689" w:rsidRPr="00D23689" w:rsidRDefault="00D23689" w:rsidP="00D23689">
                            <w:pPr>
                              <w:pStyle w:val="Default"/>
                              <w:numPr>
                                <w:ilvl w:val="0"/>
                                <w:numId w:val="319"/>
                              </w:numPr>
                              <w:rPr>
                                <w:rFonts w:ascii="Calibri Light" w:hAnsi="Calibri Light"/>
                                <w:iCs/>
                                <w:color w:val="808080"/>
                                <w:sz w:val="18"/>
                              </w:rPr>
                            </w:pPr>
                            <w:r w:rsidRPr="00D23689">
                              <w:rPr>
                                <w:rFonts w:ascii="Calibri Light" w:hAnsi="Calibri Light"/>
                                <w:iCs/>
                                <w:color w:val="808080"/>
                                <w:sz w:val="18"/>
                              </w:rPr>
                              <w:t>TC borde raro → Media</w:t>
                            </w:r>
                          </w:p>
                          <w:p w14:paraId="6F16723C" w14:textId="77777777" w:rsidR="00D23689" w:rsidRPr="001B373B" w:rsidRDefault="00D23689" w:rsidP="001B373B">
                            <w:pPr>
                              <w:pStyle w:val="Default"/>
                              <w:rPr>
                                <w:rStyle w:val="Textodelmarcadordeposicin"/>
                                <w:i w:val="0"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3FC679" id="Cuadro de texto 1262745750" o:spid="_x0000_s1030" type="#_x0000_t202" style="width:501.7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" fillcolor="#f2f2f2" stroked="f" strokeweight=".5pt">
                <v:textbox>
                  <w:txbxContent>
                    <w:p w14:paraId="41F59025" w14:textId="001D7A2C" w:rsidR="001B373B" w:rsidRPr="00787F89" w:rsidRDefault="001B373B" w:rsidP="001B373B">
                      <w:pPr>
                        <w:pStyle w:val="Nota"/>
                        <w:jc w:val="center"/>
                        <w:rPr>
                          <w:rStyle w:val="Hipervnculo"/>
                          <w:rFonts w:ascii="Calibri Light" w:hAnsi="Calibri Light"/>
                          <w:color w:val="808080" w:themeColor="background1" w:themeShade="80"/>
                          <w:u w:val="none"/>
                          <w:lang w:bidi="es-ES"/>
                        </w:rPr>
                      </w:pPr>
                      <w:r>
                        <w:rPr>
                          <w:lang w:bidi="es-ES"/>
                        </w:rPr>
                        <w:t>Regla general</w:t>
                      </w:r>
                    </w:p>
                    <w:tbl>
                      <w:tblPr>
                        <w:tblStyle w:val="Tablanormal3"/>
                        <w:tblW w:w="4984" w:type="pct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2904"/>
                        <w:gridCol w:w="6816"/>
                      </w:tblGrid>
                      <w:tr w:rsidR="00692948" w:rsidRPr="001B373B" w14:paraId="0E87E5EE" w14:textId="77777777" w:rsidTr="00D34BEF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    <w:tcW w:w="0" w:type="auto"/>
                            <w:tcBorders>
                              <w:bottom w:val="single" w:sz="2" w:space="0" w:color="767171" w:themeColor="background2" w:themeShade="80"/>
                              <w:right w:val="single" w:sz="2" w:space="0" w:color="767171" w:themeColor="background2" w:themeShade="80"/>
                            </w:tcBorders>
                            <w:hideMark/>
                          </w:tcPr>
                          <w:p w14:paraId="0059A029" w14:textId="2F997121" w:rsidR="001B373B" w:rsidRPr="001B373B" w:rsidRDefault="001B373B" w:rsidP="001B373B">
                            <w:pPr>
                              <w:rPr>
                                <w:b w:val="0"/>
                                <w:bCs w:val="0"/>
                                <w:i/>
                                <w:i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i/>
                                <w:iCs/>
                                <w:cap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Si requisito 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2" w:space="0" w:color="767171" w:themeColor="background2" w:themeShade="80"/>
                              <w:bottom w:val="single" w:sz="2" w:space="0" w:color="767171" w:themeColor="background2" w:themeShade="80"/>
                            </w:tcBorders>
                            <w:hideMark/>
                          </w:tcPr>
                          <w:p w14:paraId="0961F886" w14:textId="7017DEB7" w:rsidR="001B373B" w:rsidRPr="001B373B" w:rsidRDefault="001B373B" w:rsidP="001B373B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i/>
                                <w:i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i/>
                                <w:iCs/>
                                <w:cap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 xml:space="preserve">Entonces los </w:t>
                            </w:r>
                            <w:r w:rsidR="00692948">
                              <w:rPr>
                                <w:i/>
                                <w:iCs/>
                                <w:cap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TC</w:t>
                            </w:r>
                            <w:r w:rsidRPr="001B373B">
                              <w:rPr>
                                <w:i/>
                                <w:iCs/>
                                <w:cap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 xml:space="preserve"> asociados suelen ser</w:t>
                            </w:r>
                          </w:p>
                        </w:tc>
                      </w:tr>
                      <w:tr w:rsidR="00692948" w:rsidRPr="001B373B" w14:paraId="0BE6F5C1" w14:textId="77777777" w:rsidTr="00D34BE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tcBorders>
                              <w:top w:val="single" w:sz="2" w:space="0" w:color="767171" w:themeColor="background2" w:themeShade="80"/>
                              <w:right w:val="single" w:sz="2" w:space="0" w:color="767171" w:themeColor="background2" w:themeShade="80"/>
                            </w:tcBorders>
                            <w:hideMark/>
                          </w:tcPr>
                          <w:p w14:paraId="0E8C94A0" w14:textId="77777777" w:rsidR="001B373B" w:rsidRPr="001B373B" w:rsidRDefault="001B373B" w:rsidP="001B373B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Must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767171" w:themeColor="background2" w:themeShade="80"/>
                              <w:left w:val="single" w:sz="2" w:space="0" w:color="767171" w:themeColor="background2" w:themeShade="80"/>
                            </w:tcBorders>
                            <w:hideMark/>
                          </w:tcPr>
                          <w:p w14:paraId="422E790E" w14:textId="77777777" w:rsidR="001B373B" w:rsidRPr="001B373B" w:rsidRDefault="001B373B" w:rsidP="001B373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Alta prioridad</w:t>
                            </w:r>
                          </w:p>
                        </w:tc>
                      </w:tr>
                      <w:tr w:rsidR="00692948" w:rsidRPr="001B373B" w14:paraId="249483B2" w14:textId="77777777" w:rsidTr="00D34BEF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tcBorders>
                              <w:right w:val="single" w:sz="2" w:space="0" w:color="767171" w:themeColor="background2" w:themeShade="80"/>
                            </w:tcBorders>
                            <w:hideMark/>
                          </w:tcPr>
                          <w:p w14:paraId="366E98DF" w14:textId="77777777" w:rsidR="001B373B" w:rsidRPr="001B373B" w:rsidRDefault="001B373B" w:rsidP="001B373B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Should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2" w:space="0" w:color="767171" w:themeColor="background2" w:themeShade="80"/>
                            </w:tcBorders>
                            <w:hideMark/>
                          </w:tcPr>
                          <w:p w14:paraId="4BEB7FD9" w14:textId="77777777" w:rsidR="001B373B" w:rsidRPr="001B373B" w:rsidRDefault="001B373B" w:rsidP="001B373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Media</w:t>
                            </w:r>
                          </w:p>
                        </w:tc>
                      </w:tr>
                      <w:tr w:rsidR="001B373B" w:rsidRPr="001B373B" w14:paraId="5C32996F" w14:textId="77777777" w:rsidTr="00D34BE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67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tcBorders>
                              <w:bottom w:val="single" w:sz="2" w:space="0" w:color="767171" w:themeColor="background2" w:themeShade="80"/>
                            </w:tcBorders>
                            <w:hideMark/>
                          </w:tcPr>
                          <w:p w14:paraId="708D11A9" w14:textId="77777777" w:rsidR="001B373B" w:rsidRPr="001B373B" w:rsidRDefault="001B373B" w:rsidP="001B373B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Could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2" w:space="0" w:color="767171" w:themeColor="background2" w:themeShade="80"/>
                            </w:tcBorders>
                            <w:hideMark/>
                          </w:tcPr>
                          <w:p w14:paraId="6EEB83F7" w14:textId="77777777" w:rsidR="001B373B" w:rsidRPr="001B373B" w:rsidRDefault="001B373B" w:rsidP="001B373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Baja</w:t>
                            </w:r>
                          </w:p>
                        </w:tc>
                      </w:tr>
                    </w:tbl>
                    <w:p w14:paraId="375DBFE9" w14:textId="77777777" w:rsidR="00D34BEF" w:rsidRDefault="00D34BEF" w:rsidP="00D23689">
                      <w:pPr>
                        <w:pStyle w:val="Default"/>
                        <w:rPr>
                          <w:rFonts w:ascii="Calibri Light" w:hAnsi="Calibri Light"/>
                          <w:i/>
                          <w:color w:val="808080"/>
                          <w:sz w:val="18"/>
                        </w:rPr>
                      </w:pPr>
                    </w:p>
                    <w:p w14:paraId="6C4BFCC8" w14:textId="24B7B9C0" w:rsidR="00D23689" w:rsidRPr="00D23689" w:rsidRDefault="00D23689" w:rsidP="00D23689">
                      <w:pPr>
                        <w:pStyle w:val="Default"/>
                        <w:rPr>
                          <w:rFonts w:ascii="Calibri Light" w:hAnsi="Calibri Light"/>
                          <w:i/>
                          <w:color w:val="808080"/>
                          <w:sz w:val="18"/>
                        </w:rPr>
                      </w:pPr>
                      <w:r w:rsidRPr="00D23689">
                        <w:rPr>
                          <w:rFonts w:ascii="Calibri Light" w:hAnsi="Calibri Light"/>
                          <w:i/>
                          <w:color w:val="808080"/>
                          <w:sz w:val="18"/>
                        </w:rPr>
                        <w:t>Pero no es obligatorio.</w:t>
                      </w:r>
                    </w:p>
                    <w:p w14:paraId="3A2D75B9" w14:textId="77777777" w:rsidR="00D23689" w:rsidRPr="00D23689" w:rsidRDefault="00D23689" w:rsidP="00D23689">
                      <w:pPr>
                        <w:pStyle w:val="Default"/>
                        <w:rPr>
                          <w:rFonts w:ascii="Calibri Light" w:hAnsi="Calibri Light"/>
                          <w:iCs/>
                          <w:color w:val="808080"/>
                          <w:sz w:val="18"/>
                        </w:rPr>
                      </w:pPr>
                      <w:r w:rsidRPr="00D23689">
                        <w:rPr>
                          <w:rFonts w:ascii="Calibri Light" w:hAnsi="Calibri Light"/>
                          <w:iCs/>
                          <w:color w:val="808080"/>
                          <w:sz w:val="18"/>
                        </w:rPr>
                        <w:t>Un requisito Must puede tener:</w:t>
                      </w:r>
                    </w:p>
                    <w:p w14:paraId="7D0A17CA" w14:textId="77777777" w:rsidR="00D23689" w:rsidRPr="00D23689" w:rsidRDefault="00D23689" w:rsidP="00D23689">
                      <w:pPr>
                        <w:pStyle w:val="Default"/>
                        <w:numPr>
                          <w:ilvl w:val="0"/>
                          <w:numId w:val="319"/>
                        </w:numPr>
                        <w:rPr>
                          <w:rFonts w:ascii="Calibri Light" w:hAnsi="Calibri Light"/>
                          <w:iCs/>
                          <w:color w:val="808080"/>
                          <w:sz w:val="18"/>
                        </w:rPr>
                      </w:pPr>
                      <w:r w:rsidRPr="00D23689">
                        <w:rPr>
                          <w:rFonts w:ascii="Calibri Light" w:hAnsi="Calibri Light"/>
                          <w:iCs/>
                          <w:color w:val="808080"/>
                          <w:sz w:val="18"/>
                        </w:rPr>
                        <w:t>TC principal → Alta</w:t>
                      </w:r>
                    </w:p>
                    <w:p w14:paraId="073F9B92" w14:textId="77777777" w:rsidR="00D23689" w:rsidRPr="00D23689" w:rsidRDefault="00D23689" w:rsidP="00D23689">
                      <w:pPr>
                        <w:pStyle w:val="Default"/>
                        <w:numPr>
                          <w:ilvl w:val="0"/>
                          <w:numId w:val="319"/>
                        </w:numPr>
                        <w:rPr>
                          <w:rFonts w:ascii="Calibri Light" w:hAnsi="Calibri Light"/>
                          <w:iCs/>
                          <w:color w:val="808080"/>
                          <w:sz w:val="18"/>
                        </w:rPr>
                      </w:pPr>
                      <w:r w:rsidRPr="00D23689">
                        <w:rPr>
                          <w:rFonts w:ascii="Calibri Light" w:hAnsi="Calibri Light"/>
                          <w:iCs/>
                          <w:color w:val="808080"/>
                          <w:sz w:val="18"/>
                        </w:rPr>
                        <w:t>TC borde raro → Media</w:t>
                      </w:r>
                    </w:p>
                    <w:p w14:paraId="6F16723C" w14:textId="77777777" w:rsidR="00D23689" w:rsidRPr="001B373B" w:rsidRDefault="00D23689" w:rsidP="001B373B">
                      <w:pPr>
                        <w:pStyle w:val="Default"/>
                        <w:rPr>
                          <w:rStyle w:val="Textodelmarcadordeposicin"/>
                          <w:i w:val="0"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B84801D" w14:textId="3807B64D" w:rsidR="00975657" w:rsidRPr="00975657" w:rsidRDefault="00975657" w:rsidP="00861917">
      <w:pPr>
        <w:pStyle w:val="Ttulo1"/>
      </w:pPr>
      <w:bookmarkStart w:id="53" w:name="_Casos_de_Prueba"/>
      <w:bookmarkEnd w:id="53"/>
      <w:r w:rsidRPr="00975657">
        <w:lastRenderedPageBreak/>
        <w:t>Casos de Prueba Funcionales</w:t>
      </w:r>
      <w:r w:rsidR="00C7040F">
        <w:t xml:space="preserve"> </w:t>
      </w:r>
      <w:hyperlink w:anchor="_ÍNDICE_1" w:history="1">
        <w:r w:rsidR="00C7040F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0CC76D9C" w14:textId="77777777" w:rsidR="00975657" w:rsidRDefault="00975657" w:rsidP="00D010B3">
      <w:pPr>
        <w:pStyle w:val="Ttulo3"/>
      </w:pPr>
      <w:r w:rsidRPr="00975657">
        <w:t>TC_IFR01_01 – Inicio manual de grabación</w:t>
      </w:r>
    </w:p>
    <w:p w14:paraId="5C026B46" w14:textId="2D8CEA9F" w:rsidR="002B074E" w:rsidRPr="002B074E" w:rsidRDefault="002B074E" w:rsidP="002B074E">
      <w:pPr>
        <w:pStyle w:val="Prrafodelista"/>
        <w:numPr>
          <w:ilvl w:val="0"/>
          <w:numId w:val="291"/>
        </w:numPr>
        <w:rPr>
          <w:i/>
          <w:iCs/>
        </w:rPr>
      </w:pPr>
      <w:r w:rsidRPr="002B074E">
        <w:rPr>
          <w:b/>
          <w:bCs/>
        </w:rPr>
        <w:t xml:space="preserve">ID: </w:t>
      </w:r>
      <w:r w:rsidRPr="002B074E">
        <w:rPr>
          <w:i/>
          <w:iCs/>
        </w:rPr>
        <w:t>TC_IFR01_01</w:t>
      </w:r>
    </w:p>
    <w:p w14:paraId="2B3B377E" w14:textId="6B2C2F76" w:rsidR="002B074E" w:rsidRDefault="00975657" w:rsidP="002B074E">
      <w:pPr>
        <w:pStyle w:val="Prrafodelista"/>
        <w:numPr>
          <w:ilvl w:val="0"/>
          <w:numId w:val="291"/>
        </w:numPr>
      </w:pPr>
      <w:r w:rsidRPr="002B074E">
        <w:rPr>
          <w:b/>
          <w:bCs/>
        </w:rPr>
        <w:t>Requisito</w:t>
      </w:r>
      <w:r w:rsidR="002B074E" w:rsidRPr="002B074E">
        <w:rPr>
          <w:b/>
          <w:bCs/>
        </w:rPr>
        <w:t xml:space="preserve"> asociado</w:t>
      </w:r>
      <w:r w:rsidRPr="002B074E">
        <w:rPr>
          <w:b/>
          <w:bCs/>
        </w:rPr>
        <w:t>:</w:t>
      </w:r>
      <w:r w:rsidRPr="00975657">
        <w:t xml:space="preserve"> </w:t>
      </w:r>
      <w:r w:rsidRPr="00D23689">
        <w:rPr>
          <w:i/>
          <w:iCs/>
        </w:rPr>
        <w:t>IFR_01</w:t>
      </w:r>
      <w:r w:rsidR="00C171DD">
        <w:rPr>
          <w:i/>
          <w:iCs/>
        </w:rPr>
        <w:t xml:space="preserve"> </w:t>
      </w:r>
      <w:hyperlink r:id="rId45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7CAEB7C3" w14:textId="77777777" w:rsidR="002B074E" w:rsidRDefault="00975657" w:rsidP="002B074E">
      <w:pPr>
        <w:pStyle w:val="Prrafodelista"/>
        <w:numPr>
          <w:ilvl w:val="0"/>
          <w:numId w:val="291"/>
        </w:numPr>
      </w:pPr>
      <w:r w:rsidRPr="002B074E">
        <w:rPr>
          <w:b/>
          <w:bCs/>
        </w:rPr>
        <w:t>Tipo:</w:t>
      </w:r>
      <w:r w:rsidRPr="00975657">
        <w:t xml:space="preserve"> Funciona</w:t>
      </w:r>
      <w:r w:rsidR="002B074E">
        <w:t>l</w:t>
      </w:r>
    </w:p>
    <w:p w14:paraId="59C4A9ED" w14:textId="1465099B" w:rsidR="00975657" w:rsidRPr="00975657" w:rsidRDefault="00975657" w:rsidP="002B074E">
      <w:pPr>
        <w:pStyle w:val="Prrafodelista"/>
        <w:numPr>
          <w:ilvl w:val="0"/>
          <w:numId w:val="291"/>
        </w:numPr>
      </w:pPr>
      <w:r w:rsidRPr="002B074E">
        <w:rPr>
          <w:b/>
          <w:bCs/>
        </w:rPr>
        <w:t>Prioridad:</w:t>
      </w:r>
      <w:r w:rsidRPr="00975657">
        <w:t xml:space="preserve"> </w:t>
      </w:r>
      <w:r w:rsidR="00C36C5F" w:rsidRPr="00C36C5F">
        <w:rPr>
          <w:color w:val="C00000"/>
        </w:rPr>
        <w:t>Alta</w:t>
      </w:r>
    </w:p>
    <w:p w14:paraId="789BFB66" w14:textId="77777777" w:rsidR="002B074E" w:rsidRPr="002B074E" w:rsidRDefault="00975657" w:rsidP="002B074E">
      <w:pPr>
        <w:pStyle w:val="Prrafodelista"/>
        <w:numPr>
          <w:ilvl w:val="0"/>
          <w:numId w:val="291"/>
        </w:numPr>
      </w:pPr>
      <w:r w:rsidRPr="002B074E">
        <w:rPr>
          <w:b/>
          <w:bCs/>
        </w:rPr>
        <w:t>Precondiciones:</w:t>
      </w:r>
    </w:p>
    <w:p w14:paraId="6C9BC469" w14:textId="4DC423BD" w:rsidR="00975657" w:rsidRPr="00975657" w:rsidRDefault="00975657" w:rsidP="002B074E">
      <w:pPr>
        <w:pStyle w:val="Prrafodelista"/>
        <w:numPr>
          <w:ilvl w:val="1"/>
          <w:numId w:val="291"/>
        </w:numPr>
      </w:pPr>
      <w:r w:rsidRPr="00975657">
        <w:t>Aplicación activada (IFR_11 ON).</w:t>
      </w:r>
    </w:p>
    <w:p w14:paraId="2ECAD4A0" w14:textId="77777777" w:rsidR="00975657" w:rsidRPr="00975657" w:rsidRDefault="00975657" w:rsidP="002B074E">
      <w:pPr>
        <w:numPr>
          <w:ilvl w:val="1"/>
          <w:numId w:val="291"/>
        </w:numPr>
      </w:pPr>
      <w:r w:rsidRPr="00975657">
        <w:t>Permisos concedidos.</w:t>
      </w:r>
    </w:p>
    <w:p w14:paraId="095D4B13" w14:textId="77777777" w:rsidR="008059E1" w:rsidRDefault="008059E1" w:rsidP="008059E1">
      <w:pPr>
        <w:pStyle w:val="Prrafodelista"/>
        <w:numPr>
          <w:ilvl w:val="1"/>
          <w:numId w:val="291"/>
        </w:numPr>
      </w:pPr>
      <w:r w:rsidRPr="008059E1">
        <w:rPr>
          <w:lang w:eastAsia="es-ES"/>
        </w:rPr>
        <w:t>Llamada en curso.</w:t>
      </w:r>
    </w:p>
    <w:p w14:paraId="1441CC15" w14:textId="77777777" w:rsidR="00975657" w:rsidRPr="00975657" w:rsidRDefault="00975657" w:rsidP="002B074E">
      <w:pPr>
        <w:pStyle w:val="Prrafodelista"/>
        <w:numPr>
          <w:ilvl w:val="0"/>
          <w:numId w:val="291"/>
        </w:numPr>
      </w:pPr>
      <w:r w:rsidRPr="002B074E">
        <w:rPr>
          <w:b/>
          <w:bCs/>
        </w:rPr>
        <w:t>Pasos:</w:t>
      </w:r>
    </w:p>
    <w:p w14:paraId="3B3EF435" w14:textId="77777777" w:rsidR="00975657" w:rsidRPr="00975657" w:rsidRDefault="00975657" w:rsidP="002B074E">
      <w:pPr>
        <w:numPr>
          <w:ilvl w:val="1"/>
          <w:numId w:val="291"/>
        </w:numPr>
      </w:pPr>
      <w:r w:rsidRPr="00975657">
        <w:t>Iniciar llamada.</w:t>
      </w:r>
    </w:p>
    <w:p w14:paraId="792B6007" w14:textId="77777777" w:rsidR="00975657" w:rsidRPr="00975657" w:rsidRDefault="00975657" w:rsidP="002B074E">
      <w:pPr>
        <w:numPr>
          <w:ilvl w:val="1"/>
          <w:numId w:val="291"/>
        </w:numPr>
      </w:pPr>
      <w:r w:rsidRPr="00975657">
        <w:t>Pulsar botón “Grabar”.</w:t>
      </w:r>
    </w:p>
    <w:p w14:paraId="100FF763" w14:textId="77777777" w:rsidR="00975657" w:rsidRPr="00975657" w:rsidRDefault="00975657" w:rsidP="002B074E">
      <w:pPr>
        <w:pStyle w:val="Prrafodelista"/>
        <w:numPr>
          <w:ilvl w:val="0"/>
          <w:numId w:val="291"/>
        </w:numPr>
      </w:pPr>
      <w:r w:rsidRPr="002B074E">
        <w:rPr>
          <w:b/>
          <w:bCs/>
        </w:rPr>
        <w:t>Resultado esperado:</w:t>
      </w:r>
    </w:p>
    <w:p w14:paraId="4F925AC5" w14:textId="77777777" w:rsidR="00975657" w:rsidRPr="00975657" w:rsidRDefault="00975657" w:rsidP="002B074E">
      <w:pPr>
        <w:numPr>
          <w:ilvl w:val="1"/>
          <w:numId w:val="291"/>
        </w:numPr>
      </w:pPr>
      <w:r w:rsidRPr="00975657">
        <w:t>Se inicia grabación.</w:t>
      </w:r>
    </w:p>
    <w:p w14:paraId="3CB10E2F" w14:textId="77777777" w:rsidR="00975657" w:rsidRPr="00975657" w:rsidRDefault="00975657" w:rsidP="002B074E">
      <w:pPr>
        <w:numPr>
          <w:ilvl w:val="1"/>
          <w:numId w:val="291"/>
        </w:numPr>
      </w:pPr>
      <w:r w:rsidRPr="00975657">
        <w:t>Estado visual cambia a “Parar”.</w:t>
      </w:r>
    </w:p>
    <w:p w14:paraId="6F79FA03" w14:textId="77777777" w:rsidR="00975657" w:rsidRPr="00975657" w:rsidRDefault="00975657" w:rsidP="002B074E">
      <w:pPr>
        <w:numPr>
          <w:ilvl w:val="1"/>
          <w:numId w:val="291"/>
        </w:numPr>
      </w:pPr>
      <w:r w:rsidRPr="00975657">
        <w:t>No errores en UI.</w:t>
      </w:r>
    </w:p>
    <w:p w14:paraId="3579363C" w14:textId="77777777" w:rsidR="00975657" w:rsidRDefault="00975657" w:rsidP="002B074E">
      <w:pPr>
        <w:numPr>
          <w:ilvl w:val="1"/>
          <w:numId w:val="291"/>
        </w:numPr>
      </w:pPr>
      <w:r w:rsidRPr="00975657">
        <w:t>Log generado en capa nativa y Angular.</w:t>
      </w:r>
    </w:p>
    <w:p w14:paraId="6B88F6B2" w14:textId="77777777" w:rsidR="00D1343C" w:rsidRPr="00975657" w:rsidRDefault="00D1343C" w:rsidP="00D1343C"/>
    <w:p w14:paraId="6EE5EF7A" w14:textId="45CB4F7D" w:rsidR="00975657" w:rsidRPr="00975657" w:rsidRDefault="00975657" w:rsidP="00C176BC">
      <w:pPr>
        <w:pStyle w:val="Ttulo3"/>
      </w:pPr>
      <w:r w:rsidRPr="00975657">
        <w:t>TC_IFR01_02 – Detención manual</w:t>
      </w:r>
    </w:p>
    <w:p w14:paraId="707A79A3" w14:textId="2B41D07C" w:rsidR="008059E1" w:rsidRPr="003219A8" w:rsidRDefault="008059E1" w:rsidP="008059E1">
      <w:pPr>
        <w:pStyle w:val="Prrafodelista"/>
        <w:numPr>
          <w:ilvl w:val="0"/>
          <w:numId w:val="292"/>
        </w:numPr>
      </w:pPr>
      <w:r w:rsidRPr="003219A8">
        <w:rPr>
          <w:b/>
        </w:rPr>
        <w:t xml:space="preserve">ID: </w:t>
      </w:r>
      <w:r w:rsidRPr="003219A8">
        <w:rPr>
          <w:i/>
          <w:iCs/>
        </w:rPr>
        <w:t>TC_IFR01_0</w:t>
      </w:r>
      <w:r>
        <w:rPr>
          <w:i/>
          <w:iCs/>
        </w:rPr>
        <w:t>2</w:t>
      </w:r>
    </w:p>
    <w:p w14:paraId="25994C51" w14:textId="13F69189" w:rsidR="008059E1" w:rsidRDefault="008059E1" w:rsidP="008059E1">
      <w:pPr>
        <w:pStyle w:val="Prrafodelista"/>
        <w:numPr>
          <w:ilvl w:val="0"/>
          <w:numId w:val="292"/>
        </w:numPr>
      </w:pPr>
      <w:r w:rsidRPr="003219A8">
        <w:rPr>
          <w:b/>
        </w:rPr>
        <w:t>Requisito asociado:</w:t>
      </w:r>
      <w:r w:rsidRPr="003219A8">
        <w:t xml:space="preserve"> </w:t>
      </w:r>
      <w:r w:rsidRPr="00D23689">
        <w:rPr>
          <w:i/>
          <w:iCs/>
        </w:rPr>
        <w:t>IFR_01</w:t>
      </w:r>
      <w:r w:rsidR="00C171DD">
        <w:rPr>
          <w:i/>
          <w:iCs/>
        </w:rPr>
        <w:t xml:space="preserve"> </w:t>
      </w:r>
      <w:hyperlink r:id="rId46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05117AB3" w14:textId="77777777" w:rsidR="008059E1" w:rsidRDefault="008059E1" w:rsidP="008059E1">
      <w:pPr>
        <w:pStyle w:val="Prrafodelista"/>
        <w:numPr>
          <w:ilvl w:val="0"/>
          <w:numId w:val="292"/>
        </w:numPr>
      </w:pPr>
      <w:r w:rsidRPr="003219A8">
        <w:rPr>
          <w:b/>
        </w:rPr>
        <w:t>Tipo:</w:t>
      </w:r>
      <w:r w:rsidRPr="003219A8">
        <w:t xml:space="preserve"> Funcional</w:t>
      </w:r>
    </w:p>
    <w:p w14:paraId="0A9CCC25" w14:textId="1CDDEC06" w:rsidR="008059E1" w:rsidRPr="003219A8" w:rsidRDefault="008059E1" w:rsidP="008059E1">
      <w:pPr>
        <w:pStyle w:val="Prrafodelista"/>
        <w:numPr>
          <w:ilvl w:val="0"/>
          <w:numId w:val="292"/>
        </w:numPr>
      </w:pPr>
      <w:r w:rsidRPr="003219A8">
        <w:rPr>
          <w:b/>
        </w:rPr>
        <w:t xml:space="preserve">Prioridad: </w:t>
      </w:r>
      <w:r w:rsidR="00C36C5F" w:rsidRPr="00C36C5F">
        <w:rPr>
          <w:color w:val="C00000"/>
        </w:rPr>
        <w:t>Alta</w:t>
      </w:r>
    </w:p>
    <w:p w14:paraId="3C5053E0" w14:textId="19A08EDE" w:rsidR="008059E1" w:rsidRPr="003219A8" w:rsidRDefault="008059E1" w:rsidP="008059E1">
      <w:pPr>
        <w:pStyle w:val="Prrafodelista"/>
        <w:numPr>
          <w:ilvl w:val="0"/>
          <w:numId w:val="292"/>
        </w:numPr>
        <w:rPr>
          <w:b/>
        </w:rPr>
      </w:pPr>
      <w:r w:rsidRPr="003219A8">
        <w:rPr>
          <w:b/>
        </w:rPr>
        <w:t>Precondiciones:</w:t>
      </w:r>
    </w:p>
    <w:p w14:paraId="2BFDABD3" w14:textId="6CC0B02B" w:rsidR="008059E1" w:rsidRDefault="008059E1" w:rsidP="008059E1">
      <w:pPr>
        <w:pStyle w:val="Prrafodelista"/>
        <w:numPr>
          <w:ilvl w:val="1"/>
          <w:numId w:val="292"/>
        </w:numPr>
      </w:pPr>
      <w:r w:rsidRPr="008059E1">
        <w:rPr>
          <w:lang w:eastAsia="es-ES"/>
        </w:rPr>
        <w:t>Aplicación activada</w:t>
      </w:r>
      <w:r w:rsidRPr="00975657">
        <w:t xml:space="preserve"> (IFR_11 ON).</w:t>
      </w:r>
    </w:p>
    <w:p w14:paraId="7DA62867" w14:textId="22C3E583" w:rsidR="008059E1" w:rsidRDefault="008059E1" w:rsidP="008059E1">
      <w:pPr>
        <w:pStyle w:val="Prrafodelista"/>
        <w:numPr>
          <w:ilvl w:val="1"/>
          <w:numId w:val="292"/>
        </w:numPr>
      </w:pPr>
      <w:r w:rsidRPr="008059E1">
        <w:rPr>
          <w:lang w:eastAsia="es-ES"/>
        </w:rPr>
        <w:t>Permisos concedidos.</w:t>
      </w:r>
    </w:p>
    <w:p w14:paraId="20A77745" w14:textId="352C4029" w:rsidR="008059E1" w:rsidRDefault="008059E1" w:rsidP="008059E1">
      <w:pPr>
        <w:pStyle w:val="Prrafodelista"/>
        <w:numPr>
          <w:ilvl w:val="1"/>
          <w:numId w:val="292"/>
        </w:numPr>
      </w:pPr>
      <w:r w:rsidRPr="008059E1">
        <w:rPr>
          <w:lang w:eastAsia="es-ES"/>
        </w:rPr>
        <w:t>Llamada en curso.</w:t>
      </w:r>
    </w:p>
    <w:p w14:paraId="121A2481" w14:textId="77777777" w:rsidR="008059E1" w:rsidRDefault="008059E1" w:rsidP="008059E1">
      <w:pPr>
        <w:pStyle w:val="Prrafodelista"/>
        <w:numPr>
          <w:ilvl w:val="1"/>
          <w:numId w:val="292"/>
        </w:numPr>
      </w:pPr>
      <w:r w:rsidRPr="008059E1">
        <w:rPr>
          <w:lang w:eastAsia="es-ES"/>
        </w:rPr>
        <w:t>Grabación iniciada correctamente.</w:t>
      </w:r>
    </w:p>
    <w:p w14:paraId="347FF66E" w14:textId="1A59E38C" w:rsidR="008059E1" w:rsidRPr="008059E1" w:rsidRDefault="008059E1" w:rsidP="008059E1">
      <w:pPr>
        <w:pStyle w:val="Prrafodelista"/>
        <w:numPr>
          <w:ilvl w:val="1"/>
          <w:numId w:val="292"/>
        </w:numPr>
      </w:pPr>
      <w:r w:rsidRPr="008059E1">
        <w:rPr>
          <w:lang w:eastAsia="es-ES"/>
        </w:rPr>
        <w:t>Espacio de almacenamiento disponible.</w:t>
      </w:r>
    </w:p>
    <w:p w14:paraId="1E56E0D1" w14:textId="77777777" w:rsidR="008059E1" w:rsidRPr="003219A8" w:rsidRDefault="008059E1" w:rsidP="008059E1">
      <w:pPr>
        <w:pStyle w:val="Prrafodelista"/>
        <w:numPr>
          <w:ilvl w:val="0"/>
          <w:numId w:val="292"/>
        </w:numPr>
        <w:rPr>
          <w:b/>
        </w:rPr>
      </w:pPr>
      <w:r w:rsidRPr="003219A8">
        <w:rPr>
          <w:b/>
        </w:rPr>
        <w:t>Datos de prueba:</w:t>
      </w:r>
    </w:p>
    <w:p w14:paraId="05FB6D1F" w14:textId="3A6E00DD" w:rsidR="008059E1" w:rsidRPr="003219A8" w:rsidRDefault="008059E1" w:rsidP="008059E1">
      <w:pPr>
        <w:pStyle w:val="Prrafodelista"/>
        <w:numPr>
          <w:ilvl w:val="1"/>
          <w:numId w:val="292"/>
        </w:numPr>
      </w:pPr>
      <w:r w:rsidRPr="008059E1">
        <w:t>Llamada activa &gt; 10 segundos</w:t>
      </w:r>
      <w:r w:rsidRPr="003219A8">
        <w:t>.</w:t>
      </w:r>
    </w:p>
    <w:p w14:paraId="06210918" w14:textId="77777777" w:rsidR="00975657" w:rsidRPr="00975657" w:rsidRDefault="00975657" w:rsidP="002B074E">
      <w:pPr>
        <w:pStyle w:val="Prrafodelista"/>
        <w:numPr>
          <w:ilvl w:val="0"/>
          <w:numId w:val="292"/>
        </w:numPr>
      </w:pPr>
      <w:r w:rsidRPr="002B074E">
        <w:rPr>
          <w:b/>
          <w:bCs/>
        </w:rPr>
        <w:t>Pasos:</w:t>
      </w:r>
    </w:p>
    <w:p w14:paraId="30B32486" w14:textId="19728059" w:rsidR="008059E1" w:rsidRPr="008059E1" w:rsidRDefault="008059E1" w:rsidP="008059E1">
      <w:pPr>
        <w:numPr>
          <w:ilvl w:val="1"/>
          <w:numId w:val="292"/>
        </w:numPr>
      </w:pPr>
      <w:r w:rsidRPr="008059E1">
        <w:t>Iniciar llamada.</w:t>
      </w:r>
    </w:p>
    <w:p w14:paraId="638CFFBF" w14:textId="2BC7227D" w:rsidR="008059E1" w:rsidRPr="008059E1" w:rsidRDefault="008059E1" w:rsidP="008059E1">
      <w:pPr>
        <w:numPr>
          <w:ilvl w:val="1"/>
          <w:numId w:val="292"/>
        </w:numPr>
      </w:pPr>
      <w:r w:rsidRPr="008059E1">
        <w:t>Pulsar botón “Grabar”.</w:t>
      </w:r>
    </w:p>
    <w:p w14:paraId="333C1EC6" w14:textId="3EA6C475" w:rsidR="008059E1" w:rsidRPr="008059E1" w:rsidRDefault="008059E1" w:rsidP="008059E1">
      <w:pPr>
        <w:numPr>
          <w:ilvl w:val="1"/>
          <w:numId w:val="292"/>
        </w:numPr>
      </w:pPr>
      <w:r w:rsidRPr="008059E1">
        <w:t>Esperar al menos 10 segundos.</w:t>
      </w:r>
    </w:p>
    <w:p w14:paraId="24756A59" w14:textId="4B5862A2" w:rsidR="008059E1" w:rsidRPr="008059E1" w:rsidRDefault="008059E1" w:rsidP="008059E1">
      <w:pPr>
        <w:numPr>
          <w:ilvl w:val="1"/>
          <w:numId w:val="292"/>
        </w:numPr>
      </w:pPr>
      <w:r w:rsidRPr="008059E1">
        <w:t>Pulsar botón “Parar”.</w:t>
      </w:r>
    </w:p>
    <w:p w14:paraId="477D98B2" w14:textId="78472B5E" w:rsidR="008059E1" w:rsidRPr="008059E1" w:rsidRDefault="008059E1" w:rsidP="008059E1">
      <w:pPr>
        <w:numPr>
          <w:ilvl w:val="1"/>
          <w:numId w:val="292"/>
        </w:numPr>
      </w:pPr>
      <w:r w:rsidRPr="008059E1">
        <w:t>Finalizar llamada.</w:t>
      </w:r>
    </w:p>
    <w:p w14:paraId="3857BFA1" w14:textId="7B3C6879" w:rsidR="008059E1" w:rsidRPr="008059E1" w:rsidRDefault="008059E1" w:rsidP="008059E1">
      <w:pPr>
        <w:numPr>
          <w:ilvl w:val="1"/>
          <w:numId w:val="292"/>
        </w:numPr>
      </w:pPr>
      <w:r w:rsidRPr="008059E1">
        <w:t>Acceder al listado de grabaciones.</w:t>
      </w:r>
    </w:p>
    <w:p w14:paraId="62A2646D" w14:textId="3597CC0A" w:rsidR="008059E1" w:rsidRPr="00975657" w:rsidRDefault="008059E1" w:rsidP="008059E1">
      <w:pPr>
        <w:numPr>
          <w:ilvl w:val="1"/>
          <w:numId w:val="292"/>
        </w:numPr>
      </w:pPr>
      <w:r w:rsidRPr="008059E1">
        <w:t>Reproducir el archivo generado.</w:t>
      </w:r>
    </w:p>
    <w:p w14:paraId="0CB6CD3B" w14:textId="77777777" w:rsidR="00975657" w:rsidRPr="00975657" w:rsidRDefault="00975657" w:rsidP="002B074E">
      <w:pPr>
        <w:pStyle w:val="Prrafodelista"/>
        <w:numPr>
          <w:ilvl w:val="0"/>
          <w:numId w:val="292"/>
        </w:numPr>
      </w:pPr>
      <w:r w:rsidRPr="002B074E">
        <w:rPr>
          <w:b/>
          <w:bCs/>
        </w:rPr>
        <w:t>Resultado esperado:</w:t>
      </w:r>
    </w:p>
    <w:p w14:paraId="260FA153" w14:textId="6DE2542F" w:rsidR="008059E1" w:rsidRPr="008059E1" w:rsidRDefault="008059E1" w:rsidP="008059E1">
      <w:pPr>
        <w:numPr>
          <w:ilvl w:val="1"/>
          <w:numId w:val="292"/>
        </w:numPr>
      </w:pPr>
      <w:r w:rsidRPr="008059E1">
        <w:t>Grabación se detiene inmediatamente tras pulsar “Parar”.</w:t>
      </w:r>
    </w:p>
    <w:p w14:paraId="40ACA74C" w14:textId="2804E6CD" w:rsidR="008059E1" w:rsidRPr="008059E1" w:rsidRDefault="008059E1" w:rsidP="008059E1">
      <w:pPr>
        <w:numPr>
          <w:ilvl w:val="1"/>
          <w:numId w:val="292"/>
        </w:numPr>
      </w:pPr>
      <w:r w:rsidRPr="008059E1">
        <w:t>Se ejecuta cierre correcto del recurso nativo.</w:t>
      </w:r>
    </w:p>
    <w:p w14:paraId="3A9AE6A7" w14:textId="00A08C00" w:rsidR="008059E1" w:rsidRPr="008059E1" w:rsidRDefault="008059E1" w:rsidP="008059E1">
      <w:pPr>
        <w:numPr>
          <w:ilvl w:val="1"/>
          <w:numId w:val="292"/>
        </w:numPr>
      </w:pPr>
      <w:r w:rsidRPr="008059E1">
        <w:t>El archivo se guarda en almacenamiento local.</w:t>
      </w:r>
    </w:p>
    <w:p w14:paraId="638F588D" w14:textId="2983CDAE" w:rsidR="008059E1" w:rsidRPr="008059E1" w:rsidRDefault="008059E1" w:rsidP="008059E1">
      <w:pPr>
        <w:numPr>
          <w:ilvl w:val="1"/>
          <w:numId w:val="292"/>
        </w:numPr>
      </w:pPr>
      <w:r w:rsidRPr="008059E1">
        <w:t>El tamaño del archivo es coherente con duración.</w:t>
      </w:r>
    </w:p>
    <w:p w14:paraId="0D4508CB" w14:textId="72344047" w:rsidR="008059E1" w:rsidRPr="008059E1" w:rsidRDefault="008059E1" w:rsidP="008059E1">
      <w:pPr>
        <w:numPr>
          <w:ilvl w:val="1"/>
          <w:numId w:val="292"/>
        </w:numPr>
      </w:pPr>
      <w:r w:rsidRPr="008059E1">
        <w:t>El archivo es reproducible sin corrupción.</w:t>
      </w:r>
    </w:p>
    <w:p w14:paraId="2C6F18FB" w14:textId="71CD40ED" w:rsidR="008059E1" w:rsidRPr="008059E1" w:rsidRDefault="008059E1" w:rsidP="008059E1">
      <w:pPr>
        <w:numPr>
          <w:ilvl w:val="1"/>
          <w:numId w:val="292"/>
        </w:numPr>
      </w:pPr>
      <w:r w:rsidRPr="008059E1">
        <w:t>El botón cambia nuevamente a estado “Grabar”.</w:t>
      </w:r>
    </w:p>
    <w:p w14:paraId="3D1E28BB" w14:textId="4F8D4F01" w:rsidR="008059E1" w:rsidRPr="008059E1" w:rsidRDefault="008059E1" w:rsidP="008059E1">
      <w:pPr>
        <w:numPr>
          <w:ilvl w:val="1"/>
          <w:numId w:val="292"/>
        </w:numPr>
      </w:pPr>
      <w:r w:rsidRPr="008059E1">
        <w:t>Se genera evento de log de cierre.</w:t>
      </w:r>
    </w:p>
    <w:p w14:paraId="490D55B7" w14:textId="739AABB9" w:rsidR="008059E1" w:rsidRPr="008059E1" w:rsidRDefault="008059E1" w:rsidP="008059E1">
      <w:pPr>
        <w:numPr>
          <w:ilvl w:val="1"/>
          <w:numId w:val="292"/>
        </w:numPr>
      </w:pPr>
      <w:r w:rsidRPr="008059E1">
        <w:t xml:space="preserve">No se produce </w:t>
      </w:r>
      <w:proofErr w:type="spellStart"/>
      <w:r w:rsidRPr="008059E1">
        <w:t>crash</w:t>
      </w:r>
      <w:proofErr w:type="spellEnd"/>
      <w:r w:rsidRPr="008059E1">
        <w:t xml:space="preserve"> ni ANR.</w:t>
      </w:r>
    </w:p>
    <w:p w14:paraId="6576FE5A" w14:textId="43F2CDFA" w:rsidR="00975657" w:rsidRPr="00975657" w:rsidRDefault="00975657" w:rsidP="00975657"/>
    <w:p w14:paraId="47548B8D" w14:textId="77777777" w:rsidR="003219A8" w:rsidRPr="003219A8" w:rsidRDefault="003219A8" w:rsidP="003219A8">
      <w:pPr>
        <w:pStyle w:val="Ttulo3"/>
        <w:rPr>
          <w:bCs/>
        </w:rPr>
      </w:pPr>
      <w:r w:rsidRPr="003219A8">
        <w:rPr>
          <w:bCs/>
        </w:rPr>
        <w:t>TC_IFR01_03 – Prevención de estados inconsistentes</w:t>
      </w:r>
    </w:p>
    <w:p w14:paraId="615B4C20" w14:textId="77777777" w:rsidR="003219A8" w:rsidRPr="003219A8" w:rsidRDefault="003219A8" w:rsidP="003219A8">
      <w:pPr>
        <w:pStyle w:val="Prrafodelista"/>
        <w:numPr>
          <w:ilvl w:val="0"/>
          <w:numId w:val="298"/>
        </w:numPr>
      </w:pPr>
      <w:r w:rsidRPr="003219A8">
        <w:rPr>
          <w:b/>
        </w:rPr>
        <w:t xml:space="preserve">ID: </w:t>
      </w:r>
      <w:r w:rsidRPr="003219A8">
        <w:rPr>
          <w:i/>
          <w:iCs/>
        </w:rPr>
        <w:t>TC_IFR01_03</w:t>
      </w:r>
    </w:p>
    <w:p w14:paraId="19449E94" w14:textId="5C705067" w:rsidR="003219A8" w:rsidRDefault="003219A8" w:rsidP="003219A8">
      <w:pPr>
        <w:pStyle w:val="Prrafodelista"/>
        <w:numPr>
          <w:ilvl w:val="0"/>
          <w:numId w:val="298"/>
        </w:numPr>
      </w:pPr>
      <w:r w:rsidRPr="003219A8">
        <w:rPr>
          <w:b/>
        </w:rPr>
        <w:t>Requisito asociado:</w:t>
      </w:r>
      <w:r w:rsidRPr="003219A8">
        <w:t xml:space="preserve"> </w:t>
      </w:r>
      <w:r w:rsidRPr="00D23689">
        <w:rPr>
          <w:i/>
          <w:iCs/>
        </w:rPr>
        <w:t>IFR_01</w:t>
      </w:r>
      <w:r w:rsidR="00C171DD">
        <w:rPr>
          <w:i/>
          <w:iCs/>
        </w:rPr>
        <w:t xml:space="preserve"> </w:t>
      </w:r>
      <w:hyperlink r:id="rId47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674F36D8" w14:textId="77777777" w:rsidR="003219A8" w:rsidRDefault="003219A8" w:rsidP="003219A8">
      <w:pPr>
        <w:pStyle w:val="Prrafodelista"/>
        <w:numPr>
          <w:ilvl w:val="0"/>
          <w:numId w:val="298"/>
        </w:numPr>
      </w:pPr>
      <w:r w:rsidRPr="003219A8">
        <w:rPr>
          <w:b/>
        </w:rPr>
        <w:t>Tipo:</w:t>
      </w:r>
      <w:r w:rsidRPr="003219A8">
        <w:t xml:space="preserve"> Funcional</w:t>
      </w:r>
    </w:p>
    <w:p w14:paraId="117A8035" w14:textId="0B7A5D5D" w:rsidR="003219A8" w:rsidRPr="003219A8" w:rsidRDefault="003219A8" w:rsidP="003219A8">
      <w:pPr>
        <w:pStyle w:val="Prrafodelista"/>
        <w:numPr>
          <w:ilvl w:val="0"/>
          <w:numId w:val="298"/>
        </w:numPr>
      </w:pPr>
      <w:r w:rsidRPr="003219A8">
        <w:rPr>
          <w:b/>
        </w:rPr>
        <w:t xml:space="preserve">Prioridad: </w:t>
      </w:r>
      <w:r w:rsidR="00C36C5F" w:rsidRPr="00C36C5F">
        <w:rPr>
          <w:color w:val="C00000"/>
        </w:rPr>
        <w:t>Alta</w:t>
      </w:r>
    </w:p>
    <w:p w14:paraId="23953EE2" w14:textId="77777777" w:rsidR="003219A8" w:rsidRPr="003219A8" w:rsidRDefault="003219A8" w:rsidP="003219A8">
      <w:pPr>
        <w:pStyle w:val="Prrafodelista"/>
        <w:numPr>
          <w:ilvl w:val="0"/>
          <w:numId w:val="298"/>
        </w:numPr>
        <w:rPr>
          <w:b/>
        </w:rPr>
      </w:pPr>
      <w:r w:rsidRPr="003219A8">
        <w:rPr>
          <w:b/>
        </w:rPr>
        <w:t>Precondiciones:</w:t>
      </w:r>
    </w:p>
    <w:p w14:paraId="2F9A1E79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Aplicación activa.</w:t>
      </w:r>
    </w:p>
    <w:p w14:paraId="468FCE8A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Llamada en curso.</w:t>
      </w:r>
    </w:p>
    <w:p w14:paraId="15F36205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Permisos concedidos.</w:t>
      </w:r>
    </w:p>
    <w:p w14:paraId="35042425" w14:textId="77777777" w:rsidR="003219A8" w:rsidRPr="003219A8" w:rsidRDefault="003219A8" w:rsidP="003219A8">
      <w:pPr>
        <w:pStyle w:val="Prrafodelista"/>
        <w:numPr>
          <w:ilvl w:val="0"/>
          <w:numId w:val="298"/>
        </w:numPr>
        <w:rPr>
          <w:b/>
        </w:rPr>
      </w:pPr>
      <w:r w:rsidRPr="003219A8">
        <w:rPr>
          <w:b/>
        </w:rPr>
        <w:t>Datos de prueba:</w:t>
      </w:r>
    </w:p>
    <w:p w14:paraId="7AEB8078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Interacción rápida del usuario (doble pulsación).</w:t>
      </w:r>
    </w:p>
    <w:p w14:paraId="37AC846A" w14:textId="77777777" w:rsidR="003219A8" w:rsidRPr="003219A8" w:rsidRDefault="003219A8" w:rsidP="003219A8">
      <w:pPr>
        <w:pStyle w:val="Prrafodelista"/>
        <w:numPr>
          <w:ilvl w:val="0"/>
          <w:numId w:val="298"/>
        </w:numPr>
        <w:rPr>
          <w:b/>
        </w:rPr>
      </w:pPr>
      <w:r w:rsidRPr="003219A8">
        <w:rPr>
          <w:b/>
        </w:rPr>
        <w:t>Pasos:</w:t>
      </w:r>
    </w:p>
    <w:p w14:paraId="7060A40E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Iniciar llamada.</w:t>
      </w:r>
    </w:p>
    <w:p w14:paraId="4682AD37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Pulsar botón “Grabar”.</w:t>
      </w:r>
    </w:p>
    <w:p w14:paraId="1E3BE1D6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Pulsar nuevamente “Grabar” repetidamente en menos de 1 segundo.</w:t>
      </w:r>
    </w:p>
    <w:p w14:paraId="7A5393D3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Intentar pulsar “Parar” múltiples veces seguidas.</w:t>
      </w:r>
    </w:p>
    <w:p w14:paraId="735AF19F" w14:textId="264CFDD7" w:rsidR="003219A8" w:rsidRPr="003219A8" w:rsidRDefault="003219A8" w:rsidP="003219A8">
      <w:pPr>
        <w:pStyle w:val="Prrafodelista"/>
        <w:numPr>
          <w:ilvl w:val="0"/>
          <w:numId w:val="298"/>
        </w:numPr>
        <w:rPr>
          <w:b/>
        </w:rPr>
      </w:pPr>
      <w:r w:rsidRPr="003219A8">
        <w:rPr>
          <w:b/>
        </w:rPr>
        <w:t>Resultado esperado:</w:t>
      </w:r>
    </w:p>
    <w:p w14:paraId="02F4573A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No se crean múltiples instancias de grabación.</w:t>
      </w:r>
    </w:p>
    <w:p w14:paraId="72C30649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No se generan archivos corruptos.</w:t>
      </w:r>
    </w:p>
    <w:p w14:paraId="3ED523E5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El estado del botón refleja correctamente el estado real.</w:t>
      </w:r>
    </w:p>
    <w:p w14:paraId="11CEDF09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 xml:space="preserve">No se produce </w:t>
      </w:r>
      <w:proofErr w:type="spellStart"/>
      <w:r w:rsidRPr="003219A8">
        <w:t>crash</w:t>
      </w:r>
      <w:proofErr w:type="spellEnd"/>
      <w:r w:rsidRPr="003219A8">
        <w:t>.</w:t>
      </w:r>
    </w:p>
    <w:p w14:paraId="484F23C0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Se registra evento en log si hay intento inválido.</w:t>
      </w:r>
    </w:p>
    <w:p w14:paraId="630A6878" w14:textId="77777777" w:rsidR="003219A8" w:rsidRDefault="003219A8" w:rsidP="003219A8">
      <w:pPr>
        <w:pStyle w:val="Prrafodelista"/>
        <w:numPr>
          <w:ilvl w:val="0"/>
          <w:numId w:val="298"/>
        </w:numPr>
      </w:pPr>
      <w:r w:rsidRPr="003219A8">
        <w:rPr>
          <w:b/>
        </w:rPr>
        <w:t>Observaciones:</w:t>
      </w:r>
      <w:r w:rsidRPr="003219A8">
        <w:rPr>
          <w:b/>
        </w:rPr>
        <w:br/>
      </w:r>
      <w:r w:rsidRPr="003219A8">
        <w:t>Se valida integridad de máquina de estados de grabación.</w:t>
      </w:r>
    </w:p>
    <w:p w14:paraId="1FDFA577" w14:textId="77777777" w:rsidR="00C36C5F" w:rsidRDefault="00C36C5F" w:rsidP="00C36C5F"/>
    <w:p w14:paraId="62ED63A0" w14:textId="2538618A" w:rsidR="007E735A" w:rsidRPr="007E735A" w:rsidRDefault="007E735A" w:rsidP="007E735A">
      <w:pPr>
        <w:pStyle w:val="Ttulo3"/>
      </w:pPr>
      <w:r w:rsidRPr="007E735A">
        <w:t xml:space="preserve">TC_IFR02_01 – </w:t>
      </w:r>
      <w:r w:rsidRPr="00E0640B">
        <w:t>Persistencia en segundo plano</w:t>
      </w:r>
    </w:p>
    <w:p w14:paraId="09491CD3" w14:textId="77777777" w:rsidR="007E735A" w:rsidRPr="00D23689" w:rsidRDefault="007E735A" w:rsidP="007E735A">
      <w:pPr>
        <w:pStyle w:val="Prrafodelista"/>
        <w:numPr>
          <w:ilvl w:val="0"/>
          <w:numId w:val="316"/>
        </w:numPr>
        <w:rPr>
          <w:i/>
          <w:iCs/>
        </w:rPr>
      </w:pPr>
      <w:r w:rsidRPr="007E735A">
        <w:rPr>
          <w:b/>
          <w:bCs/>
        </w:rPr>
        <w:t>ID:</w:t>
      </w:r>
      <w:r w:rsidRPr="007E735A">
        <w:t xml:space="preserve"> </w:t>
      </w:r>
      <w:r w:rsidRPr="00D23689">
        <w:rPr>
          <w:i/>
          <w:iCs/>
        </w:rPr>
        <w:t>TC_IFR02_01</w:t>
      </w:r>
    </w:p>
    <w:p w14:paraId="0CC2A4CF" w14:textId="6D87741B" w:rsidR="007E735A" w:rsidRDefault="007E735A" w:rsidP="007E735A">
      <w:pPr>
        <w:pStyle w:val="Prrafodelista"/>
        <w:numPr>
          <w:ilvl w:val="0"/>
          <w:numId w:val="316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IFR_02</w:t>
      </w:r>
      <w:r w:rsidR="00C171DD">
        <w:rPr>
          <w:i/>
          <w:iCs/>
        </w:rPr>
        <w:t xml:space="preserve"> </w:t>
      </w:r>
      <w:hyperlink r:id="rId48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3B964E9B" w14:textId="77777777" w:rsidR="007E735A" w:rsidRDefault="007E735A" w:rsidP="007E735A">
      <w:pPr>
        <w:pStyle w:val="Prrafodelista"/>
        <w:numPr>
          <w:ilvl w:val="0"/>
          <w:numId w:val="316"/>
        </w:numPr>
      </w:pPr>
      <w:r w:rsidRPr="007E735A">
        <w:rPr>
          <w:b/>
          <w:bCs/>
        </w:rPr>
        <w:t>Tipo:</w:t>
      </w:r>
      <w:r w:rsidRPr="007E735A">
        <w:t xml:space="preserve"> Funcional / Integración</w:t>
      </w:r>
    </w:p>
    <w:p w14:paraId="4813D322" w14:textId="0D6A2190" w:rsidR="007E735A" w:rsidRPr="007E735A" w:rsidRDefault="007E735A" w:rsidP="007E735A">
      <w:pPr>
        <w:pStyle w:val="Prrafodelista"/>
        <w:numPr>
          <w:ilvl w:val="0"/>
          <w:numId w:val="316"/>
        </w:numPr>
      </w:pPr>
      <w:r w:rsidRPr="007E735A">
        <w:rPr>
          <w:b/>
          <w:bCs/>
        </w:rPr>
        <w:t>Prioridad:</w:t>
      </w:r>
      <w:r w:rsidRPr="007E735A">
        <w:t xml:space="preserve"> </w:t>
      </w:r>
      <w:r w:rsidRPr="007E735A">
        <w:rPr>
          <w:color w:val="C00000"/>
        </w:rPr>
        <w:t>Alta</w:t>
      </w:r>
    </w:p>
    <w:p w14:paraId="3B97894E" w14:textId="67092EA5" w:rsidR="007E735A" w:rsidRPr="007E735A" w:rsidRDefault="007E735A" w:rsidP="007E735A">
      <w:pPr>
        <w:pStyle w:val="Prrafodelista"/>
        <w:numPr>
          <w:ilvl w:val="0"/>
          <w:numId w:val="316"/>
        </w:numPr>
        <w:rPr>
          <w:b/>
          <w:bCs/>
        </w:rPr>
      </w:pPr>
      <w:r w:rsidRPr="007E735A">
        <w:rPr>
          <w:b/>
          <w:bCs/>
        </w:rPr>
        <w:t>Precondiciones</w:t>
      </w:r>
      <w:r w:rsidR="00265957">
        <w:rPr>
          <w:b/>
          <w:bCs/>
        </w:rPr>
        <w:t>:</w:t>
      </w:r>
    </w:p>
    <w:p w14:paraId="3F7B59E4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Aplicación activada.</w:t>
      </w:r>
    </w:p>
    <w:p w14:paraId="7A345086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Permisos concedidos.</w:t>
      </w:r>
    </w:p>
    <w:p w14:paraId="44021692" w14:textId="77777777" w:rsidR="007E735A" w:rsidRDefault="007E735A" w:rsidP="007E735A">
      <w:pPr>
        <w:numPr>
          <w:ilvl w:val="1"/>
          <w:numId w:val="316"/>
        </w:numPr>
      </w:pPr>
      <w:r w:rsidRPr="007E735A">
        <w:t>Llamada activa.</w:t>
      </w:r>
    </w:p>
    <w:p w14:paraId="2F6F38E0" w14:textId="627D1A1B" w:rsidR="009D2C09" w:rsidRPr="009D2C09" w:rsidRDefault="009D2C09" w:rsidP="009D2C09">
      <w:pPr>
        <w:numPr>
          <w:ilvl w:val="1"/>
          <w:numId w:val="316"/>
        </w:numPr>
      </w:pPr>
      <w:r w:rsidRPr="009D2C09">
        <w:t>Dispositivo Android 10+.</w:t>
      </w:r>
    </w:p>
    <w:p w14:paraId="2C4945BD" w14:textId="18C88B7E" w:rsidR="009D2C09" w:rsidRPr="007E735A" w:rsidRDefault="009D2C09" w:rsidP="009D2C09">
      <w:pPr>
        <w:numPr>
          <w:ilvl w:val="1"/>
          <w:numId w:val="316"/>
        </w:numPr>
      </w:pPr>
      <w:r w:rsidRPr="009D2C09">
        <w:t>Espacio disponible &gt; 50MB.</w:t>
      </w:r>
    </w:p>
    <w:p w14:paraId="1F28BC7A" w14:textId="664F594A" w:rsidR="007E735A" w:rsidRPr="007E735A" w:rsidRDefault="007E735A" w:rsidP="007E735A">
      <w:pPr>
        <w:pStyle w:val="Prrafodelista"/>
        <w:numPr>
          <w:ilvl w:val="0"/>
          <w:numId w:val="316"/>
        </w:numPr>
        <w:rPr>
          <w:b/>
          <w:bCs/>
        </w:rPr>
      </w:pPr>
      <w:r w:rsidRPr="007E735A">
        <w:rPr>
          <w:b/>
          <w:bCs/>
        </w:rPr>
        <w:t>Datos de prueba</w:t>
      </w:r>
      <w:r w:rsidR="00265957">
        <w:rPr>
          <w:b/>
          <w:bCs/>
        </w:rPr>
        <w:t>:</w:t>
      </w:r>
    </w:p>
    <w:p w14:paraId="78D35B33" w14:textId="459F8D4A" w:rsidR="007E735A" w:rsidRPr="007E735A" w:rsidRDefault="007E735A" w:rsidP="007E735A">
      <w:pPr>
        <w:numPr>
          <w:ilvl w:val="1"/>
          <w:numId w:val="316"/>
        </w:numPr>
      </w:pPr>
      <w:r w:rsidRPr="007E735A">
        <w:t>Llamada</w:t>
      </w:r>
      <w:r w:rsidR="009D2C09">
        <w:t xml:space="preserve"> activa al menos</w:t>
      </w:r>
      <w:r w:rsidRPr="007E735A">
        <w:t xml:space="preserve"> &gt; 15 segundos.</w:t>
      </w:r>
    </w:p>
    <w:p w14:paraId="5F5EAD49" w14:textId="48866623" w:rsidR="007E735A" w:rsidRPr="007E735A" w:rsidRDefault="007E735A" w:rsidP="007E735A">
      <w:pPr>
        <w:pStyle w:val="Prrafodelista"/>
        <w:numPr>
          <w:ilvl w:val="0"/>
          <w:numId w:val="316"/>
        </w:numPr>
        <w:rPr>
          <w:b/>
          <w:bCs/>
        </w:rPr>
      </w:pPr>
      <w:r w:rsidRPr="007E735A">
        <w:rPr>
          <w:b/>
          <w:bCs/>
        </w:rPr>
        <w:t>Pasos</w:t>
      </w:r>
      <w:r w:rsidR="00265957">
        <w:rPr>
          <w:b/>
          <w:bCs/>
        </w:rPr>
        <w:t>:</w:t>
      </w:r>
    </w:p>
    <w:p w14:paraId="4E2AA9CD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Iniciar llamada.</w:t>
      </w:r>
    </w:p>
    <w:p w14:paraId="55C106F8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Pulsar “Grabar”.</w:t>
      </w:r>
    </w:p>
    <w:p w14:paraId="69354EB4" w14:textId="44BE28A9" w:rsidR="007E735A" w:rsidRPr="007E735A" w:rsidRDefault="007E735A" w:rsidP="007E735A">
      <w:pPr>
        <w:numPr>
          <w:ilvl w:val="1"/>
          <w:numId w:val="316"/>
        </w:numPr>
      </w:pPr>
      <w:r w:rsidRPr="007E735A">
        <w:t>Minimizar aplicación (botón Home</w:t>
      </w:r>
      <w:r>
        <w:t>, solo si no se ha podido integrar un botón en el panel de llamada</w:t>
      </w:r>
      <w:r w:rsidRPr="007E735A">
        <w:t>).</w:t>
      </w:r>
    </w:p>
    <w:p w14:paraId="3D193DD6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Mantener llamada activa 15 segundos.</w:t>
      </w:r>
    </w:p>
    <w:p w14:paraId="0C660A8B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Finalizar llamada.</w:t>
      </w:r>
    </w:p>
    <w:p w14:paraId="41AF3B21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Abrir aplicación.</w:t>
      </w:r>
    </w:p>
    <w:p w14:paraId="7A7C4983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Revisar listado y reproducir archivo.</w:t>
      </w:r>
    </w:p>
    <w:p w14:paraId="60744D37" w14:textId="77777777" w:rsidR="00D1343C" w:rsidRDefault="00D1343C">
      <w:pPr>
        <w:spacing w:after="200" w:line="276" w:lineRule="auto"/>
        <w:contextualSpacing w:val="0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0D1D0F58" w14:textId="60596493" w:rsidR="007E735A" w:rsidRPr="007E735A" w:rsidRDefault="007E735A" w:rsidP="007E735A">
      <w:pPr>
        <w:pStyle w:val="Prrafodelista"/>
        <w:numPr>
          <w:ilvl w:val="0"/>
          <w:numId w:val="316"/>
        </w:numPr>
        <w:rPr>
          <w:b/>
          <w:bCs/>
        </w:rPr>
      </w:pPr>
      <w:r w:rsidRPr="007E735A">
        <w:rPr>
          <w:b/>
          <w:bCs/>
        </w:rPr>
        <w:lastRenderedPageBreak/>
        <w:t>Resultado esperado</w:t>
      </w:r>
      <w:r w:rsidR="00265957">
        <w:rPr>
          <w:b/>
          <w:bCs/>
        </w:rPr>
        <w:t>:</w:t>
      </w:r>
    </w:p>
    <w:p w14:paraId="2EE2540C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Grabación no se interrumpe al minimizar.</w:t>
      </w:r>
    </w:p>
    <w:p w14:paraId="3BBF293A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Servicio en segundo plano activo.</w:t>
      </w:r>
    </w:p>
    <w:p w14:paraId="2F9D59E2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Archivo generado completo.</w:t>
      </w:r>
    </w:p>
    <w:p w14:paraId="428DF557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Duración coherente.</w:t>
      </w:r>
    </w:p>
    <w:p w14:paraId="5B09D3F5" w14:textId="77777777" w:rsidR="007E735A" w:rsidRDefault="007E735A" w:rsidP="007E735A">
      <w:pPr>
        <w:numPr>
          <w:ilvl w:val="1"/>
          <w:numId w:val="316"/>
        </w:numPr>
      </w:pPr>
      <w:r w:rsidRPr="007E735A">
        <w:t xml:space="preserve">Sin </w:t>
      </w:r>
      <w:proofErr w:type="spellStart"/>
      <w:r w:rsidRPr="007E735A">
        <w:t>crash</w:t>
      </w:r>
      <w:proofErr w:type="spellEnd"/>
      <w:r w:rsidRPr="007E735A">
        <w:t xml:space="preserve"> ni pérdida de datos.</w:t>
      </w:r>
    </w:p>
    <w:p w14:paraId="2BFE98EC" w14:textId="52B5C246" w:rsidR="009D2C09" w:rsidRPr="009D2C09" w:rsidRDefault="009D2C09" w:rsidP="009D2C09">
      <w:pPr>
        <w:pStyle w:val="Prrafodelista"/>
        <w:numPr>
          <w:ilvl w:val="0"/>
          <w:numId w:val="316"/>
        </w:numPr>
        <w:rPr>
          <w:b/>
          <w:bCs/>
        </w:rPr>
      </w:pPr>
      <w:r w:rsidRPr="009D2C09">
        <w:rPr>
          <w:b/>
          <w:bCs/>
        </w:rPr>
        <w:t>Observaciones</w:t>
      </w:r>
      <w:r w:rsidR="00265957">
        <w:rPr>
          <w:b/>
          <w:bCs/>
        </w:rPr>
        <w:t>:</w:t>
      </w:r>
    </w:p>
    <w:p w14:paraId="27BCDCAF" w14:textId="71840045" w:rsidR="009D2C09" w:rsidRPr="007E735A" w:rsidRDefault="009D2C09" w:rsidP="009D2C09">
      <w:pPr>
        <w:pStyle w:val="Prrafodelista"/>
      </w:pPr>
      <w:r w:rsidRPr="009D2C09">
        <w:t xml:space="preserve">Valida comportamiento del servicio </w:t>
      </w:r>
      <w:proofErr w:type="spellStart"/>
      <w:r w:rsidRPr="009D2C09">
        <w:t>foreground</w:t>
      </w:r>
      <w:proofErr w:type="spellEnd"/>
      <w:r w:rsidRPr="009D2C09">
        <w:t>/</w:t>
      </w:r>
      <w:proofErr w:type="spellStart"/>
      <w:r w:rsidRPr="009D2C09">
        <w:t>background</w:t>
      </w:r>
      <w:proofErr w:type="spellEnd"/>
      <w:r w:rsidRPr="009D2C09">
        <w:t xml:space="preserve"> y gestión </w:t>
      </w:r>
      <w:proofErr w:type="spellStart"/>
      <w:r w:rsidRPr="009D2C09">
        <w:t>lifecycle</w:t>
      </w:r>
      <w:proofErr w:type="spellEnd"/>
      <w:r w:rsidRPr="009D2C09">
        <w:t>.</w:t>
      </w:r>
    </w:p>
    <w:p w14:paraId="0703294F" w14:textId="77777777" w:rsidR="007E735A" w:rsidRPr="003219A8" w:rsidRDefault="007E735A" w:rsidP="00C36C5F"/>
    <w:p w14:paraId="16D439A8" w14:textId="66712D1C" w:rsidR="00975657" w:rsidRDefault="00975657" w:rsidP="00D23689">
      <w:pPr>
        <w:pStyle w:val="Ttulo3"/>
      </w:pPr>
      <w:r w:rsidRPr="00E0640B">
        <w:t>TC_IFR03_01 – Finalización automática</w:t>
      </w:r>
      <w:r w:rsidR="00D23689">
        <w:t xml:space="preserve"> </w:t>
      </w:r>
      <w:r w:rsidRPr="00E0640B">
        <w:t>de llamada</w:t>
      </w:r>
    </w:p>
    <w:p w14:paraId="7C2FA793" w14:textId="77777777" w:rsidR="00D23689" w:rsidRPr="00D23689" w:rsidRDefault="00D23689" w:rsidP="00D23689">
      <w:pPr>
        <w:pStyle w:val="Prrafodelista"/>
        <w:numPr>
          <w:ilvl w:val="0"/>
          <w:numId w:val="318"/>
        </w:numPr>
        <w:rPr>
          <w:b/>
          <w:bCs/>
        </w:rPr>
      </w:pPr>
      <w:r w:rsidRPr="00D23689">
        <w:rPr>
          <w:b/>
          <w:bCs/>
        </w:rPr>
        <w:t xml:space="preserve">ID: </w:t>
      </w:r>
      <w:r w:rsidRPr="00D23689">
        <w:rPr>
          <w:i/>
          <w:iCs/>
        </w:rPr>
        <w:t>TC_IFR03_01</w:t>
      </w:r>
    </w:p>
    <w:p w14:paraId="38275391" w14:textId="036DCE6D" w:rsidR="00D23689" w:rsidRDefault="00D23689" w:rsidP="00D23689">
      <w:pPr>
        <w:pStyle w:val="Prrafodelista"/>
        <w:numPr>
          <w:ilvl w:val="0"/>
          <w:numId w:val="318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 w:rsidR="008A32E0">
        <w:rPr>
          <w:i/>
          <w:iCs/>
        </w:rPr>
        <w:t>3</w:t>
      </w:r>
      <w:r w:rsidR="00C171DD">
        <w:rPr>
          <w:i/>
          <w:iCs/>
        </w:rPr>
        <w:t xml:space="preserve"> </w:t>
      </w:r>
      <w:hyperlink r:id="rId49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093B191C" w14:textId="77777777" w:rsidR="00D23689" w:rsidRDefault="00D23689" w:rsidP="00D23689">
      <w:pPr>
        <w:pStyle w:val="Prrafodelista"/>
        <w:numPr>
          <w:ilvl w:val="0"/>
          <w:numId w:val="318"/>
        </w:numPr>
        <w:rPr>
          <w:b/>
          <w:bCs/>
        </w:rPr>
      </w:pPr>
      <w:r w:rsidRPr="00D23689">
        <w:rPr>
          <w:b/>
          <w:bCs/>
        </w:rPr>
        <w:t xml:space="preserve">Tipo: </w:t>
      </w:r>
      <w:r w:rsidRPr="00D23689">
        <w:t>Funcional</w:t>
      </w:r>
    </w:p>
    <w:p w14:paraId="48958FDE" w14:textId="361EB3B8" w:rsidR="00D23689" w:rsidRPr="00980177" w:rsidRDefault="00D23689" w:rsidP="00D23689">
      <w:pPr>
        <w:pStyle w:val="Prrafodelista"/>
        <w:numPr>
          <w:ilvl w:val="0"/>
          <w:numId w:val="318"/>
        </w:numPr>
        <w:rPr>
          <w:b/>
          <w:bCs/>
        </w:rPr>
      </w:pPr>
      <w:r w:rsidRPr="00D23689">
        <w:rPr>
          <w:b/>
          <w:bCs/>
        </w:rPr>
        <w:t xml:space="preserve">Prioridad: </w:t>
      </w:r>
      <w:r w:rsidRPr="007E735A">
        <w:rPr>
          <w:color w:val="C00000"/>
        </w:rPr>
        <w:t>Alta</w:t>
      </w:r>
    </w:p>
    <w:p w14:paraId="292E639C" w14:textId="7BECDBFB" w:rsidR="00980177" w:rsidRPr="00980177" w:rsidRDefault="00980177" w:rsidP="00980177">
      <w:pPr>
        <w:pStyle w:val="Prrafodelista"/>
        <w:numPr>
          <w:ilvl w:val="0"/>
          <w:numId w:val="318"/>
        </w:numPr>
        <w:rPr>
          <w:b/>
          <w:bCs/>
        </w:rPr>
      </w:pPr>
      <w:r w:rsidRPr="00980177">
        <w:rPr>
          <w:b/>
          <w:bCs/>
        </w:rPr>
        <w:t>Precondiciones</w:t>
      </w:r>
      <w:r>
        <w:rPr>
          <w:b/>
          <w:bCs/>
        </w:rPr>
        <w:t>:</w:t>
      </w:r>
    </w:p>
    <w:p w14:paraId="73B0169C" w14:textId="77777777" w:rsidR="00980177" w:rsidRPr="00980177" w:rsidRDefault="00980177" w:rsidP="00980177">
      <w:pPr>
        <w:pStyle w:val="Prrafodelista"/>
        <w:numPr>
          <w:ilvl w:val="1"/>
          <w:numId w:val="318"/>
        </w:numPr>
      </w:pPr>
      <w:r w:rsidRPr="00980177">
        <w:t>Grabación iniciada manualmente.</w:t>
      </w:r>
    </w:p>
    <w:p w14:paraId="45604EB1" w14:textId="77777777" w:rsidR="00980177" w:rsidRPr="00980177" w:rsidRDefault="00980177" w:rsidP="00980177">
      <w:pPr>
        <w:pStyle w:val="Prrafodelista"/>
        <w:numPr>
          <w:ilvl w:val="0"/>
          <w:numId w:val="318"/>
        </w:numPr>
        <w:rPr>
          <w:b/>
          <w:bCs/>
        </w:rPr>
      </w:pPr>
      <w:r w:rsidRPr="00980177">
        <w:rPr>
          <w:b/>
          <w:bCs/>
        </w:rPr>
        <w:t>Datos de prueba</w:t>
      </w:r>
    </w:p>
    <w:p w14:paraId="3B9EC3A8" w14:textId="17CF68E8" w:rsidR="00980177" w:rsidRPr="00980177" w:rsidRDefault="00980177" w:rsidP="00980177">
      <w:pPr>
        <w:pStyle w:val="Prrafodelista"/>
        <w:numPr>
          <w:ilvl w:val="1"/>
          <w:numId w:val="318"/>
        </w:numPr>
      </w:pPr>
      <w:r w:rsidRPr="00980177">
        <w:t>Llamada &gt; 10 segundos.</w:t>
      </w:r>
    </w:p>
    <w:p w14:paraId="66B49D73" w14:textId="0A6C167C" w:rsidR="00975657" w:rsidRPr="00975657" w:rsidRDefault="00975657" w:rsidP="00D23689">
      <w:pPr>
        <w:pStyle w:val="Prrafodelista"/>
        <w:numPr>
          <w:ilvl w:val="0"/>
          <w:numId w:val="318"/>
        </w:numPr>
      </w:pPr>
      <w:r w:rsidRPr="00D23689">
        <w:rPr>
          <w:b/>
          <w:bCs/>
        </w:rPr>
        <w:t>Pasos:</w:t>
      </w:r>
    </w:p>
    <w:p w14:paraId="4478D289" w14:textId="79F81321" w:rsidR="00D23689" w:rsidRPr="00D23689" w:rsidRDefault="00D23689" w:rsidP="00D23689">
      <w:pPr>
        <w:numPr>
          <w:ilvl w:val="1"/>
          <w:numId w:val="316"/>
        </w:numPr>
      </w:pPr>
      <w:r w:rsidRPr="00D23689">
        <w:t>Iniciar llamada.</w:t>
      </w:r>
    </w:p>
    <w:p w14:paraId="239F26F9" w14:textId="73A41BDF" w:rsidR="00D23689" w:rsidRDefault="00D23689" w:rsidP="00D23689">
      <w:pPr>
        <w:numPr>
          <w:ilvl w:val="1"/>
          <w:numId w:val="316"/>
        </w:numPr>
      </w:pPr>
      <w:r w:rsidRPr="00D23689">
        <w:t>Pulsar “Grabar”.</w:t>
      </w:r>
    </w:p>
    <w:p w14:paraId="4A74904A" w14:textId="42F9CBA0" w:rsidR="00D23689" w:rsidRDefault="00D23689" w:rsidP="00D23689">
      <w:pPr>
        <w:numPr>
          <w:ilvl w:val="1"/>
          <w:numId w:val="316"/>
        </w:numPr>
      </w:pPr>
      <w:r w:rsidRPr="007E735A">
        <w:t>Minimizar aplicación (botón Home</w:t>
      </w:r>
      <w:r>
        <w:t>, solo si no se ha podido integrar un botón en el panel de llamada</w:t>
      </w:r>
      <w:r w:rsidRPr="007E735A">
        <w:t>).</w:t>
      </w:r>
    </w:p>
    <w:p w14:paraId="0B24C25C" w14:textId="77777777" w:rsidR="00975657" w:rsidRDefault="00975657" w:rsidP="00D23689">
      <w:pPr>
        <w:numPr>
          <w:ilvl w:val="1"/>
          <w:numId w:val="316"/>
        </w:numPr>
      </w:pPr>
      <w:r w:rsidRPr="00975657">
        <w:t>Finalizar llamada sin pulsar “Parar”.</w:t>
      </w:r>
    </w:p>
    <w:p w14:paraId="2B25D8F5" w14:textId="77777777" w:rsidR="00D23689" w:rsidRDefault="00D23689" w:rsidP="00D23689">
      <w:pPr>
        <w:numPr>
          <w:ilvl w:val="1"/>
          <w:numId w:val="316"/>
        </w:numPr>
      </w:pPr>
      <w:r w:rsidRPr="007E735A">
        <w:t>Abrir aplicación.</w:t>
      </w:r>
    </w:p>
    <w:p w14:paraId="7F880DD5" w14:textId="2899F3A4" w:rsidR="00980177" w:rsidRDefault="00980177" w:rsidP="00D23689">
      <w:pPr>
        <w:numPr>
          <w:ilvl w:val="1"/>
          <w:numId w:val="316"/>
        </w:numPr>
      </w:pPr>
      <w:r w:rsidRPr="00980177">
        <w:t>Revisar listado y reproducir archivo.</w:t>
      </w:r>
    </w:p>
    <w:p w14:paraId="66EF3D22" w14:textId="196D19A8" w:rsidR="00980177" w:rsidRPr="00980177" w:rsidRDefault="00980177" w:rsidP="00980177">
      <w:pPr>
        <w:numPr>
          <w:ilvl w:val="0"/>
          <w:numId w:val="316"/>
        </w:numPr>
        <w:rPr>
          <w:b/>
          <w:bCs/>
        </w:rPr>
      </w:pPr>
      <w:r w:rsidRPr="00980177">
        <w:rPr>
          <w:b/>
          <w:bCs/>
        </w:rPr>
        <w:t>Resultado esperado</w:t>
      </w:r>
      <w:r w:rsidR="00972309">
        <w:rPr>
          <w:b/>
          <w:bCs/>
        </w:rPr>
        <w:t>:</w:t>
      </w:r>
    </w:p>
    <w:p w14:paraId="03093A11" w14:textId="77777777" w:rsidR="00980177" w:rsidRPr="00980177" w:rsidRDefault="00980177" w:rsidP="00980177">
      <w:pPr>
        <w:numPr>
          <w:ilvl w:val="1"/>
          <w:numId w:val="316"/>
        </w:numPr>
      </w:pPr>
      <w:r w:rsidRPr="00980177">
        <w:t>Grabación se detiene automáticamente.</w:t>
      </w:r>
    </w:p>
    <w:p w14:paraId="348A1381" w14:textId="77777777" w:rsidR="00980177" w:rsidRPr="00975657" w:rsidRDefault="00980177" w:rsidP="00980177">
      <w:pPr>
        <w:pStyle w:val="Prrafodelista"/>
        <w:numPr>
          <w:ilvl w:val="1"/>
          <w:numId w:val="316"/>
        </w:numPr>
      </w:pPr>
      <w:r w:rsidRPr="00975657">
        <w:t>Archivo no corrupto.</w:t>
      </w:r>
    </w:p>
    <w:p w14:paraId="301B1C72" w14:textId="77777777" w:rsidR="00980177" w:rsidRPr="00975657" w:rsidRDefault="00980177" w:rsidP="00980177">
      <w:pPr>
        <w:pStyle w:val="Prrafodelista"/>
        <w:numPr>
          <w:ilvl w:val="1"/>
          <w:numId w:val="316"/>
        </w:numPr>
      </w:pPr>
      <w:r w:rsidRPr="00975657">
        <w:t>Reproducible.</w:t>
      </w:r>
    </w:p>
    <w:p w14:paraId="28EF7E4E" w14:textId="77777777" w:rsidR="00980177" w:rsidRPr="00980177" w:rsidRDefault="00980177" w:rsidP="00980177">
      <w:pPr>
        <w:numPr>
          <w:ilvl w:val="1"/>
          <w:numId w:val="316"/>
        </w:numPr>
      </w:pPr>
      <w:r w:rsidRPr="00980177">
        <w:t>Recurso liberado.</w:t>
      </w:r>
    </w:p>
    <w:p w14:paraId="06CD361B" w14:textId="77777777" w:rsidR="00980177" w:rsidRPr="00980177" w:rsidRDefault="00980177" w:rsidP="00980177">
      <w:pPr>
        <w:numPr>
          <w:ilvl w:val="1"/>
          <w:numId w:val="316"/>
        </w:numPr>
      </w:pPr>
      <w:r w:rsidRPr="00980177">
        <w:t>Evento log registrado.</w:t>
      </w:r>
    </w:p>
    <w:p w14:paraId="09A14D07" w14:textId="097E0073" w:rsidR="00980177" w:rsidRPr="00980177" w:rsidRDefault="00980177" w:rsidP="00980177">
      <w:pPr>
        <w:numPr>
          <w:ilvl w:val="0"/>
          <w:numId w:val="316"/>
        </w:numPr>
        <w:rPr>
          <w:b/>
          <w:bCs/>
        </w:rPr>
      </w:pPr>
      <w:r w:rsidRPr="00980177">
        <w:rPr>
          <w:b/>
          <w:bCs/>
        </w:rPr>
        <w:t>Observaciones</w:t>
      </w:r>
      <w:r w:rsidR="00972309">
        <w:rPr>
          <w:b/>
          <w:bCs/>
        </w:rPr>
        <w:t>:</w:t>
      </w:r>
    </w:p>
    <w:p w14:paraId="0C14C742" w14:textId="77777777" w:rsidR="00980177" w:rsidRDefault="00980177" w:rsidP="00980177">
      <w:pPr>
        <w:ind w:left="720"/>
      </w:pPr>
      <w:r w:rsidRPr="00980177">
        <w:t xml:space="preserve">Valida detección correcta de </w:t>
      </w:r>
      <w:proofErr w:type="spellStart"/>
      <w:r w:rsidRPr="00980177">
        <w:rPr>
          <w:i/>
          <w:iCs/>
        </w:rPr>
        <w:t>CallState.IDLE</w:t>
      </w:r>
      <w:proofErr w:type="spellEnd"/>
      <w:r w:rsidRPr="00980177">
        <w:t>.</w:t>
      </w:r>
    </w:p>
    <w:p w14:paraId="0F6E2343" w14:textId="77777777" w:rsidR="00707651" w:rsidRPr="00980177" w:rsidRDefault="00707651" w:rsidP="00707651"/>
    <w:p w14:paraId="6FA575C6" w14:textId="26C1C49E" w:rsidR="008A32E0" w:rsidRPr="008A32E0" w:rsidRDefault="008A32E0" w:rsidP="008A32E0">
      <w:pPr>
        <w:pStyle w:val="Ttulo3"/>
      </w:pPr>
      <w:r w:rsidRPr="008A32E0">
        <w:t>TC_IFR03_02 – Finalización remot</w:t>
      </w:r>
      <w:r>
        <w:t>a</w:t>
      </w:r>
    </w:p>
    <w:p w14:paraId="5C63B887" w14:textId="77777777" w:rsidR="008A32E0" w:rsidRDefault="008A32E0" w:rsidP="008A32E0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ID:</w:t>
      </w:r>
      <w:r w:rsidRPr="008A32E0">
        <w:t xml:space="preserve"> </w:t>
      </w:r>
      <w:r w:rsidRPr="008A32E0">
        <w:rPr>
          <w:i/>
          <w:iCs/>
        </w:rPr>
        <w:t>TC_IFR03_02</w:t>
      </w:r>
    </w:p>
    <w:p w14:paraId="78AB07A1" w14:textId="5AE0BE28" w:rsidR="008A32E0" w:rsidRDefault="008A32E0" w:rsidP="008A32E0">
      <w:pPr>
        <w:pStyle w:val="Prrafodelista"/>
        <w:numPr>
          <w:ilvl w:val="0"/>
          <w:numId w:val="322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>
        <w:rPr>
          <w:i/>
          <w:iCs/>
        </w:rPr>
        <w:t>3</w:t>
      </w:r>
      <w:r w:rsidR="00C171DD">
        <w:rPr>
          <w:i/>
          <w:iCs/>
        </w:rPr>
        <w:t xml:space="preserve"> </w:t>
      </w:r>
      <w:hyperlink r:id="rId50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54509D9A" w14:textId="51F1DEB2" w:rsidR="008A32E0" w:rsidRDefault="008A32E0" w:rsidP="008A32E0">
      <w:pPr>
        <w:pStyle w:val="Prrafodelista"/>
        <w:numPr>
          <w:ilvl w:val="0"/>
          <w:numId w:val="322"/>
        </w:numPr>
        <w:rPr>
          <w:b/>
          <w:bCs/>
        </w:rPr>
      </w:pPr>
      <w:r w:rsidRPr="00D23689">
        <w:rPr>
          <w:b/>
          <w:bCs/>
        </w:rPr>
        <w:t xml:space="preserve">Tipo: </w:t>
      </w:r>
      <w:r w:rsidRPr="00D23689">
        <w:t>Funcional</w:t>
      </w:r>
      <w:r w:rsidR="00972309">
        <w:t xml:space="preserve"> / </w:t>
      </w:r>
      <w:r w:rsidR="00972309" w:rsidRPr="00975657">
        <w:t>Robustez</w:t>
      </w:r>
    </w:p>
    <w:p w14:paraId="33BB0F5D" w14:textId="77777777" w:rsidR="008A32E0" w:rsidRPr="00D23689" w:rsidRDefault="008A32E0" w:rsidP="008A32E0">
      <w:pPr>
        <w:pStyle w:val="Prrafodelista"/>
        <w:numPr>
          <w:ilvl w:val="0"/>
          <w:numId w:val="322"/>
        </w:numPr>
        <w:rPr>
          <w:b/>
          <w:bCs/>
        </w:rPr>
      </w:pPr>
      <w:r w:rsidRPr="00D23689">
        <w:rPr>
          <w:b/>
          <w:bCs/>
        </w:rPr>
        <w:t xml:space="preserve">Prioridad: </w:t>
      </w:r>
      <w:r w:rsidRPr="007E735A">
        <w:rPr>
          <w:color w:val="C00000"/>
        </w:rPr>
        <w:t>Alta</w:t>
      </w:r>
    </w:p>
    <w:p w14:paraId="69A3ABB0" w14:textId="77777777" w:rsidR="008A32E0" w:rsidRPr="008A32E0" w:rsidRDefault="008A32E0" w:rsidP="008A32E0">
      <w:pPr>
        <w:pStyle w:val="Prrafodelista"/>
        <w:numPr>
          <w:ilvl w:val="0"/>
          <w:numId w:val="322"/>
        </w:numPr>
        <w:rPr>
          <w:b/>
          <w:bCs/>
        </w:rPr>
      </w:pPr>
      <w:r w:rsidRPr="008A32E0">
        <w:rPr>
          <w:b/>
          <w:bCs/>
        </w:rPr>
        <w:t>Pasos</w:t>
      </w:r>
    </w:p>
    <w:p w14:paraId="4EB4CB72" w14:textId="77777777" w:rsidR="008A32E0" w:rsidRPr="00D23689" w:rsidRDefault="008A32E0" w:rsidP="008A32E0">
      <w:pPr>
        <w:numPr>
          <w:ilvl w:val="1"/>
          <w:numId w:val="322"/>
        </w:numPr>
      </w:pPr>
      <w:r w:rsidRPr="00D23689">
        <w:t>Iniciar llamada.</w:t>
      </w:r>
    </w:p>
    <w:p w14:paraId="08EDC27D" w14:textId="77777777" w:rsidR="008A32E0" w:rsidRDefault="008A32E0" w:rsidP="008A32E0">
      <w:pPr>
        <w:numPr>
          <w:ilvl w:val="1"/>
          <w:numId w:val="322"/>
        </w:numPr>
      </w:pPr>
      <w:r w:rsidRPr="00D23689">
        <w:t>Pulsar “Grabar”.</w:t>
      </w:r>
    </w:p>
    <w:p w14:paraId="244AE25F" w14:textId="77777777" w:rsidR="008A32E0" w:rsidRDefault="008A32E0" w:rsidP="008A32E0">
      <w:pPr>
        <w:numPr>
          <w:ilvl w:val="1"/>
          <w:numId w:val="322"/>
        </w:numPr>
      </w:pPr>
      <w:r w:rsidRPr="007E735A">
        <w:t>Minimizar aplicación (botón Home</w:t>
      </w:r>
      <w:r>
        <w:t>, solo si no se ha podido integrar un botón en el panel de llamada</w:t>
      </w:r>
      <w:r w:rsidRPr="007E735A">
        <w:t>).</w:t>
      </w:r>
    </w:p>
    <w:p w14:paraId="66AD77BB" w14:textId="358B2E4C" w:rsidR="008A32E0" w:rsidRPr="008A32E0" w:rsidRDefault="008A32E0" w:rsidP="008A32E0">
      <w:pPr>
        <w:numPr>
          <w:ilvl w:val="1"/>
          <w:numId w:val="322"/>
        </w:numPr>
      </w:pPr>
      <w:r w:rsidRPr="008A32E0">
        <w:t xml:space="preserve">Simular </w:t>
      </w:r>
      <w:r>
        <w:t>finalización</w:t>
      </w:r>
      <w:r w:rsidRPr="008A32E0">
        <w:t xml:space="preserve"> remot</w:t>
      </w:r>
      <w:r>
        <w:t>a</w:t>
      </w:r>
      <w:r w:rsidRPr="008A32E0">
        <w:t xml:space="preserve"> (colgar desde </w:t>
      </w:r>
      <w:r>
        <w:t xml:space="preserve">el </w:t>
      </w:r>
      <w:r w:rsidRPr="008A32E0">
        <w:t>otro dispositivo).</w:t>
      </w:r>
    </w:p>
    <w:p w14:paraId="27D732C0" w14:textId="77777777" w:rsidR="008A32E0" w:rsidRPr="008A32E0" w:rsidRDefault="008A32E0" w:rsidP="008A32E0">
      <w:pPr>
        <w:pStyle w:val="Prrafodelista"/>
        <w:numPr>
          <w:ilvl w:val="0"/>
          <w:numId w:val="322"/>
        </w:numPr>
        <w:rPr>
          <w:b/>
          <w:bCs/>
        </w:rPr>
      </w:pPr>
      <w:r w:rsidRPr="008A32E0">
        <w:rPr>
          <w:b/>
          <w:bCs/>
        </w:rPr>
        <w:t>Resultado esperado</w:t>
      </w:r>
    </w:p>
    <w:p w14:paraId="05C2C639" w14:textId="77777777" w:rsidR="008A32E0" w:rsidRPr="008A32E0" w:rsidRDefault="008A32E0" w:rsidP="008A32E0">
      <w:pPr>
        <w:numPr>
          <w:ilvl w:val="1"/>
          <w:numId w:val="322"/>
        </w:numPr>
      </w:pPr>
      <w:r w:rsidRPr="008A32E0">
        <w:t>Grabación se detiene correctamente.</w:t>
      </w:r>
    </w:p>
    <w:p w14:paraId="1C3B1D59" w14:textId="77777777" w:rsidR="008A32E0" w:rsidRPr="008A32E0" w:rsidRDefault="008A32E0" w:rsidP="008A32E0">
      <w:pPr>
        <w:numPr>
          <w:ilvl w:val="1"/>
          <w:numId w:val="322"/>
        </w:numPr>
      </w:pPr>
      <w:r w:rsidRPr="008A32E0">
        <w:t>Archivo no corrupto.</w:t>
      </w:r>
    </w:p>
    <w:p w14:paraId="22E1B25B" w14:textId="77777777" w:rsidR="008A32E0" w:rsidRDefault="008A32E0" w:rsidP="008A32E0">
      <w:pPr>
        <w:numPr>
          <w:ilvl w:val="1"/>
          <w:numId w:val="322"/>
        </w:numPr>
      </w:pPr>
      <w:r w:rsidRPr="008A32E0">
        <w:t>No fuga de recursos.</w:t>
      </w:r>
    </w:p>
    <w:p w14:paraId="488DB56A" w14:textId="49075E98" w:rsidR="00972309" w:rsidRPr="00972309" w:rsidRDefault="00972309" w:rsidP="00972309">
      <w:pPr>
        <w:numPr>
          <w:ilvl w:val="0"/>
          <w:numId w:val="322"/>
        </w:numPr>
        <w:rPr>
          <w:b/>
          <w:bCs/>
        </w:rPr>
      </w:pPr>
      <w:r w:rsidRPr="00972309">
        <w:rPr>
          <w:b/>
          <w:bCs/>
        </w:rPr>
        <w:lastRenderedPageBreak/>
        <w:t>Observaciones</w:t>
      </w:r>
      <w:r>
        <w:rPr>
          <w:b/>
          <w:bCs/>
        </w:rPr>
        <w:t>:</w:t>
      </w:r>
    </w:p>
    <w:p w14:paraId="2A94E9AB" w14:textId="58BE37DB" w:rsidR="00972309" w:rsidRPr="008A32E0" w:rsidRDefault="00972309" w:rsidP="00972309">
      <w:pPr>
        <w:ind w:left="720"/>
      </w:pPr>
      <w:r>
        <w:t>Valida resiliencia ante eventos no controlados por UI.</w:t>
      </w:r>
    </w:p>
    <w:p w14:paraId="2E79D9A1" w14:textId="77777777" w:rsidR="008A32E0" w:rsidRDefault="008A32E0" w:rsidP="00975657"/>
    <w:p w14:paraId="7E179629" w14:textId="77777777" w:rsidR="008A32E0" w:rsidRPr="008A32E0" w:rsidRDefault="008A32E0" w:rsidP="008A32E0">
      <w:pPr>
        <w:pStyle w:val="Ttulo3"/>
      </w:pPr>
      <w:r w:rsidRPr="008A32E0">
        <w:t>TC_IFR04_01 – Separación estructural Angular / Android</w:t>
      </w:r>
    </w:p>
    <w:p w14:paraId="422952D1" w14:textId="3EF470DB" w:rsidR="008A32E0" w:rsidRDefault="008A32E0" w:rsidP="008A32E0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ID:</w:t>
      </w:r>
      <w:r w:rsidRPr="008A32E0">
        <w:t xml:space="preserve"> </w:t>
      </w:r>
      <w:r w:rsidRPr="008A32E0">
        <w:rPr>
          <w:i/>
          <w:iCs/>
        </w:rPr>
        <w:t>TC_IFR0</w:t>
      </w:r>
      <w:r w:rsidR="00567158">
        <w:rPr>
          <w:i/>
          <w:iCs/>
        </w:rPr>
        <w:t>4</w:t>
      </w:r>
      <w:r w:rsidRPr="008A32E0">
        <w:rPr>
          <w:i/>
          <w:iCs/>
        </w:rPr>
        <w:t>_0</w:t>
      </w:r>
      <w:r w:rsidR="00567158">
        <w:rPr>
          <w:i/>
          <w:iCs/>
        </w:rPr>
        <w:t>1</w:t>
      </w:r>
    </w:p>
    <w:p w14:paraId="6FF22CB3" w14:textId="0FCD9ADD" w:rsidR="008A32E0" w:rsidRPr="008A32E0" w:rsidRDefault="008A32E0" w:rsidP="008A32E0">
      <w:pPr>
        <w:pStyle w:val="Prrafodelista"/>
        <w:numPr>
          <w:ilvl w:val="0"/>
          <w:numId w:val="322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 w:rsidR="00567158">
        <w:rPr>
          <w:i/>
          <w:iCs/>
        </w:rPr>
        <w:t>4</w:t>
      </w:r>
      <w:r w:rsidR="00C171DD">
        <w:rPr>
          <w:i/>
          <w:iCs/>
        </w:rPr>
        <w:t xml:space="preserve"> </w:t>
      </w:r>
      <w:hyperlink r:id="rId51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4E34666D" w14:textId="77777777" w:rsidR="008A32E0" w:rsidRDefault="008A32E0" w:rsidP="008A32E0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Tipo:</w:t>
      </w:r>
      <w:r w:rsidRPr="008A32E0">
        <w:t xml:space="preserve"> Integración</w:t>
      </w:r>
    </w:p>
    <w:p w14:paraId="175F5B3D" w14:textId="77777777" w:rsidR="008A32E0" w:rsidRPr="00265957" w:rsidRDefault="008A32E0" w:rsidP="008A32E0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Prioridad:</w:t>
      </w:r>
      <w:r w:rsidRPr="008A32E0">
        <w:t xml:space="preserve"> </w:t>
      </w:r>
      <w:r w:rsidRPr="008A32E0">
        <w:rPr>
          <w:color w:val="FFC000"/>
        </w:rPr>
        <w:t>Media</w:t>
      </w:r>
    </w:p>
    <w:p w14:paraId="35396451" w14:textId="6F9A19ED" w:rsidR="00265957" w:rsidRPr="00265957" w:rsidRDefault="00265957" w:rsidP="00265957">
      <w:pPr>
        <w:pStyle w:val="Prrafodelista"/>
        <w:numPr>
          <w:ilvl w:val="0"/>
          <w:numId w:val="322"/>
        </w:numPr>
        <w:rPr>
          <w:b/>
          <w:bCs/>
        </w:rPr>
      </w:pPr>
      <w:r w:rsidRPr="00265957">
        <w:rPr>
          <w:b/>
          <w:bCs/>
        </w:rPr>
        <w:t>Precondiciones</w:t>
      </w:r>
      <w:r>
        <w:rPr>
          <w:b/>
          <w:bCs/>
        </w:rPr>
        <w:t>:</w:t>
      </w:r>
    </w:p>
    <w:p w14:paraId="75CA5562" w14:textId="77777777" w:rsidR="00265957" w:rsidRPr="00265957" w:rsidRDefault="00265957" w:rsidP="00265957">
      <w:pPr>
        <w:pStyle w:val="Prrafodelista"/>
        <w:numPr>
          <w:ilvl w:val="1"/>
          <w:numId w:val="322"/>
        </w:numPr>
      </w:pPr>
      <w:r w:rsidRPr="00265957">
        <w:t>Código desplegado en entorno de revisión.</w:t>
      </w:r>
    </w:p>
    <w:p w14:paraId="6E3A8842" w14:textId="248A7AEA" w:rsidR="00265957" w:rsidRPr="00265957" w:rsidRDefault="00265957" w:rsidP="00265957">
      <w:pPr>
        <w:pStyle w:val="Prrafodelista"/>
        <w:numPr>
          <w:ilvl w:val="0"/>
          <w:numId w:val="322"/>
        </w:numPr>
        <w:rPr>
          <w:b/>
          <w:bCs/>
        </w:rPr>
      </w:pPr>
      <w:r w:rsidRPr="00265957">
        <w:rPr>
          <w:b/>
          <w:bCs/>
        </w:rPr>
        <w:t>Pasos</w:t>
      </w:r>
      <w:r>
        <w:rPr>
          <w:b/>
          <w:bCs/>
        </w:rPr>
        <w:t>:</w:t>
      </w:r>
    </w:p>
    <w:p w14:paraId="568A4F53" w14:textId="77777777" w:rsidR="00265957" w:rsidRPr="00265957" w:rsidRDefault="00265957" w:rsidP="00265957">
      <w:pPr>
        <w:pStyle w:val="Prrafodelista"/>
        <w:numPr>
          <w:ilvl w:val="1"/>
          <w:numId w:val="322"/>
        </w:numPr>
      </w:pPr>
      <w:r w:rsidRPr="00265957">
        <w:t>Revisar estructura proyecto.</w:t>
      </w:r>
    </w:p>
    <w:p w14:paraId="55AAF559" w14:textId="77777777" w:rsidR="00265957" w:rsidRDefault="00265957" w:rsidP="00265957">
      <w:pPr>
        <w:pStyle w:val="Prrafodelista"/>
        <w:numPr>
          <w:ilvl w:val="1"/>
          <w:numId w:val="322"/>
        </w:numPr>
      </w:pPr>
      <w:r w:rsidRPr="008A32E0">
        <w:t>Código Android aislado en plugin.</w:t>
      </w:r>
    </w:p>
    <w:p w14:paraId="604A8175" w14:textId="77777777" w:rsidR="00265957" w:rsidRDefault="00265957" w:rsidP="00265957">
      <w:pPr>
        <w:pStyle w:val="Prrafodelista"/>
        <w:numPr>
          <w:ilvl w:val="1"/>
          <w:numId w:val="322"/>
        </w:numPr>
      </w:pPr>
      <w:r w:rsidRPr="008A32E0">
        <w:t>Angular no contiene lógica nativa.</w:t>
      </w:r>
    </w:p>
    <w:p w14:paraId="49DBC114" w14:textId="6A178F38" w:rsidR="008A32E0" w:rsidRDefault="00265957" w:rsidP="00265957">
      <w:pPr>
        <w:pStyle w:val="Prrafodelista"/>
        <w:numPr>
          <w:ilvl w:val="1"/>
          <w:numId w:val="322"/>
        </w:numPr>
      </w:pPr>
      <w:r w:rsidRPr="00265957">
        <w:t>Confirmar comunicación vía bridge.</w:t>
      </w:r>
    </w:p>
    <w:p w14:paraId="5FFC6724" w14:textId="24DE54A0" w:rsidR="008A32E0" w:rsidRPr="008A32E0" w:rsidRDefault="008A32E0" w:rsidP="008A32E0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Resultado esperado</w:t>
      </w:r>
      <w:r w:rsidR="00265957">
        <w:rPr>
          <w:b/>
          <w:bCs/>
        </w:rPr>
        <w:t>:</w:t>
      </w:r>
    </w:p>
    <w:p w14:paraId="087FD1E6" w14:textId="77777777" w:rsidR="008A32E0" w:rsidRDefault="008A32E0" w:rsidP="007446CE">
      <w:pPr>
        <w:pStyle w:val="Prrafodelista"/>
        <w:numPr>
          <w:ilvl w:val="1"/>
          <w:numId w:val="322"/>
        </w:numPr>
      </w:pPr>
      <w:r w:rsidRPr="008A32E0">
        <w:t>Separación clara por módulos.</w:t>
      </w:r>
    </w:p>
    <w:p w14:paraId="21F92125" w14:textId="65C9C462" w:rsidR="008A32E0" w:rsidRDefault="008A32E0" w:rsidP="007446CE">
      <w:pPr>
        <w:pStyle w:val="Prrafodelista"/>
        <w:numPr>
          <w:ilvl w:val="1"/>
          <w:numId w:val="322"/>
        </w:numPr>
      </w:pPr>
      <w:r w:rsidRPr="008A32E0">
        <w:t>Sin dependencia circular.</w:t>
      </w:r>
    </w:p>
    <w:p w14:paraId="3F941C20" w14:textId="7E3AB7B6" w:rsidR="00265957" w:rsidRPr="00265957" w:rsidRDefault="00265957" w:rsidP="00265957">
      <w:pPr>
        <w:pStyle w:val="Prrafodelista"/>
        <w:numPr>
          <w:ilvl w:val="0"/>
          <w:numId w:val="322"/>
        </w:numPr>
        <w:rPr>
          <w:b/>
          <w:bCs/>
        </w:rPr>
      </w:pPr>
      <w:r w:rsidRPr="00265957">
        <w:rPr>
          <w:b/>
          <w:bCs/>
        </w:rPr>
        <w:t>Observaciones</w:t>
      </w:r>
      <w:r>
        <w:rPr>
          <w:b/>
          <w:bCs/>
        </w:rPr>
        <w:t>:</w:t>
      </w:r>
    </w:p>
    <w:p w14:paraId="7AAE196D" w14:textId="37E1898F" w:rsidR="00265957" w:rsidRPr="008A32E0" w:rsidRDefault="00265957" w:rsidP="00265957">
      <w:pPr>
        <w:pStyle w:val="Prrafodelista"/>
      </w:pPr>
      <w:r>
        <w:t>Caso de validación arquitectónica.</w:t>
      </w:r>
    </w:p>
    <w:p w14:paraId="11CA28CB" w14:textId="77777777" w:rsidR="008A32E0" w:rsidRDefault="008A32E0" w:rsidP="00975657"/>
    <w:p w14:paraId="58B64B68" w14:textId="77777777" w:rsidR="00567158" w:rsidRPr="00567158" w:rsidRDefault="00567158" w:rsidP="00567158">
      <w:pPr>
        <w:pStyle w:val="Ttulo3"/>
      </w:pPr>
      <w:r w:rsidRPr="00567158">
        <w:t>TC_IFR04_02 – Fallo controlado de plugin</w:t>
      </w:r>
    </w:p>
    <w:p w14:paraId="6FF5B931" w14:textId="0ADC8442" w:rsidR="00567158" w:rsidRDefault="00567158" w:rsidP="00567158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ID:</w:t>
      </w:r>
      <w:r w:rsidRPr="008A32E0">
        <w:t xml:space="preserve"> </w:t>
      </w:r>
      <w:r w:rsidRPr="008A32E0">
        <w:rPr>
          <w:i/>
          <w:iCs/>
        </w:rPr>
        <w:t>TC_IFR0</w:t>
      </w:r>
      <w:r>
        <w:rPr>
          <w:i/>
          <w:iCs/>
        </w:rPr>
        <w:t>4</w:t>
      </w:r>
      <w:r w:rsidRPr="008A32E0">
        <w:rPr>
          <w:i/>
          <w:iCs/>
        </w:rPr>
        <w:t>_02</w:t>
      </w:r>
    </w:p>
    <w:p w14:paraId="40CE800A" w14:textId="31D57F0F" w:rsidR="00567158" w:rsidRPr="00265957" w:rsidRDefault="00567158" w:rsidP="00567158">
      <w:pPr>
        <w:pStyle w:val="Prrafodelista"/>
        <w:numPr>
          <w:ilvl w:val="0"/>
          <w:numId w:val="322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>
        <w:rPr>
          <w:i/>
          <w:iCs/>
        </w:rPr>
        <w:t>4</w:t>
      </w:r>
      <w:r w:rsidR="00C171DD">
        <w:rPr>
          <w:i/>
          <w:iCs/>
        </w:rPr>
        <w:t xml:space="preserve"> </w:t>
      </w:r>
      <w:hyperlink r:id="rId52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53E2C5E5" w14:textId="77777777" w:rsidR="00265957" w:rsidRDefault="00265957" w:rsidP="00265957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Tipo:</w:t>
      </w:r>
      <w:r w:rsidRPr="008A32E0">
        <w:t xml:space="preserve"> Integración</w:t>
      </w:r>
    </w:p>
    <w:p w14:paraId="50331CC0" w14:textId="26D79B8F" w:rsidR="00265957" w:rsidRPr="008A32E0" w:rsidRDefault="00265957" w:rsidP="00265957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Prioridad:</w:t>
      </w:r>
      <w:r w:rsidRPr="008A32E0">
        <w:t xml:space="preserve"> </w:t>
      </w:r>
      <w:r w:rsidRPr="008A32E0">
        <w:rPr>
          <w:color w:val="FFC000"/>
        </w:rPr>
        <w:t>Media</w:t>
      </w:r>
    </w:p>
    <w:p w14:paraId="6477C1E0" w14:textId="07C7592F" w:rsidR="00567158" w:rsidRPr="00567158" w:rsidRDefault="00567158" w:rsidP="00567158">
      <w:pPr>
        <w:pStyle w:val="Prrafodelista"/>
        <w:numPr>
          <w:ilvl w:val="0"/>
          <w:numId w:val="322"/>
        </w:numPr>
        <w:rPr>
          <w:b/>
          <w:bCs/>
        </w:rPr>
      </w:pPr>
      <w:r w:rsidRPr="00567158">
        <w:rPr>
          <w:b/>
          <w:bCs/>
        </w:rPr>
        <w:t>Pasos</w:t>
      </w:r>
      <w:r w:rsidR="00265957">
        <w:rPr>
          <w:b/>
          <w:bCs/>
        </w:rPr>
        <w:t>:</w:t>
      </w:r>
    </w:p>
    <w:p w14:paraId="61559A32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Simular error en capa nativa.</w:t>
      </w:r>
    </w:p>
    <w:p w14:paraId="2C09589E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Ejecutar grabación.</w:t>
      </w:r>
    </w:p>
    <w:p w14:paraId="7D9960D0" w14:textId="7EC93370" w:rsidR="00567158" w:rsidRPr="00567158" w:rsidRDefault="00567158" w:rsidP="00567158">
      <w:pPr>
        <w:pStyle w:val="Prrafodelista"/>
        <w:numPr>
          <w:ilvl w:val="0"/>
          <w:numId w:val="322"/>
        </w:numPr>
        <w:rPr>
          <w:b/>
          <w:bCs/>
        </w:rPr>
      </w:pPr>
      <w:r w:rsidRPr="00567158">
        <w:rPr>
          <w:b/>
          <w:bCs/>
        </w:rPr>
        <w:t>Resultado esperado</w:t>
      </w:r>
      <w:r w:rsidR="00265957">
        <w:rPr>
          <w:b/>
          <w:bCs/>
        </w:rPr>
        <w:t>:</w:t>
      </w:r>
    </w:p>
    <w:p w14:paraId="00240D58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Angular recibe error controlado.</w:t>
      </w:r>
    </w:p>
    <w:p w14:paraId="02208D2A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 xml:space="preserve">No </w:t>
      </w:r>
      <w:proofErr w:type="spellStart"/>
      <w:r w:rsidRPr="00567158">
        <w:t>crash</w:t>
      </w:r>
      <w:proofErr w:type="spellEnd"/>
      <w:r w:rsidRPr="00567158">
        <w:t xml:space="preserve"> global.</w:t>
      </w:r>
    </w:p>
    <w:p w14:paraId="35D42D79" w14:textId="516F6C48" w:rsidR="00567158" w:rsidRPr="00567158" w:rsidRDefault="00567158" w:rsidP="00567158"/>
    <w:p w14:paraId="0656E49F" w14:textId="77777777" w:rsidR="00567158" w:rsidRPr="00567158" w:rsidRDefault="00567158" w:rsidP="00567158">
      <w:pPr>
        <w:pStyle w:val="Ttulo3"/>
      </w:pPr>
      <w:r w:rsidRPr="00567158">
        <w:t>TC_IFR05_01 – Verificación almacenamiento interno</w:t>
      </w:r>
    </w:p>
    <w:p w14:paraId="1F0F8215" w14:textId="506C45B7" w:rsidR="00567158" w:rsidRDefault="00567158" w:rsidP="00567158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ID:</w:t>
      </w:r>
      <w:r w:rsidRPr="008A32E0">
        <w:t xml:space="preserve"> </w:t>
      </w:r>
      <w:r w:rsidRPr="008A32E0">
        <w:rPr>
          <w:i/>
          <w:iCs/>
        </w:rPr>
        <w:t>TC_IFR0</w:t>
      </w:r>
      <w:r>
        <w:rPr>
          <w:i/>
          <w:iCs/>
        </w:rPr>
        <w:t>5</w:t>
      </w:r>
      <w:r w:rsidRPr="008A32E0">
        <w:rPr>
          <w:i/>
          <w:iCs/>
        </w:rPr>
        <w:t>_0</w:t>
      </w:r>
      <w:r>
        <w:rPr>
          <w:i/>
          <w:iCs/>
        </w:rPr>
        <w:t>1</w:t>
      </w:r>
    </w:p>
    <w:p w14:paraId="30FE2670" w14:textId="5E985A4B" w:rsidR="00567158" w:rsidRPr="00265957" w:rsidRDefault="00567158" w:rsidP="00567158">
      <w:pPr>
        <w:pStyle w:val="Prrafodelista"/>
        <w:numPr>
          <w:ilvl w:val="0"/>
          <w:numId w:val="322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>
        <w:rPr>
          <w:i/>
          <w:iCs/>
        </w:rPr>
        <w:t>5</w:t>
      </w:r>
      <w:r w:rsidR="00C171DD">
        <w:rPr>
          <w:i/>
          <w:iCs/>
        </w:rPr>
        <w:t xml:space="preserve"> </w:t>
      </w:r>
      <w:hyperlink r:id="rId53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161D17BC" w14:textId="77777777" w:rsidR="00265957" w:rsidRDefault="00265957" w:rsidP="00567158">
      <w:pPr>
        <w:pStyle w:val="Prrafodelista"/>
        <w:numPr>
          <w:ilvl w:val="0"/>
          <w:numId w:val="322"/>
        </w:numPr>
      </w:pPr>
      <w:r w:rsidRPr="00265957">
        <w:rPr>
          <w:b/>
          <w:bCs/>
        </w:rPr>
        <w:t>Tipo:</w:t>
      </w:r>
      <w:r w:rsidRPr="00265957">
        <w:t xml:space="preserve"> Funciona</w:t>
      </w:r>
      <w:r>
        <w:t>l</w:t>
      </w:r>
    </w:p>
    <w:p w14:paraId="48780E9F" w14:textId="4497FEF7" w:rsidR="00265957" w:rsidRPr="008A32E0" w:rsidRDefault="00265957" w:rsidP="00567158">
      <w:pPr>
        <w:pStyle w:val="Prrafodelista"/>
        <w:numPr>
          <w:ilvl w:val="0"/>
          <w:numId w:val="322"/>
        </w:numPr>
      </w:pPr>
      <w:r w:rsidRPr="00265957">
        <w:rPr>
          <w:b/>
          <w:bCs/>
        </w:rPr>
        <w:t>Prioridad:</w:t>
      </w:r>
      <w:r w:rsidRPr="00265957">
        <w:t xml:space="preserve"> </w:t>
      </w:r>
      <w:r w:rsidRPr="00265957">
        <w:rPr>
          <w:color w:val="C00000"/>
        </w:rPr>
        <w:t>Alta</w:t>
      </w:r>
    </w:p>
    <w:p w14:paraId="4E8D5804" w14:textId="77777777" w:rsidR="00567158" w:rsidRPr="00567158" w:rsidRDefault="00567158" w:rsidP="00567158">
      <w:pPr>
        <w:pStyle w:val="Prrafodelista"/>
        <w:numPr>
          <w:ilvl w:val="0"/>
          <w:numId w:val="322"/>
        </w:numPr>
        <w:rPr>
          <w:b/>
          <w:bCs/>
        </w:rPr>
      </w:pPr>
      <w:r w:rsidRPr="00567158">
        <w:rPr>
          <w:b/>
          <w:bCs/>
        </w:rPr>
        <w:t>Pasos</w:t>
      </w:r>
    </w:p>
    <w:p w14:paraId="1F766A65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Generar grabación.</w:t>
      </w:r>
    </w:p>
    <w:p w14:paraId="1CDC6F79" w14:textId="77777777" w:rsidR="00567158" w:rsidRDefault="00567158" w:rsidP="00567158">
      <w:pPr>
        <w:numPr>
          <w:ilvl w:val="1"/>
          <w:numId w:val="322"/>
        </w:numPr>
      </w:pPr>
      <w:r w:rsidRPr="00567158">
        <w:t>Acceder al sistema de archivos.</w:t>
      </w:r>
    </w:p>
    <w:p w14:paraId="1087C535" w14:textId="5E97AB13" w:rsidR="00265957" w:rsidRPr="00567158" w:rsidRDefault="00265957" w:rsidP="00567158">
      <w:pPr>
        <w:numPr>
          <w:ilvl w:val="1"/>
          <w:numId w:val="322"/>
        </w:numPr>
      </w:pPr>
      <w:r w:rsidRPr="00265957">
        <w:t>Verificar ruta almacenamiento.</w:t>
      </w:r>
    </w:p>
    <w:p w14:paraId="4FAD3312" w14:textId="77777777" w:rsidR="00567158" w:rsidRPr="00567158" w:rsidRDefault="00567158" w:rsidP="00567158">
      <w:pPr>
        <w:pStyle w:val="Prrafodelista"/>
        <w:numPr>
          <w:ilvl w:val="0"/>
          <w:numId w:val="322"/>
        </w:numPr>
        <w:rPr>
          <w:b/>
          <w:bCs/>
        </w:rPr>
      </w:pPr>
      <w:r w:rsidRPr="00567158">
        <w:rPr>
          <w:b/>
          <w:bCs/>
        </w:rPr>
        <w:t>Resultado esperado</w:t>
      </w:r>
    </w:p>
    <w:p w14:paraId="428D29A2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Archivo en almacenamiento interno app.</w:t>
      </w:r>
    </w:p>
    <w:p w14:paraId="3C82FB80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No accesible públicamente.</w:t>
      </w:r>
    </w:p>
    <w:p w14:paraId="07F73A91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Ruta conforme diseño.</w:t>
      </w:r>
    </w:p>
    <w:p w14:paraId="724BA020" w14:textId="77777777" w:rsidR="00567158" w:rsidRDefault="00567158" w:rsidP="00567158">
      <w:pPr>
        <w:rPr>
          <w:b/>
          <w:bCs/>
        </w:rPr>
      </w:pPr>
    </w:p>
    <w:p w14:paraId="6E026989" w14:textId="77777777" w:rsidR="00D1343C" w:rsidRDefault="00D1343C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5FC3C104" w14:textId="006CEE66" w:rsidR="00567158" w:rsidRDefault="00567158" w:rsidP="00265957">
      <w:pPr>
        <w:pStyle w:val="Ttulo3"/>
      </w:pPr>
      <w:r w:rsidRPr="00567158">
        <w:lastRenderedPageBreak/>
        <w:t>TC_IFR06_01 – Validación formato de audio</w:t>
      </w:r>
    </w:p>
    <w:p w14:paraId="1CE95E91" w14:textId="355B5E77" w:rsidR="00265957" w:rsidRDefault="00265957" w:rsidP="00265957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ID:</w:t>
      </w:r>
      <w:r w:rsidRPr="008A32E0">
        <w:t xml:space="preserve"> </w:t>
      </w:r>
      <w:r w:rsidRPr="008A32E0">
        <w:rPr>
          <w:i/>
          <w:iCs/>
        </w:rPr>
        <w:t>TC_IFR0</w:t>
      </w:r>
      <w:r>
        <w:rPr>
          <w:i/>
          <w:iCs/>
        </w:rPr>
        <w:t>6</w:t>
      </w:r>
      <w:r w:rsidRPr="008A32E0">
        <w:rPr>
          <w:i/>
          <w:iCs/>
        </w:rPr>
        <w:t>_0</w:t>
      </w:r>
      <w:r>
        <w:rPr>
          <w:i/>
          <w:iCs/>
        </w:rPr>
        <w:t>1</w:t>
      </w:r>
    </w:p>
    <w:p w14:paraId="1A4FDB7E" w14:textId="216E4340" w:rsidR="00265957" w:rsidRPr="00265957" w:rsidRDefault="00265957" w:rsidP="00265957">
      <w:pPr>
        <w:pStyle w:val="Prrafodelista"/>
        <w:numPr>
          <w:ilvl w:val="0"/>
          <w:numId w:val="322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>
        <w:rPr>
          <w:i/>
          <w:iCs/>
        </w:rPr>
        <w:t>6</w:t>
      </w:r>
      <w:r w:rsidR="00C171DD">
        <w:rPr>
          <w:i/>
          <w:iCs/>
        </w:rPr>
        <w:t xml:space="preserve"> </w:t>
      </w:r>
      <w:hyperlink r:id="rId54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6FD82591" w14:textId="77777777" w:rsidR="00265957" w:rsidRDefault="00265957" w:rsidP="00265957">
      <w:pPr>
        <w:pStyle w:val="Prrafodelista"/>
        <w:numPr>
          <w:ilvl w:val="0"/>
          <w:numId w:val="322"/>
        </w:numPr>
      </w:pPr>
      <w:r w:rsidRPr="00265957">
        <w:rPr>
          <w:b/>
          <w:bCs/>
        </w:rPr>
        <w:t>Tipo:</w:t>
      </w:r>
      <w:r w:rsidRPr="00265957">
        <w:t xml:space="preserve"> Funciona</w:t>
      </w:r>
      <w:r>
        <w:t>l</w:t>
      </w:r>
    </w:p>
    <w:p w14:paraId="765AFA2B" w14:textId="77777777" w:rsidR="00265957" w:rsidRPr="00265957" w:rsidRDefault="00265957" w:rsidP="00567158">
      <w:pPr>
        <w:pStyle w:val="Prrafodelista"/>
        <w:numPr>
          <w:ilvl w:val="0"/>
          <w:numId w:val="322"/>
        </w:numPr>
      </w:pPr>
      <w:r w:rsidRPr="00265957">
        <w:rPr>
          <w:b/>
          <w:bCs/>
        </w:rPr>
        <w:t>Prioridad:</w:t>
      </w:r>
      <w:r w:rsidRPr="00265957">
        <w:t xml:space="preserve"> </w:t>
      </w:r>
      <w:r w:rsidRPr="00265957">
        <w:rPr>
          <w:color w:val="FFC000"/>
        </w:rPr>
        <w:t>Media</w:t>
      </w:r>
    </w:p>
    <w:p w14:paraId="29FFE4FB" w14:textId="77777777" w:rsidR="00265957" w:rsidRPr="00265957" w:rsidRDefault="00567158" w:rsidP="00265957">
      <w:pPr>
        <w:pStyle w:val="Prrafodelista"/>
        <w:numPr>
          <w:ilvl w:val="0"/>
          <w:numId w:val="322"/>
        </w:numPr>
      </w:pPr>
      <w:r w:rsidRPr="00265957">
        <w:rPr>
          <w:b/>
          <w:bCs/>
        </w:rPr>
        <w:t>Pasos</w:t>
      </w:r>
      <w:r w:rsidR="00265957" w:rsidRPr="00265957">
        <w:rPr>
          <w:b/>
          <w:bCs/>
        </w:rPr>
        <w:t>:</w:t>
      </w:r>
    </w:p>
    <w:p w14:paraId="20BE3431" w14:textId="77777777" w:rsidR="00265957" w:rsidRDefault="00567158" w:rsidP="00265957">
      <w:pPr>
        <w:pStyle w:val="Prrafodelista"/>
        <w:numPr>
          <w:ilvl w:val="1"/>
          <w:numId w:val="322"/>
        </w:numPr>
      </w:pPr>
      <w:r w:rsidRPr="00567158">
        <w:t>Generar grabación.</w:t>
      </w:r>
    </w:p>
    <w:p w14:paraId="1758ABCE" w14:textId="77777777" w:rsidR="00265957" w:rsidRDefault="00567158" w:rsidP="00265957">
      <w:pPr>
        <w:pStyle w:val="Prrafodelista"/>
        <w:numPr>
          <w:ilvl w:val="1"/>
          <w:numId w:val="322"/>
        </w:numPr>
      </w:pPr>
      <w:r w:rsidRPr="00567158">
        <w:t>Inspeccionar extensión.</w:t>
      </w:r>
    </w:p>
    <w:p w14:paraId="32AF95AF" w14:textId="77777777" w:rsidR="00265957" w:rsidRDefault="00567158" w:rsidP="00265957">
      <w:pPr>
        <w:pStyle w:val="Prrafodelista"/>
        <w:numPr>
          <w:ilvl w:val="1"/>
          <w:numId w:val="322"/>
        </w:numPr>
      </w:pPr>
      <w:r w:rsidRPr="00567158">
        <w:t>Reproducir en reproductor externo.</w:t>
      </w:r>
    </w:p>
    <w:p w14:paraId="441CEC49" w14:textId="77777777" w:rsidR="00265957" w:rsidRPr="00265957" w:rsidRDefault="00567158" w:rsidP="00265957">
      <w:pPr>
        <w:pStyle w:val="Prrafodelista"/>
        <w:numPr>
          <w:ilvl w:val="0"/>
          <w:numId w:val="322"/>
        </w:numPr>
      </w:pPr>
      <w:r w:rsidRPr="00265957">
        <w:rPr>
          <w:b/>
          <w:bCs/>
        </w:rPr>
        <w:t>Resultado esperado</w:t>
      </w:r>
    </w:p>
    <w:p w14:paraId="1E8FDEBB" w14:textId="6A973424" w:rsidR="00265957" w:rsidRDefault="00265957" w:rsidP="00265957">
      <w:pPr>
        <w:pStyle w:val="Prrafodelista"/>
        <w:numPr>
          <w:ilvl w:val="1"/>
          <w:numId w:val="322"/>
        </w:numPr>
      </w:pPr>
      <w:r>
        <w:t>Extensión correcta según f</w:t>
      </w:r>
      <w:r w:rsidRPr="00567158">
        <w:t>ormato</w:t>
      </w:r>
      <w:r>
        <w:t>s</w:t>
      </w:r>
      <w:r w:rsidRPr="00567158">
        <w:t xml:space="preserve"> definido</w:t>
      </w:r>
      <w:r>
        <w:t>s</w:t>
      </w:r>
      <w:r w:rsidRPr="00567158">
        <w:t xml:space="preserve"> (ej. </w:t>
      </w:r>
      <w:r>
        <w:t xml:space="preserve">.mp3, </w:t>
      </w:r>
      <w:r w:rsidRPr="00567158">
        <w:t>.m4a</w:t>
      </w:r>
      <w:r>
        <w:t>,</w:t>
      </w:r>
      <w:r w:rsidRPr="00567158">
        <w:t xml:space="preserve"> .</w:t>
      </w:r>
      <w:proofErr w:type="spellStart"/>
      <w:r w:rsidRPr="00567158">
        <w:t>aac</w:t>
      </w:r>
      <w:proofErr w:type="spellEnd"/>
      <w:r w:rsidRPr="00567158">
        <w:t>).</w:t>
      </w:r>
    </w:p>
    <w:p w14:paraId="3115529F" w14:textId="61203A28" w:rsidR="00265957" w:rsidRDefault="00265957" w:rsidP="00265957">
      <w:pPr>
        <w:pStyle w:val="Prrafodelista"/>
        <w:numPr>
          <w:ilvl w:val="1"/>
          <w:numId w:val="322"/>
        </w:numPr>
      </w:pPr>
      <w:proofErr w:type="spellStart"/>
      <w:r>
        <w:t>Codec</w:t>
      </w:r>
      <w:proofErr w:type="spellEnd"/>
      <w:r>
        <w:t xml:space="preserve"> conforme especificación.</w:t>
      </w:r>
    </w:p>
    <w:p w14:paraId="29EBC712" w14:textId="77777777" w:rsidR="00265957" w:rsidRDefault="00567158" w:rsidP="00265957">
      <w:pPr>
        <w:pStyle w:val="Prrafodelista"/>
        <w:numPr>
          <w:ilvl w:val="1"/>
          <w:numId w:val="322"/>
        </w:numPr>
      </w:pPr>
      <w:r w:rsidRPr="00567158">
        <w:t>Compatible con reproductor estándar.</w:t>
      </w:r>
    </w:p>
    <w:p w14:paraId="13AF4FB1" w14:textId="4A7C9EFA" w:rsidR="00567158" w:rsidRPr="00567158" w:rsidRDefault="00567158" w:rsidP="00265957">
      <w:pPr>
        <w:pStyle w:val="Prrafodelista"/>
        <w:numPr>
          <w:ilvl w:val="1"/>
          <w:numId w:val="322"/>
        </w:numPr>
      </w:pPr>
      <w:r w:rsidRPr="00567158">
        <w:t>Sin corrupción.</w:t>
      </w:r>
    </w:p>
    <w:p w14:paraId="4790E821" w14:textId="1DA22831" w:rsidR="00567158" w:rsidRPr="00567158" w:rsidRDefault="00567158" w:rsidP="00567158"/>
    <w:p w14:paraId="5BD8BAE6" w14:textId="77777777" w:rsidR="00567158" w:rsidRPr="00567158" w:rsidRDefault="00567158" w:rsidP="00265957">
      <w:pPr>
        <w:pStyle w:val="Ttulo3"/>
      </w:pPr>
      <w:r w:rsidRPr="00567158">
        <w:t>TC_IFR07_01 – Metadatos completos</w:t>
      </w:r>
    </w:p>
    <w:p w14:paraId="36C4F129" w14:textId="68A6070A" w:rsidR="00265957" w:rsidRDefault="00265957" w:rsidP="00265957">
      <w:pPr>
        <w:pStyle w:val="Prrafodelista"/>
        <w:numPr>
          <w:ilvl w:val="0"/>
          <w:numId w:val="338"/>
        </w:numPr>
      </w:pPr>
      <w:r w:rsidRPr="008A32E0">
        <w:rPr>
          <w:b/>
          <w:bCs/>
        </w:rPr>
        <w:t>ID:</w:t>
      </w:r>
      <w:r w:rsidRPr="008A32E0">
        <w:t xml:space="preserve"> </w:t>
      </w:r>
      <w:r w:rsidRPr="008A32E0">
        <w:rPr>
          <w:i/>
          <w:iCs/>
        </w:rPr>
        <w:t>TC_IFR0</w:t>
      </w:r>
      <w:r>
        <w:rPr>
          <w:i/>
          <w:iCs/>
        </w:rPr>
        <w:t>7</w:t>
      </w:r>
      <w:r w:rsidRPr="008A32E0">
        <w:rPr>
          <w:i/>
          <w:iCs/>
        </w:rPr>
        <w:t>_0</w:t>
      </w:r>
      <w:r>
        <w:rPr>
          <w:i/>
          <w:iCs/>
        </w:rPr>
        <w:t>1</w:t>
      </w:r>
    </w:p>
    <w:p w14:paraId="3C648058" w14:textId="512615A9" w:rsidR="00265957" w:rsidRPr="00265957" w:rsidRDefault="00265957" w:rsidP="00265957">
      <w:pPr>
        <w:pStyle w:val="Prrafodelista"/>
        <w:numPr>
          <w:ilvl w:val="0"/>
          <w:numId w:val="338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>
        <w:rPr>
          <w:i/>
          <w:iCs/>
        </w:rPr>
        <w:t>7</w:t>
      </w:r>
      <w:r w:rsidR="00C171DD">
        <w:rPr>
          <w:i/>
          <w:iCs/>
        </w:rPr>
        <w:t xml:space="preserve"> </w:t>
      </w:r>
      <w:hyperlink r:id="rId55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769C90A0" w14:textId="77777777" w:rsidR="00265957" w:rsidRDefault="00265957" w:rsidP="00265957">
      <w:pPr>
        <w:pStyle w:val="Prrafodelista"/>
        <w:numPr>
          <w:ilvl w:val="0"/>
          <w:numId w:val="338"/>
        </w:numPr>
      </w:pPr>
      <w:r w:rsidRPr="00265957">
        <w:rPr>
          <w:b/>
          <w:bCs/>
        </w:rPr>
        <w:t>Tipo:</w:t>
      </w:r>
      <w:r w:rsidRPr="00265957">
        <w:t xml:space="preserve"> Funciona</w:t>
      </w:r>
      <w:r>
        <w:t>l</w:t>
      </w:r>
    </w:p>
    <w:p w14:paraId="6F65301A" w14:textId="383C8405" w:rsidR="00265957" w:rsidRPr="00265957" w:rsidRDefault="00265957" w:rsidP="00265957">
      <w:pPr>
        <w:pStyle w:val="Prrafodelista"/>
        <w:numPr>
          <w:ilvl w:val="0"/>
          <w:numId w:val="338"/>
        </w:numPr>
      </w:pPr>
      <w:r w:rsidRPr="00265957">
        <w:rPr>
          <w:b/>
          <w:bCs/>
        </w:rPr>
        <w:t>Prioridad:</w:t>
      </w:r>
      <w:r w:rsidRPr="00265957">
        <w:t xml:space="preserve"> </w:t>
      </w:r>
      <w:r w:rsidRPr="00265957">
        <w:rPr>
          <w:color w:val="C00000"/>
        </w:rPr>
        <w:t>Alta</w:t>
      </w:r>
    </w:p>
    <w:p w14:paraId="2486E6EB" w14:textId="21CBBBBE" w:rsidR="00567158" w:rsidRPr="00265957" w:rsidRDefault="00567158" w:rsidP="00265957">
      <w:pPr>
        <w:pStyle w:val="Prrafodelista"/>
        <w:numPr>
          <w:ilvl w:val="0"/>
          <w:numId w:val="338"/>
        </w:numPr>
        <w:rPr>
          <w:b/>
          <w:bCs/>
        </w:rPr>
      </w:pPr>
      <w:r w:rsidRPr="00265957">
        <w:rPr>
          <w:b/>
          <w:bCs/>
        </w:rPr>
        <w:t>Pasos</w:t>
      </w:r>
      <w:r w:rsidR="00265957">
        <w:rPr>
          <w:b/>
          <w:bCs/>
        </w:rPr>
        <w:t>:</w:t>
      </w:r>
    </w:p>
    <w:p w14:paraId="66558548" w14:textId="77777777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>Realizar llamada entrante conocida.</w:t>
      </w:r>
    </w:p>
    <w:p w14:paraId="79E71908" w14:textId="77777777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>Grabar.</w:t>
      </w:r>
    </w:p>
    <w:p w14:paraId="31B84E1B" w14:textId="77777777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>Revisar listado.</w:t>
      </w:r>
    </w:p>
    <w:p w14:paraId="06992194" w14:textId="30552673" w:rsidR="00567158" w:rsidRPr="00265957" w:rsidRDefault="00567158" w:rsidP="00265957">
      <w:pPr>
        <w:pStyle w:val="Prrafodelista"/>
        <w:numPr>
          <w:ilvl w:val="0"/>
          <w:numId w:val="338"/>
        </w:numPr>
        <w:rPr>
          <w:b/>
          <w:bCs/>
        </w:rPr>
      </w:pPr>
      <w:r w:rsidRPr="00265957">
        <w:rPr>
          <w:b/>
          <w:bCs/>
        </w:rPr>
        <w:t>Resultado esperado</w:t>
      </w:r>
      <w:r w:rsidR="00265957">
        <w:rPr>
          <w:b/>
          <w:bCs/>
        </w:rPr>
        <w:t>:</w:t>
      </w:r>
    </w:p>
    <w:p w14:paraId="7C4FFE41" w14:textId="536AC6BD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 xml:space="preserve">Fecha </w:t>
      </w:r>
      <w:r w:rsidR="00265957">
        <w:t>y h</w:t>
      </w:r>
      <w:r w:rsidRPr="00567158">
        <w:t>ora correcta.</w:t>
      </w:r>
    </w:p>
    <w:p w14:paraId="23DA0F48" w14:textId="425714F4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>Duración ±1 segundo.</w:t>
      </w:r>
    </w:p>
    <w:p w14:paraId="7F8906CF" w14:textId="77777777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>Número correcto.</w:t>
      </w:r>
    </w:p>
    <w:p w14:paraId="46D7223E" w14:textId="77777777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>Tipo llamada correcto.</w:t>
      </w:r>
    </w:p>
    <w:p w14:paraId="5B9F34EF" w14:textId="77777777" w:rsidR="00567158" w:rsidRPr="00975657" w:rsidRDefault="00567158" w:rsidP="00975657"/>
    <w:p w14:paraId="3259AB06" w14:textId="77777777" w:rsidR="00C36C5F" w:rsidRPr="00C36C5F" w:rsidRDefault="00C36C5F" w:rsidP="00E0640B">
      <w:pPr>
        <w:pStyle w:val="Ttulo3"/>
      </w:pPr>
      <w:r w:rsidRPr="00C36C5F">
        <w:t>TC_IFR07_02 – Gestión de número desconocido</w:t>
      </w:r>
    </w:p>
    <w:p w14:paraId="549472E8" w14:textId="77777777" w:rsidR="00E0640B" w:rsidRPr="00E0640B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ID:</w:t>
      </w:r>
      <w:r w:rsidRPr="00C36C5F">
        <w:t xml:space="preserve"> </w:t>
      </w:r>
      <w:r w:rsidRPr="00E0640B">
        <w:rPr>
          <w:i/>
          <w:iCs/>
        </w:rPr>
        <w:t>TC_IFR07_02</w:t>
      </w:r>
    </w:p>
    <w:p w14:paraId="19DD6B02" w14:textId="16544138" w:rsidR="00E0640B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Requisito asociado:</w:t>
      </w:r>
      <w:r w:rsidRPr="00C36C5F">
        <w:t xml:space="preserve"> IFR_07</w:t>
      </w:r>
      <w:r w:rsidR="00C171DD">
        <w:rPr>
          <w:i/>
          <w:iCs/>
        </w:rPr>
        <w:t xml:space="preserve"> </w:t>
      </w:r>
      <w:hyperlink r:id="rId56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5B04A9A6" w14:textId="77777777" w:rsidR="00E0640B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Tipo:</w:t>
      </w:r>
      <w:r w:rsidRPr="00C36C5F">
        <w:t xml:space="preserve"> Funcional</w:t>
      </w:r>
    </w:p>
    <w:p w14:paraId="3502CB63" w14:textId="7BD5FAD5" w:rsidR="00C36C5F" w:rsidRPr="00C36C5F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Prioridad:</w:t>
      </w:r>
      <w:r w:rsidRPr="00C36C5F">
        <w:t xml:space="preserve"> </w:t>
      </w:r>
      <w:r w:rsidRPr="00E0640B">
        <w:rPr>
          <w:color w:val="FFC000"/>
        </w:rPr>
        <w:t>Media</w:t>
      </w:r>
    </w:p>
    <w:p w14:paraId="4741765F" w14:textId="77777777" w:rsidR="00C36C5F" w:rsidRPr="00C36C5F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Precondiciones:</w:t>
      </w:r>
    </w:p>
    <w:p w14:paraId="3566F972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>Llamada entrante con número oculto o no identificado.</w:t>
      </w:r>
    </w:p>
    <w:p w14:paraId="4A7C6993" w14:textId="77777777" w:rsidR="00C36C5F" w:rsidRPr="00C36C5F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Pasos:</w:t>
      </w:r>
    </w:p>
    <w:p w14:paraId="21EAFA1B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>Iniciar grabación.</w:t>
      </w:r>
    </w:p>
    <w:p w14:paraId="4E899F25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>Finalizar llamada.</w:t>
      </w:r>
    </w:p>
    <w:p w14:paraId="10AB3745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>Revisar metadatos almacenados.</w:t>
      </w:r>
    </w:p>
    <w:p w14:paraId="137409F7" w14:textId="77777777" w:rsidR="00C36C5F" w:rsidRPr="00C36C5F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Resultado esperado:</w:t>
      </w:r>
    </w:p>
    <w:p w14:paraId="65AF0F89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>Campo número muestra “Número desconocido”.</w:t>
      </w:r>
    </w:p>
    <w:p w14:paraId="07F3ED90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 xml:space="preserve">No queda </w:t>
      </w:r>
      <w:proofErr w:type="spellStart"/>
      <w:r w:rsidRPr="00C36C5F">
        <w:rPr>
          <w:rFonts w:ascii="Consolas" w:hAnsi="Consolas"/>
          <w:color w:val="FFFFFF" w:themeColor="background1"/>
          <w:highlight w:val="black"/>
        </w:rPr>
        <w:t>null</w:t>
      </w:r>
      <w:proofErr w:type="spellEnd"/>
      <w:r w:rsidRPr="00C36C5F">
        <w:t xml:space="preserve"> ni vacío.</w:t>
      </w:r>
    </w:p>
    <w:p w14:paraId="33ED6B47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>Archivo reproducible.</w:t>
      </w:r>
    </w:p>
    <w:p w14:paraId="01080628" w14:textId="77777777" w:rsidR="00C36C5F" w:rsidRDefault="00C36C5F" w:rsidP="00975657"/>
    <w:p w14:paraId="6EC54A50" w14:textId="77777777" w:rsidR="00D1343C" w:rsidRDefault="00D1343C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44BB99A1" w14:textId="6D97AC99" w:rsidR="006B4C1F" w:rsidRPr="006B4C1F" w:rsidRDefault="006B4C1F" w:rsidP="006B4C1F">
      <w:pPr>
        <w:pStyle w:val="Ttulo3"/>
      </w:pPr>
      <w:r w:rsidRPr="006B4C1F">
        <w:lastRenderedPageBreak/>
        <w:t>TC_IFR08_01 – Listado con múltiples registros</w:t>
      </w:r>
    </w:p>
    <w:p w14:paraId="4876B0B3" w14:textId="6551720A" w:rsidR="006B4C1F" w:rsidRPr="00E0640B" w:rsidRDefault="006B4C1F" w:rsidP="006B4C1F">
      <w:pPr>
        <w:pStyle w:val="Prrafodelista"/>
        <w:numPr>
          <w:ilvl w:val="0"/>
          <w:numId w:val="340"/>
        </w:numPr>
      </w:pPr>
      <w:r w:rsidRPr="00E0640B">
        <w:rPr>
          <w:b/>
          <w:bCs/>
        </w:rPr>
        <w:t>ID:</w:t>
      </w:r>
      <w:r w:rsidRPr="00C36C5F">
        <w:t xml:space="preserve"> </w:t>
      </w:r>
      <w:r w:rsidRPr="00E0640B">
        <w:rPr>
          <w:i/>
          <w:iCs/>
        </w:rPr>
        <w:t>TC_IFR0</w:t>
      </w:r>
      <w:r>
        <w:rPr>
          <w:i/>
          <w:iCs/>
        </w:rPr>
        <w:t>8</w:t>
      </w:r>
      <w:r w:rsidRPr="00E0640B">
        <w:rPr>
          <w:i/>
          <w:iCs/>
        </w:rPr>
        <w:t>_0</w:t>
      </w:r>
      <w:r>
        <w:rPr>
          <w:i/>
          <w:iCs/>
        </w:rPr>
        <w:t>1</w:t>
      </w:r>
    </w:p>
    <w:p w14:paraId="0C659ED1" w14:textId="2015792A" w:rsidR="006B4C1F" w:rsidRDefault="006B4C1F" w:rsidP="006B4C1F">
      <w:pPr>
        <w:pStyle w:val="Prrafodelista"/>
        <w:numPr>
          <w:ilvl w:val="0"/>
          <w:numId w:val="340"/>
        </w:numPr>
      </w:pPr>
      <w:r w:rsidRPr="00E0640B">
        <w:rPr>
          <w:b/>
          <w:bCs/>
        </w:rPr>
        <w:t>Requisito asociado:</w:t>
      </w:r>
      <w:r w:rsidRPr="00C36C5F">
        <w:t xml:space="preserve"> IFR_0</w:t>
      </w:r>
      <w:r>
        <w:t>8</w:t>
      </w:r>
      <w:r w:rsidR="00C171DD">
        <w:rPr>
          <w:i/>
          <w:iCs/>
        </w:rPr>
        <w:t xml:space="preserve"> </w:t>
      </w:r>
      <w:hyperlink r:id="rId57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287C9189" w14:textId="4DE8022C" w:rsidR="006B4C1F" w:rsidRDefault="006B4C1F" w:rsidP="006B4C1F">
      <w:pPr>
        <w:pStyle w:val="Prrafodelista"/>
        <w:numPr>
          <w:ilvl w:val="0"/>
          <w:numId w:val="340"/>
        </w:numPr>
      </w:pPr>
      <w:r w:rsidRPr="006B4C1F">
        <w:rPr>
          <w:b/>
          <w:bCs/>
        </w:rPr>
        <w:t>Tipo:</w:t>
      </w:r>
      <w:r w:rsidRPr="006B4C1F">
        <w:t xml:space="preserve"> Funciona</w:t>
      </w:r>
      <w:r>
        <w:t>l</w:t>
      </w:r>
    </w:p>
    <w:p w14:paraId="6C019B63" w14:textId="5E3762FC" w:rsidR="006B4C1F" w:rsidRPr="006B4C1F" w:rsidRDefault="006B4C1F" w:rsidP="006B4C1F">
      <w:pPr>
        <w:pStyle w:val="Prrafodelista"/>
        <w:numPr>
          <w:ilvl w:val="0"/>
          <w:numId w:val="340"/>
        </w:numPr>
      </w:pPr>
      <w:r w:rsidRPr="006B4C1F">
        <w:rPr>
          <w:b/>
          <w:bCs/>
        </w:rPr>
        <w:t>Prioridad:</w:t>
      </w:r>
      <w:r w:rsidRPr="006B4C1F">
        <w:t xml:space="preserve"> </w:t>
      </w:r>
      <w:r w:rsidRPr="00E0640B">
        <w:rPr>
          <w:color w:val="FFC000"/>
        </w:rPr>
        <w:t>Media</w:t>
      </w:r>
    </w:p>
    <w:p w14:paraId="14B3265E" w14:textId="0DDD58CF" w:rsidR="006B4C1F" w:rsidRPr="006B4C1F" w:rsidRDefault="006B4C1F" w:rsidP="006B4C1F">
      <w:pPr>
        <w:pStyle w:val="Prrafodelista"/>
        <w:numPr>
          <w:ilvl w:val="0"/>
          <w:numId w:val="340"/>
        </w:numPr>
        <w:rPr>
          <w:b/>
          <w:bCs/>
        </w:rPr>
      </w:pPr>
      <w:r w:rsidRPr="006B4C1F">
        <w:rPr>
          <w:b/>
          <w:bCs/>
        </w:rPr>
        <w:t>Resultado esperado</w:t>
      </w:r>
      <w:r>
        <w:rPr>
          <w:b/>
          <w:bCs/>
        </w:rPr>
        <w:t>:</w:t>
      </w:r>
    </w:p>
    <w:p w14:paraId="37D3B24D" w14:textId="77777777" w:rsidR="006B4C1F" w:rsidRPr="006B4C1F" w:rsidRDefault="006B4C1F" w:rsidP="006B4C1F">
      <w:pPr>
        <w:numPr>
          <w:ilvl w:val="1"/>
          <w:numId w:val="340"/>
        </w:numPr>
      </w:pPr>
      <w:r w:rsidRPr="006B4C1F">
        <w:t>Orden descendente por fecha.</w:t>
      </w:r>
    </w:p>
    <w:p w14:paraId="4F6BF8C2" w14:textId="77777777" w:rsidR="006B4C1F" w:rsidRPr="006B4C1F" w:rsidRDefault="006B4C1F" w:rsidP="006B4C1F">
      <w:pPr>
        <w:numPr>
          <w:ilvl w:val="1"/>
          <w:numId w:val="340"/>
        </w:numPr>
      </w:pPr>
      <w:proofErr w:type="spellStart"/>
      <w:r w:rsidRPr="006B4C1F">
        <w:t>Scroll</w:t>
      </w:r>
      <w:proofErr w:type="spellEnd"/>
      <w:r w:rsidRPr="006B4C1F">
        <w:t xml:space="preserve"> funcional.</w:t>
      </w:r>
    </w:p>
    <w:p w14:paraId="7C32FA92" w14:textId="77777777" w:rsidR="006B4C1F" w:rsidRPr="006B4C1F" w:rsidRDefault="006B4C1F" w:rsidP="006B4C1F">
      <w:pPr>
        <w:numPr>
          <w:ilvl w:val="1"/>
          <w:numId w:val="340"/>
        </w:numPr>
      </w:pPr>
      <w:r w:rsidRPr="006B4C1F">
        <w:t>No bloqueos UI.</w:t>
      </w:r>
    </w:p>
    <w:p w14:paraId="30332EB6" w14:textId="77777777" w:rsidR="006B4C1F" w:rsidRDefault="006B4C1F" w:rsidP="00975657"/>
    <w:p w14:paraId="47E4E8A2" w14:textId="77777777" w:rsidR="00C36C5F" w:rsidRPr="00C36C5F" w:rsidRDefault="00C36C5F" w:rsidP="00A84D65">
      <w:pPr>
        <w:pStyle w:val="Ttulo3"/>
      </w:pPr>
      <w:r w:rsidRPr="00C36C5F">
        <w:t>TC_IFR08_02 – Listado vacío</w:t>
      </w:r>
    </w:p>
    <w:p w14:paraId="3909027F" w14:textId="77777777" w:rsidR="00A84D65" w:rsidRPr="00A84D65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TC_IFR08_02</w:t>
      </w:r>
    </w:p>
    <w:p w14:paraId="64DD92C2" w14:textId="6261411F" w:rsidR="00A84D65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Requisito asociado:</w:t>
      </w:r>
      <w:r w:rsidRPr="00C36C5F">
        <w:t xml:space="preserve"> IFR_08</w:t>
      </w:r>
      <w:r w:rsidR="00C171DD">
        <w:rPr>
          <w:i/>
          <w:iCs/>
        </w:rPr>
        <w:t xml:space="preserve"> </w:t>
      </w:r>
      <w:hyperlink r:id="rId58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0E3EB17B" w14:textId="77777777" w:rsidR="00A84D65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Tipo:</w:t>
      </w:r>
      <w:r w:rsidRPr="00C36C5F">
        <w:t xml:space="preserve"> Funcional</w:t>
      </w:r>
    </w:p>
    <w:p w14:paraId="33BD791A" w14:textId="688D428B" w:rsidR="00C36C5F" w:rsidRPr="00C36C5F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Prioridad:</w:t>
      </w:r>
      <w:r w:rsidRPr="00C36C5F">
        <w:t xml:space="preserve"> </w:t>
      </w:r>
      <w:r w:rsidR="00A84D65" w:rsidRPr="00A84D65">
        <w:rPr>
          <w:color w:val="FFC000"/>
        </w:rPr>
        <w:t>Media</w:t>
      </w:r>
    </w:p>
    <w:p w14:paraId="06DBA3A7" w14:textId="77777777" w:rsidR="00C36C5F" w:rsidRPr="00C36C5F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Precondiciones:</w:t>
      </w:r>
    </w:p>
    <w:p w14:paraId="332202E7" w14:textId="77777777" w:rsidR="00C36C5F" w:rsidRPr="00C36C5F" w:rsidRDefault="00C36C5F" w:rsidP="00A84D65">
      <w:pPr>
        <w:numPr>
          <w:ilvl w:val="1"/>
          <w:numId w:val="309"/>
        </w:numPr>
      </w:pPr>
      <w:r w:rsidRPr="00C36C5F">
        <w:t>No existen grabaciones almacenadas.</w:t>
      </w:r>
    </w:p>
    <w:p w14:paraId="3AD62B77" w14:textId="77777777" w:rsidR="00C36C5F" w:rsidRPr="00C36C5F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Pasos:</w:t>
      </w:r>
    </w:p>
    <w:p w14:paraId="454E3C03" w14:textId="77777777" w:rsidR="00C36C5F" w:rsidRPr="00C36C5F" w:rsidRDefault="00C36C5F" w:rsidP="00A84D65">
      <w:pPr>
        <w:numPr>
          <w:ilvl w:val="1"/>
          <w:numId w:val="309"/>
        </w:numPr>
      </w:pPr>
      <w:r w:rsidRPr="00C36C5F">
        <w:t>Abrir listado.</w:t>
      </w:r>
    </w:p>
    <w:p w14:paraId="65611960" w14:textId="77777777" w:rsidR="00C36C5F" w:rsidRPr="00C36C5F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Resultado esperado:</w:t>
      </w:r>
    </w:p>
    <w:p w14:paraId="5917735B" w14:textId="77777777" w:rsidR="00C36C5F" w:rsidRPr="00C36C5F" w:rsidRDefault="00C36C5F" w:rsidP="00A84D65">
      <w:pPr>
        <w:numPr>
          <w:ilvl w:val="1"/>
          <w:numId w:val="309"/>
        </w:numPr>
      </w:pPr>
      <w:r w:rsidRPr="00C36C5F">
        <w:t>Mensaje claro: “No existen grabaciones”.</w:t>
      </w:r>
    </w:p>
    <w:p w14:paraId="73B15115" w14:textId="77777777" w:rsidR="00C36C5F" w:rsidRPr="00C36C5F" w:rsidRDefault="00C36C5F" w:rsidP="00A84D65">
      <w:pPr>
        <w:numPr>
          <w:ilvl w:val="1"/>
          <w:numId w:val="309"/>
        </w:numPr>
      </w:pPr>
      <w:r w:rsidRPr="00C36C5F">
        <w:t>No error ni pantalla en blanco.</w:t>
      </w:r>
    </w:p>
    <w:p w14:paraId="2EDB34A5" w14:textId="77777777" w:rsidR="00C36C5F" w:rsidRPr="00975657" w:rsidRDefault="00C36C5F" w:rsidP="00975657"/>
    <w:p w14:paraId="14B63A5E" w14:textId="77777777" w:rsidR="00975657" w:rsidRPr="00A84D65" w:rsidRDefault="00975657" w:rsidP="007C2860">
      <w:pPr>
        <w:pStyle w:val="Ttulo3"/>
      </w:pPr>
      <w:r w:rsidRPr="00A84D65">
        <w:t>TC_IFR09_01 – Reproducción controlada</w:t>
      </w:r>
    </w:p>
    <w:p w14:paraId="5964DD00" w14:textId="716FC462" w:rsidR="006B4C1F" w:rsidRPr="00A84D65" w:rsidRDefault="006B4C1F" w:rsidP="006B4C1F">
      <w:pPr>
        <w:pStyle w:val="Prrafodelista"/>
        <w:numPr>
          <w:ilvl w:val="0"/>
          <w:numId w:val="341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TC_IFR0</w:t>
      </w:r>
      <w:r>
        <w:rPr>
          <w:i/>
          <w:iCs/>
        </w:rPr>
        <w:t>9</w:t>
      </w:r>
      <w:r w:rsidRPr="00A84D65">
        <w:rPr>
          <w:i/>
          <w:iCs/>
        </w:rPr>
        <w:t>_0</w:t>
      </w:r>
      <w:r>
        <w:rPr>
          <w:i/>
          <w:iCs/>
        </w:rPr>
        <w:t>1</w:t>
      </w:r>
    </w:p>
    <w:p w14:paraId="0D7F2816" w14:textId="1725B8A7" w:rsidR="006B4C1F" w:rsidRDefault="006B4C1F" w:rsidP="006B4C1F">
      <w:pPr>
        <w:pStyle w:val="Prrafodelista"/>
        <w:numPr>
          <w:ilvl w:val="0"/>
          <w:numId w:val="341"/>
        </w:numPr>
      </w:pPr>
      <w:r w:rsidRPr="00A84D65">
        <w:rPr>
          <w:b/>
          <w:bCs/>
        </w:rPr>
        <w:t>Requisito asociado:</w:t>
      </w:r>
      <w:r w:rsidRPr="00C36C5F">
        <w:t xml:space="preserve"> IFR_0</w:t>
      </w:r>
      <w:r>
        <w:t>9</w:t>
      </w:r>
      <w:r w:rsidR="00C171DD">
        <w:rPr>
          <w:i/>
          <w:iCs/>
        </w:rPr>
        <w:t xml:space="preserve"> </w:t>
      </w:r>
      <w:hyperlink r:id="rId59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62319AB9" w14:textId="77777777" w:rsidR="006B4C1F" w:rsidRDefault="006B4C1F" w:rsidP="006B4C1F">
      <w:pPr>
        <w:pStyle w:val="Prrafodelista"/>
        <w:numPr>
          <w:ilvl w:val="0"/>
          <w:numId w:val="341"/>
        </w:numPr>
      </w:pPr>
      <w:r w:rsidRPr="00A84D65">
        <w:rPr>
          <w:b/>
          <w:bCs/>
        </w:rPr>
        <w:t>Tipo:</w:t>
      </w:r>
      <w:r w:rsidRPr="00C36C5F">
        <w:t xml:space="preserve"> Funcional</w:t>
      </w:r>
    </w:p>
    <w:p w14:paraId="24099708" w14:textId="77777777" w:rsidR="006B4C1F" w:rsidRPr="00C36C5F" w:rsidRDefault="006B4C1F" w:rsidP="006B4C1F">
      <w:pPr>
        <w:pStyle w:val="Prrafodelista"/>
        <w:numPr>
          <w:ilvl w:val="0"/>
          <w:numId w:val="341"/>
        </w:numPr>
      </w:pPr>
      <w:r w:rsidRPr="00A84D65">
        <w:rPr>
          <w:b/>
          <w:bCs/>
        </w:rPr>
        <w:t>Prioridad:</w:t>
      </w:r>
      <w:r w:rsidRPr="00C36C5F">
        <w:t xml:space="preserve"> </w:t>
      </w:r>
      <w:r w:rsidRPr="00A84D65">
        <w:rPr>
          <w:color w:val="FFC000"/>
        </w:rPr>
        <w:t>Media</w:t>
      </w:r>
    </w:p>
    <w:p w14:paraId="2DE9DEFF" w14:textId="77777777" w:rsidR="00975657" w:rsidRPr="00975657" w:rsidRDefault="00975657" w:rsidP="006B4C1F">
      <w:pPr>
        <w:pStyle w:val="Prrafodelista"/>
        <w:numPr>
          <w:ilvl w:val="0"/>
          <w:numId w:val="341"/>
        </w:numPr>
      </w:pPr>
      <w:r w:rsidRPr="006B4C1F">
        <w:rPr>
          <w:b/>
          <w:bCs/>
        </w:rPr>
        <w:t>Resultado esperado:</w:t>
      </w:r>
    </w:p>
    <w:p w14:paraId="001CB4FB" w14:textId="77777777" w:rsidR="00975657" w:rsidRPr="00975657" w:rsidRDefault="00975657" w:rsidP="006B4C1F">
      <w:pPr>
        <w:pStyle w:val="Prrafodelista"/>
        <w:numPr>
          <w:ilvl w:val="1"/>
          <w:numId w:val="341"/>
        </w:numPr>
      </w:pPr>
      <w:r w:rsidRPr="00975657">
        <w:t>Se utiliza reproductor del sistema.</w:t>
      </w:r>
    </w:p>
    <w:p w14:paraId="6857BA94" w14:textId="77777777" w:rsidR="00975657" w:rsidRPr="00975657" w:rsidRDefault="00975657" w:rsidP="006B4C1F">
      <w:pPr>
        <w:pStyle w:val="Prrafodelista"/>
        <w:numPr>
          <w:ilvl w:val="1"/>
          <w:numId w:val="341"/>
        </w:numPr>
      </w:pPr>
      <w:r w:rsidRPr="00975657">
        <w:t>No aparece menú de compartir.</w:t>
      </w:r>
    </w:p>
    <w:p w14:paraId="089D9EDB" w14:textId="77777777" w:rsidR="00975657" w:rsidRDefault="00975657" w:rsidP="006B4C1F">
      <w:pPr>
        <w:pStyle w:val="Prrafodelista"/>
        <w:numPr>
          <w:ilvl w:val="1"/>
          <w:numId w:val="341"/>
        </w:numPr>
      </w:pPr>
      <w:r w:rsidRPr="00975657">
        <w:t>No exportación implícita.</w:t>
      </w:r>
    </w:p>
    <w:p w14:paraId="66276673" w14:textId="5A2AAA48" w:rsidR="006B4C1F" w:rsidRPr="00975657" w:rsidRDefault="006B4C1F" w:rsidP="006B4C1F">
      <w:pPr>
        <w:pStyle w:val="Prrafodelista"/>
        <w:numPr>
          <w:ilvl w:val="1"/>
          <w:numId w:val="341"/>
        </w:numPr>
      </w:pPr>
      <w:r w:rsidRPr="006B4C1F">
        <w:t>No modificación archivo.</w:t>
      </w:r>
    </w:p>
    <w:p w14:paraId="21E3E651" w14:textId="7525AC8E" w:rsidR="00975657" w:rsidRDefault="00975657" w:rsidP="00A84D65"/>
    <w:p w14:paraId="590323BE" w14:textId="77777777" w:rsidR="007C2860" w:rsidRDefault="007C2860" w:rsidP="007C2860">
      <w:pPr>
        <w:pStyle w:val="Ttulo3"/>
      </w:pPr>
      <w:r w:rsidRPr="007C2860">
        <w:t>TC_IFR10_01 – Configuración selectiva por tipo</w:t>
      </w:r>
    </w:p>
    <w:p w14:paraId="7F6E4362" w14:textId="46621BD2" w:rsidR="007C2860" w:rsidRPr="00A84D65" w:rsidRDefault="007C2860" w:rsidP="007C2860">
      <w:pPr>
        <w:pStyle w:val="Prrafodelista"/>
        <w:numPr>
          <w:ilvl w:val="0"/>
          <w:numId w:val="341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</w:t>
      </w:r>
      <w:r>
        <w:rPr>
          <w:i/>
          <w:iCs/>
        </w:rPr>
        <w:t>10</w:t>
      </w:r>
      <w:r w:rsidRPr="00A84D65">
        <w:rPr>
          <w:i/>
          <w:iCs/>
        </w:rPr>
        <w:t>_0</w:t>
      </w:r>
      <w:r>
        <w:rPr>
          <w:i/>
          <w:iCs/>
        </w:rPr>
        <w:t>1</w:t>
      </w:r>
    </w:p>
    <w:p w14:paraId="441BF2F3" w14:textId="1BB25C1B" w:rsidR="007C2860" w:rsidRDefault="007C2860" w:rsidP="007C2860">
      <w:pPr>
        <w:pStyle w:val="Prrafodelista"/>
        <w:numPr>
          <w:ilvl w:val="0"/>
          <w:numId w:val="341"/>
        </w:numPr>
      </w:pPr>
      <w:r w:rsidRPr="00A84D65">
        <w:rPr>
          <w:b/>
          <w:bCs/>
        </w:rPr>
        <w:t>Requisito asociado:</w:t>
      </w:r>
      <w:r w:rsidRPr="00C36C5F">
        <w:t xml:space="preserve"> IFR_</w:t>
      </w:r>
      <w:r>
        <w:t>10</w:t>
      </w:r>
      <w:r w:rsidR="00C171DD">
        <w:rPr>
          <w:i/>
          <w:iCs/>
        </w:rPr>
        <w:t xml:space="preserve"> </w:t>
      </w:r>
      <w:hyperlink r:id="rId60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77AC2FA6" w14:textId="77777777" w:rsidR="007C2860" w:rsidRDefault="007C2860" w:rsidP="007C2860">
      <w:pPr>
        <w:pStyle w:val="Prrafodelista"/>
        <w:numPr>
          <w:ilvl w:val="0"/>
          <w:numId w:val="343"/>
        </w:numPr>
      </w:pPr>
      <w:r w:rsidRPr="007C2860">
        <w:rPr>
          <w:b/>
          <w:bCs/>
        </w:rPr>
        <w:t>Tipo:</w:t>
      </w:r>
      <w:r w:rsidRPr="007C2860">
        <w:t xml:space="preserve"> Funcional</w:t>
      </w:r>
    </w:p>
    <w:p w14:paraId="687F1FE4" w14:textId="27F4DC17" w:rsidR="007C2860" w:rsidRPr="007C2860" w:rsidRDefault="007C2860" w:rsidP="007C2860">
      <w:pPr>
        <w:pStyle w:val="Prrafodelista"/>
        <w:numPr>
          <w:ilvl w:val="0"/>
          <w:numId w:val="343"/>
        </w:numPr>
      </w:pPr>
      <w:r w:rsidRPr="007C2860">
        <w:rPr>
          <w:b/>
          <w:bCs/>
        </w:rPr>
        <w:t>Prioridad:</w:t>
      </w:r>
      <w:r w:rsidRPr="007C2860">
        <w:t xml:space="preserve"> </w:t>
      </w:r>
      <w:r w:rsidRPr="007C2860">
        <w:rPr>
          <w:color w:val="C00000"/>
        </w:rPr>
        <w:t>Alta</w:t>
      </w:r>
    </w:p>
    <w:p w14:paraId="6FF74EEF" w14:textId="77777777" w:rsidR="007C2860" w:rsidRPr="007C2860" w:rsidRDefault="007C2860" w:rsidP="007C2860">
      <w:pPr>
        <w:pStyle w:val="Prrafodelista"/>
        <w:numPr>
          <w:ilvl w:val="0"/>
          <w:numId w:val="343"/>
        </w:numPr>
        <w:rPr>
          <w:b/>
          <w:bCs/>
        </w:rPr>
      </w:pPr>
      <w:r w:rsidRPr="007C2860">
        <w:rPr>
          <w:b/>
          <w:bCs/>
        </w:rPr>
        <w:t>Resultado esperado</w:t>
      </w:r>
    </w:p>
    <w:p w14:paraId="7D9C103F" w14:textId="77777777" w:rsidR="007C2860" w:rsidRPr="007C2860" w:rsidRDefault="007C2860" w:rsidP="007C2860">
      <w:pPr>
        <w:numPr>
          <w:ilvl w:val="1"/>
          <w:numId w:val="343"/>
        </w:numPr>
      </w:pPr>
      <w:r w:rsidRPr="007C2860">
        <w:t>Solo se graban tipos habilitados.</w:t>
      </w:r>
    </w:p>
    <w:p w14:paraId="6728309A" w14:textId="77777777" w:rsidR="007C2860" w:rsidRPr="007C2860" w:rsidRDefault="007C2860" w:rsidP="007C2860">
      <w:pPr>
        <w:numPr>
          <w:ilvl w:val="1"/>
          <w:numId w:val="343"/>
        </w:numPr>
      </w:pPr>
      <w:r w:rsidRPr="007C2860">
        <w:t>No grabación para tipos deshabilitados.</w:t>
      </w:r>
    </w:p>
    <w:p w14:paraId="5B6CE918" w14:textId="77777777" w:rsidR="007C2860" w:rsidRDefault="007C2860" w:rsidP="00A84D65"/>
    <w:p w14:paraId="0460EE11" w14:textId="77777777" w:rsidR="00D1343C" w:rsidRDefault="00D1343C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6F1F5E36" w14:textId="5C6E0920" w:rsidR="00C36C5F" w:rsidRPr="00C36C5F" w:rsidRDefault="00C36C5F" w:rsidP="00A84D65">
      <w:pPr>
        <w:pStyle w:val="Ttulo3"/>
      </w:pPr>
      <w:r w:rsidRPr="00C36C5F">
        <w:lastRenderedPageBreak/>
        <w:t>TC_IFR10_02 – Tipo llamada desactivado no graba</w:t>
      </w:r>
    </w:p>
    <w:p w14:paraId="5B456813" w14:textId="77777777" w:rsidR="00A84D65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TC_IFR10_02</w:t>
      </w:r>
    </w:p>
    <w:p w14:paraId="37D3128D" w14:textId="11D5F43A" w:rsidR="00A84D65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Requisito asociado:</w:t>
      </w:r>
      <w:r w:rsidRPr="00C36C5F">
        <w:t xml:space="preserve"> IFR_10</w:t>
      </w:r>
      <w:r w:rsidR="00C171DD">
        <w:rPr>
          <w:i/>
          <w:iCs/>
        </w:rPr>
        <w:t xml:space="preserve"> </w:t>
      </w:r>
      <w:hyperlink r:id="rId61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0496C3D1" w14:textId="77777777" w:rsidR="00A84D65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Tipo:</w:t>
      </w:r>
      <w:r w:rsidRPr="00C36C5F">
        <w:t xml:space="preserve"> Funcional</w:t>
      </w:r>
    </w:p>
    <w:p w14:paraId="216E37AD" w14:textId="18F18562" w:rsidR="00C36C5F" w:rsidRPr="00C36C5F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Prioridad:</w:t>
      </w:r>
      <w:r w:rsidRPr="00C36C5F">
        <w:t xml:space="preserve"> </w:t>
      </w:r>
      <w:r w:rsidRPr="00A84D65">
        <w:rPr>
          <w:color w:val="C00000"/>
        </w:rPr>
        <w:t>Alta</w:t>
      </w:r>
    </w:p>
    <w:p w14:paraId="1C5ABDA5" w14:textId="21C0CC16" w:rsidR="00C36C5F" w:rsidRPr="00C36C5F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Precondiciones:</w:t>
      </w:r>
    </w:p>
    <w:p w14:paraId="602A1597" w14:textId="77777777" w:rsidR="00C36C5F" w:rsidRPr="00C36C5F" w:rsidRDefault="00C36C5F" w:rsidP="00A84D65">
      <w:pPr>
        <w:numPr>
          <w:ilvl w:val="1"/>
          <w:numId w:val="310"/>
        </w:numPr>
      </w:pPr>
      <w:r w:rsidRPr="00C36C5F">
        <w:t>Grabación activada globalmente.</w:t>
      </w:r>
    </w:p>
    <w:p w14:paraId="498B39F7" w14:textId="77777777" w:rsidR="00C36C5F" w:rsidRPr="00C36C5F" w:rsidRDefault="00C36C5F" w:rsidP="00A84D65">
      <w:pPr>
        <w:numPr>
          <w:ilvl w:val="1"/>
          <w:numId w:val="310"/>
        </w:numPr>
      </w:pPr>
      <w:r w:rsidRPr="00C36C5F">
        <w:t>Grabación de llamadas entrantes desactivada.</w:t>
      </w:r>
    </w:p>
    <w:p w14:paraId="7D3B9916" w14:textId="77777777" w:rsidR="00C36C5F" w:rsidRPr="00C36C5F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Pasos:</w:t>
      </w:r>
    </w:p>
    <w:p w14:paraId="726CD175" w14:textId="77777777" w:rsidR="00C36C5F" w:rsidRPr="00C36C5F" w:rsidRDefault="00C36C5F" w:rsidP="00A84D65">
      <w:pPr>
        <w:numPr>
          <w:ilvl w:val="1"/>
          <w:numId w:val="310"/>
        </w:numPr>
      </w:pPr>
      <w:r w:rsidRPr="00C36C5F">
        <w:t>Recibir llamada entrante.</w:t>
      </w:r>
    </w:p>
    <w:p w14:paraId="53AC6812" w14:textId="77777777" w:rsidR="00C36C5F" w:rsidRPr="00C36C5F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Resultado esperado:</w:t>
      </w:r>
    </w:p>
    <w:p w14:paraId="18214A0A" w14:textId="77777777" w:rsidR="00C36C5F" w:rsidRPr="00C36C5F" w:rsidRDefault="00C36C5F" w:rsidP="00A84D65">
      <w:pPr>
        <w:numPr>
          <w:ilvl w:val="1"/>
          <w:numId w:val="310"/>
        </w:numPr>
      </w:pPr>
      <w:r w:rsidRPr="00C36C5F">
        <w:t>No se inicia grabación.</w:t>
      </w:r>
    </w:p>
    <w:p w14:paraId="502230C2" w14:textId="77777777" w:rsidR="00C36C5F" w:rsidRPr="00C36C5F" w:rsidRDefault="00C36C5F" w:rsidP="00A84D65">
      <w:pPr>
        <w:numPr>
          <w:ilvl w:val="1"/>
          <w:numId w:val="310"/>
        </w:numPr>
      </w:pPr>
      <w:r w:rsidRPr="00C36C5F">
        <w:t>No se genera archivo.</w:t>
      </w:r>
    </w:p>
    <w:p w14:paraId="4AB5551F" w14:textId="77777777" w:rsidR="00C36C5F" w:rsidRPr="00C36C5F" w:rsidRDefault="00C36C5F" w:rsidP="00A84D65">
      <w:pPr>
        <w:numPr>
          <w:ilvl w:val="1"/>
          <w:numId w:val="310"/>
        </w:numPr>
      </w:pPr>
      <w:r w:rsidRPr="00C36C5F">
        <w:t>No aparece botón si diseño así lo establece.</w:t>
      </w:r>
    </w:p>
    <w:p w14:paraId="023AF057" w14:textId="77777777" w:rsidR="00C36C5F" w:rsidRPr="00975657" w:rsidRDefault="00C36C5F" w:rsidP="00975657"/>
    <w:p w14:paraId="3F077217" w14:textId="77777777" w:rsidR="00975657" w:rsidRPr="00975657" w:rsidRDefault="00975657" w:rsidP="007C2860">
      <w:pPr>
        <w:pStyle w:val="Ttulo3"/>
      </w:pPr>
      <w:r w:rsidRPr="00975657">
        <w:t>TC_IFR11_01 – Desactivación global</w:t>
      </w:r>
    </w:p>
    <w:p w14:paraId="5FCD5A89" w14:textId="77777777" w:rsidR="00644F6B" w:rsidRDefault="00644F6B" w:rsidP="00644F6B">
      <w:pPr>
        <w:pStyle w:val="Prrafodelista"/>
        <w:numPr>
          <w:ilvl w:val="0"/>
          <w:numId w:val="347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TC_IFR10_02</w:t>
      </w:r>
    </w:p>
    <w:p w14:paraId="64171867" w14:textId="71B37C62" w:rsidR="00644F6B" w:rsidRDefault="00644F6B" w:rsidP="00644F6B">
      <w:pPr>
        <w:pStyle w:val="Prrafodelista"/>
        <w:numPr>
          <w:ilvl w:val="0"/>
          <w:numId w:val="347"/>
        </w:numPr>
      </w:pPr>
      <w:r w:rsidRPr="00A84D65">
        <w:rPr>
          <w:b/>
          <w:bCs/>
        </w:rPr>
        <w:t>Requisito asociado:</w:t>
      </w:r>
      <w:r w:rsidRPr="00C36C5F">
        <w:t xml:space="preserve"> IFR_10</w:t>
      </w:r>
      <w:r w:rsidR="00C171DD">
        <w:rPr>
          <w:i/>
          <w:iCs/>
        </w:rPr>
        <w:t xml:space="preserve"> </w:t>
      </w:r>
      <w:hyperlink r:id="rId62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4A747F2F" w14:textId="77777777" w:rsidR="00644F6B" w:rsidRDefault="00644F6B" w:rsidP="00644F6B">
      <w:pPr>
        <w:pStyle w:val="Prrafodelista"/>
        <w:numPr>
          <w:ilvl w:val="0"/>
          <w:numId w:val="347"/>
        </w:numPr>
      </w:pPr>
      <w:r w:rsidRPr="0009036C">
        <w:rPr>
          <w:b/>
          <w:bCs/>
        </w:rPr>
        <w:t xml:space="preserve">Tipo: </w:t>
      </w:r>
      <w:r>
        <w:t>Funcional</w:t>
      </w:r>
    </w:p>
    <w:p w14:paraId="5F0C93E8" w14:textId="2ED88D7D" w:rsidR="00644F6B" w:rsidRPr="00644F6B" w:rsidRDefault="00644F6B" w:rsidP="00644F6B">
      <w:pPr>
        <w:pStyle w:val="Prrafodelista"/>
        <w:numPr>
          <w:ilvl w:val="0"/>
          <w:numId w:val="347"/>
        </w:numPr>
      </w:pPr>
      <w:r w:rsidRPr="0009036C">
        <w:rPr>
          <w:b/>
          <w:bCs/>
        </w:rPr>
        <w:t xml:space="preserve">Prioridad: </w:t>
      </w:r>
      <w:r w:rsidRPr="0009036C">
        <w:rPr>
          <w:color w:val="C00000"/>
        </w:rPr>
        <w:t>Alta</w:t>
      </w:r>
    </w:p>
    <w:p w14:paraId="1BB0ACD5" w14:textId="0603E8F4" w:rsidR="00975657" w:rsidRPr="00975657" w:rsidRDefault="00975657" w:rsidP="00644F6B">
      <w:pPr>
        <w:pStyle w:val="Prrafodelista"/>
        <w:numPr>
          <w:ilvl w:val="0"/>
          <w:numId w:val="347"/>
        </w:numPr>
      </w:pPr>
      <w:r w:rsidRPr="00644F6B">
        <w:rPr>
          <w:b/>
          <w:bCs/>
        </w:rPr>
        <w:t>Pasos:</w:t>
      </w:r>
    </w:p>
    <w:p w14:paraId="63E31E00" w14:textId="77777777" w:rsidR="00975657" w:rsidRPr="00975657" w:rsidRDefault="00975657" w:rsidP="00644F6B">
      <w:pPr>
        <w:numPr>
          <w:ilvl w:val="1"/>
          <w:numId w:val="347"/>
        </w:numPr>
      </w:pPr>
      <w:r w:rsidRPr="00975657">
        <w:t>Desactivar grabación.</w:t>
      </w:r>
    </w:p>
    <w:p w14:paraId="1B02CFCD" w14:textId="77777777" w:rsidR="00975657" w:rsidRPr="00975657" w:rsidRDefault="00975657" w:rsidP="00644F6B">
      <w:pPr>
        <w:numPr>
          <w:ilvl w:val="1"/>
          <w:numId w:val="347"/>
        </w:numPr>
      </w:pPr>
      <w:r w:rsidRPr="00975657">
        <w:t>Iniciar llamada.</w:t>
      </w:r>
    </w:p>
    <w:p w14:paraId="55EAB13B" w14:textId="77777777" w:rsidR="00975657" w:rsidRPr="00975657" w:rsidRDefault="00975657" w:rsidP="00644F6B">
      <w:pPr>
        <w:pStyle w:val="Prrafodelista"/>
        <w:numPr>
          <w:ilvl w:val="0"/>
          <w:numId w:val="347"/>
        </w:numPr>
      </w:pPr>
      <w:r w:rsidRPr="00644F6B">
        <w:rPr>
          <w:b/>
          <w:bCs/>
        </w:rPr>
        <w:t>Resultado esperado:</w:t>
      </w:r>
    </w:p>
    <w:p w14:paraId="279E0265" w14:textId="77777777" w:rsidR="00975657" w:rsidRDefault="00975657" w:rsidP="00644F6B">
      <w:pPr>
        <w:numPr>
          <w:ilvl w:val="1"/>
          <w:numId w:val="347"/>
        </w:numPr>
      </w:pPr>
      <w:r w:rsidRPr="00975657">
        <w:t>No aparece botón grabar.</w:t>
      </w:r>
    </w:p>
    <w:p w14:paraId="7D2B0BC6" w14:textId="678F1235" w:rsidR="00644F6B" w:rsidRDefault="00644F6B" w:rsidP="00644F6B">
      <w:pPr>
        <w:numPr>
          <w:ilvl w:val="1"/>
          <w:numId w:val="347"/>
        </w:numPr>
      </w:pPr>
      <w:r>
        <w:t>Restablece visibilidad botón.</w:t>
      </w:r>
    </w:p>
    <w:p w14:paraId="7D8304D0" w14:textId="776F9746" w:rsidR="00644F6B" w:rsidRPr="00975657" w:rsidRDefault="00644F6B" w:rsidP="00644F6B">
      <w:pPr>
        <w:numPr>
          <w:ilvl w:val="1"/>
          <w:numId w:val="347"/>
        </w:numPr>
      </w:pPr>
      <w:r>
        <w:t>Funcionalidad completa operativa.</w:t>
      </w:r>
    </w:p>
    <w:p w14:paraId="73CEADFC" w14:textId="77777777" w:rsidR="00975657" w:rsidRPr="00975657" w:rsidRDefault="00975657" w:rsidP="00644F6B">
      <w:pPr>
        <w:numPr>
          <w:ilvl w:val="1"/>
          <w:numId w:val="347"/>
        </w:numPr>
      </w:pPr>
      <w:r w:rsidRPr="00975657">
        <w:t>No se inicia grabación bajo ningún escenario.</w:t>
      </w:r>
    </w:p>
    <w:p w14:paraId="5AF59FD2" w14:textId="4159C357" w:rsidR="00975657" w:rsidRDefault="00975657" w:rsidP="00975657"/>
    <w:p w14:paraId="151E8D25" w14:textId="77777777" w:rsidR="00644F6B" w:rsidRPr="00644F6B" w:rsidRDefault="00644F6B" w:rsidP="00644F6B">
      <w:pPr>
        <w:pStyle w:val="Ttulo3"/>
      </w:pPr>
      <w:r w:rsidRPr="00644F6B">
        <w:t>TC_IFR11_02 – Reactivación global</w:t>
      </w:r>
    </w:p>
    <w:p w14:paraId="18CB86A9" w14:textId="421B7EED" w:rsidR="00644F6B" w:rsidRDefault="00644F6B" w:rsidP="00644F6B">
      <w:pPr>
        <w:pStyle w:val="Prrafodelista"/>
        <w:numPr>
          <w:ilvl w:val="0"/>
          <w:numId w:val="349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TC_IFR1</w:t>
      </w:r>
      <w:r>
        <w:rPr>
          <w:i/>
          <w:iCs/>
        </w:rPr>
        <w:t>1</w:t>
      </w:r>
      <w:r w:rsidRPr="00A84D65">
        <w:rPr>
          <w:i/>
          <w:iCs/>
        </w:rPr>
        <w:t>_02</w:t>
      </w:r>
    </w:p>
    <w:p w14:paraId="52F9D0AB" w14:textId="3641F77A" w:rsidR="00644F6B" w:rsidRDefault="00644F6B" w:rsidP="00644F6B">
      <w:pPr>
        <w:pStyle w:val="Prrafodelista"/>
        <w:numPr>
          <w:ilvl w:val="0"/>
          <w:numId w:val="349"/>
        </w:numPr>
      </w:pPr>
      <w:r w:rsidRPr="00A84D65">
        <w:rPr>
          <w:b/>
          <w:bCs/>
        </w:rPr>
        <w:t>Requisito asociado:</w:t>
      </w:r>
      <w:r w:rsidRPr="00C36C5F">
        <w:t xml:space="preserve"> IFR_1</w:t>
      </w:r>
      <w:r>
        <w:t>1</w:t>
      </w:r>
      <w:r w:rsidR="00C171DD">
        <w:rPr>
          <w:i/>
          <w:iCs/>
        </w:rPr>
        <w:t xml:space="preserve"> </w:t>
      </w:r>
      <w:hyperlink r:id="rId63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1EACEA40" w14:textId="77777777" w:rsidR="00644F6B" w:rsidRDefault="00644F6B" w:rsidP="00644F6B">
      <w:pPr>
        <w:pStyle w:val="Prrafodelista"/>
        <w:numPr>
          <w:ilvl w:val="0"/>
          <w:numId w:val="349"/>
        </w:numPr>
      </w:pPr>
      <w:r w:rsidRPr="00644F6B">
        <w:rPr>
          <w:b/>
          <w:bCs/>
        </w:rPr>
        <w:t>Tipo:</w:t>
      </w:r>
      <w:r w:rsidRPr="00644F6B">
        <w:t xml:space="preserve"> Funciona</w:t>
      </w:r>
      <w:r>
        <w:t>l</w:t>
      </w:r>
    </w:p>
    <w:p w14:paraId="50198FF8" w14:textId="346B97D7" w:rsidR="00644F6B" w:rsidRPr="00644F6B" w:rsidRDefault="00644F6B" w:rsidP="00644F6B">
      <w:pPr>
        <w:pStyle w:val="Prrafodelista"/>
        <w:numPr>
          <w:ilvl w:val="0"/>
          <w:numId w:val="349"/>
        </w:numPr>
      </w:pPr>
      <w:r w:rsidRPr="00644F6B">
        <w:rPr>
          <w:b/>
          <w:bCs/>
        </w:rPr>
        <w:t>Prioridad:</w:t>
      </w:r>
      <w:r w:rsidRPr="00644F6B">
        <w:t xml:space="preserve"> </w:t>
      </w:r>
      <w:r w:rsidRPr="00644F6B">
        <w:rPr>
          <w:color w:val="FFC000"/>
        </w:rPr>
        <w:t>Media</w:t>
      </w:r>
    </w:p>
    <w:p w14:paraId="7FB4FA87" w14:textId="6AA3563D" w:rsidR="00644F6B" w:rsidRPr="00644F6B" w:rsidRDefault="00644F6B" w:rsidP="00644F6B">
      <w:pPr>
        <w:pStyle w:val="Prrafodelista"/>
        <w:numPr>
          <w:ilvl w:val="0"/>
          <w:numId w:val="349"/>
        </w:numPr>
        <w:rPr>
          <w:b/>
          <w:bCs/>
        </w:rPr>
      </w:pPr>
      <w:r w:rsidRPr="00644F6B">
        <w:rPr>
          <w:b/>
          <w:bCs/>
        </w:rPr>
        <w:t>Resultado esperado</w:t>
      </w:r>
      <w:r>
        <w:rPr>
          <w:b/>
          <w:bCs/>
        </w:rPr>
        <w:t>:</w:t>
      </w:r>
    </w:p>
    <w:p w14:paraId="5CFBFA49" w14:textId="77777777" w:rsidR="00644F6B" w:rsidRPr="00644F6B" w:rsidRDefault="00644F6B" w:rsidP="00644F6B">
      <w:pPr>
        <w:numPr>
          <w:ilvl w:val="1"/>
          <w:numId w:val="349"/>
        </w:numPr>
      </w:pPr>
      <w:r w:rsidRPr="00644F6B">
        <w:t>Restablece visibilidad botón.</w:t>
      </w:r>
    </w:p>
    <w:p w14:paraId="49BDBC6D" w14:textId="77777777" w:rsidR="00644F6B" w:rsidRPr="00644F6B" w:rsidRDefault="00644F6B" w:rsidP="00644F6B">
      <w:pPr>
        <w:numPr>
          <w:ilvl w:val="1"/>
          <w:numId w:val="349"/>
        </w:numPr>
      </w:pPr>
      <w:r w:rsidRPr="00644F6B">
        <w:t>Funcionalidad completa operativa.</w:t>
      </w:r>
    </w:p>
    <w:p w14:paraId="36A58307" w14:textId="77777777" w:rsidR="00644F6B" w:rsidRPr="00975657" w:rsidRDefault="00644F6B" w:rsidP="00975657"/>
    <w:p w14:paraId="1C011E1F" w14:textId="77777777" w:rsidR="00975657" w:rsidRPr="00975657" w:rsidRDefault="00975657" w:rsidP="00A35A29">
      <w:pPr>
        <w:pStyle w:val="Ttulo3"/>
      </w:pPr>
      <w:r w:rsidRPr="00975657">
        <w:t>TC_IFR12_01 – Permisos denegados</w:t>
      </w:r>
    </w:p>
    <w:p w14:paraId="3B835225" w14:textId="202CE442" w:rsidR="0009036C" w:rsidRDefault="0009036C" w:rsidP="0009036C">
      <w:pPr>
        <w:pStyle w:val="Prrafodelista"/>
        <w:numPr>
          <w:ilvl w:val="0"/>
          <w:numId w:val="346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TC_IFR1</w:t>
      </w:r>
      <w:r>
        <w:rPr>
          <w:i/>
          <w:iCs/>
        </w:rPr>
        <w:t>2</w:t>
      </w:r>
      <w:r w:rsidRPr="00A84D65">
        <w:rPr>
          <w:i/>
          <w:iCs/>
        </w:rPr>
        <w:t>_0</w:t>
      </w:r>
      <w:r>
        <w:rPr>
          <w:i/>
          <w:iCs/>
        </w:rPr>
        <w:t>1</w:t>
      </w:r>
    </w:p>
    <w:p w14:paraId="5818690F" w14:textId="2FB952B1" w:rsidR="0009036C" w:rsidRPr="0009036C" w:rsidRDefault="0009036C" w:rsidP="0009036C">
      <w:pPr>
        <w:pStyle w:val="Prrafodelista"/>
        <w:numPr>
          <w:ilvl w:val="0"/>
          <w:numId w:val="346"/>
        </w:numPr>
      </w:pPr>
      <w:r w:rsidRPr="00A84D65">
        <w:rPr>
          <w:b/>
          <w:bCs/>
        </w:rPr>
        <w:t>Requisito asociado:</w:t>
      </w:r>
      <w:r w:rsidRPr="00C36C5F">
        <w:t xml:space="preserve"> IFR_1</w:t>
      </w:r>
      <w:r>
        <w:t>2</w:t>
      </w:r>
      <w:r w:rsidR="00C171DD">
        <w:rPr>
          <w:i/>
          <w:iCs/>
        </w:rPr>
        <w:t xml:space="preserve"> </w:t>
      </w:r>
      <w:hyperlink r:id="rId64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2B7954F6" w14:textId="4E3165BA" w:rsidR="0009036C" w:rsidRPr="0009036C" w:rsidRDefault="0009036C" w:rsidP="0009036C">
      <w:pPr>
        <w:pStyle w:val="Prrafodelista"/>
        <w:numPr>
          <w:ilvl w:val="0"/>
          <w:numId w:val="346"/>
        </w:numPr>
      </w:pPr>
      <w:r w:rsidRPr="0009036C">
        <w:rPr>
          <w:b/>
          <w:bCs/>
        </w:rPr>
        <w:t xml:space="preserve">Tipo: </w:t>
      </w:r>
      <w:r w:rsidRPr="0009036C">
        <w:t>Robustez</w:t>
      </w:r>
      <w:r w:rsidRPr="0009036C">
        <w:rPr>
          <w:b/>
          <w:bCs/>
        </w:rPr>
        <w:br/>
        <w:t xml:space="preserve">Prioridad: </w:t>
      </w:r>
      <w:r w:rsidRPr="0009036C">
        <w:rPr>
          <w:color w:val="C00000"/>
        </w:rPr>
        <w:t>Alta</w:t>
      </w:r>
    </w:p>
    <w:p w14:paraId="71ED5523" w14:textId="4044D3AC" w:rsidR="00975657" w:rsidRPr="00975657" w:rsidRDefault="00975657" w:rsidP="0009036C">
      <w:pPr>
        <w:pStyle w:val="Prrafodelista"/>
        <w:numPr>
          <w:ilvl w:val="0"/>
          <w:numId w:val="346"/>
        </w:numPr>
      </w:pPr>
      <w:r w:rsidRPr="0009036C">
        <w:rPr>
          <w:b/>
          <w:bCs/>
        </w:rPr>
        <w:t>Resultado esperado:</w:t>
      </w:r>
    </w:p>
    <w:p w14:paraId="38E823AA" w14:textId="77777777" w:rsidR="00975657" w:rsidRPr="00975657" w:rsidRDefault="00975657" w:rsidP="0009036C">
      <w:pPr>
        <w:numPr>
          <w:ilvl w:val="1"/>
          <w:numId w:val="346"/>
        </w:numPr>
      </w:pPr>
      <w:r w:rsidRPr="00975657">
        <w:t>Mensaje claro al usuario.</w:t>
      </w:r>
    </w:p>
    <w:p w14:paraId="3CAD05A7" w14:textId="77777777" w:rsidR="00975657" w:rsidRDefault="00975657" w:rsidP="0009036C">
      <w:pPr>
        <w:numPr>
          <w:ilvl w:val="1"/>
          <w:numId w:val="346"/>
        </w:numPr>
      </w:pPr>
      <w:r w:rsidRPr="00975657">
        <w:t>Aplicación no se cierra.</w:t>
      </w:r>
    </w:p>
    <w:p w14:paraId="1702A5BB" w14:textId="77777777" w:rsidR="00AE7F3D" w:rsidRDefault="00AE7F3D" w:rsidP="0009036C">
      <w:pPr>
        <w:numPr>
          <w:ilvl w:val="1"/>
          <w:numId w:val="346"/>
        </w:numPr>
      </w:pPr>
      <w:r>
        <w:t>No archivo corrupto.</w:t>
      </w:r>
    </w:p>
    <w:p w14:paraId="54BEA9CA" w14:textId="08C56168" w:rsidR="00975657" w:rsidRPr="00975657" w:rsidRDefault="00AE7F3D" w:rsidP="0009036C">
      <w:pPr>
        <w:numPr>
          <w:ilvl w:val="1"/>
          <w:numId w:val="346"/>
        </w:numPr>
      </w:pPr>
      <w:r>
        <w:t xml:space="preserve">Log error </w:t>
      </w:r>
      <w:r w:rsidR="00975657" w:rsidRPr="00975657">
        <w:t>generado.</w:t>
      </w:r>
    </w:p>
    <w:p w14:paraId="31848738" w14:textId="2BA7AEE8" w:rsidR="00975657" w:rsidRPr="00975657" w:rsidRDefault="00975657" w:rsidP="00975657"/>
    <w:p w14:paraId="44444B35" w14:textId="77777777" w:rsidR="00975657" w:rsidRPr="00975657" w:rsidRDefault="00975657" w:rsidP="00A35A29">
      <w:pPr>
        <w:pStyle w:val="Ttulo3"/>
      </w:pPr>
      <w:r w:rsidRPr="00975657">
        <w:lastRenderedPageBreak/>
        <w:t xml:space="preserve">TC_IFR13_01 – </w:t>
      </w:r>
      <w:proofErr w:type="spellStart"/>
      <w:r w:rsidRPr="00975657">
        <w:t>Logging</w:t>
      </w:r>
      <w:proofErr w:type="spellEnd"/>
      <w:r w:rsidRPr="00975657">
        <w:t xml:space="preserve"> mínimo</w:t>
      </w:r>
    </w:p>
    <w:p w14:paraId="04233EE7" w14:textId="12E076F9" w:rsidR="0009036C" w:rsidRDefault="0009036C" w:rsidP="0009036C">
      <w:pPr>
        <w:pStyle w:val="Prrafodelista"/>
        <w:numPr>
          <w:ilvl w:val="0"/>
          <w:numId w:val="345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TC_IFR1</w:t>
      </w:r>
      <w:r>
        <w:rPr>
          <w:i/>
          <w:iCs/>
        </w:rPr>
        <w:t>3</w:t>
      </w:r>
      <w:r w:rsidRPr="00A84D65">
        <w:rPr>
          <w:i/>
          <w:iCs/>
        </w:rPr>
        <w:t>_0</w:t>
      </w:r>
      <w:r>
        <w:rPr>
          <w:i/>
          <w:iCs/>
        </w:rPr>
        <w:t>1</w:t>
      </w:r>
    </w:p>
    <w:p w14:paraId="26396D4F" w14:textId="17E82661" w:rsidR="0009036C" w:rsidRPr="0009036C" w:rsidRDefault="0009036C" w:rsidP="0009036C">
      <w:pPr>
        <w:pStyle w:val="Prrafodelista"/>
        <w:numPr>
          <w:ilvl w:val="0"/>
          <w:numId w:val="345"/>
        </w:numPr>
      </w:pPr>
      <w:r w:rsidRPr="00A84D65">
        <w:rPr>
          <w:b/>
          <w:bCs/>
        </w:rPr>
        <w:t>Requisito asociado:</w:t>
      </w:r>
      <w:r w:rsidRPr="00C36C5F">
        <w:t xml:space="preserve"> IFR_1</w:t>
      </w:r>
      <w:r>
        <w:t>3</w:t>
      </w:r>
      <w:r w:rsidR="00C171DD">
        <w:rPr>
          <w:i/>
          <w:iCs/>
        </w:rPr>
        <w:t xml:space="preserve"> </w:t>
      </w:r>
      <w:hyperlink r:id="rId65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6F6B41C0" w14:textId="2907AB0A" w:rsidR="00727CE8" w:rsidRDefault="00727CE8" w:rsidP="00727CE8">
      <w:pPr>
        <w:pStyle w:val="Prrafodelista"/>
        <w:numPr>
          <w:ilvl w:val="0"/>
          <w:numId w:val="345"/>
        </w:numPr>
      </w:pPr>
      <w:r w:rsidRPr="00727CE8">
        <w:rPr>
          <w:b/>
          <w:bCs/>
        </w:rPr>
        <w:t>Tipo:</w:t>
      </w:r>
      <w:r w:rsidRPr="00727CE8">
        <w:t xml:space="preserve"> Verificación</w:t>
      </w:r>
    </w:p>
    <w:p w14:paraId="3A347C33" w14:textId="7213748D" w:rsidR="00727CE8" w:rsidRPr="00727CE8" w:rsidRDefault="00727CE8" w:rsidP="00727CE8">
      <w:pPr>
        <w:pStyle w:val="Prrafodelista"/>
        <w:numPr>
          <w:ilvl w:val="0"/>
          <w:numId w:val="345"/>
        </w:numPr>
      </w:pPr>
      <w:r w:rsidRPr="00727CE8">
        <w:rPr>
          <w:b/>
          <w:bCs/>
        </w:rPr>
        <w:t>Prioridad:</w:t>
      </w:r>
      <w:r w:rsidRPr="00727CE8">
        <w:t xml:space="preserve"> </w:t>
      </w:r>
      <w:r w:rsidRPr="0009036C">
        <w:rPr>
          <w:color w:val="FFC000"/>
        </w:rPr>
        <w:t>Media</w:t>
      </w:r>
    </w:p>
    <w:p w14:paraId="0B05FE42" w14:textId="11666B7D" w:rsidR="00975657" w:rsidRPr="00975657" w:rsidRDefault="00727CE8" w:rsidP="00727CE8">
      <w:pPr>
        <w:pStyle w:val="Prrafodelista"/>
        <w:numPr>
          <w:ilvl w:val="0"/>
          <w:numId w:val="345"/>
        </w:numPr>
      </w:pPr>
      <w:r>
        <w:rPr>
          <w:b/>
          <w:bCs/>
        </w:rPr>
        <w:t>Pasos</w:t>
      </w:r>
      <w:r w:rsidR="00975657" w:rsidRPr="00727CE8">
        <w:rPr>
          <w:b/>
          <w:bCs/>
        </w:rPr>
        <w:t>:</w:t>
      </w:r>
    </w:p>
    <w:p w14:paraId="7FF7E0D2" w14:textId="77777777" w:rsidR="00975657" w:rsidRPr="00975657" w:rsidRDefault="00975657" w:rsidP="0009036C">
      <w:pPr>
        <w:numPr>
          <w:ilvl w:val="1"/>
          <w:numId w:val="345"/>
        </w:numPr>
      </w:pPr>
      <w:r w:rsidRPr="00975657">
        <w:t>Revisar logs nativos (</w:t>
      </w:r>
      <w:proofErr w:type="spellStart"/>
      <w:r w:rsidRPr="00975657">
        <w:t>Logcat</w:t>
      </w:r>
      <w:proofErr w:type="spellEnd"/>
      <w:r w:rsidRPr="00975657">
        <w:t>).</w:t>
      </w:r>
    </w:p>
    <w:p w14:paraId="6378D6FE" w14:textId="77777777" w:rsidR="00975657" w:rsidRPr="00975657" w:rsidRDefault="00975657" w:rsidP="0009036C">
      <w:pPr>
        <w:numPr>
          <w:ilvl w:val="1"/>
          <w:numId w:val="345"/>
        </w:numPr>
      </w:pPr>
      <w:r w:rsidRPr="00975657">
        <w:t>Revisar consola Angular.</w:t>
      </w:r>
    </w:p>
    <w:p w14:paraId="2DDCAE1C" w14:textId="77777777" w:rsidR="00975657" w:rsidRDefault="00975657" w:rsidP="0009036C">
      <w:pPr>
        <w:numPr>
          <w:ilvl w:val="1"/>
          <w:numId w:val="345"/>
        </w:numPr>
      </w:pPr>
      <w:r w:rsidRPr="00975657">
        <w:t>Verificar eventos clave registrados.</w:t>
      </w:r>
    </w:p>
    <w:p w14:paraId="36748059" w14:textId="77777777" w:rsidR="00727CE8" w:rsidRPr="00727CE8" w:rsidRDefault="00727CE8" w:rsidP="00727CE8">
      <w:pPr>
        <w:pStyle w:val="Prrafodelista"/>
        <w:numPr>
          <w:ilvl w:val="0"/>
          <w:numId w:val="345"/>
        </w:numPr>
        <w:rPr>
          <w:b/>
          <w:bCs/>
        </w:rPr>
      </w:pPr>
      <w:r w:rsidRPr="00727CE8">
        <w:rPr>
          <w:b/>
          <w:bCs/>
        </w:rPr>
        <w:t>Resultado esperado</w:t>
      </w:r>
    </w:p>
    <w:p w14:paraId="2E6CB9C3" w14:textId="77777777" w:rsidR="00727CE8" w:rsidRPr="00727CE8" w:rsidRDefault="00727CE8" w:rsidP="0009036C">
      <w:pPr>
        <w:numPr>
          <w:ilvl w:val="1"/>
          <w:numId w:val="345"/>
        </w:numPr>
      </w:pPr>
      <w:r w:rsidRPr="00727CE8">
        <w:t>Eventos:</w:t>
      </w:r>
    </w:p>
    <w:p w14:paraId="1C1F491B" w14:textId="77777777" w:rsidR="00727CE8" w:rsidRPr="00727CE8" w:rsidRDefault="00727CE8" w:rsidP="0009036C">
      <w:pPr>
        <w:numPr>
          <w:ilvl w:val="2"/>
          <w:numId w:val="345"/>
        </w:numPr>
      </w:pPr>
      <w:r w:rsidRPr="00727CE8">
        <w:t>Inicio</w:t>
      </w:r>
    </w:p>
    <w:p w14:paraId="77444D6C" w14:textId="77777777" w:rsidR="00727CE8" w:rsidRPr="00727CE8" w:rsidRDefault="00727CE8" w:rsidP="0009036C">
      <w:pPr>
        <w:numPr>
          <w:ilvl w:val="2"/>
          <w:numId w:val="345"/>
        </w:numPr>
      </w:pPr>
      <w:r w:rsidRPr="00727CE8">
        <w:t>Fin</w:t>
      </w:r>
    </w:p>
    <w:p w14:paraId="125B266B" w14:textId="77777777" w:rsidR="00727CE8" w:rsidRPr="00727CE8" w:rsidRDefault="00727CE8" w:rsidP="0009036C">
      <w:pPr>
        <w:numPr>
          <w:ilvl w:val="2"/>
          <w:numId w:val="345"/>
        </w:numPr>
      </w:pPr>
      <w:r w:rsidRPr="00727CE8">
        <w:t>Error permisos</w:t>
      </w:r>
    </w:p>
    <w:p w14:paraId="4DDD85DA" w14:textId="77777777" w:rsidR="00727CE8" w:rsidRPr="00727CE8" w:rsidRDefault="00727CE8" w:rsidP="0009036C">
      <w:pPr>
        <w:numPr>
          <w:ilvl w:val="2"/>
          <w:numId w:val="345"/>
        </w:numPr>
      </w:pPr>
      <w:r w:rsidRPr="00727CE8">
        <w:t>Error almacenamiento</w:t>
      </w:r>
    </w:p>
    <w:p w14:paraId="4664D1C3" w14:textId="77777777" w:rsidR="00727CE8" w:rsidRPr="00727CE8" w:rsidRDefault="00727CE8" w:rsidP="0009036C">
      <w:pPr>
        <w:numPr>
          <w:ilvl w:val="1"/>
          <w:numId w:val="345"/>
        </w:numPr>
      </w:pPr>
      <w:r w:rsidRPr="00727CE8">
        <w:t>Sin exposición de datos sensibles.</w:t>
      </w:r>
    </w:p>
    <w:p w14:paraId="275F1A35" w14:textId="77777777" w:rsidR="00727CE8" w:rsidRPr="00975657" w:rsidRDefault="00727CE8" w:rsidP="00727CE8"/>
    <w:p w14:paraId="061027DD" w14:textId="5AEDCD00" w:rsidR="00975657" w:rsidRDefault="00975657" w:rsidP="00975657"/>
    <w:p w14:paraId="34D60BE6" w14:textId="51F129B2" w:rsidR="00975657" w:rsidRPr="00975657" w:rsidRDefault="00CE0E23" w:rsidP="002B074E">
      <w:pPr>
        <w:pStyle w:val="Ttulo1"/>
      </w:pPr>
      <w:bookmarkStart w:id="54" w:name="_Casos_de_Integración"/>
      <w:bookmarkEnd w:id="54"/>
      <w:r w:rsidRPr="00975657">
        <w:rPr>
          <w:caps w:val="0"/>
        </w:rPr>
        <w:t>CASOS DE INTEGRACIÓN E</w:t>
      </w:r>
      <w:r>
        <w:rPr>
          <w:caps w:val="0"/>
        </w:rPr>
        <w:t>2</w:t>
      </w:r>
      <w:r w:rsidRPr="00975657">
        <w:rPr>
          <w:caps w:val="0"/>
        </w:rPr>
        <w:t>E</w:t>
      </w:r>
      <w:r w:rsidR="0092325A">
        <w:t xml:space="preserve"> </w:t>
      </w:r>
      <w:hyperlink w:anchor="_ÍNDICE_1" w:history="1">
        <w:r w:rsidR="0092325A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3C5C29A3" w14:textId="0F4B87C7" w:rsidR="00644F6B" w:rsidRPr="00644F6B" w:rsidRDefault="00644F6B" w:rsidP="00644F6B">
      <w:r>
        <w:t xml:space="preserve">El </w:t>
      </w:r>
      <w:r w:rsidRPr="00644F6B">
        <w:t>sistema necesita:</w:t>
      </w:r>
    </w:p>
    <w:p w14:paraId="36B63113" w14:textId="77777777" w:rsidR="00644F6B" w:rsidRPr="00644F6B" w:rsidRDefault="00644F6B" w:rsidP="00644F6B">
      <w:pPr>
        <w:numPr>
          <w:ilvl w:val="0"/>
          <w:numId w:val="350"/>
        </w:numPr>
        <w:rPr>
          <w:i/>
          <w:iCs/>
        </w:rPr>
      </w:pPr>
      <w:r w:rsidRPr="00644F6B">
        <w:rPr>
          <w:i/>
          <w:iCs/>
        </w:rPr>
        <w:t>E2E estándar</w:t>
      </w:r>
    </w:p>
    <w:p w14:paraId="06857E19" w14:textId="77777777" w:rsidR="00644F6B" w:rsidRPr="00644F6B" w:rsidRDefault="00644F6B" w:rsidP="00644F6B">
      <w:pPr>
        <w:numPr>
          <w:ilvl w:val="0"/>
          <w:numId w:val="350"/>
        </w:numPr>
        <w:rPr>
          <w:i/>
          <w:iCs/>
        </w:rPr>
      </w:pPr>
      <w:r w:rsidRPr="00644F6B">
        <w:rPr>
          <w:i/>
          <w:iCs/>
        </w:rPr>
        <w:t xml:space="preserve">E2E con </w:t>
      </w:r>
      <w:proofErr w:type="spellStart"/>
      <w:r w:rsidRPr="00644F6B">
        <w:rPr>
          <w:i/>
          <w:iCs/>
        </w:rPr>
        <w:t>background</w:t>
      </w:r>
      <w:proofErr w:type="spellEnd"/>
    </w:p>
    <w:p w14:paraId="4A43308A" w14:textId="77777777" w:rsidR="00644F6B" w:rsidRPr="00644F6B" w:rsidRDefault="00644F6B" w:rsidP="00644F6B">
      <w:pPr>
        <w:numPr>
          <w:ilvl w:val="0"/>
          <w:numId w:val="350"/>
        </w:numPr>
        <w:rPr>
          <w:i/>
          <w:iCs/>
        </w:rPr>
      </w:pPr>
      <w:r w:rsidRPr="00644F6B">
        <w:rPr>
          <w:i/>
          <w:iCs/>
        </w:rPr>
        <w:t>E2E con error controlado</w:t>
      </w:r>
    </w:p>
    <w:p w14:paraId="0EAA0576" w14:textId="77777777" w:rsidR="00644F6B" w:rsidRPr="00644F6B" w:rsidRDefault="00644F6B" w:rsidP="00644F6B">
      <w:pPr>
        <w:numPr>
          <w:ilvl w:val="0"/>
          <w:numId w:val="350"/>
        </w:numPr>
      </w:pPr>
      <w:r w:rsidRPr="00644F6B">
        <w:rPr>
          <w:i/>
          <w:iCs/>
        </w:rPr>
        <w:t>E2E con configuración selectiva</w:t>
      </w:r>
    </w:p>
    <w:p w14:paraId="12933C64" w14:textId="32BDAECB" w:rsidR="00975657" w:rsidRPr="00975657" w:rsidRDefault="00975657" w:rsidP="00975657"/>
    <w:p w14:paraId="358086E5" w14:textId="77777777" w:rsidR="00975657" w:rsidRDefault="00975657" w:rsidP="003F5C95">
      <w:pPr>
        <w:pStyle w:val="Ttulo3"/>
      </w:pPr>
      <w:r w:rsidRPr="00975657">
        <w:t>TC_E2E_01 – Flujo completo</w:t>
      </w:r>
    </w:p>
    <w:p w14:paraId="041CF1F5" w14:textId="7CB8D391" w:rsidR="00644F6B" w:rsidRPr="00644F6B" w:rsidRDefault="00644F6B" w:rsidP="00644F6B">
      <w:r w:rsidRPr="00644F6B">
        <w:rPr>
          <w:b/>
          <w:bCs/>
        </w:rPr>
        <w:t>Prioridad</w:t>
      </w:r>
      <w:r>
        <w:t xml:space="preserve">: </w:t>
      </w:r>
      <w:r w:rsidRPr="00644F6B">
        <w:rPr>
          <w:color w:val="C00000"/>
        </w:rPr>
        <w:t>Alta</w:t>
      </w:r>
    </w:p>
    <w:p w14:paraId="1EC3CC5F" w14:textId="77777777" w:rsidR="00975657" w:rsidRPr="00975657" w:rsidRDefault="00975657" w:rsidP="00975657">
      <w:r w:rsidRPr="00975657">
        <w:rPr>
          <w:b/>
          <w:bCs/>
        </w:rPr>
        <w:t>Escenario:</w:t>
      </w:r>
    </w:p>
    <w:p w14:paraId="58840F6F" w14:textId="75983A43" w:rsidR="00975657" w:rsidRPr="00975657" w:rsidRDefault="00975657" w:rsidP="00153D9E">
      <w:pPr>
        <w:rPr>
          <w:i/>
          <w:iCs/>
        </w:rPr>
      </w:pPr>
      <w:r w:rsidRPr="00975657">
        <w:rPr>
          <w:i/>
          <w:iCs/>
        </w:rPr>
        <w:t>Llamada</w:t>
      </w:r>
      <w:r w:rsidRPr="00975657">
        <w:rPr>
          <w:i/>
          <w:iCs/>
          <w:sz w:val="20"/>
          <w:szCs w:val="20"/>
        </w:rPr>
        <w:t xml:space="preserve"> → </w:t>
      </w:r>
      <w:r w:rsidRPr="00975657">
        <w:rPr>
          <w:i/>
          <w:iCs/>
        </w:rPr>
        <w:t xml:space="preserve">detección </w:t>
      </w:r>
      <w:proofErr w:type="spellStart"/>
      <w:r w:rsidRPr="00975657">
        <w:rPr>
          <w:i/>
          <w:iCs/>
        </w:rPr>
        <w:t>CallState</w:t>
      </w:r>
      <w:proofErr w:type="spellEnd"/>
      <w:r w:rsidR="00153D9E" w:rsidRPr="00975657">
        <w:rPr>
          <w:i/>
          <w:iCs/>
          <w:sz w:val="20"/>
          <w:szCs w:val="20"/>
        </w:rPr>
        <w:t xml:space="preserve"> → </w:t>
      </w:r>
      <w:r w:rsidRPr="00975657">
        <w:rPr>
          <w:i/>
          <w:iCs/>
        </w:rPr>
        <w:t>grabación</w:t>
      </w:r>
      <w:r w:rsidR="00153D9E" w:rsidRPr="00975657">
        <w:rPr>
          <w:i/>
          <w:iCs/>
          <w:sz w:val="20"/>
          <w:szCs w:val="20"/>
        </w:rPr>
        <w:t xml:space="preserve"> → </w:t>
      </w:r>
      <w:r w:rsidR="00644F6B" w:rsidRPr="00153D9E">
        <w:rPr>
          <w:i/>
          <w:iCs/>
        </w:rPr>
        <w:t>parar</w:t>
      </w:r>
      <w:r w:rsidR="00153D9E" w:rsidRPr="00975657">
        <w:rPr>
          <w:i/>
          <w:iCs/>
          <w:sz w:val="20"/>
          <w:szCs w:val="20"/>
        </w:rPr>
        <w:t xml:space="preserve"> → </w:t>
      </w:r>
      <w:r w:rsidRPr="00975657">
        <w:rPr>
          <w:i/>
          <w:iCs/>
        </w:rPr>
        <w:t>almacenamiento</w:t>
      </w:r>
      <w:r w:rsidR="00153D9E" w:rsidRPr="00975657">
        <w:rPr>
          <w:i/>
          <w:iCs/>
          <w:sz w:val="20"/>
          <w:szCs w:val="20"/>
        </w:rPr>
        <w:t xml:space="preserve"> → </w:t>
      </w:r>
      <w:r w:rsidRPr="00975657">
        <w:rPr>
          <w:i/>
          <w:iCs/>
        </w:rPr>
        <w:t>metadatos</w:t>
      </w:r>
      <w:r w:rsidR="00153D9E" w:rsidRPr="00975657">
        <w:rPr>
          <w:i/>
          <w:iCs/>
          <w:sz w:val="20"/>
          <w:szCs w:val="20"/>
        </w:rPr>
        <w:t xml:space="preserve"> → </w:t>
      </w:r>
      <w:r w:rsidRPr="00975657">
        <w:rPr>
          <w:i/>
          <w:iCs/>
        </w:rPr>
        <w:t>listado</w:t>
      </w:r>
      <w:r w:rsidR="00153D9E" w:rsidRPr="00975657">
        <w:rPr>
          <w:i/>
          <w:iCs/>
          <w:sz w:val="20"/>
          <w:szCs w:val="20"/>
        </w:rPr>
        <w:t xml:space="preserve"> → </w:t>
      </w:r>
      <w:r w:rsidRPr="00975657">
        <w:rPr>
          <w:i/>
          <w:iCs/>
        </w:rPr>
        <w:t>reproducción</w:t>
      </w:r>
    </w:p>
    <w:p w14:paraId="5D50F4A2" w14:textId="77777777" w:rsidR="00975657" w:rsidRPr="00975657" w:rsidRDefault="00975657" w:rsidP="00975657">
      <w:r w:rsidRPr="00975657">
        <w:rPr>
          <w:b/>
          <w:bCs/>
        </w:rPr>
        <w:t>Resultado esperado:</w:t>
      </w:r>
    </w:p>
    <w:p w14:paraId="05C5C67E" w14:textId="77777777" w:rsidR="00975657" w:rsidRPr="00975657" w:rsidRDefault="00975657" w:rsidP="00975657">
      <w:pPr>
        <w:numPr>
          <w:ilvl w:val="0"/>
          <w:numId w:val="269"/>
        </w:numPr>
      </w:pPr>
      <w:r w:rsidRPr="00975657">
        <w:t>Flujo sin errores.</w:t>
      </w:r>
    </w:p>
    <w:p w14:paraId="0F5C88DF" w14:textId="77777777" w:rsidR="00975657" w:rsidRPr="00975657" w:rsidRDefault="00975657" w:rsidP="00975657">
      <w:pPr>
        <w:numPr>
          <w:ilvl w:val="0"/>
          <w:numId w:val="269"/>
        </w:numPr>
      </w:pPr>
      <w:r w:rsidRPr="00975657">
        <w:t>Archivo reproducible.</w:t>
      </w:r>
    </w:p>
    <w:p w14:paraId="6BFB9638" w14:textId="77777777" w:rsidR="00975657" w:rsidRPr="00975657" w:rsidRDefault="00975657" w:rsidP="00975657">
      <w:pPr>
        <w:numPr>
          <w:ilvl w:val="0"/>
          <w:numId w:val="269"/>
        </w:numPr>
      </w:pPr>
      <w:r w:rsidRPr="00975657">
        <w:t>Metadatos correctos.</w:t>
      </w:r>
    </w:p>
    <w:p w14:paraId="2DBEDFED" w14:textId="77777777" w:rsidR="00975657" w:rsidRDefault="00975657" w:rsidP="00975657">
      <w:pPr>
        <w:numPr>
          <w:ilvl w:val="0"/>
          <w:numId w:val="269"/>
        </w:numPr>
      </w:pPr>
      <w:r w:rsidRPr="00975657">
        <w:t xml:space="preserve">Sin </w:t>
      </w:r>
      <w:proofErr w:type="spellStart"/>
      <w:r w:rsidRPr="00975657">
        <w:t>crash</w:t>
      </w:r>
      <w:proofErr w:type="spellEnd"/>
      <w:r w:rsidRPr="00975657">
        <w:t>.</w:t>
      </w:r>
    </w:p>
    <w:p w14:paraId="58BC9288" w14:textId="77777777" w:rsidR="00644F6B" w:rsidRDefault="00644F6B" w:rsidP="00644F6B"/>
    <w:p w14:paraId="5F67024E" w14:textId="77777777" w:rsidR="00644F6B" w:rsidRDefault="00644F6B" w:rsidP="00644F6B">
      <w:pPr>
        <w:pStyle w:val="Ttulo3"/>
      </w:pPr>
      <w:r w:rsidRPr="00644F6B">
        <w:t xml:space="preserve">TC_E2E_02 – Flujo completo en </w:t>
      </w:r>
      <w:proofErr w:type="spellStart"/>
      <w:r w:rsidRPr="00644F6B">
        <w:t>background</w:t>
      </w:r>
      <w:proofErr w:type="spellEnd"/>
    </w:p>
    <w:p w14:paraId="2E5F4654" w14:textId="77777777" w:rsidR="00644F6B" w:rsidRPr="00644F6B" w:rsidRDefault="00644F6B" w:rsidP="00644F6B">
      <w:r w:rsidRPr="00644F6B">
        <w:rPr>
          <w:b/>
          <w:bCs/>
        </w:rPr>
        <w:t>Prioridad</w:t>
      </w:r>
      <w:r>
        <w:t xml:space="preserve">: </w:t>
      </w:r>
      <w:r w:rsidRPr="00644F6B">
        <w:rPr>
          <w:color w:val="C00000"/>
        </w:rPr>
        <w:t>Alta</w:t>
      </w:r>
    </w:p>
    <w:p w14:paraId="4B1B8BD7" w14:textId="77777777" w:rsidR="00153D9E" w:rsidRDefault="00644F6B" w:rsidP="00153D9E">
      <w:r w:rsidRPr="00975657">
        <w:rPr>
          <w:b/>
          <w:bCs/>
        </w:rPr>
        <w:t>Escenario:</w:t>
      </w:r>
    </w:p>
    <w:p w14:paraId="0DD050C4" w14:textId="5F5CDEE4" w:rsidR="00644F6B" w:rsidRPr="00644F6B" w:rsidRDefault="00644F6B" w:rsidP="00153D9E">
      <w:pPr>
        <w:rPr>
          <w:sz w:val="24"/>
          <w:szCs w:val="24"/>
        </w:rPr>
      </w:pPr>
      <w:r w:rsidRPr="00644F6B">
        <w:rPr>
          <w:i/>
          <w:iCs/>
        </w:rPr>
        <w:t>Llamada</w:t>
      </w:r>
      <w:r w:rsidR="008B75C4" w:rsidRPr="00975657">
        <w:rPr>
          <w:i/>
          <w:iCs/>
          <w:sz w:val="20"/>
          <w:szCs w:val="20"/>
        </w:rPr>
        <w:t xml:space="preserve"> → </w:t>
      </w:r>
      <w:r w:rsidRPr="00644F6B">
        <w:rPr>
          <w:i/>
          <w:iCs/>
        </w:rPr>
        <w:t>grabar</w:t>
      </w:r>
      <w:r w:rsidR="008B75C4" w:rsidRPr="00975657">
        <w:rPr>
          <w:i/>
          <w:iCs/>
          <w:sz w:val="20"/>
          <w:szCs w:val="20"/>
        </w:rPr>
        <w:t xml:space="preserve"> → </w:t>
      </w:r>
      <w:r w:rsidRPr="00644F6B">
        <w:rPr>
          <w:i/>
          <w:iCs/>
        </w:rPr>
        <w:t>minimizar</w:t>
      </w:r>
      <w:r w:rsidR="008B75C4" w:rsidRPr="00975657">
        <w:rPr>
          <w:i/>
          <w:iCs/>
          <w:sz w:val="20"/>
          <w:szCs w:val="20"/>
        </w:rPr>
        <w:t xml:space="preserve"> → </w:t>
      </w:r>
      <w:r w:rsidRPr="00644F6B">
        <w:rPr>
          <w:i/>
          <w:iCs/>
        </w:rPr>
        <w:t>colgar</w:t>
      </w:r>
      <w:r w:rsidR="008B75C4" w:rsidRPr="00975657">
        <w:rPr>
          <w:i/>
          <w:iCs/>
          <w:sz w:val="20"/>
          <w:szCs w:val="20"/>
        </w:rPr>
        <w:t xml:space="preserve"> → </w:t>
      </w:r>
      <w:r w:rsidRPr="00644F6B">
        <w:rPr>
          <w:i/>
          <w:iCs/>
        </w:rPr>
        <w:t>listado</w:t>
      </w:r>
    </w:p>
    <w:p w14:paraId="7F1DF4A0" w14:textId="77777777" w:rsidR="00644F6B" w:rsidRPr="00975657" w:rsidRDefault="00644F6B" w:rsidP="00644F6B">
      <w:r w:rsidRPr="00975657">
        <w:rPr>
          <w:b/>
          <w:bCs/>
        </w:rPr>
        <w:t>Resultado esperado:</w:t>
      </w:r>
    </w:p>
    <w:p w14:paraId="0BB72E4C" w14:textId="2E471040" w:rsidR="00644F6B" w:rsidRPr="00644F6B" w:rsidRDefault="00644F6B" w:rsidP="00644F6B">
      <w:pPr>
        <w:pStyle w:val="Prrafodelista"/>
        <w:numPr>
          <w:ilvl w:val="0"/>
          <w:numId w:val="351"/>
        </w:numPr>
      </w:pPr>
      <w:r w:rsidRPr="00644F6B">
        <w:t xml:space="preserve">Valida integración </w:t>
      </w:r>
      <w:proofErr w:type="spellStart"/>
      <w:r w:rsidRPr="00644F6B">
        <w:t>lifecycle</w:t>
      </w:r>
      <w:proofErr w:type="spellEnd"/>
      <w:r w:rsidRPr="00644F6B">
        <w:t xml:space="preserve"> + almacenamiento.</w:t>
      </w:r>
    </w:p>
    <w:p w14:paraId="38756008" w14:textId="77777777" w:rsidR="00644F6B" w:rsidRDefault="00644F6B" w:rsidP="00644F6B"/>
    <w:p w14:paraId="1969A7D8" w14:textId="77777777" w:rsidR="00644F6B" w:rsidRPr="00644F6B" w:rsidRDefault="00644F6B" w:rsidP="00644F6B">
      <w:pPr>
        <w:pStyle w:val="Ttulo3"/>
      </w:pPr>
      <w:r w:rsidRPr="00644F6B">
        <w:t>TC_E2E_03 – Flujo con error de permisos</w:t>
      </w:r>
    </w:p>
    <w:p w14:paraId="26280A0F" w14:textId="77777777" w:rsidR="00153D9E" w:rsidRPr="00644F6B" w:rsidRDefault="00153D9E" w:rsidP="00153D9E">
      <w:r w:rsidRPr="00644F6B">
        <w:rPr>
          <w:b/>
          <w:bCs/>
        </w:rPr>
        <w:t>Prioridad</w:t>
      </w:r>
      <w:r>
        <w:t xml:space="preserve">: </w:t>
      </w:r>
      <w:r w:rsidRPr="00644F6B">
        <w:rPr>
          <w:color w:val="C00000"/>
        </w:rPr>
        <w:t>Alta</w:t>
      </w:r>
    </w:p>
    <w:p w14:paraId="6916B0B9" w14:textId="77777777" w:rsidR="00153D9E" w:rsidRPr="00975657" w:rsidRDefault="00153D9E" w:rsidP="00153D9E">
      <w:r w:rsidRPr="00975657">
        <w:rPr>
          <w:b/>
          <w:bCs/>
        </w:rPr>
        <w:t>Escenario:</w:t>
      </w:r>
    </w:p>
    <w:p w14:paraId="0558C87D" w14:textId="77777777" w:rsidR="00644F6B" w:rsidRPr="00644F6B" w:rsidRDefault="00644F6B" w:rsidP="00644F6B">
      <w:r w:rsidRPr="00644F6B">
        <w:t>Revocar permiso durante grabación.</w:t>
      </w:r>
    </w:p>
    <w:p w14:paraId="4F902340" w14:textId="77777777" w:rsidR="00153D9E" w:rsidRPr="00975657" w:rsidRDefault="00153D9E" w:rsidP="00153D9E">
      <w:r w:rsidRPr="00975657">
        <w:rPr>
          <w:b/>
          <w:bCs/>
        </w:rPr>
        <w:t>Resultado esperado:</w:t>
      </w:r>
    </w:p>
    <w:p w14:paraId="3A100DAC" w14:textId="77777777" w:rsidR="00644F6B" w:rsidRPr="00644F6B" w:rsidRDefault="00644F6B" w:rsidP="00153D9E">
      <w:pPr>
        <w:pStyle w:val="Prrafodelista"/>
        <w:numPr>
          <w:ilvl w:val="0"/>
          <w:numId w:val="351"/>
        </w:numPr>
      </w:pPr>
      <w:r w:rsidRPr="00644F6B">
        <w:t xml:space="preserve">Valida integración error </w:t>
      </w:r>
      <w:proofErr w:type="spellStart"/>
      <w:r w:rsidRPr="00644F6B">
        <w:t>handling</w:t>
      </w:r>
      <w:proofErr w:type="spellEnd"/>
      <w:r w:rsidRPr="00644F6B">
        <w:t xml:space="preserve"> completo.</w:t>
      </w:r>
    </w:p>
    <w:p w14:paraId="14E9440C" w14:textId="2B0A8CB4" w:rsidR="00644F6B" w:rsidRPr="00644F6B" w:rsidRDefault="00644F6B" w:rsidP="00644F6B"/>
    <w:p w14:paraId="53E43B8D" w14:textId="77777777" w:rsidR="00644F6B" w:rsidRPr="00644F6B" w:rsidRDefault="00644F6B" w:rsidP="00644F6B">
      <w:pPr>
        <w:pStyle w:val="Ttulo3"/>
      </w:pPr>
      <w:r w:rsidRPr="00644F6B">
        <w:lastRenderedPageBreak/>
        <w:t>TC_E2E_04 – Flujo con tipo llamada restringido</w:t>
      </w:r>
    </w:p>
    <w:p w14:paraId="268689CB" w14:textId="77777777" w:rsidR="00153D9E" w:rsidRPr="00644F6B" w:rsidRDefault="00153D9E" w:rsidP="00153D9E">
      <w:r w:rsidRPr="00644F6B">
        <w:rPr>
          <w:b/>
          <w:bCs/>
        </w:rPr>
        <w:t>Prioridad</w:t>
      </w:r>
      <w:r>
        <w:t xml:space="preserve">: </w:t>
      </w:r>
      <w:r w:rsidRPr="00644F6B">
        <w:rPr>
          <w:color w:val="C00000"/>
        </w:rPr>
        <w:t>Alta</w:t>
      </w:r>
    </w:p>
    <w:p w14:paraId="1260E965" w14:textId="77777777" w:rsidR="00153D9E" w:rsidRPr="00975657" w:rsidRDefault="00153D9E" w:rsidP="00153D9E">
      <w:r w:rsidRPr="00975657">
        <w:rPr>
          <w:b/>
          <w:bCs/>
        </w:rPr>
        <w:t>Escenario:</w:t>
      </w:r>
    </w:p>
    <w:p w14:paraId="75CD7D17" w14:textId="07165A22" w:rsidR="00644F6B" w:rsidRPr="00644F6B" w:rsidRDefault="00644F6B" w:rsidP="008B75C4">
      <w:pPr>
        <w:rPr>
          <w:i/>
          <w:iCs/>
        </w:rPr>
      </w:pPr>
      <w:r w:rsidRPr="00644F6B">
        <w:rPr>
          <w:i/>
          <w:iCs/>
        </w:rPr>
        <w:t>Configurar solo salientes</w:t>
      </w:r>
      <w:r w:rsidR="008B75C4" w:rsidRPr="00975657">
        <w:rPr>
          <w:i/>
          <w:iCs/>
          <w:sz w:val="20"/>
          <w:szCs w:val="20"/>
        </w:rPr>
        <w:t xml:space="preserve"> → </w:t>
      </w:r>
      <w:r w:rsidRPr="00644F6B">
        <w:rPr>
          <w:i/>
          <w:iCs/>
        </w:rPr>
        <w:t>probar entrante y saliente.</w:t>
      </w:r>
    </w:p>
    <w:p w14:paraId="68E75D15" w14:textId="77777777" w:rsidR="00153D9E" w:rsidRPr="00975657" w:rsidRDefault="00153D9E" w:rsidP="00153D9E">
      <w:r w:rsidRPr="00975657">
        <w:rPr>
          <w:b/>
          <w:bCs/>
        </w:rPr>
        <w:t>Resultado esperado:</w:t>
      </w:r>
    </w:p>
    <w:p w14:paraId="6744D8A2" w14:textId="77777777" w:rsidR="00644F6B" w:rsidRPr="00644F6B" w:rsidRDefault="00644F6B" w:rsidP="00153D9E">
      <w:pPr>
        <w:pStyle w:val="Prrafodelista"/>
        <w:numPr>
          <w:ilvl w:val="0"/>
          <w:numId w:val="351"/>
        </w:numPr>
      </w:pPr>
      <w:r w:rsidRPr="00644F6B">
        <w:t>Valida integración configuración + grabación.</w:t>
      </w:r>
    </w:p>
    <w:p w14:paraId="0EA14B10" w14:textId="48EE9C21" w:rsidR="00975657" w:rsidRPr="00975657" w:rsidRDefault="00975657" w:rsidP="00975657"/>
    <w:p w14:paraId="5CC94E9F" w14:textId="52621E7A" w:rsidR="00975657" w:rsidRPr="00975657" w:rsidRDefault="00CE0E23" w:rsidP="003F5C95">
      <w:pPr>
        <w:pStyle w:val="Ttulo1"/>
      </w:pPr>
      <w:bookmarkStart w:id="55" w:name="_Casos_No_Funcionales"/>
      <w:bookmarkEnd w:id="55"/>
      <w:r w:rsidRPr="00975657">
        <w:rPr>
          <w:caps w:val="0"/>
        </w:rPr>
        <w:t>CASOS NO FUNCIONALES</w:t>
      </w:r>
      <w:r w:rsidR="0092325A">
        <w:t xml:space="preserve"> </w:t>
      </w:r>
      <w:hyperlink w:anchor="_ÍNDICE_1" w:history="1">
        <w:r w:rsidR="0092325A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31DA113D" w14:textId="353D42CB" w:rsidR="00975657" w:rsidRDefault="004070F2" w:rsidP="00975657">
      <w:r>
        <w:t>E</w:t>
      </w:r>
      <w:r w:rsidRPr="004070F2">
        <w:t>structura</w:t>
      </w:r>
      <w:r>
        <w:t>d</w:t>
      </w:r>
      <w:r w:rsidRPr="004070F2">
        <w:t xml:space="preserve">os formalmente por </w:t>
      </w:r>
      <w:r w:rsidRPr="004070F2">
        <w:rPr>
          <w:b/>
          <w:bCs/>
        </w:rPr>
        <w:t>tipo de verificación</w:t>
      </w:r>
      <w:r>
        <w:rPr>
          <w:b/>
          <w:bCs/>
        </w:rPr>
        <w:t>.</w:t>
      </w:r>
    </w:p>
    <w:p w14:paraId="73E97E5B" w14:textId="77777777" w:rsidR="004070F2" w:rsidRDefault="004070F2" w:rsidP="00975657"/>
    <w:p w14:paraId="558E32B3" w14:textId="77777777" w:rsidR="004070F2" w:rsidRPr="004070F2" w:rsidRDefault="004070F2" w:rsidP="004070F2">
      <w:pPr>
        <w:pStyle w:val="Ttulo2"/>
      </w:pPr>
      <w:bookmarkStart w:id="56" w:name="_Casos_de_prueba_1"/>
      <w:bookmarkEnd w:id="56"/>
      <w:r w:rsidRPr="004070F2">
        <w:t>Casos de prueba ejecutables</w:t>
      </w:r>
    </w:p>
    <w:p w14:paraId="4B3BECF8" w14:textId="77777777" w:rsidR="004070F2" w:rsidRDefault="004070F2" w:rsidP="004070F2">
      <w:r w:rsidRPr="004070F2">
        <w:t>(Validación mediante ejecución práctica en dispositivo)</w:t>
      </w:r>
    </w:p>
    <w:p w14:paraId="54FECE2B" w14:textId="0D273B7E" w:rsidR="004070F2" w:rsidRPr="004070F2" w:rsidRDefault="004070F2" w:rsidP="004070F2">
      <w:pPr>
        <w:pStyle w:val="Ttulo3"/>
      </w:pPr>
      <w:r w:rsidRPr="004070F2">
        <w:t>Requisitos cubiertos</w:t>
      </w:r>
    </w:p>
    <w:p w14:paraId="4E382CEC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INFR_01</w:t>
      </w:r>
    </w:p>
    <w:p w14:paraId="5C2049C0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INFR_02</w:t>
      </w:r>
    </w:p>
    <w:p w14:paraId="5DBA39CB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INFR_03</w:t>
      </w:r>
    </w:p>
    <w:p w14:paraId="4C4801ED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INFR_04</w:t>
      </w:r>
    </w:p>
    <w:p w14:paraId="017ED17F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INFR_05</w:t>
      </w:r>
    </w:p>
    <w:p w14:paraId="793793EE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INFR_07</w:t>
      </w:r>
    </w:p>
    <w:p w14:paraId="64330466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INFR_08</w:t>
      </w:r>
    </w:p>
    <w:p w14:paraId="143CBADD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INFR_09</w:t>
      </w:r>
    </w:p>
    <w:p w14:paraId="78D962C9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INFR_10</w:t>
      </w:r>
    </w:p>
    <w:p w14:paraId="372C4A6A" w14:textId="77777777" w:rsidR="004070F2" w:rsidRDefault="004070F2" w:rsidP="004070F2"/>
    <w:p w14:paraId="46AFA331" w14:textId="74AD4B3D" w:rsidR="004070F2" w:rsidRPr="004070F2" w:rsidRDefault="004070F2" w:rsidP="004070F2">
      <w:pPr>
        <w:pStyle w:val="Ttulo3"/>
      </w:pPr>
      <w:r w:rsidRPr="004070F2">
        <w:t>Tipo permitido en plantilla</w:t>
      </w:r>
    </w:p>
    <w:p w14:paraId="5B147779" w14:textId="77777777" w:rsidR="004070F2" w:rsidRPr="004070F2" w:rsidRDefault="004070F2" w:rsidP="004070F2">
      <w:pPr>
        <w:numPr>
          <w:ilvl w:val="0"/>
          <w:numId w:val="409"/>
        </w:numPr>
      </w:pPr>
      <w:r w:rsidRPr="004070F2">
        <w:t>No funcional</w:t>
      </w:r>
    </w:p>
    <w:p w14:paraId="3B3853A5" w14:textId="77777777" w:rsidR="004070F2" w:rsidRPr="004070F2" w:rsidRDefault="004070F2" w:rsidP="004070F2">
      <w:pPr>
        <w:numPr>
          <w:ilvl w:val="0"/>
          <w:numId w:val="409"/>
        </w:numPr>
      </w:pPr>
      <w:r w:rsidRPr="004070F2">
        <w:t>Robustez</w:t>
      </w:r>
    </w:p>
    <w:p w14:paraId="2CD3BF2B" w14:textId="77777777" w:rsidR="004070F2" w:rsidRDefault="004070F2" w:rsidP="004070F2"/>
    <w:p w14:paraId="7AEDAFFD" w14:textId="648065F1" w:rsidR="004070F2" w:rsidRPr="004070F2" w:rsidRDefault="004070F2" w:rsidP="004070F2">
      <w:pPr>
        <w:pStyle w:val="Ttulo3"/>
      </w:pPr>
      <w:r w:rsidRPr="004070F2">
        <w:t>Método de verificación</w:t>
      </w:r>
    </w:p>
    <w:p w14:paraId="0B856EF4" w14:textId="77777777" w:rsidR="004070F2" w:rsidRPr="004070F2" w:rsidRDefault="004070F2" w:rsidP="004070F2">
      <w:pPr>
        <w:numPr>
          <w:ilvl w:val="0"/>
          <w:numId w:val="410"/>
        </w:numPr>
      </w:pPr>
      <w:r w:rsidRPr="004070F2">
        <w:t>Ejecución en dispositivo/emulador</w:t>
      </w:r>
    </w:p>
    <w:p w14:paraId="18FE4BCD" w14:textId="77777777" w:rsidR="004070F2" w:rsidRPr="004070F2" w:rsidRDefault="004070F2" w:rsidP="004070F2">
      <w:pPr>
        <w:numPr>
          <w:ilvl w:val="0"/>
          <w:numId w:val="410"/>
        </w:numPr>
      </w:pPr>
      <w:r w:rsidRPr="004070F2">
        <w:t>Monitorización</w:t>
      </w:r>
    </w:p>
    <w:p w14:paraId="6EAEC40C" w14:textId="77777777" w:rsidR="004070F2" w:rsidRPr="004070F2" w:rsidRDefault="004070F2" w:rsidP="004070F2">
      <w:pPr>
        <w:numPr>
          <w:ilvl w:val="0"/>
          <w:numId w:val="410"/>
        </w:numPr>
      </w:pPr>
      <w:r w:rsidRPr="004070F2">
        <w:t>Análisis de comportamiento observable</w:t>
      </w:r>
    </w:p>
    <w:p w14:paraId="1E8DA463" w14:textId="77777777" w:rsidR="004070F2" w:rsidRDefault="004070F2" w:rsidP="004070F2"/>
    <w:p w14:paraId="41A3F2A0" w14:textId="62B395FB" w:rsidR="004070F2" w:rsidRPr="004070F2" w:rsidRDefault="004070F2" w:rsidP="004070F2">
      <w:pPr>
        <w:pStyle w:val="Ttulo3"/>
      </w:pPr>
      <w:r w:rsidRPr="004070F2">
        <w:t>Evidencia</w:t>
      </w:r>
    </w:p>
    <w:p w14:paraId="499FBE1D" w14:textId="77777777" w:rsidR="004070F2" w:rsidRPr="004070F2" w:rsidRDefault="004070F2" w:rsidP="004070F2">
      <w:pPr>
        <w:numPr>
          <w:ilvl w:val="0"/>
          <w:numId w:val="411"/>
        </w:numPr>
      </w:pPr>
      <w:r w:rsidRPr="004070F2">
        <w:t>Logs</w:t>
      </w:r>
    </w:p>
    <w:p w14:paraId="104D3E26" w14:textId="77777777" w:rsidR="004070F2" w:rsidRPr="004070F2" w:rsidRDefault="004070F2" w:rsidP="004070F2">
      <w:pPr>
        <w:numPr>
          <w:ilvl w:val="0"/>
          <w:numId w:val="411"/>
        </w:numPr>
      </w:pPr>
      <w:r w:rsidRPr="004070F2">
        <w:t>Capturas</w:t>
      </w:r>
    </w:p>
    <w:p w14:paraId="7E55E296" w14:textId="77777777" w:rsidR="004070F2" w:rsidRPr="004070F2" w:rsidRDefault="004070F2" w:rsidP="004070F2">
      <w:pPr>
        <w:numPr>
          <w:ilvl w:val="0"/>
          <w:numId w:val="411"/>
        </w:numPr>
      </w:pPr>
      <w:r w:rsidRPr="004070F2">
        <w:t>Métricas</w:t>
      </w:r>
    </w:p>
    <w:p w14:paraId="3FE289D5" w14:textId="77777777" w:rsidR="004070F2" w:rsidRDefault="004070F2" w:rsidP="004070F2">
      <w:pPr>
        <w:numPr>
          <w:ilvl w:val="0"/>
          <w:numId w:val="411"/>
        </w:numPr>
      </w:pPr>
      <w:r w:rsidRPr="004070F2">
        <w:t>Reproducción funcional</w:t>
      </w:r>
    </w:p>
    <w:p w14:paraId="2B17D513" w14:textId="77777777" w:rsidR="007659D1" w:rsidRDefault="007659D1" w:rsidP="007659D1"/>
    <w:p w14:paraId="0E4AB907" w14:textId="4BA01F7C" w:rsidR="007659D1" w:rsidRDefault="007659D1" w:rsidP="007659D1">
      <w:pPr>
        <w:pStyle w:val="Ttulo3"/>
      </w:pPr>
      <w:r>
        <w:t>Requerimientos/Requisitos</w:t>
      </w:r>
    </w:p>
    <w:p w14:paraId="6119649D" w14:textId="77777777" w:rsidR="007659D1" w:rsidRPr="00D8089A" w:rsidRDefault="007659D1" w:rsidP="007659D1">
      <w:pPr>
        <w:pStyle w:val="Ttulo4"/>
      </w:pPr>
      <w:r w:rsidRPr="00D8089A">
        <w:t>TC_INFR01_01 – Estabilidad prolongada</w:t>
      </w:r>
    </w:p>
    <w:p w14:paraId="2635C61C" w14:textId="3562E018" w:rsidR="007659D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ID:</w:t>
      </w:r>
      <w:r w:rsidRPr="00707651">
        <w:t xml:space="preserve"> </w:t>
      </w:r>
      <w:r w:rsidRPr="005F5FE1">
        <w:rPr>
          <w:i/>
          <w:iCs/>
        </w:rPr>
        <w:t>TC_INFR01_01</w:t>
      </w:r>
      <w:r w:rsidRPr="00707651">
        <w:br/>
      </w:r>
      <w:r w:rsidRPr="005F5FE1">
        <w:rPr>
          <w:b/>
          <w:bCs/>
        </w:rPr>
        <w:t>Requisito asociado:</w:t>
      </w:r>
      <w:r w:rsidRPr="00707651">
        <w:t xml:space="preserve"> </w:t>
      </w:r>
      <w:r w:rsidRPr="00CE65C6">
        <w:rPr>
          <w:i/>
          <w:iCs/>
        </w:rPr>
        <w:t>INFR_01</w:t>
      </w:r>
      <w:r w:rsidR="00CE65C6">
        <w:rPr>
          <w:i/>
          <w:iCs/>
        </w:rPr>
        <w:t xml:space="preserve"> </w:t>
      </w:r>
      <w:hyperlink r:id="rId66" w:history="1">
        <w:r w:rsidR="00CE65C6" w:rsidRPr="00333F11">
          <w:rPr>
            <w:rStyle w:val="Hipervnculo"/>
            <w:i/>
            <w:iCs/>
          </w:rPr>
          <w:t>– ir –</w:t>
        </w:r>
      </w:hyperlink>
      <w:r w:rsidRPr="00707651">
        <w:br/>
      </w:r>
      <w:r w:rsidRPr="005F5FE1">
        <w:rPr>
          <w:b/>
          <w:bCs/>
        </w:rPr>
        <w:t>Tipo:</w:t>
      </w:r>
      <w:r w:rsidRPr="00707651">
        <w:t xml:space="preserve"> No funcional</w:t>
      </w:r>
    </w:p>
    <w:p w14:paraId="77FDE94C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Prioridad:</w:t>
      </w:r>
      <w:r w:rsidRPr="00707651">
        <w:t xml:space="preserve"> Alta</w:t>
      </w:r>
    </w:p>
    <w:p w14:paraId="62EC1399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Descripción:</w:t>
      </w:r>
      <w:r w:rsidRPr="00707651">
        <w:br/>
        <w:t>Verificar que la aplicación mantiene estabilidad técnica durante llamadas prolongadas sin producir fallos críticos.</w:t>
      </w:r>
    </w:p>
    <w:p w14:paraId="1481E7A6" w14:textId="77777777" w:rsidR="00861917" w:rsidRDefault="00861917">
      <w:pPr>
        <w:spacing w:after="200" w:line="276" w:lineRule="auto"/>
        <w:contextualSpacing w:val="0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15B8D2B0" w14:textId="752E83C4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lastRenderedPageBreak/>
        <w:t>Precondiciones:</w:t>
      </w:r>
    </w:p>
    <w:p w14:paraId="6E77784F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Permisos concedidos.</w:t>
      </w:r>
    </w:p>
    <w:p w14:paraId="784F6EC0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Grabación activada.</w:t>
      </w:r>
    </w:p>
    <w:p w14:paraId="1A58A5ED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Espacio libre suficiente (&gt; 500 MB).</w:t>
      </w:r>
    </w:p>
    <w:p w14:paraId="55E23768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Batería &gt; 30%.</w:t>
      </w:r>
    </w:p>
    <w:p w14:paraId="62748777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Entorno:</w:t>
      </w:r>
    </w:p>
    <w:p w14:paraId="2B7DD5A5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Dispositivo físico Android compatible.</w:t>
      </w:r>
    </w:p>
    <w:p w14:paraId="1579E69F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 xml:space="preserve">Versión </w:t>
      </w:r>
      <w:proofErr w:type="spellStart"/>
      <w:r w:rsidRPr="00707651">
        <w:t>release</w:t>
      </w:r>
      <w:proofErr w:type="spellEnd"/>
      <w:r w:rsidRPr="00707651">
        <w:t xml:space="preserve"> instalada.</w:t>
      </w:r>
    </w:p>
    <w:p w14:paraId="009126C6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Datos de prueba:</w:t>
      </w:r>
    </w:p>
    <w:p w14:paraId="5B893892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Llamada con duración superior a 10 minutos.</w:t>
      </w:r>
    </w:p>
    <w:p w14:paraId="3A4C0D2F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Pasos:</w:t>
      </w:r>
    </w:p>
    <w:p w14:paraId="12A2A8B5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Iniciar llamada.</w:t>
      </w:r>
    </w:p>
    <w:p w14:paraId="052ED910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Verificar inicio de grabación.</w:t>
      </w:r>
    </w:p>
    <w:p w14:paraId="7149DBDA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Mantener llamada &gt; 10 minutos.</w:t>
      </w:r>
    </w:p>
    <w:p w14:paraId="39843E5F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Finalizar llamada.</w:t>
      </w:r>
    </w:p>
    <w:p w14:paraId="215985E0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Acceder al listado y reproducir archivo.</w:t>
      </w:r>
    </w:p>
    <w:p w14:paraId="0271A12B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Resultado esperado:</w:t>
      </w:r>
    </w:p>
    <w:p w14:paraId="5C40AA56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 xml:space="preserve">No se produce </w:t>
      </w:r>
      <w:proofErr w:type="spellStart"/>
      <w:r w:rsidRPr="00707651">
        <w:t>crash</w:t>
      </w:r>
      <w:proofErr w:type="spellEnd"/>
      <w:r w:rsidRPr="00707651">
        <w:t>.</w:t>
      </w:r>
    </w:p>
    <w:p w14:paraId="37D39C88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No se produce ANR.</w:t>
      </w:r>
    </w:p>
    <w:p w14:paraId="4C28DE7A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Archivo completo y reproducible.</w:t>
      </w:r>
    </w:p>
    <w:p w14:paraId="56EBDCB0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Observaciones:</w:t>
      </w:r>
      <w:r w:rsidRPr="00707651">
        <w:br/>
        <w:t>Repetir mínimo 3 veces para validar consistencia.</w:t>
      </w:r>
    </w:p>
    <w:p w14:paraId="317E3B22" w14:textId="77777777" w:rsidR="007659D1" w:rsidRPr="00707651" w:rsidRDefault="007659D1" w:rsidP="007659D1">
      <w:pPr>
        <w:rPr>
          <w:i/>
          <w:iCs/>
        </w:rPr>
      </w:pPr>
    </w:p>
    <w:p w14:paraId="52AF501B" w14:textId="77777777" w:rsidR="007659D1" w:rsidRPr="00707651" w:rsidRDefault="007659D1" w:rsidP="007659D1">
      <w:pPr>
        <w:pStyle w:val="Ttulo4"/>
      </w:pPr>
      <w:r w:rsidRPr="00707651">
        <w:t>TC_INFR02_01 – Consumo razonable de recursos</w:t>
      </w:r>
    </w:p>
    <w:p w14:paraId="2AA103F6" w14:textId="77777777" w:rsidR="007659D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ID:</w:t>
      </w:r>
      <w:r w:rsidRPr="00707651">
        <w:t xml:space="preserve"> </w:t>
      </w:r>
      <w:r w:rsidRPr="0074416E">
        <w:rPr>
          <w:i/>
          <w:iCs/>
        </w:rPr>
        <w:t>TC_INFR02_01</w:t>
      </w:r>
    </w:p>
    <w:p w14:paraId="7E21BA46" w14:textId="3C664140" w:rsidR="007659D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Requisito asociado:</w:t>
      </w:r>
      <w:r w:rsidRPr="00707651">
        <w:t xml:space="preserve"> </w:t>
      </w:r>
      <w:r w:rsidRPr="00CE65C6">
        <w:rPr>
          <w:i/>
          <w:iCs/>
        </w:rPr>
        <w:t>INFR_02</w:t>
      </w:r>
      <w:r w:rsidR="00CE65C6">
        <w:rPr>
          <w:i/>
          <w:iCs/>
        </w:rPr>
        <w:t xml:space="preserve"> </w:t>
      </w:r>
      <w:hyperlink r:id="rId67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6EF3FB53" w14:textId="77777777" w:rsidR="007659D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Tipo:</w:t>
      </w:r>
      <w:r w:rsidRPr="00707651">
        <w:t xml:space="preserve"> No funcional </w:t>
      </w:r>
    </w:p>
    <w:p w14:paraId="20FD8E93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Prioridad:</w:t>
      </w:r>
      <w:r w:rsidRPr="00707651">
        <w:t xml:space="preserve"> </w:t>
      </w:r>
      <w:r w:rsidRPr="0074416E">
        <w:rPr>
          <w:color w:val="FFC000"/>
        </w:rPr>
        <w:t>Media</w:t>
      </w:r>
    </w:p>
    <w:p w14:paraId="3A5354C6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Descripción:</w:t>
      </w:r>
      <w:r w:rsidRPr="00707651">
        <w:br/>
        <w:t>Verificar que la aplicación no degrada significativamente el rendimiento del dispositivo durante la grabación.</w:t>
      </w:r>
    </w:p>
    <w:p w14:paraId="29E812B0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Precondiciones:</w:t>
      </w:r>
    </w:p>
    <w:p w14:paraId="4721ACD9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Grabación activada.</w:t>
      </w:r>
    </w:p>
    <w:p w14:paraId="71F0E289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 xml:space="preserve">Herramienta de monitorización disponible (Android </w:t>
      </w:r>
      <w:proofErr w:type="spellStart"/>
      <w:r w:rsidRPr="00707651">
        <w:t>Profiler</w:t>
      </w:r>
      <w:proofErr w:type="spellEnd"/>
      <w:r w:rsidRPr="00707651">
        <w:t xml:space="preserve"> / ADB).</w:t>
      </w:r>
    </w:p>
    <w:p w14:paraId="412F9C94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Entorno:</w:t>
      </w:r>
    </w:p>
    <w:p w14:paraId="5A96A884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Dispositivo físico gama media.</w:t>
      </w:r>
    </w:p>
    <w:p w14:paraId="60CBA61E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Datos de prueba:</w:t>
      </w:r>
    </w:p>
    <w:p w14:paraId="7FB0C8C0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Llamada de 5 minutos.</w:t>
      </w:r>
    </w:p>
    <w:p w14:paraId="3C12779E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Pasos:</w:t>
      </w:r>
    </w:p>
    <w:p w14:paraId="2B83CAA2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Iniciar monitorización de CPU y memoria.</w:t>
      </w:r>
    </w:p>
    <w:p w14:paraId="7A016158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Iniciar llamada y grabación.</w:t>
      </w:r>
    </w:p>
    <w:p w14:paraId="22006B86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Mantener durante 5 minutos.</w:t>
      </w:r>
    </w:p>
    <w:p w14:paraId="0529C595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Registrar valores promedio y picos.</w:t>
      </w:r>
    </w:p>
    <w:p w14:paraId="2E8D86B3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Resultado esperado:</w:t>
      </w:r>
    </w:p>
    <w:p w14:paraId="067542E5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CPU no sostenida al 100%.</w:t>
      </w:r>
    </w:p>
    <w:p w14:paraId="5B93F1B4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Consumo medio dentro de valores razonables del dispositivo.</w:t>
      </w:r>
    </w:p>
    <w:p w14:paraId="55AC6E2A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Memoria sin crecimiento continuo.</w:t>
      </w:r>
    </w:p>
    <w:p w14:paraId="530B310D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Observaciones:</w:t>
      </w:r>
      <w:r w:rsidRPr="00707651">
        <w:br/>
        <w:t>Comparar con consumo base sin grabación activa.</w:t>
      </w:r>
    </w:p>
    <w:p w14:paraId="6F6599DC" w14:textId="77777777" w:rsidR="007659D1" w:rsidRPr="00707651" w:rsidRDefault="007659D1" w:rsidP="007659D1"/>
    <w:p w14:paraId="27CC7A78" w14:textId="77777777" w:rsidR="007659D1" w:rsidRPr="00707651" w:rsidRDefault="007659D1" w:rsidP="007659D1">
      <w:pPr>
        <w:pStyle w:val="Ttulo4"/>
      </w:pPr>
      <w:r w:rsidRPr="00707651">
        <w:lastRenderedPageBreak/>
        <w:t>TC_INFR03_01 – Gestión de errores sin pérdida silenciosa</w:t>
      </w:r>
    </w:p>
    <w:p w14:paraId="6A8316A6" w14:textId="77777777" w:rsidR="007659D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ID:</w:t>
      </w:r>
      <w:r w:rsidRPr="00707651">
        <w:t xml:space="preserve"> </w:t>
      </w:r>
      <w:r w:rsidRPr="00715000">
        <w:rPr>
          <w:i/>
          <w:iCs/>
        </w:rPr>
        <w:t>TC_INFR03_01</w:t>
      </w:r>
    </w:p>
    <w:p w14:paraId="4208BBF7" w14:textId="65FA283D" w:rsidR="007659D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Requisito asociado:</w:t>
      </w:r>
      <w:r w:rsidRPr="00707651">
        <w:t xml:space="preserve"> </w:t>
      </w:r>
      <w:r w:rsidRPr="00CE65C6">
        <w:rPr>
          <w:i/>
          <w:iCs/>
        </w:rPr>
        <w:t>INFR_03</w:t>
      </w:r>
      <w:r w:rsidR="00CE65C6">
        <w:rPr>
          <w:i/>
          <w:iCs/>
        </w:rPr>
        <w:t xml:space="preserve"> </w:t>
      </w:r>
      <w:hyperlink r:id="rId68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641FCE84" w14:textId="77777777" w:rsidR="007659D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Tipo:</w:t>
      </w:r>
      <w:r w:rsidRPr="00707651">
        <w:t xml:space="preserve"> No funcional</w:t>
      </w:r>
      <w:r>
        <w:t>,</w:t>
      </w:r>
      <w:r w:rsidRPr="00707651">
        <w:t xml:space="preserve"> Robustez</w:t>
      </w:r>
    </w:p>
    <w:p w14:paraId="33428B59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Prioridad:</w:t>
      </w:r>
      <w:r w:rsidRPr="00707651">
        <w:t xml:space="preserve"> </w:t>
      </w:r>
      <w:r w:rsidRPr="00715000">
        <w:rPr>
          <w:color w:val="C00000"/>
        </w:rPr>
        <w:t>Alta</w:t>
      </w:r>
    </w:p>
    <w:p w14:paraId="1AE8B6AB" w14:textId="1256A86F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Descripción:</w:t>
      </w:r>
      <w:r w:rsidRPr="00707651">
        <w:br/>
      </w:r>
      <w:r w:rsidRPr="007659D1">
        <w:t>Verificar que el sistema no pierde grabaciones sin notificar al usuario ante errores de grabación, almacenamiento o permisos.</w:t>
      </w:r>
    </w:p>
    <w:p w14:paraId="6CB46FB9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Precondiciones:</w:t>
      </w:r>
    </w:p>
    <w:p w14:paraId="612EEF7C" w14:textId="77777777" w:rsidR="007659D1" w:rsidRDefault="007659D1" w:rsidP="007659D1">
      <w:pPr>
        <w:numPr>
          <w:ilvl w:val="1"/>
          <w:numId w:val="405"/>
        </w:numPr>
      </w:pPr>
      <w:r w:rsidRPr="00707651">
        <w:t>Grabación activa.</w:t>
      </w:r>
    </w:p>
    <w:p w14:paraId="2CD8977C" w14:textId="40FD629A" w:rsidR="007659D1" w:rsidRPr="00707651" w:rsidRDefault="007659D1" w:rsidP="007659D1">
      <w:pPr>
        <w:numPr>
          <w:ilvl w:val="1"/>
          <w:numId w:val="405"/>
        </w:numPr>
      </w:pPr>
      <w:r w:rsidRPr="007659D1">
        <w:t>Permisos inicialmente concedidos.</w:t>
      </w:r>
    </w:p>
    <w:p w14:paraId="60A65BCF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Entorno:</w:t>
      </w:r>
    </w:p>
    <w:p w14:paraId="691D0663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Dispositivo físico Android.</w:t>
      </w:r>
    </w:p>
    <w:p w14:paraId="198AFD47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Datos de prueba:</w:t>
      </w:r>
    </w:p>
    <w:p w14:paraId="04234332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Almacenamiento lleno.</w:t>
      </w:r>
    </w:p>
    <w:p w14:paraId="57D583B2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Revocación de permiso durante grabación.</w:t>
      </w:r>
    </w:p>
    <w:p w14:paraId="352A15C9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Pasos:</w:t>
      </w:r>
    </w:p>
    <w:p w14:paraId="2A929CDB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Iniciar llamada y grabación.</w:t>
      </w:r>
    </w:p>
    <w:p w14:paraId="5598596B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Forzar llenado de almacenamiento o revocar permiso.</w:t>
      </w:r>
    </w:p>
    <w:p w14:paraId="50AB523C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Observar comportamiento del sistema.</w:t>
      </w:r>
    </w:p>
    <w:p w14:paraId="577EA502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Finalizar llamada.</w:t>
      </w:r>
    </w:p>
    <w:p w14:paraId="308D1611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Resultado esperado:</w:t>
      </w:r>
    </w:p>
    <w:p w14:paraId="2F9469EF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Mensaje claro al usuario.</w:t>
      </w:r>
    </w:p>
    <w:p w14:paraId="6BB0D4E8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No archivo corrupto sin notificación.</w:t>
      </w:r>
    </w:p>
    <w:p w14:paraId="79E4B560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Finalización controlada del proceso.</w:t>
      </w:r>
    </w:p>
    <w:p w14:paraId="560F0FB2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Observaciones:</w:t>
      </w:r>
      <w:r w:rsidRPr="00707651">
        <w:br/>
        <w:t>Validar que no se genera archivo ilegible sin aviso.</w:t>
      </w:r>
    </w:p>
    <w:p w14:paraId="1ADA0831" w14:textId="77777777" w:rsidR="007659D1" w:rsidRPr="00707651" w:rsidRDefault="007659D1" w:rsidP="007659D1"/>
    <w:p w14:paraId="39790230" w14:textId="77777777" w:rsidR="007659D1" w:rsidRPr="00707651" w:rsidRDefault="007659D1" w:rsidP="007659D1">
      <w:pPr>
        <w:pStyle w:val="Ttulo4"/>
      </w:pPr>
      <w:r w:rsidRPr="00707651">
        <w:t xml:space="preserve">TC_INFR04_01 – </w:t>
      </w:r>
      <w:r w:rsidRPr="00715000">
        <w:t>Verificación de almacenamiento exclusivamente local</w:t>
      </w:r>
    </w:p>
    <w:p w14:paraId="7255C2BA" w14:textId="77777777" w:rsidR="007659D1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ID:</w:t>
      </w:r>
      <w:r w:rsidRPr="00715000">
        <w:t xml:space="preserve"> </w:t>
      </w:r>
      <w:r w:rsidRPr="00DE085F">
        <w:rPr>
          <w:i/>
          <w:iCs/>
        </w:rPr>
        <w:t>TC_INFR04_01</w:t>
      </w:r>
    </w:p>
    <w:p w14:paraId="5F1C4ADC" w14:textId="62420768" w:rsidR="007659D1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Requisito asociado:</w:t>
      </w:r>
      <w:r w:rsidRPr="00715000">
        <w:t xml:space="preserve"> </w:t>
      </w:r>
      <w:r w:rsidRPr="00CE65C6">
        <w:rPr>
          <w:i/>
          <w:iCs/>
        </w:rPr>
        <w:t>INFR_04</w:t>
      </w:r>
      <w:r w:rsidR="00CE65C6">
        <w:rPr>
          <w:i/>
          <w:iCs/>
        </w:rPr>
        <w:t xml:space="preserve"> </w:t>
      </w:r>
      <w:hyperlink r:id="rId69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5B70CC56" w14:textId="77777777" w:rsidR="007659D1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Tipo:</w:t>
      </w:r>
      <w:r w:rsidRPr="00715000">
        <w:t xml:space="preserve"> No funcional</w:t>
      </w:r>
    </w:p>
    <w:p w14:paraId="115BE719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Prioridad:</w:t>
      </w:r>
      <w:r w:rsidRPr="00715000">
        <w:t xml:space="preserve"> </w:t>
      </w:r>
      <w:r w:rsidRPr="00715000">
        <w:rPr>
          <w:color w:val="C00000"/>
        </w:rPr>
        <w:t>Alta</w:t>
      </w:r>
    </w:p>
    <w:p w14:paraId="0DBD541F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Descripción:</w:t>
      </w:r>
      <w:r w:rsidRPr="00715000">
        <w:br/>
        <w:t>Verificar que la aplicación no transmite grabaciones fuera del dispositivo.</w:t>
      </w:r>
    </w:p>
    <w:p w14:paraId="3350D8EB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Precondiciones:</w:t>
      </w:r>
    </w:p>
    <w:p w14:paraId="3F9E76EE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Conectividad activa (</w:t>
      </w:r>
      <w:proofErr w:type="spellStart"/>
      <w:r w:rsidRPr="00707651">
        <w:t>WiFi</w:t>
      </w:r>
      <w:proofErr w:type="spellEnd"/>
      <w:r w:rsidRPr="00707651">
        <w:t xml:space="preserve"> y datos móviles).</w:t>
      </w:r>
    </w:p>
    <w:p w14:paraId="3D454DD8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Grabación habilitada.</w:t>
      </w:r>
    </w:p>
    <w:p w14:paraId="26C838F4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Entorno:</w:t>
      </w:r>
    </w:p>
    <w:p w14:paraId="6A3DA82D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Dispositivo físico.</w:t>
      </w:r>
    </w:p>
    <w:p w14:paraId="5A69C7BF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Herramienta de análisis de red.</w:t>
      </w:r>
    </w:p>
    <w:p w14:paraId="2720DED4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Datos de prueba:</w:t>
      </w:r>
    </w:p>
    <w:p w14:paraId="331128D5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Llamada de 3 minutos.</w:t>
      </w:r>
    </w:p>
    <w:p w14:paraId="34584799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Pasos:</w:t>
      </w:r>
    </w:p>
    <w:p w14:paraId="39BF98B7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Iniciar captura de tráfico de red.</w:t>
      </w:r>
    </w:p>
    <w:p w14:paraId="0652800C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Iniciar llamada y grabación.</w:t>
      </w:r>
    </w:p>
    <w:p w14:paraId="2606FE7D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Finalizar llamada.</w:t>
      </w:r>
    </w:p>
    <w:p w14:paraId="755DC8BD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Analizar tráfico saliente.</w:t>
      </w:r>
    </w:p>
    <w:p w14:paraId="66380FCF" w14:textId="77777777" w:rsidR="00861917" w:rsidRDefault="00861917">
      <w:pPr>
        <w:spacing w:after="200" w:line="276" w:lineRule="auto"/>
        <w:contextualSpacing w:val="0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29EAF7DE" w14:textId="56A07F14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lastRenderedPageBreak/>
        <w:t>Resultado esperado:</w:t>
      </w:r>
    </w:p>
    <w:p w14:paraId="3633C735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No se detecta transmisión de archivos de audio.</w:t>
      </w:r>
    </w:p>
    <w:p w14:paraId="7B6E01A2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No se detectan conexiones externas relacionadas con grabaciones.</w:t>
      </w:r>
    </w:p>
    <w:p w14:paraId="4641ABB2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Observaciones:</w:t>
      </w:r>
      <w:r w:rsidRPr="00715000">
        <w:br/>
        <w:t>Ignorar tráfico propio del sistema operativo no relacionado con la app.</w:t>
      </w:r>
    </w:p>
    <w:p w14:paraId="6064B1A4" w14:textId="77777777" w:rsidR="007659D1" w:rsidRPr="00707651" w:rsidRDefault="007659D1" w:rsidP="007659D1"/>
    <w:p w14:paraId="11FFC296" w14:textId="77777777" w:rsidR="007659D1" w:rsidRPr="00707651" w:rsidRDefault="007659D1" w:rsidP="007659D1">
      <w:pPr>
        <w:pStyle w:val="Ttulo4"/>
      </w:pPr>
      <w:r w:rsidRPr="00707651">
        <w:t>TC_INFR05_01 – Validación de acceso restringido a archivos</w:t>
      </w:r>
    </w:p>
    <w:p w14:paraId="1BD8BE73" w14:textId="77777777" w:rsidR="007659D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ID:</w:t>
      </w:r>
      <w:r w:rsidRPr="00707651">
        <w:t xml:space="preserve"> </w:t>
      </w:r>
      <w:r w:rsidRPr="00C171DD">
        <w:rPr>
          <w:i/>
          <w:iCs/>
        </w:rPr>
        <w:t>TC_INFR05_01</w:t>
      </w:r>
    </w:p>
    <w:p w14:paraId="650EFFF7" w14:textId="0483D042" w:rsidR="007659D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Requisito asociado:</w:t>
      </w:r>
      <w:r w:rsidRPr="00707651">
        <w:t xml:space="preserve"> </w:t>
      </w:r>
      <w:r w:rsidRPr="00CE65C6">
        <w:rPr>
          <w:i/>
          <w:iCs/>
        </w:rPr>
        <w:t>INFR_05</w:t>
      </w:r>
      <w:r w:rsidR="00CE65C6">
        <w:rPr>
          <w:i/>
          <w:iCs/>
        </w:rPr>
        <w:t xml:space="preserve"> </w:t>
      </w:r>
      <w:hyperlink r:id="rId70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0B7E9DCC" w14:textId="77777777" w:rsidR="007659D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Tipo:</w:t>
      </w:r>
      <w:r w:rsidRPr="00707651">
        <w:t xml:space="preserve"> No funcional</w:t>
      </w:r>
    </w:p>
    <w:p w14:paraId="13784047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Prioridad:</w:t>
      </w:r>
      <w:r w:rsidRPr="00707651">
        <w:t xml:space="preserve"> </w:t>
      </w:r>
      <w:r w:rsidRPr="00C171DD">
        <w:rPr>
          <w:color w:val="C00000"/>
        </w:rPr>
        <w:t>Alta</w:t>
      </w:r>
    </w:p>
    <w:p w14:paraId="07469ADE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Descripción:</w:t>
      </w:r>
      <w:r w:rsidRPr="00707651">
        <w:br/>
        <w:t>Verificar que las grabaciones almacenadas no son accesibles por aplicaciones externas sin permisos adecuados.</w:t>
      </w:r>
    </w:p>
    <w:p w14:paraId="3AAFFD88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Precondiciones:</w:t>
      </w:r>
    </w:p>
    <w:p w14:paraId="0C9E1DCE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Grabación existente en el dispositivo.</w:t>
      </w:r>
    </w:p>
    <w:p w14:paraId="28EA21AF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Entorno:</w:t>
      </w:r>
    </w:p>
    <w:p w14:paraId="391AF2BE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Dispositivo físico Android.</w:t>
      </w:r>
    </w:p>
    <w:p w14:paraId="59DF3764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Datos de prueba:</w:t>
      </w:r>
    </w:p>
    <w:p w14:paraId="635CE565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Archivo de grabación generado previamente.</w:t>
      </w:r>
    </w:p>
    <w:p w14:paraId="7DD94D5F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Pasos:</w:t>
      </w:r>
    </w:p>
    <w:p w14:paraId="147A351E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Generar grabación.</w:t>
      </w:r>
    </w:p>
    <w:p w14:paraId="2F548043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 xml:space="preserve">Intentar acceder al archivo desde explorador externo sin permisos </w:t>
      </w:r>
      <w:proofErr w:type="spellStart"/>
      <w:r w:rsidRPr="00707651">
        <w:t>root</w:t>
      </w:r>
      <w:proofErr w:type="spellEnd"/>
      <w:r w:rsidRPr="00707651">
        <w:t>.</w:t>
      </w:r>
    </w:p>
    <w:p w14:paraId="57C9654D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Verificar visibilidad y acceso.</w:t>
      </w:r>
    </w:p>
    <w:p w14:paraId="64402871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Resultado esperado:</w:t>
      </w:r>
    </w:p>
    <w:p w14:paraId="0C5C5F5B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El archivo no es accesible públicamente.</w:t>
      </w:r>
    </w:p>
    <w:p w14:paraId="4EC2D38A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Solo accesible desde la aplicación o mediante permisos explícitos.</w:t>
      </w:r>
    </w:p>
    <w:p w14:paraId="233A38CA" w14:textId="77777777" w:rsidR="007659D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Observaciones:</w:t>
      </w:r>
      <w:r w:rsidRPr="00707651">
        <w:br/>
        <w:t>Validar cumplimiento del modelo de almacenamiento interno de Android.</w:t>
      </w:r>
    </w:p>
    <w:p w14:paraId="56653651" w14:textId="77777777" w:rsidR="00861917" w:rsidRPr="00707651" w:rsidRDefault="00861917" w:rsidP="00861917"/>
    <w:p w14:paraId="542F96F0" w14:textId="77777777" w:rsidR="00221773" w:rsidRDefault="00221773" w:rsidP="00221773">
      <w:pPr>
        <w:pStyle w:val="Ttulo4"/>
      </w:pPr>
      <w:r w:rsidRPr="00221773">
        <w:t>TC_INFR07_01 – Interfaz clara y no intrusiva</w:t>
      </w:r>
    </w:p>
    <w:p w14:paraId="63F50D98" w14:textId="77777777" w:rsidR="00221773" w:rsidRDefault="00221773" w:rsidP="00221773">
      <w:pPr>
        <w:pStyle w:val="Prrafodelista"/>
        <w:numPr>
          <w:ilvl w:val="0"/>
          <w:numId w:val="428"/>
        </w:numPr>
      </w:pPr>
      <w:r w:rsidRPr="00221773">
        <w:rPr>
          <w:b/>
          <w:bCs/>
        </w:rPr>
        <w:t>ID:</w:t>
      </w:r>
      <w:r w:rsidRPr="00221773">
        <w:t xml:space="preserve"> </w:t>
      </w:r>
      <w:r w:rsidRPr="00221773">
        <w:rPr>
          <w:i/>
          <w:iCs/>
        </w:rPr>
        <w:t>TC_INFR07_01</w:t>
      </w:r>
    </w:p>
    <w:p w14:paraId="590EEA89" w14:textId="6787FD8F" w:rsidR="00221773" w:rsidRDefault="00221773" w:rsidP="00221773">
      <w:pPr>
        <w:pStyle w:val="Prrafodelista"/>
        <w:numPr>
          <w:ilvl w:val="0"/>
          <w:numId w:val="428"/>
        </w:numPr>
      </w:pPr>
      <w:r w:rsidRPr="00221773">
        <w:rPr>
          <w:b/>
          <w:bCs/>
        </w:rPr>
        <w:t>Requisito asociado:</w:t>
      </w:r>
      <w:r w:rsidRPr="00221773">
        <w:t xml:space="preserve"> </w:t>
      </w:r>
      <w:r w:rsidRPr="00CE65C6">
        <w:rPr>
          <w:i/>
          <w:iCs/>
        </w:rPr>
        <w:t>INFR_07</w:t>
      </w:r>
      <w:r w:rsidR="00CE65C6">
        <w:rPr>
          <w:i/>
          <w:iCs/>
        </w:rPr>
        <w:t xml:space="preserve"> </w:t>
      </w:r>
      <w:hyperlink r:id="rId71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306029B1" w14:textId="77777777" w:rsidR="00221773" w:rsidRDefault="00221773" w:rsidP="00221773">
      <w:pPr>
        <w:pStyle w:val="Prrafodelista"/>
        <w:numPr>
          <w:ilvl w:val="0"/>
          <w:numId w:val="428"/>
        </w:numPr>
      </w:pPr>
      <w:r w:rsidRPr="00221773">
        <w:rPr>
          <w:b/>
          <w:bCs/>
        </w:rPr>
        <w:t>Tipo:</w:t>
      </w:r>
      <w:r w:rsidRPr="00221773">
        <w:t xml:space="preserve"> No funcional</w:t>
      </w:r>
    </w:p>
    <w:p w14:paraId="4229CBC4" w14:textId="318291C3" w:rsidR="00221773" w:rsidRPr="00221773" w:rsidRDefault="00221773" w:rsidP="00221773">
      <w:pPr>
        <w:pStyle w:val="Prrafodelista"/>
        <w:numPr>
          <w:ilvl w:val="0"/>
          <w:numId w:val="428"/>
        </w:numPr>
      </w:pPr>
      <w:r w:rsidRPr="00221773">
        <w:rPr>
          <w:b/>
          <w:bCs/>
        </w:rPr>
        <w:t>Prioridad:</w:t>
      </w:r>
      <w:r w:rsidRPr="00221773">
        <w:t xml:space="preserve"> </w:t>
      </w:r>
      <w:r w:rsidRPr="00221773">
        <w:rPr>
          <w:color w:val="C00000"/>
        </w:rPr>
        <w:t>Al</w:t>
      </w:r>
      <w:r>
        <w:rPr>
          <w:color w:val="C00000"/>
        </w:rPr>
        <w:t>ta</w:t>
      </w:r>
    </w:p>
    <w:p w14:paraId="11418E34" w14:textId="77777777" w:rsidR="00221773" w:rsidRDefault="00221773" w:rsidP="00221773">
      <w:pPr>
        <w:pStyle w:val="Prrafodelista"/>
        <w:numPr>
          <w:ilvl w:val="0"/>
          <w:numId w:val="428"/>
        </w:numPr>
      </w:pPr>
      <w:r w:rsidRPr="00221773">
        <w:rPr>
          <w:b/>
          <w:bCs/>
        </w:rPr>
        <w:t>Descripción:</w:t>
      </w:r>
      <w:r w:rsidRPr="00221773">
        <w:br/>
        <w:t>Verificar que la interfaz es sencilla, comprensible y no interfiere con el uso normal del teléfono durante una llamada.</w:t>
      </w:r>
    </w:p>
    <w:p w14:paraId="0D89E700" w14:textId="09D025AA" w:rsidR="00221773" w:rsidRPr="00221773" w:rsidRDefault="00221773" w:rsidP="00221773">
      <w:pPr>
        <w:pStyle w:val="Prrafodelista"/>
        <w:numPr>
          <w:ilvl w:val="0"/>
          <w:numId w:val="428"/>
        </w:numPr>
        <w:rPr>
          <w:b/>
          <w:bCs/>
        </w:rPr>
      </w:pPr>
      <w:r w:rsidRPr="00221773">
        <w:rPr>
          <w:b/>
          <w:bCs/>
        </w:rPr>
        <w:t>Precondiciones:</w:t>
      </w:r>
    </w:p>
    <w:p w14:paraId="7E6FB314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Aplicación instalada.</w:t>
      </w:r>
    </w:p>
    <w:p w14:paraId="4A9B9493" w14:textId="77777777" w:rsidR="00221773" w:rsidRDefault="00221773" w:rsidP="00221773">
      <w:pPr>
        <w:numPr>
          <w:ilvl w:val="1"/>
          <w:numId w:val="428"/>
        </w:numPr>
      </w:pPr>
      <w:r w:rsidRPr="00221773">
        <w:t>Permisos concedidos.</w:t>
      </w:r>
    </w:p>
    <w:p w14:paraId="1E35FC6E" w14:textId="189C98B8" w:rsidR="00221773" w:rsidRPr="00221773" w:rsidRDefault="00221773" w:rsidP="00221773">
      <w:pPr>
        <w:numPr>
          <w:ilvl w:val="0"/>
          <w:numId w:val="428"/>
        </w:numPr>
        <w:rPr>
          <w:b/>
          <w:bCs/>
        </w:rPr>
      </w:pPr>
      <w:r w:rsidRPr="00221773">
        <w:rPr>
          <w:b/>
          <w:bCs/>
        </w:rPr>
        <w:t>Entorno:</w:t>
      </w:r>
    </w:p>
    <w:p w14:paraId="1821CCAC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Dispositivo físico Android compatible.</w:t>
      </w:r>
    </w:p>
    <w:p w14:paraId="4C769E00" w14:textId="77777777" w:rsidR="00221773" w:rsidRDefault="00221773" w:rsidP="00221773">
      <w:pPr>
        <w:numPr>
          <w:ilvl w:val="1"/>
          <w:numId w:val="428"/>
        </w:numPr>
      </w:pPr>
      <w:r w:rsidRPr="00221773">
        <w:t xml:space="preserve">Versión </w:t>
      </w:r>
      <w:proofErr w:type="spellStart"/>
      <w:r w:rsidRPr="00221773">
        <w:t>release</w:t>
      </w:r>
      <w:proofErr w:type="spellEnd"/>
      <w:r w:rsidRPr="00221773">
        <w:t xml:space="preserve"> instalada.</w:t>
      </w:r>
    </w:p>
    <w:p w14:paraId="63B5AB9D" w14:textId="6CF34A4F" w:rsidR="00221773" w:rsidRPr="00221773" w:rsidRDefault="00221773" w:rsidP="00221773">
      <w:pPr>
        <w:numPr>
          <w:ilvl w:val="0"/>
          <w:numId w:val="428"/>
        </w:numPr>
        <w:rPr>
          <w:b/>
          <w:bCs/>
        </w:rPr>
      </w:pPr>
      <w:r w:rsidRPr="00221773">
        <w:rPr>
          <w:b/>
          <w:bCs/>
        </w:rPr>
        <w:t>Datos de prueba:</w:t>
      </w:r>
    </w:p>
    <w:p w14:paraId="0035C73C" w14:textId="77777777" w:rsidR="00221773" w:rsidRDefault="00221773" w:rsidP="00221773">
      <w:pPr>
        <w:numPr>
          <w:ilvl w:val="1"/>
          <w:numId w:val="428"/>
        </w:numPr>
      </w:pPr>
      <w:r w:rsidRPr="00221773">
        <w:t>Llamada entrante y saliente.</w:t>
      </w:r>
    </w:p>
    <w:p w14:paraId="4CB32D01" w14:textId="77777777" w:rsidR="00861917" w:rsidRDefault="00861917">
      <w:pPr>
        <w:spacing w:after="200" w:line="276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4B858AAA" w14:textId="11DFAB16" w:rsidR="00221773" w:rsidRPr="00221773" w:rsidRDefault="00221773" w:rsidP="00221773">
      <w:pPr>
        <w:numPr>
          <w:ilvl w:val="0"/>
          <w:numId w:val="428"/>
        </w:numPr>
        <w:rPr>
          <w:b/>
          <w:bCs/>
        </w:rPr>
      </w:pPr>
      <w:r w:rsidRPr="00221773">
        <w:rPr>
          <w:b/>
          <w:bCs/>
        </w:rPr>
        <w:lastRenderedPageBreak/>
        <w:t>Pasos:</w:t>
      </w:r>
    </w:p>
    <w:p w14:paraId="5D25736C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Iniciar llamada saliente.</w:t>
      </w:r>
    </w:p>
    <w:p w14:paraId="00C9E402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Activar grabación manualmente.</w:t>
      </w:r>
    </w:p>
    <w:p w14:paraId="5C3CD82C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Utilizar funciones básicas del teléfono durante la llamada (altavoz, cambiar a otra app, volver a llamada).</w:t>
      </w:r>
    </w:p>
    <w:p w14:paraId="26F319F9" w14:textId="77777777" w:rsidR="00221773" w:rsidRDefault="00221773" w:rsidP="00221773">
      <w:pPr>
        <w:numPr>
          <w:ilvl w:val="1"/>
          <w:numId w:val="428"/>
        </w:numPr>
      </w:pPr>
      <w:r w:rsidRPr="00221773">
        <w:t>Recibir llamada entrante y repetir prueba.</w:t>
      </w:r>
    </w:p>
    <w:p w14:paraId="253DF9B6" w14:textId="3F226E6D" w:rsidR="00221773" w:rsidRPr="00221773" w:rsidRDefault="00221773" w:rsidP="00221773">
      <w:pPr>
        <w:numPr>
          <w:ilvl w:val="0"/>
          <w:numId w:val="428"/>
        </w:numPr>
        <w:rPr>
          <w:b/>
          <w:bCs/>
        </w:rPr>
      </w:pPr>
      <w:r w:rsidRPr="00221773">
        <w:rPr>
          <w:b/>
          <w:bCs/>
        </w:rPr>
        <w:t>Resultado esperado:</w:t>
      </w:r>
    </w:p>
    <w:p w14:paraId="55A1855F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La interfaz es clara y legible.</w:t>
      </w:r>
    </w:p>
    <w:p w14:paraId="30866794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No bloquea controles del sistema.</w:t>
      </w:r>
    </w:p>
    <w:p w14:paraId="2F4058FB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No aparecen elementos superpuestos que impidan el uso normal del teléfono.</w:t>
      </w:r>
    </w:p>
    <w:p w14:paraId="18F5E102" w14:textId="77777777" w:rsidR="00221773" w:rsidRDefault="00221773" w:rsidP="00221773">
      <w:pPr>
        <w:numPr>
          <w:ilvl w:val="1"/>
          <w:numId w:val="428"/>
        </w:numPr>
      </w:pPr>
      <w:r w:rsidRPr="00221773">
        <w:t xml:space="preserve">No se produce </w:t>
      </w:r>
      <w:proofErr w:type="spellStart"/>
      <w:r w:rsidRPr="00221773">
        <w:t>crash</w:t>
      </w:r>
      <w:proofErr w:type="spellEnd"/>
      <w:r w:rsidRPr="00221773">
        <w:t xml:space="preserve"> ni ANR.</w:t>
      </w:r>
    </w:p>
    <w:p w14:paraId="52A26236" w14:textId="30C537AE" w:rsidR="00221773" w:rsidRPr="00221773" w:rsidRDefault="00221773" w:rsidP="00221773">
      <w:pPr>
        <w:numPr>
          <w:ilvl w:val="0"/>
          <w:numId w:val="428"/>
        </w:numPr>
      </w:pPr>
      <w:r w:rsidRPr="00221773">
        <w:rPr>
          <w:b/>
          <w:bCs/>
        </w:rPr>
        <w:t>Observaciones:</w:t>
      </w:r>
      <w:r w:rsidRPr="00221773">
        <w:br/>
        <w:t>Validar con diferentes tamaños de pantalla si es posible.</w:t>
      </w:r>
    </w:p>
    <w:p w14:paraId="3A9E80F8" w14:textId="2BC5D88D" w:rsidR="00221773" w:rsidRPr="00221773" w:rsidRDefault="00221773" w:rsidP="00221773"/>
    <w:p w14:paraId="2183B300" w14:textId="77777777" w:rsidR="00221773" w:rsidRDefault="00221773" w:rsidP="00221773">
      <w:pPr>
        <w:pStyle w:val="Ttulo4"/>
      </w:pPr>
      <w:r w:rsidRPr="00221773">
        <w:t>TC_INFR08_01 – Acciones explícitas</w:t>
      </w:r>
    </w:p>
    <w:p w14:paraId="3CA659AD" w14:textId="77777777" w:rsidR="00221773" w:rsidRPr="00221773" w:rsidRDefault="00221773" w:rsidP="00221773">
      <w:pPr>
        <w:pStyle w:val="Prrafodelista"/>
        <w:numPr>
          <w:ilvl w:val="0"/>
          <w:numId w:val="429"/>
        </w:numPr>
      </w:pPr>
      <w:r w:rsidRPr="00221773">
        <w:rPr>
          <w:b/>
          <w:bCs/>
        </w:rPr>
        <w:t xml:space="preserve">ID: </w:t>
      </w:r>
      <w:r w:rsidRPr="00221773">
        <w:rPr>
          <w:i/>
          <w:iCs/>
        </w:rPr>
        <w:t>TC_INFR08_01</w:t>
      </w:r>
    </w:p>
    <w:p w14:paraId="49830929" w14:textId="4B98C57F" w:rsidR="00221773" w:rsidRDefault="00221773" w:rsidP="00221773">
      <w:pPr>
        <w:pStyle w:val="Prrafodelista"/>
        <w:numPr>
          <w:ilvl w:val="0"/>
          <w:numId w:val="429"/>
        </w:numPr>
      </w:pPr>
      <w:r w:rsidRPr="00221773">
        <w:rPr>
          <w:b/>
          <w:bCs/>
        </w:rPr>
        <w:t>Requisito asociado:</w:t>
      </w:r>
      <w:r w:rsidRPr="00221773">
        <w:t xml:space="preserve"> </w:t>
      </w:r>
      <w:r w:rsidRPr="00CE65C6">
        <w:rPr>
          <w:i/>
          <w:iCs/>
        </w:rPr>
        <w:t>INFR_08</w:t>
      </w:r>
      <w:r w:rsidR="00CE65C6">
        <w:rPr>
          <w:i/>
          <w:iCs/>
        </w:rPr>
        <w:t xml:space="preserve"> </w:t>
      </w:r>
      <w:hyperlink r:id="rId72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667CADE6" w14:textId="77777777" w:rsidR="00221773" w:rsidRDefault="00221773" w:rsidP="00221773">
      <w:pPr>
        <w:pStyle w:val="Prrafodelista"/>
        <w:numPr>
          <w:ilvl w:val="0"/>
          <w:numId w:val="429"/>
        </w:numPr>
      </w:pPr>
      <w:r w:rsidRPr="00221773">
        <w:rPr>
          <w:b/>
          <w:bCs/>
        </w:rPr>
        <w:t>Tipo:</w:t>
      </w:r>
      <w:r w:rsidRPr="00221773">
        <w:t xml:space="preserve"> Robustez</w:t>
      </w:r>
    </w:p>
    <w:p w14:paraId="4C259A41" w14:textId="77777777" w:rsidR="00221773" w:rsidRPr="00221773" w:rsidRDefault="00221773" w:rsidP="00221773">
      <w:pPr>
        <w:pStyle w:val="Prrafodelista"/>
        <w:numPr>
          <w:ilvl w:val="0"/>
          <w:numId w:val="429"/>
        </w:numPr>
      </w:pPr>
      <w:r w:rsidRPr="00221773">
        <w:rPr>
          <w:b/>
          <w:bCs/>
        </w:rPr>
        <w:t>Prioridad:</w:t>
      </w:r>
      <w:r w:rsidRPr="00221773">
        <w:t xml:space="preserve"> </w:t>
      </w:r>
      <w:r w:rsidRPr="00221773">
        <w:rPr>
          <w:color w:val="C00000"/>
        </w:rPr>
        <w:t>Alta</w:t>
      </w:r>
    </w:p>
    <w:p w14:paraId="4373C179" w14:textId="77777777" w:rsidR="00221773" w:rsidRDefault="00221773" w:rsidP="00221773">
      <w:pPr>
        <w:pStyle w:val="Prrafodelista"/>
        <w:numPr>
          <w:ilvl w:val="0"/>
          <w:numId w:val="429"/>
        </w:numPr>
      </w:pPr>
      <w:r w:rsidRPr="00221773">
        <w:rPr>
          <w:b/>
          <w:bCs/>
        </w:rPr>
        <w:t>Descripción:</w:t>
      </w:r>
      <w:r w:rsidRPr="00221773">
        <w:br/>
        <w:t>Verificar que la grabación requiere intervención explícita del usuario y no se activa automáticamente sin acción directa</w:t>
      </w:r>
      <w:r>
        <w:t>.</w:t>
      </w:r>
    </w:p>
    <w:p w14:paraId="6DC66B47" w14:textId="1FE586DE" w:rsidR="00221773" w:rsidRPr="00221773" w:rsidRDefault="00221773" w:rsidP="00221773">
      <w:pPr>
        <w:pStyle w:val="Prrafodelista"/>
        <w:numPr>
          <w:ilvl w:val="0"/>
          <w:numId w:val="429"/>
        </w:numPr>
        <w:rPr>
          <w:b/>
          <w:bCs/>
        </w:rPr>
      </w:pPr>
      <w:r w:rsidRPr="00221773">
        <w:rPr>
          <w:b/>
          <w:bCs/>
        </w:rPr>
        <w:t>Precondiciones:</w:t>
      </w:r>
    </w:p>
    <w:p w14:paraId="700E840B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Aplicación instalada.</w:t>
      </w:r>
    </w:p>
    <w:p w14:paraId="77EC8092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Permisos concedidos.</w:t>
      </w:r>
    </w:p>
    <w:p w14:paraId="4CD6A7A3" w14:textId="77777777" w:rsidR="00221773" w:rsidRDefault="00221773" w:rsidP="00221773">
      <w:pPr>
        <w:numPr>
          <w:ilvl w:val="1"/>
          <w:numId w:val="429"/>
        </w:numPr>
      </w:pPr>
      <w:r w:rsidRPr="00221773">
        <w:t>Automatización deshabilitada (estado actual del sistema).</w:t>
      </w:r>
    </w:p>
    <w:p w14:paraId="470D5481" w14:textId="0995A48F" w:rsidR="00221773" w:rsidRPr="00221773" w:rsidRDefault="00221773" w:rsidP="00221773">
      <w:pPr>
        <w:pStyle w:val="Prrafodelista"/>
        <w:numPr>
          <w:ilvl w:val="0"/>
          <w:numId w:val="429"/>
        </w:numPr>
        <w:rPr>
          <w:b/>
          <w:bCs/>
        </w:rPr>
      </w:pPr>
      <w:r w:rsidRPr="00221773">
        <w:rPr>
          <w:b/>
          <w:bCs/>
        </w:rPr>
        <w:t>Entorno:</w:t>
      </w:r>
    </w:p>
    <w:p w14:paraId="656FAF41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Dispositivo físico Android compatible.</w:t>
      </w:r>
    </w:p>
    <w:p w14:paraId="5A19496B" w14:textId="77777777" w:rsidR="00221773" w:rsidRDefault="00221773" w:rsidP="00221773">
      <w:pPr>
        <w:numPr>
          <w:ilvl w:val="1"/>
          <w:numId w:val="429"/>
        </w:numPr>
      </w:pPr>
      <w:r w:rsidRPr="00221773">
        <w:t xml:space="preserve">Versión </w:t>
      </w:r>
      <w:proofErr w:type="spellStart"/>
      <w:r w:rsidRPr="00221773">
        <w:t>release</w:t>
      </w:r>
      <w:proofErr w:type="spellEnd"/>
      <w:r w:rsidRPr="00221773">
        <w:t xml:space="preserve"> instalada.</w:t>
      </w:r>
    </w:p>
    <w:p w14:paraId="08A33B04" w14:textId="6B8388B4" w:rsidR="00221773" w:rsidRPr="00221773" w:rsidRDefault="00221773" w:rsidP="00221773">
      <w:pPr>
        <w:pStyle w:val="Prrafodelista"/>
        <w:numPr>
          <w:ilvl w:val="0"/>
          <w:numId w:val="429"/>
        </w:numPr>
        <w:rPr>
          <w:b/>
          <w:bCs/>
        </w:rPr>
      </w:pPr>
      <w:r w:rsidRPr="00221773">
        <w:rPr>
          <w:b/>
          <w:bCs/>
        </w:rPr>
        <w:t>Datos de prueba:</w:t>
      </w:r>
    </w:p>
    <w:p w14:paraId="46EA3378" w14:textId="77777777" w:rsidR="00221773" w:rsidRDefault="00221773" w:rsidP="00221773">
      <w:pPr>
        <w:numPr>
          <w:ilvl w:val="1"/>
          <w:numId w:val="429"/>
        </w:numPr>
      </w:pPr>
      <w:r w:rsidRPr="00221773">
        <w:t>Llamada entrante y saliente.</w:t>
      </w:r>
    </w:p>
    <w:p w14:paraId="791BB93A" w14:textId="57AC207D" w:rsidR="00221773" w:rsidRPr="00221773" w:rsidRDefault="00221773" w:rsidP="00221773">
      <w:pPr>
        <w:pStyle w:val="Prrafodelista"/>
        <w:numPr>
          <w:ilvl w:val="0"/>
          <w:numId w:val="429"/>
        </w:numPr>
        <w:rPr>
          <w:b/>
          <w:bCs/>
        </w:rPr>
      </w:pPr>
      <w:r w:rsidRPr="00221773">
        <w:rPr>
          <w:b/>
          <w:bCs/>
        </w:rPr>
        <w:t>Pasos:</w:t>
      </w:r>
    </w:p>
    <w:p w14:paraId="379DEFCA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Iniciar llamada sin interactuar con la aplicación.</w:t>
      </w:r>
    </w:p>
    <w:p w14:paraId="4104ECD4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Verificar que no se inicia grabación automática.</w:t>
      </w:r>
    </w:p>
    <w:p w14:paraId="74FE4FB0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Pulsar botón de grabación manualmente.</w:t>
      </w:r>
    </w:p>
    <w:p w14:paraId="0B21AB6D" w14:textId="77777777" w:rsidR="00221773" w:rsidRDefault="00221773" w:rsidP="00221773">
      <w:pPr>
        <w:numPr>
          <w:ilvl w:val="1"/>
          <w:numId w:val="429"/>
        </w:numPr>
      </w:pPr>
      <w:r w:rsidRPr="00221773">
        <w:t>Finalizar llamada.</w:t>
      </w:r>
    </w:p>
    <w:p w14:paraId="5B440880" w14:textId="036CCC5D" w:rsidR="00221773" w:rsidRPr="00221773" w:rsidRDefault="00221773" w:rsidP="00221773">
      <w:pPr>
        <w:pStyle w:val="Prrafodelista"/>
        <w:numPr>
          <w:ilvl w:val="0"/>
          <w:numId w:val="429"/>
        </w:numPr>
        <w:rPr>
          <w:b/>
          <w:bCs/>
        </w:rPr>
      </w:pPr>
      <w:r w:rsidRPr="00221773">
        <w:rPr>
          <w:b/>
          <w:bCs/>
        </w:rPr>
        <w:t>Resultado esperado:</w:t>
      </w:r>
    </w:p>
    <w:p w14:paraId="5C06F030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La grabación no comienza sin acción explícita del usuario.</w:t>
      </w:r>
    </w:p>
    <w:p w14:paraId="11394B8A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Solo tras pulsar el botón correspondiente se inicia la grabación.</w:t>
      </w:r>
    </w:p>
    <w:p w14:paraId="1BB61FB5" w14:textId="77777777" w:rsidR="00221773" w:rsidRDefault="00221773" w:rsidP="00221773">
      <w:pPr>
        <w:numPr>
          <w:ilvl w:val="1"/>
          <w:numId w:val="429"/>
        </w:numPr>
      </w:pPr>
      <w:r w:rsidRPr="00221773">
        <w:t>No existen comportamientos implícitos u ocultos.</w:t>
      </w:r>
    </w:p>
    <w:p w14:paraId="5E13A866" w14:textId="34EB1807" w:rsidR="00221773" w:rsidRDefault="00221773" w:rsidP="00221773">
      <w:pPr>
        <w:pStyle w:val="Prrafodelista"/>
        <w:numPr>
          <w:ilvl w:val="0"/>
          <w:numId w:val="429"/>
        </w:numPr>
      </w:pPr>
      <w:r w:rsidRPr="00221773">
        <w:rPr>
          <w:b/>
          <w:bCs/>
        </w:rPr>
        <w:t>Observaciones:</w:t>
      </w:r>
      <w:r w:rsidRPr="00221773">
        <w:br/>
        <w:t>Repetir prueba tras reinicio del dispositivo para validar persistencia del comportamiento.</w:t>
      </w:r>
    </w:p>
    <w:p w14:paraId="2665B0B1" w14:textId="77777777" w:rsidR="00CE65C6" w:rsidRPr="00221773" w:rsidRDefault="00CE65C6" w:rsidP="00CE65C6"/>
    <w:p w14:paraId="13F0A07A" w14:textId="77777777" w:rsidR="00FE5443" w:rsidRDefault="00221773" w:rsidP="00FE5443">
      <w:pPr>
        <w:pStyle w:val="Ttulo4"/>
      </w:pPr>
      <w:r w:rsidRPr="00221773">
        <w:t>TC_INFR09_01 – Compatibilidad mínima Android</w:t>
      </w:r>
    </w:p>
    <w:p w14:paraId="445B994F" w14:textId="77777777" w:rsidR="00E05141" w:rsidRPr="00E05141" w:rsidRDefault="00FE544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I</w:t>
      </w:r>
      <w:r w:rsidR="00221773" w:rsidRPr="00FE5443">
        <w:rPr>
          <w:b/>
          <w:bCs/>
        </w:rPr>
        <w:t>D:</w:t>
      </w:r>
      <w:r w:rsidR="00221773" w:rsidRPr="00221773">
        <w:t xml:space="preserve"> </w:t>
      </w:r>
      <w:r w:rsidR="00221773" w:rsidRPr="00FE5443">
        <w:rPr>
          <w:i/>
          <w:iCs/>
        </w:rPr>
        <w:t>TC_INFR09_01</w:t>
      </w:r>
    </w:p>
    <w:p w14:paraId="790DCCE4" w14:textId="64F7DB64" w:rsidR="00E05141" w:rsidRPr="00E05141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 xml:space="preserve">Requisito asociado: </w:t>
      </w:r>
      <w:r w:rsidRPr="00CE65C6">
        <w:rPr>
          <w:i/>
          <w:iCs/>
        </w:rPr>
        <w:t>INFR_09</w:t>
      </w:r>
      <w:r w:rsidR="00CE65C6">
        <w:rPr>
          <w:i/>
          <w:iCs/>
        </w:rPr>
        <w:t xml:space="preserve"> </w:t>
      </w:r>
      <w:hyperlink r:id="rId73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728F9C56" w14:textId="77777777" w:rsidR="00E05141" w:rsidRPr="00E05141" w:rsidRDefault="00FE544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T</w:t>
      </w:r>
      <w:r w:rsidR="00221773" w:rsidRPr="00FE5443">
        <w:rPr>
          <w:b/>
          <w:bCs/>
        </w:rPr>
        <w:t>ipo:</w:t>
      </w:r>
      <w:r w:rsidR="00221773" w:rsidRPr="00221773">
        <w:t xml:space="preserve"> No funcional</w:t>
      </w:r>
    </w:p>
    <w:p w14:paraId="0F1FB992" w14:textId="77777777" w:rsidR="00E05141" w:rsidRPr="00E05141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Prioridad:</w:t>
      </w:r>
      <w:r w:rsidRPr="00221773">
        <w:t xml:space="preserve"> </w:t>
      </w:r>
      <w:r w:rsidRPr="00FE5443">
        <w:rPr>
          <w:color w:val="C00000"/>
        </w:rPr>
        <w:t>Alta</w:t>
      </w:r>
    </w:p>
    <w:p w14:paraId="2703E80D" w14:textId="77777777" w:rsidR="00E05141" w:rsidRPr="00E05141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Descripción:</w:t>
      </w:r>
      <w:r w:rsidRPr="00FE5443">
        <w:rPr>
          <w:b/>
          <w:bCs/>
        </w:rPr>
        <w:br/>
      </w:r>
      <w:r w:rsidRPr="00221773">
        <w:t>Verificar que la aplicación funciona correctamente en dispositivos con Android versión 10 o superior.</w:t>
      </w:r>
    </w:p>
    <w:p w14:paraId="5DCFD7FC" w14:textId="6BB55828" w:rsidR="00221773" w:rsidRPr="00FE5443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lastRenderedPageBreak/>
        <w:t>Precondiciones:</w:t>
      </w:r>
    </w:p>
    <w:p w14:paraId="78DB0645" w14:textId="77777777" w:rsidR="00FE5443" w:rsidRDefault="00221773" w:rsidP="00FE5443">
      <w:pPr>
        <w:numPr>
          <w:ilvl w:val="1"/>
          <w:numId w:val="430"/>
        </w:numPr>
      </w:pPr>
      <w:r w:rsidRPr="00221773">
        <w:t xml:space="preserve">APK generada en modo </w:t>
      </w:r>
      <w:proofErr w:type="spellStart"/>
      <w:r w:rsidRPr="00221773">
        <w:t>release</w:t>
      </w:r>
      <w:proofErr w:type="spellEnd"/>
      <w:r w:rsidRPr="00221773">
        <w:t>.</w:t>
      </w:r>
    </w:p>
    <w:p w14:paraId="099DD3BD" w14:textId="2B9B1E02" w:rsidR="00221773" w:rsidRPr="00FE5443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Entorno:</w:t>
      </w:r>
    </w:p>
    <w:p w14:paraId="06D0B070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Dispositivo o emulador Android 10.</w:t>
      </w:r>
    </w:p>
    <w:p w14:paraId="1CF55DCB" w14:textId="77777777" w:rsidR="00FE5443" w:rsidRDefault="00221773" w:rsidP="00FE5443">
      <w:pPr>
        <w:numPr>
          <w:ilvl w:val="1"/>
          <w:numId w:val="430"/>
        </w:numPr>
      </w:pPr>
      <w:r w:rsidRPr="00221773">
        <w:t>Dispositivo o emulador Android versión superior (ej. 12 o 13).</w:t>
      </w:r>
    </w:p>
    <w:p w14:paraId="0F0D63B3" w14:textId="2312A29E" w:rsidR="00221773" w:rsidRPr="00FE5443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Datos de prueba:</w:t>
      </w:r>
    </w:p>
    <w:p w14:paraId="59C1E805" w14:textId="77777777" w:rsidR="00FE5443" w:rsidRDefault="00221773" w:rsidP="00FE5443">
      <w:pPr>
        <w:numPr>
          <w:ilvl w:val="1"/>
          <w:numId w:val="430"/>
        </w:numPr>
      </w:pPr>
      <w:r w:rsidRPr="00221773">
        <w:t>Instalación limpia</w:t>
      </w:r>
      <w:r w:rsidR="00FE5443">
        <w:t>.</w:t>
      </w:r>
    </w:p>
    <w:p w14:paraId="0FB6878C" w14:textId="61C19019" w:rsidR="00221773" w:rsidRPr="00FE5443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Pasos:</w:t>
      </w:r>
    </w:p>
    <w:p w14:paraId="687ABE34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Instalar la aplicación en Android 10.</w:t>
      </w:r>
    </w:p>
    <w:p w14:paraId="47DFC182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Ejecutar aplicación.</w:t>
      </w:r>
    </w:p>
    <w:p w14:paraId="6E0F724A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Realizar grabación de prueba.</w:t>
      </w:r>
    </w:p>
    <w:p w14:paraId="22D12E81" w14:textId="77777777" w:rsidR="00FE5443" w:rsidRDefault="00221773" w:rsidP="00FE5443">
      <w:pPr>
        <w:numPr>
          <w:ilvl w:val="1"/>
          <w:numId w:val="430"/>
        </w:numPr>
      </w:pPr>
      <w:r w:rsidRPr="00221773">
        <w:t>Repetir procedimiento en versión superior.</w:t>
      </w:r>
    </w:p>
    <w:p w14:paraId="61A06775" w14:textId="505332D0" w:rsidR="00221773" w:rsidRPr="00FE5443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Resultado esperado:</w:t>
      </w:r>
    </w:p>
    <w:p w14:paraId="61ADE6F7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La aplicación se instala sin errores.</w:t>
      </w:r>
    </w:p>
    <w:p w14:paraId="67828E69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La aplicación inicia correctamente.</w:t>
      </w:r>
    </w:p>
    <w:p w14:paraId="169E3594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Las funcionalidades principales operan correctamente.</w:t>
      </w:r>
    </w:p>
    <w:p w14:paraId="320B587C" w14:textId="77777777" w:rsidR="00FE5443" w:rsidRDefault="00221773" w:rsidP="00FE5443">
      <w:pPr>
        <w:numPr>
          <w:ilvl w:val="1"/>
          <w:numId w:val="430"/>
        </w:numPr>
      </w:pPr>
      <w:r w:rsidRPr="00221773">
        <w:t>No se producen cierres inesperados.</w:t>
      </w:r>
    </w:p>
    <w:p w14:paraId="4E7A23AA" w14:textId="30045A5C" w:rsidR="00221773" w:rsidRPr="00221773" w:rsidRDefault="00221773" w:rsidP="00FE5443">
      <w:pPr>
        <w:pStyle w:val="Prrafodelista"/>
        <w:numPr>
          <w:ilvl w:val="0"/>
          <w:numId w:val="430"/>
        </w:numPr>
      </w:pPr>
      <w:r w:rsidRPr="00FE5443">
        <w:rPr>
          <w:b/>
          <w:bCs/>
        </w:rPr>
        <w:t>Observaciones:</w:t>
      </w:r>
      <w:r w:rsidRPr="00FE5443">
        <w:rPr>
          <w:b/>
          <w:bCs/>
        </w:rPr>
        <w:br/>
      </w:r>
      <w:r w:rsidRPr="00221773">
        <w:t>Registrar versión exacta del SO en cada ejecución.</w:t>
      </w:r>
    </w:p>
    <w:p w14:paraId="3EB713BD" w14:textId="784E5773" w:rsidR="00221773" w:rsidRPr="00221773" w:rsidRDefault="00221773" w:rsidP="00221773"/>
    <w:p w14:paraId="175B1269" w14:textId="77777777" w:rsidR="00E05141" w:rsidRDefault="00221773" w:rsidP="00E05141">
      <w:pPr>
        <w:pStyle w:val="Ttulo4"/>
      </w:pPr>
      <w:r w:rsidRPr="00221773">
        <w:t>TC_INFR10_01 – Independencia de fabricante</w:t>
      </w:r>
    </w:p>
    <w:p w14:paraId="5A2FD355" w14:textId="77777777" w:rsidR="00E05141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 xml:space="preserve">ID: </w:t>
      </w:r>
      <w:r w:rsidRPr="00E05141">
        <w:rPr>
          <w:i/>
          <w:iCs/>
        </w:rPr>
        <w:t>TC_INFR10_01</w:t>
      </w:r>
    </w:p>
    <w:p w14:paraId="46D0EF6C" w14:textId="157A481D" w:rsidR="00E05141" w:rsidRPr="00E05141" w:rsidRDefault="00FE544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R</w:t>
      </w:r>
      <w:r w:rsidR="00221773" w:rsidRPr="00E05141">
        <w:rPr>
          <w:b/>
          <w:bCs/>
        </w:rPr>
        <w:t>equisito asociado:</w:t>
      </w:r>
      <w:r w:rsidR="00221773" w:rsidRPr="00221773">
        <w:t xml:space="preserve"> </w:t>
      </w:r>
      <w:r w:rsidR="00221773" w:rsidRPr="00CE65C6">
        <w:rPr>
          <w:i/>
          <w:iCs/>
        </w:rPr>
        <w:t>INFR_10</w:t>
      </w:r>
      <w:r w:rsidR="00CE65C6">
        <w:rPr>
          <w:i/>
          <w:iCs/>
        </w:rPr>
        <w:t xml:space="preserve"> </w:t>
      </w:r>
      <w:hyperlink r:id="rId74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3FDE053D" w14:textId="77777777" w:rsidR="00E05141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Tipo:</w:t>
      </w:r>
      <w:r w:rsidRPr="00221773">
        <w:t xml:space="preserve"> No funcional</w:t>
      </w:r>
    </w:p>
    <w:p w14:paraId="19429AE0" w14:textId="77777777" w:rsidR="00E05141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Prioridad:</w:t>
      </w:r>
      <w:r w:rsidRPr="00221773">
        <w:t xml:space="preserve"> </w:t>
      </w:r>
      <w:r w:rsidRPr="00E05141">
        <w:rPr>
          <w:color w:val="FFC000"/>
        </w:rPr>
        <w:t>Media</w:t>
      </w:r>
    </w:p>
    <w:p w14:paraId="49B447E2" w14:textId="77777777" w:rsidR="00E05141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Descripción:</w:t>
      </w:r>
      <w:r w:rsidRPr="00E05141">
        <w:rPr>
          <w:b/>
          <w:bCs/>
        </w:rPr>
        <w:br/>
      </w:r>
      <w:r w:rsidRPr="00221773">
        <w:t>Verificar que la aplicación no depende de implementaciones específicas de un fabricante siempre que sea técnicamente posible.</w:t>
      </w:r>
    </w:p>
    <w:p w14:paraId="107D117B" w14:textId="407E55F4" w:rsidR="00221773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Precondiciones:</w:t>
      </w:r>
    </w:p>
    <w:p w14:paraId="717ABEA6" w14:textId="77777777" w:rsidR="00FE5443" w:rsidRDefault="00221773" w:rsidP="00E05141">
      <w:pPr>
        <w:numPr>
          <w:ilvl w:val="1"/>
          <w:numId w:val="431"/>
        </w:numPr>
      </w:pPr>
      <w:r w:rsidRPr="00221773">
        <w:t xml:space="preserve">APK </w:t>
      </w:r>
      <w:proofErr w:type="spellStart"/>
      <w:r w:rsidRPr="00221773">
        <w:t>release</w:t>
      </w:r>
      <w:proofErr w:type="spellEnd"/>
      <w:r w:rsidRPr="00221773">
        <w:t xml:space="preserve"> generada.</w:t>
      </w:r>
    </w:p>
    <w:p w14:paraId="29144AAA" w14:textId="62805CF3" w:rsidR="00221773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Entorno:</w:t>
      </w:r>
    </w:p>
    <w:p w14:paraId="0A813154" w14:textId="77777777" w:rsidR="00221773" w:rsidRPr="00221773" w:rsidRDefault="00221773" w:rsidP="00E05141">
      <w:pPr>
        <w:numPr>
          <w:ilvl w:val="1"/>
          <w:numId w:val="431"/>
        </w:numPr>
      </w:pPr>
      <w:r w:rsidRPr="00221773">
        <w:t>Dispositivo Android de fabricante A (ej. Samsung).</w:t>
      </w:r>
    </w:p>
    <w:p w14:paraId="3529BCB4" w14:textId="77777777" w:rsidR="00FE5443" w:rsidRDefault="00221773" w:rsidP="00E05141">
      <w:pPr>
        <w:numPr>
          <w:ilvl w:val="1"/>
          <w:numId w:val="431"/>
        </w:numPr>
      </w:pPr>
      <w:r w:rsidRPr="00221773">
        <w:t>Dispositivo Android de fabricante B (ej. Xiaomi / Pixel u otro disponible).</w:t>
      </w:r>
    </w:p>
    <w:p w14:paraId="194E27A1" w14:textId="0AFD5EC7" w:rsidR="00221773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Datos de prueba:</w:t>
      </w:r>
    </w:p>
    <w:p w14:paraId="5E41B73D" w14:textId="77777777" w:rsidR="00FE5443" w:rsidRDefault="00221773" w:rsidP="00E05141">
      <w:pPr>
        <w:numPr>
          <w:ilvl w:val="1"/>
          <w:numId w:val="431"/>
        </w:numPr>
      </w:pPr>
      <w:r w:rsidRPr="00221773">
        <w:t>Instalación limpia en ambos dispositivos.</w:t>
      </w:r>
    </w:p>
    <w:p w14:paraId="6653033C" w14:textId="7893EEEB" w:rsidR="00221773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Pasos:</w:t>
      </w:r>
    </w:p>
    <w:p w14:paraId="19AFF409" w14:textId="77777777" w:rsidR="00221773" w:rsidRPr="00221773" w:rsidRDefault="00221773" w:rsidP="00E05141">
      <w:pPr>
        <w:numPr>
          <w:ilvl w:val="1"/>
          <w:numId w:val="431"/>
        </w:numPr>
      </w:pPr>
      <w:r w:rsidRPr="00221773">
        <w:t>Instalar aplicación en dispositivo A.</w:t>
      </w:r>
    </w:p>
    <w:p w14:paraId="0E31AB94" w14:textId="77777777" w:rsidR="00221773" w:rsidRPr="00221773" w:rsidRDefault="00221773" w:rsidP="00E05141">
      <w:pPr>
        <w:numPr>
          <w:ilvl w:val="1"/>
          <w:numId w:val="431"/>
        </w:numPr>
      </w:pPr>
      <w:r w:rsidRPr="00221773">
        <w:t>Realizar grabación de prueba.</w:t>
      </w:r>
    </w:p>
    <w:p w14:paraId="229009FC" w14:textId="77777777" w:rsidR="00221773" w:rsidRPr="00221773" w:rsidRDefault="00221773" w:rsidP="00E05141">
      <w:pPr>
        <w:numPr>
          <w:ilvl w:val="1"/>
          <w:numId w:val="431"/>
        </w:numPr>
      </w:pPr>
      <w:r w:rsidRPr="00221773">
        <w:t>Repetir instalación y grabación en dispositivo B.</w:t>
      </w:r>
    </w:p>
    <w:p w14:paraId="0149EA8D" w14:textId="77777777" w:rsidR="00FE5443" w:rsidRDefault="00221773" w:rsidP="00E05141">
      <w:pPr>
        <w:numPr>
          <w:ilvl w:val="1"/>
          <w:numId w:val="431"/>
        </w:numPr>
      </w:pPr>
      <w:r w:rsidRPr="00221773">
        <w:t>Comparar comportamiento</w:t>
      </w:r>
      <w:r w:rsidR="00FE5443">
        <w:t>,</w:t>
      </w:r>
    </w:p>
    <w:p w14:paraId="0ADBCB63" w14:textId="14183F87" w:rsidR="00221773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Resultado esperado:</w:t>
      </w:r>
    </w:p>
    <w:p w14:paraId="2D164957" w14:textId="77777777" w:rsidR="00221773" w:rsidRPr="00221773" w:rsidRDefault="00221773" w:rsidP="00E05141">
      <w:pPr>
        <w:numPr>
          <w:ilvl w:val="1"/>
          <w:numId w:val="431"/>
        </w:numPr>
      </w:pPr>
      <w:r w:rsidRPr="00221773">
        <w:t>La aplicación se instala correctamente en ambos dispositivos.</w:t>
      </w:r>
    </w:p>
    <w:p w14:paraId="4B08672C" w14:textId="77777777" w:rsidR="00221773" w:rsidRPr="00221773" w:rsidRDefault="00221773" w:rsidP="00E05141">
      <w:pPr>
        <w:numPr>
          <w:ilvl w:val="1"/>
          <w:numId w:val="431"/>
        </w:numPr>
      </w:pPr>
      <w:r w:rsidRPr="00221773">
        <w:t>La funcionalidad de grabación opera de forma equivalente.</w:t>
      </w:r>
    </w:p>
    <w:p w14:paraId="069A6225" w14:textId="77777777" w:rsidR="00FE5443" w:rsidRDefault="00221773" w:rsidP="00E05141">
      <w:pPr>
        <w:numPr>
          <w:ilvl w:val="1"/>
          <w:numId w:val="431"/>
        </w:numPr>
      </w:pPr>
      <w:r w:rsidRPr="00221773">
        <w:t>No se detectan dependencias explícitas del fabricante.</w:t>
      </w:r>
    </w:p>
    <w:p w14:paraId="1C6AD149" w14:textId="739718AC" w:rsidR="00221773" w:rsidRPr="00221773" w:rsidRDefault="00221773" w:rsidP="00E05141">
      <w:pPr>
        <w:pStyle w:val="Prrafodelista"/>
        <w:numPr>
          <w:ilvl w:val="0"/>
          <w:numId w:val="431"/>
        </w:numPr>
      </w:pPr>
      <w:r w:rsidRPr="00E05141">
        <w:rPr>
          <w:b/>
          <w:bCs/>
        </w:rPr>
        <w:t>Observaciones:</w:t>
      </w:r>
      <w:r w:rsidRPr="00E05141">
        <w:rPr>
          <w:b/>
          <w:bCs/>
        </w:rPr>
        <w:br/>
      </w:r>
      <w:r w:rsidRPr="00221773">
        <w:t>Si existen limitaciones propias del fabricante, deben documentarse explícitamente.</w:t>
      </w:r>
    </w:p>
    <w:p w14:paraId="26F97D24" w14:textId="77777777" w:rsidR="001079FF" w:rsidRPr="004070F2" w:rsidRDefault="001079FF" w:rsidP="004070F2"/>
    <w:p w14:paraId="3537349E" w14:textId="77777777" w:rsidR="00CE65C6" w:rsidRDefault="00CE65C6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57" w:name="_Casos_de_verificación"/>
      <w:bookmarkEnd w:id="57"/>
      <w:r>
        <w:br w:type="page"/>
      </w:r>
    </w:p>
    <w:p w14:paraId="3B747C3A" w14:textId="15BAAACD" w:rsidR="004070F2" w:rsidRPr="004070F2" w:rsidRDefault="004070F2" w:rsidP="004070F2">
      <w:pPr>
        <w:pStyle w:val="Ttulo2"/>
      </w:pPr>
      <w:r w:rsidRPr="004070F2">
        <w:lastRenderedPageBreak/>
        <w:t>Casos de verificación por revisión técnica</w:t>
      </w:r>
    </w:p>
    <w:p w14:paraId="10837F04" w14:textId="77777777" w:rsidR="00744A08" w:rsidRDefault="004070F2" w:rsidP="00744A08">
      <w:r w:rsidRPr="004070F2">
        <w:t xml:space="preserve">Validación por </w:t>
      </w:r>
      <w:r w:rsidR="00744A08">
        <w:t>r</w:t>
      </w:r>
      <w:r w:rsidR="00744A08" w:rsidRPr="00744A08">
        <w:t xml:space="preserve">evisión de arquitectura, código, configuración y estructura de proyecto. </w:t>
      </w:r>
    </w:p>
    <w:p w14:paraId="16B4ED95" w14:textId="1FAC849D" w:rsidR="00744A08" w:rsidRDefault="00744A08" w:rsidP="00744A08">
      <w:r w:rsidRPr="00744A08">
        <w:t>No requieren ejecución funcional completa.</w:t>
      </w:r>
    </w:p>
    <w:p w14:paraId="0F574E91" w14:textId="77777777" w:rsidR="00744A08" w:rsidRDefault="00744A08" w:rsidP="00744A08"/>
    <w:p w14:paraId="56E7B5A9" w14:textId="050877F7" w:rsidR="004070F2" w:rsidRPr="004070F2" w:rsidRDefault="004070F2" w:rsidP="004070F2">
      <w:pPr>
        <w:pStyle w:val="Ttulo3"/>
      </w:pPr>
      <w:r w:rsidRPr="004070F2">
        <w:t>Requisitos cubiertos</w:t>
      </w:r>
    </w:p>
    <w:p w14:paraId="1230F308" w14:textId="77777777" w:rsidR="004070F2" w:rsidRPr="004070F2" w:rsidRDefault="004070F2" w:rsidP="004070F2">
      <w:pPr>
        <w:numPr>
          <w:ilvl w:val="0"/>
          <w:numId w:val="412"/>
        </w:numPr>
      </w:pPr>
      <w:r w:rsidRPr="004070F2">
        <w:t>INFR_06</w:t>
      </w:r>
    </w:p>
    <w:p w14:paraId="7AE83D30" w14:textId="77777777" w:rsidR="004070F2" w:rsidRPr="004070F2" w:rsidRDefault="004070F2" w:rsidP="004070F2">
      <w:pPr>
        <w:numPr>
          <w:ilvl w:val="0"/>
          <w:numId w:val="412"/>
        </w:numPr>
      </w:pPr>
      <w:r w:rsidRPr="004070F2">
        <w:t>INFR_11</w:t>
      </w:r>
    </w:p>
    <w:p w14:paraId="3A805EFC" w14:textId="77777777" w:rsidR="004070F2" w:rsidRPr="004070F2" w:rsidRDefault="004070F2" w:rsidP="004070F2">
      <w:pPr>
        <w:numPr>
          <w:ilvl w:val="0"/>
          <w:numId w:val="412"/>
        </w:numPr>
      </w:pPr>
      <w:r w:rsidRPr="004070F2">
        <w:t>INFR_12</w:t>
      </w:r>
    </w:p>
    <w:p w14:paraId="69C8CFD2" w14:textId="77777777" w:rsidR="004070F2" w:rsidRPr="004070F2" w:rsidRDefault="004070F2" w:rsidP="004070F2">
      <w:pPr>
        <w:numPr>
          <w:ilvl w:val="0"/>
          <w:numId w:val="412"/>
        </w:numPr>
      </w:pPr>
      <w:r w:rsidRPr="004070F2">
        <w:t>INFR_18</w:t>
      </w:r>
    </w:p>
    <w:p w14:paraId="57D9A92B" w14:textId="77777777" w:rsidR="004070F2" w:rsidRPr="004070F2" w:rsidRDefault="004070F2" w:rsidP="004070F2">
      <w:pPr>
        <w:numPr>
          <w:ilvl w:val="0"/>
          <w:numId w:val="412"/>
        </w:numPr>
      </w:pPr>
      <w:r w:rsidRPr="004070F2">
        <w:t>INFR_19</w:t>
      </w:r>
    </w:p>
    <w:p w14:paraId="2F0F9FA4" w14:textId="77777777" w:rsidR="004070F2" w:rsidRDefault="004070F2" w:rsidP="004070F2"/>
    <w:p w14:paraId="543BB674" w14:textId="056C263B" w:rsidR="004070F2" w:rsidRPr="004070F2" w:rsidRDefault="004070F2" w:rsidP="004070F2">
      <w:pPr>
        <w:pStyle w:val="Ttulo3"/>
      </w:pPr>
      <w:r w:rsidRPr="004070F2">
        <w:t>Tipo permitido en plantilla</w:t>
      </w:r>
    </w:p>
    <w:p w14:paraId="11D36632" w14:textId="77777777" w:rsidR="004070F2" w:rsidRPr="004070F2" w:rsidRDefault="004070F2" w:rsidP="004070F2">
      <w:pPr>
        <w:numPr>
          <w:ilvl w:val="0"/>
          <w:numId w:val="413"/>
        </w:numPr>
      </w:pPr>
      <w:r w:rsidRPr="004070F2">
        <w:t>No funcional</w:t>
      </w:r>
    </w:p>
    <w:p w14:paraId="5693D8C4" w14:textId="77777777" w:rsidR="004070F2" w:rsidRDefault="004070F2" w:rsidP="004070F2"/>
    <w:p w14:paraId="76044EC6" w14:textId="00EFCD85" w:rsidR="004070F2" w:rsidRPr="004070F2" w:rsidRDefault="004070F2" w:rsidP="004070F2">
      <w:pPr>
        <w:pStyle w:val="Ttulo3"/>
      </w:pPr>
      <w:r w:rsidRPr="004070F2">
        <w:t>Método de verificación</w:t>
      </w:r>
    </w:p>
    <w:p w14:paraId="1E4EEE21" w14:textId="77777777" w:rsidR="004070F2" w:rsidRPr="004070F2" w:rsidRDefault="004070F2" w:rsidP="004070F2">
      <w:pPr>
        <w:numPr>
          <w:ilvl w:val="0"/>
          <w:numId w:val="414"/>
        </w:numPr>
      </w:pPr>
      <w:r w:rsidRPr="004070F2">
        <w:t>Revisión de arquitectura</w:t>
      </w:r>
    </w:p>
    <w:p w14:paraId="5512268D" w14:textId="77777777" w:rsidR="004070F2" w:rsidRPr="004070F2" w:rsidRDefault="004070F2" w:rsidP="004070F2">
      <w:pPr>
        <w:numPr>
          <w:ilvl w:val="0"/>
          <w:numId w:val="414"/>
        </w:numPr>
      </w:pPr>
      <w:r w:rsidRPr="004070F2">
        <w:t>Revisión de estructura de proyecto</w:t>
      </w:r>
    </w:p>
    <w:p w14:paraId="345DE2C3" w14:textId="77777777" w:rsidR="004070F2" w:rsidRPr="004070F2" w:rsidRDefault="004070F2" w:rsidP="004070F2">
      <w:pPr>
        <w:numPr>
          <w:ilvl w:val="0"/>
          <w:numId w:val="414"/>
        </w:numPr>
      </w:pPr>
      <w:r w:rsidRPr="004070F2">
        <w:t>Revisión de código</w:t>
      </w:r>
    </w:p>
    <w:p w14:paraId="10D13021" w14:textId="77777777" w:rsidR="004070F2" w:rsidRPr="004070F2" w:rsidRDefault="004070F2" w:rsidP="004070F2">
      <w:pPr>
        <w:numPr>
          <w:ilvl w:val="0"/>
          <w:numId w:val="414"/>
        </w:numPr>
      </w:pPr>
      <w:r w:rsidRPr="004070F2">
        <w:t>Verificación de configuración del entorno</w:t>
      </w:r>
    </w:p>
    <w:p w14:paraId="4B65DDD7" w14:textId="77777777" w:rsidR="004070F2" w:rsidRDefault="004070F2" w:rsidP="004070F2"/>
    <w:p w14:paraId="44301AEF" w14:textId="3559A6EF" w:rsidR="004070F2" w:rsidRPr="004070F2" w:rsidRDefault="004070F2" w:rsidP="004070F2">
      <w:pPr>
        <w:pStyle w:val="Ttulo3"/>
      </w:pPr>
      <w:r w:rsidRPr="004070F2">
        <w:t>Evidencia</w:t>
      </w:r>
    </w:p>
    <w:p w14:paraId="04861E77" w14:textId="77777777" w:rsidR="004070F2" w:rsidRPr="004070F2" w:rsidRDefault="004070F2" w:rsidP="004070F2">
      <w:pPr>
        <w:numPr>
          <w:ilvl w:val="0"/>
          <w:numId w:val="415"/>
        </w:numPr>
      </w:pPr>
      <w:r w:rsidRPr="004070F2">
        <w:t>Diagramas</w:t>
      </w:r>
    </w:p>
    <w:p w14:paraId="284B7454" w14:textId="77777777" w:rsidR="004070F2" w:rsidRPr="004070F2" w:rsidRDefault="004070F2" w:rsidP="004070F2">
      <w:pPr>
        <w:numPr>
          <w:ilvl w:val="0"/>
          <w:numId w:val="415"/>
        </w:numPr>
      </w:pPr>
      <w:r w:rsidRPr="004070F2">
        <w:t>Estructura de carpetas</w:t>
      </w:r>
    </w:p>
    <w:p w14:paraId="71BA7DB9" w14:textId="77777777" w:rsidR="004070F2" w:rsidRPr="004070F2" w:rsidRDefault="004070F2" w:rsidP="004070F2">
      <w:pPr>
        <w:numPr>
          <w:ilvl w:val="0"/>
          <w:numId w:val="415"/>
        </w:numPr>
      </w:pPr>
      <w:r w:rsidRPr="004070F2">
        <w:t>Configuración Angular + Capacitor</w:t>
      </w:r>
    </w:p>
    <w:p w14:paraId="1A761FCA" w14:textId="77777777" w:rsidR="004070F2" w:rsidRPr="004070F2" w:rsidRDefault="004070F2" w:rsidP="004070F2">
      <w:pPr>
        <w:numPr>
          <w:ilvl w:val="0"/>
          <w:numId w:val="415"/>
        </w:numPr>
      </w:pPr>
      <w:r w:rsidRPr="004070F2">
        <w:t>Confirmación de separación de capas</w:t>
      </w:r>
    </w:p>
    <w:p w14:paraId="40AE4C58" w14:textId="0EFE4DD1" w:rsidR="004070F2" w:rsidRDefault="004070F2" w:rsidP="004070F2"/>
    <w:p w14:paraId="2B863CB5" w14:textId="77777777" w:rsidR="00744A08" w:rsidRDefault="00744A08" w:rsidP="00744A08">
      <w:pPr>
        <w:pStyle w:val="Ttulo3"/>
      </w:pPr>
      <w:r>
        <w:t>Requerimientos/Requisitos</w:t>
      </w:r>
    </w:p>
    <w:p w14:paraId="36769B46" w14:textId="77777777" w:rsidR="00744A08" w:rsidRDefault="00744A08" w:rsidP="00F06674">
      <w:pPr>
        <w:pStyle w:val="Ttulo4"/>
      </w:pPr>
      <w:r w:rsidRPr="00744A08">
        <w:t>TC_INFR06_01 – Preparación para futuro cifrado</w:t>
      </w:r>
    </w:p>
    <w:p w14:paraId="6AB326F9" w14:textId="77777777" w:rsidR="00F06674" w:rsidRPr="00F06674" w:rsidRDefault="00744A08" w:rsidP="00F06674">
      <w:pPr>
        <w:pStyle w:val="Prrafodelista"/>
        <w:numPr>
          <w:ilvl w:val="0"/>
          <w:numId w:val="437"/>
        </w:numPr>
      </w:pPr>
      <w:r w:rsidRPr="00F06674">
        <w:rPr>
          <w:b/>
          <w:bCs/>
        </w:rPr>
        <w:t xml:space="preserve">ID: </w:t>
      </w:r>
      <w:r w:rsidRPr="00F06674">
        <w:rPr>
          <w:i/>
          <w:iCs/>
        </w:rPr>
        <w:t>TC_INFR06_01</w:t>
      </w:r>
    </w:p>
    <w:p w14:paraId="7FAA375B" w14:textId="7AD07BF3" w:rsidR="00F06674" w:rsidRPr="00CE65C6" w:rsidRDefault="00744A08" w:rsidP="00F06674">
      <w:pPr>
        <w:pStyle w:val="Prrafodelista"/>
        <w:numPr>
          <w:ilvl w:val="0"/>
          <w:numId w:val="437"/>
        </w:numPr>
        <w:rPr>
          <w:i/>
          <w:iCs/>
        </w:rPr>
      </w:pPr>
      <w:r w:rsidRPr="00F06674">
        <w:rPr>
          <w:b/>
          <w:bCs/>
        </w:rPr>
        <w:t>Requisito asociado:</w:t>
      </w:r>
      <w:r w:rsidRPr="00744A08">
        <w:t xml:space="preserve"> </w:t>
      </w:r>
      <w:r w:rsidRPr="00CE65C6">
        <w:rPr>
          <w:i/>
          <w:iCs/>
        </w:rPr>
        <w:t>INFR_06</w:t>
      </w:r>
      <w:r w:rsidR="00CE65C6">
        <w:rPr>
          <w:i/>
          <w:iCs/>
        </w:rPr>
        <w:t xml:space="preserve"> </w:t>
      </w:r>
      <w:hyperlink r:id="rId75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4A54DEEE" w14:textId="77777777" w:rsidR="00F06674" w:rsidRDefault="00744A08" w:rsidP="00F06674">
      <w:pPr>
        <w:pStyle w:val="Prrafodelista"/>
        <w:numPr>
          <w:ilvl w:val="0"/>
          <w:numId w:val="437"/>
        </w:numPr>
      </w:pPr>
      <w:r w:rsidRPr="00F06674">
        <w:rPr>
          <w:b/>
          <w:bCs/>
        </w:rPr>
        <w:t xml:space="preserve">Tipo: </w:t>
      </w:r>
      <w:r w:rsidRPr="00744A08">
        <w:t>Arquitectura</w:t>
      </w:r>
    </w:p>
    <w:p w14:paraId="2732418E" w14:textId="77777777" w:rsidR="00F06674" w:rsidRPr="00F06674" w:rsidRDefault="00744A08" w:rsidP="00F06674">
      <w:pPr>
        <w:pStyle w:val="Prrafodelista"/>
        <w:numPr>
          <w:ilvl w:val="0"/>
          <w:numId w:val="437"/>
        </w:numPr>
      </w:pPr>
      <w:r w:rsidRPr="00F06674">
        <w:rPr>
          <w:b/>
          <w:bCs/>
        </w:rPr>
        <w:t>Prioridad:</w:t>
      </w:r>
      <w:r w:rsidRPr="00744A08">
        <w:t xml:space="preserve"> </w:t>
      </w:r>
      <w:r w:rsidRPr="00F06674">
        <w:rPr>
          <w:color w:val="FFC000"/>
        </w:rPr>
        <w:t>Media</w:t>
      </w:r>
    </w:p>
    <w:p w14:paraId="4E27BB51" w14:textId="568AD5A0" w:rsidR="00744A08" w:rsidRDefault="00744A08" w:rsidP="00F06674">
      <w:pPr>
        <w:pStyle w:val="Prrafodelista"/>
        <w:numPr>
          <w:ilvl w:val="0"/>
          <w:numId w:val="437"/>
        </w:numPr>
      </w:pPr>
      <w:r w:rsidRPr="00F06674">
        <w:rPr>
          <w:b/>
          <w:bCs/>
        </w:rPr>
        <w:t>Descripción:</w:t>
      </w:r>
      <w:r w:rsidRPr="00F06674">
        <w:rPr>
          <w:b/>
          <w:bCs/>
        </w:rPr>
        <w:br/>
      </w:r>
      <w:r w:rsidRPr="00744A08">
        <w:t>Verificar que la arquitectura permite incorporar cifrado de grabaciones sin rediseño estructural.</w:t>
      </w:r>
    </w:p>
    <w:p w14:paraId="21FF21B7" w14:textId="0CD7CEDD" w:rsidR="00744A08" w:rsidRPr="00F06674" w:rsidRDefault="00744A08" w:rsidP="00F06674">
      <w:pPr>
        <w:pStyle w:val="Prrafodelista"/>
        <w:numPr>
          <w:ilvl w:val="0"/>
          <w:numId w:val="437"/>
        </w:numPr>
        <w:rPr>
          <w:b/>
          <w:bCs/>
        </w:rPr>
      </w:pPr>
      <w:r w:rsidRPr="00F06674">
        <w:rPr>
          <w:b/>
          <w:bCs/>
        </w:rPr>
        <w:t>Precondiciones:</w:t>
      </w:r>
    </w:p>
    <w:p w14:paraId="12156493" w14:textId="77777777" w:rsidR="00744A08" w:rsidRDefault="00744A08" w:rsidP="00F06674">
      <w:pPr>
        <w:numPr>
          <w:ilvl w:val="1"/>
          <w:numId w:val="437"/>
        </w:numPr>
      </w:pPr>
      <w:r w:rsidRPr="00744A08">
        <w:t>Código fuente disponible.</w:t>
      </w:r>
    </w:p>
    <w:p w14:paraId="53BD1F0E" w14:textId="4256AC1B" w:rsidR="00744A08" w:rsidRPr="00F06674" w:rsidRDefault="00744A08" w:rsidP="00F06674">
      <w:pPr>
        <w:pStyle w:val="Prrafodelista"/>
        <w:numPr>
          <w:ilvl w:val="0"/>
          <w:numId w:val="437"/>
        </w:numPr>
        <w:rPr>
          <w:b/>
          <w:bCs/>
        </w:rPr>
      </w:pPr>
      <w:r w:rsidRPr="00F06674">
        <w:rPr>
          <w:b/>
          <w:bCs/>
        </w:rPr>
        <w:t>Entorno:</w:t>
      </w:r>
    </w:p>
    <w:p w14:paraId="3111AF1D" w14:textId="77777777" w:rsidR="00744A08" w:rsidRDefault="00744A08" w:rsidP="00F06674">
      <w:pPr>
        <w:numPr>
          <w:ilvl w:val="1"/>
          <w:numId w:val="437"/>
        </w:numPr>
      </w:pPr>
      <w:r w:rsidRPr="00744A08">
        <w:t>Repositorio del proyecto.</w:t>
      </w:r>
    </w:p>
    <w:p w14:paraId="195D310F" w14:textId="470F4D34" w:rsidR="00744A08" w:rsidRPr="00F06674" w:rsidRDefault="00744A08" w:rsidP="00F06674">
      <w:pPr>
        <w:pStyle w:val="Prrafodelista"/>
        <w:numPr>
          <w:ilvl w:val="0"/>
          <w:numId w:val="437"/>
        </w:numPr>
        <w:rPr>
          <w:b/>
          <w:bCs/>
        </w:rPr>
      </w:pPr>
      <w:r w:rsidRPr="00F06674">
        <w:rPr>
          <w:b/>
          <w:bCs/>
        </w:rPr>
        <w:t>Datos de revisión:</w:t>
      </w:r>
    </w:p>
    <w:p w14:paraId="272FBF2D" w14:textId="77777777" w:rsidR="00744A08" w:rsidRPr="00744A08" w:rsidRDefault="00744A08" w:rsidP="00F06674">
      <w:pPr>
        <w:numPr>
          <w:ilvl w:val="1"/>
          <w:numId w:val="437"/>
        </w:numPr>
      </w:pPr>
      <w:r w:rsidRPr="00744A08">
        <w:t>Estructura de módulos.</w:t>
      </w:r>
    </w:p>
    <w:p w14:paraId="0746F16C" w14:textId="77777777" w:rsidR="00744A08" w:rsidRDefault="00744A08" w:rsidP="00F06674">
      <w:pPr>
        <w:numPr>
          <w:ilvl w:val="1"/>
          <w:numId w:val="437"/>
        </w:numPr>
      </w:pPr>
      <w:r w:rsidRPr="00744A08">
        <w:t>Ubicación de gestión de almacenamiento.</w:t>
      </w:r>
    </w:p>
    <w:p w14:paraId="6DC5FA0F" w14:textId="64CF7EF9" w:rsidR="00744A08" w:rsidRPr="00F06674" w:rsidRDefault="00744A08" w:rsidP="00F06674">
      <w:pPr>
        <w:pStyle w:val="Prrafodelista"/>
        <w:numPr>
          <w:ilvl w:val="0"/>
          <w:numId w:val="437"/>
        </w:numPr>
        <w:rPr>
          <w:b/>
          <w:bCs/>
        </w:rPr>
      </w:pPr>
      <w:r w:rsidRPr="00F06674">
        <w:rPr>
          <w:b/>
          <w:bCs/>
        </w:rPr>
        <w:t>Pasos:</w:t>
      </w:r>
    </w:p>
    <w:p w14:paraId="5F17140C" w14:textId="77777777" w:rsidR="00744A08" w:rsidRPr="00744A08" w:rsidRDefault="00744A08" w:rsidP="00F06674">
      <w:pPr>
        <w:numPr>
          <w:ilvl w:val="1"/>
          <w:numId w:val="437"/>
        </w:numPr>
      </w:pPr>
      <w:r w:rsidRPr="00744A08">
        <w:t>Revisar módulo responsable de almacenamiento de grabaciones.</w:t>
      </w:r>
    </w:p>
    <w:p w14:paraId="13690148" w14:textId="77777777" w:rsidR="00744A08" w:rsidRPr="00744A08" w:rsidRDefault="00744A08" w:rsidP="00F06674">
      <w:pPr>
        <w:numPr>
          <w:ilvl w:val="1"/>
          <w:numId w:val="437"/>
        </w:numPr>
      </w:pPr>
      <w:r w:rsidRPr="00744A08">
        <w:t xml:space="preserve">Verificar existencia de capa intermedia (servicio o </w:t>
      </w:r>
      <w:proofErr w:type="spellStart"/>
      <w:r w:rsidRPr="00744A08">
        <w:t>wrapper</w:t>
      </w:r>
      <w:proofErr w:type="spellEnd"/>
      <w:r w:rsidRPr="00744A08">
        <w:t>) entre lógica de negocio y almacenamiento físico.</w:t>
      </w:r>
    </w:p>
    <w:p w14:paraId="102626F7" w14:textId="77777777" w:rsidR="00744A08" w:rsidRDefault="00744A08" w:rsidP="00F06674">
      <w:pPr>
        <w:numPr>
          <w:ilvl w:val="1"/>
          <w:numId w:val="437"/>
        </w:numPr>
      </w:pPr>
      <w:r w:rsidRPr="00744A08">
        <w:t>Confirmar que no existen accesos directos dispersos al sistema de ficheros.</w:t>
      </w:r>
    </w:p>
    <w:p w14:paraId="3E62D05E" w14:textId="4ED9AF47" w:rsidR="00744A08" w:rsidRPr="00F06674" w:rsidRDefault="00744A08" w:rsidP="00F06674">
      <w:pPr>
        <w:pStyle w:val="Prrafodelista"/>
        <w:numPr>
          <w:ilvl w:val="0"/>
          <w:numId w:val="437"/>
        </w:numPr>
        <w:rPr>
          <w:b/>
          <w:bCs/>
        </w:rPr>
      </w:pPr>
      <w:r w:rsidRPr="00F06674">
        <w:rPr>
          <w:b/>
          <w:bCs/>
        </w:rPr>
        <w:t>Resultado esperado:</w:t>
      </w:r>
    </w:p>
    <w:p w14:paraId="6FE07C3D" w14:textId="77777777" w:rsidR="00744A08" w:rsidRPr="00744A08" w:rsidRDefault="00744A08" w:rsidP="00F06674">
      <w:pPr>
        <w:numPr>
          <w:ilvl w:val="1"/>
          <w:numId w:val="437"/>
        </w:numPr>
      </w:pPr>
      <w:r w:rsidRPr="00744A08">
        <w:t>El almacenamiento está encapsulado en un módulo claramente identificable.</w:t>
      </w:r>
    </w:p>
    <w:p w14:paraId="7BF63519" w14:textId="77777777" w:rsidR="00744A08" w:rsidRDefault="00744A08" w:rsidP="00F06674">
      <w:pPr>
        <w:numPr>
          <w:ilvl w:val="1"/>
          <w:numId w:val="437"/>
        </w:numPr>
      </w:pPr>
      <w:r w:rsidRPr="00744A08">
        <w:t>La incorporación de cifrado podría implementarse en dicha capa sin afectar al resto del sistema.</w:t>
      </w:r>
    </w:p>
    <w:p w14:paraId="120B250D" w14:textId="6C93C4EA" w:rsidR="00744A08" w:rsidRPr="00744A08" w:rsidRDefault="00744A08" w:rsidP="00F06674">
      <w:pPr>
        <w:pStyle w:val="Prrafodelista"/>
        <w:numPr>
          <w:ilvl w:val="0"/>
          <w:numId w:val="437"/>
        </w:numPr>
      </w:pPr>
      <w:r w:rsidRPr="00F06674">
        <w:rPr>
          <w:b/>
          <w:bCs/>
        </w:rPr>
        <w:lastRenderedPageBreak/>
        <w:t>Observaciones:</w:t>
      </w:r>
      <w:r w:rsidRPr="00744A08">
        <w:br/>
        <w:t>Documentar puntos concretos donde se integraría el cifrado.</w:t>
      </w:r>
    </w:p>
    <w:p w14:paraId="509924FC" w14:textId="7201F72A" w:rsidR="00744A08" w:rsidRPr="00744A08" w:rsidRDefault="00744A08" w:rsidP="00744A08"/>
    <w:p w14:paraId="64442C16" w14:textId="77777777" w:rsidR="00744A08" w:rsidRDefault="00744A08" w:rsidP="001A0F85">
      <w:pPr>
        <w:pStyle w:val="Ttulo4"/>
      </w:pPr>
      <w:r w:rsidRPr="00744A08">
        <w:t>TC_INFR11_01 – Arquitectura modular</w:t>
      </w:r>
    </w:p>
    <w:p w14:paraId="3A3A951F" w14:textId="77777777" w:rsidR="00744A08" w:rsidRPr="001A0F85" w:rsidRDefault="00744A08" w:rsidP="001A0F85">
      <w:pPr>
        <w:pStyle w:val="Prrafodelista"/>
        <w:numPr>
          <w:ilvl w:val="0"/>
          <w:numId w:val="438"/>
        </w:numPr>
        <w:rPr>
          <w:i/>
          <w:iCs/>
        </w:rPr>
      </w:pPr>
      <w:r w:rsidRPr="001A0F85">
        <w:rPr>
          <w:b/>
          <w:bCs/>
        </w:rPr>
        <w:t>ID:</w:t>
      </w:r>
      <w:r w:rsidRPr="00744A08">
        <w:t xml:space="preserve"> </w:t>
      </w:r>
      <w:r w:rsidRPr="001A0F85">
        <w:rPr>
          <w:i/>
          <w:iCs/>
        </w:rPr>
        <w:t>TC_INFR11_01</w:t>
      </w:r>
    </w:p>
    <w:p w14:paraId="240B564B" w14:textId="4F03A0BA" w:rsidR="00744A08" w:rsidRDefault="00744A08" w:rsidP="001A0F85">
      <w:pPr>
        <w:pStyle w:val="Prrafodelista"/>
        <w:numPr>
          <w:ilvl w:val="0"/>
          <w:numId w:val="438"/>
        </w:numPr>
      </w:pPr>
      <w:r w:rsidRPr="001A0F85">
        <w:rPr>
          <w:b/>
          <w:bCs/>
        </w:rPr>
        <w:t>Requisito asociado:</w:t>
      </w:r>
      <w:r w:rsidRPr="00744A08">
        <w:t xml:space="preserve"> </w:t>
      </w:r>
      <w:r w:rsidRPr="00CE65C6">
        <w:rPr>
          <w:i/>
          <w:iCs/>
        </w:rPr>
        <w:t>INFR_11</w:t>
      </w:r>
      <w:r w:rsidR="00CE65C6">
        <w:rPr>
          <w:i/>
          <w:iCs/>
        </w:rPr>
        <w:t xml:space="preserve"> </w:t>
      </w:r>
      <w:hyperlink r:id="rId76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22785A71" w14:textId="77777777" w:rsidR="00744A08" w:rsidRDefault="00744A08" w:rsidP="001A0F85">
      <w:pPr>
        <w:pStyle w:val="Prrafodelista"/>
        <w:numPr>
          <w:ilvl w:val="0"/>
          <w:numId w:val="438"/>
        </w:numPr>
      </w:pPr>
      <w:r w:rsidRPr="001A0F85">
        <w:rPr>
          <w:b/>
          <w:bCs/>
        </w:rPr>
        <w:t>Tipo:</w:t>
      </w:r>
      <w:r w:rsidRPr="00744A08">
        <w:t xml:space="preserve"> Arquitectura</w:t>
      </w:r>
    </w:p>
    <w:p w14:paraId="1046D286" w14:textId="77777777" w:rsidR="00744A08" w:rsidRPr="001A0F85" w:rsidRDefault="00744A08" w:rsidP="001A0F85">
      <w:pPr>
        <w:pStyle w:val="Prrafodelista"/>
        <w:numPr>
          <w:ilvl w:val="0"/>
          <w:numId w:val="438"/>
        </w:numPr>
        <w:rPr>
          <w:color w:val="C00000"/>
        </w:rPr>
      </w:pPr>
      <w:r w:rsidRPr="001A0F85">
        <w:rPr>
          <w:b/>
          <w:bCs/>
        </w:rPr>
        <w:t>Prioridad:</w:t>
      </w:r>
      <w:r w:rsidRPr="00744A08">
        <w:t xml:space="preserve"> </w:t>
      </w:r>
      <w:r w:rsidRPr="001A0F85">
        <w:rPr>
          <w:color w:val="C00000"/>
        </w:rPr>
        <w:t>Alta</w:t>
      </w:r>
    </w:p>
    <w:p w14:paraId="6470C149" w14:textId="77777777" w:rsidR="00744A08" w:rsidRDefault="00744A08" w:rsidP="001A0F85">
      <w:pPr>
        <w:pStyle w:val="Prrafodelista"/>
        <w:numPr>
          <w:ilvl w:val="0"/>
          <w:numId w:val="438"/>
        </w:numPr>
      </w:pPr>
      <w:r w:rsidRPr="001A0F85">
        <w:rPr>
          <w:b/>
          <w:bCs/>
        </w:rPr>
        <w:t>Descripción:</w:t>
      </w:r>
      <w:r w:rsidRPr="00744A08">
        <w:br/>
        <w:t>Verificar que la arquitectura permite la extensión futura de funcionalidades sin acoplamientos rígidos.</w:t>
      </w:r>
    </w:p>
    <w:p w14:paraId="1E2CB968" w14:textId="14784160" w:rsidR="00744A08" w:rsidRPr="001A0F85" w:rsidRDefault="00744A08" w:rsidP="001A0F85">
      <w:pPr>
        <w:pStyle w:val="Prrafodelista"/>
        <w:numPr>
          <w:ilvl w:val="0"/>
          <w:numId w:val="438"/>
        </w:numPr>
        <w:rPr>
          <w:b/>
          <w:bCs/>
        </w:rPr>
      </w:pPr>
      <w:r w:rsidRPr="001A0F85">
        <w:rPr>
          <w:b/>
          <w:bCs/>
        </w:rPr>
        <w:t>Precondiciones:</w:t>
      </w:r>
    </w:p>
    <w:p w14:paraId="17342F7F" w14:textId="77777777" w:rsidR="00744A08" w:rsidRDefault="00744A08" w:rsidP="001A0F85">
      <w:pPr>
        <w:numPr>
          <w:ilvl w:val="1"/>
          <w:numId w:val="438"/>
        </w:numPr>
      </w:pPr>
      <w:r w:rsidRPr="00744A08">
        <w:t>Código fuente disponible.</w:t>
      </w:r>
    </w:p>
    <w:p w14:paraId="34D186CD" w14:textId="6F793005" w:rsidR="00744A08" w:rsidRPr="001A0F85" w:rsidRDefault="00744A08" w:rsidP="001A0F85">
      <w:pPr>
        <w:pStyle w:val="Prrafodelista"/>
        <w:numPr>
          <w:ilvl w:val="0"/>
          <w:numId w:val="438"/>
        </w:numPr>
        <w:rPr>
          <w:b/>
          <w:bCs/>
        </w:rPr>
      </w:pPr>
      <w:r w:rsidRPr="001A0F85">
        <w:rPr>
          <w:b/>
          <w:bCs/>
        </w:rPr>
        <w:t>Entorno:</w:t>
      </w:r>
    </w:p>
    <w:p w14:paraId="198D2129" w14:textId="77777777" w:rsidR="00744A08" w:rsidRDefault="00744A08" w:rsidP="001A0F85">
      <w:pPr>
        <w:numPr>
          <w:ilvl w:val="1"/>
          <w:numId w:val="438"/>
        </w:numPr>
      </w:pPr>
      <w:r w:rsidRPr="00744A08">
        <w:t>Repositorio del proyecto.</w:t>
      </w:r>
    </w:p>
    <w:p w14:paraId="652D2CE7" w14:textId="5DFBA245" w:rsidR="00744A08" w:rsidRPr="001A0F85" w:rsidRDefault="00744A08" w:rsidP="001A0F85">
      <w:pPr>
        <w:pStyle w:val="Prrafodelista"/>
        <w:numPr>
          <w:ilvl w:val="0"/>
          <w:numId w:val="438"/>
        </w:numPr>
        <w:rPr>
          <w:b/>
          <w:bCs/>
        </w:rPr>
      </w:pPr>
      <w:r w:rsidRPr="001A0F85">
        <w:rPr>
          <w:b/>
          <w:bCs/>
        </w:rPr>
        <w:t>Datos de revisión:</w:t>
      </w:r>
    </w:p>
    <w:p w14:paraId="1120903C" w14:textId="77777777" w:rsidR="00744A08" w:rsidRPr="00744A08" w:rsidRDefault="00744A08" w:rsidP="001A0F85">
      <w:pPr>
        <w:numPr>
          <w:ilvl w:val="1"/>
          <w:numId w:val="438"/>
        </w:numPr>
      </w:pPr>
      <w:r w:rsidRPr="00744A08">
        <w:t>Estructura de carpetas.</w:t>
      </w:r>
    </w:p>
    <w:p w14:paraId="69450CFF" w14:textId="77777777" w:rsidR="00744A08" w:rsidRDefault="00744A08" w:rsidP="001A0F85">
      <w:pPr>
        <w:numPr>
          <w:ilvl w:val="1"/>
          <w:numId w:val="438"/>
        </w:numPr>
      </w:pPr>
      <w:r w:rsidRPr="00744A08">
        <w:t>Definición de módulos Angular.</w:t>
      </w:r>
    </w:p>
    <w:p w14:paraId="2949FA02" w14:textId="7D776AB1" w:rsidR="00744A08" w:rsidRPr="001A0F85" w:rsidRDefault="00744A08" w:rsidP="001A0F85">
      <w:pPr>
        <w:pStyle w:val="Prrafodelista"/>
        <w:numPr>
          <w:ilvl w:val="0"/>
          <w:numId w:val="438"/>
        </w:numPr>
        <w:rPr>
          <w:b/>
          <w:bCs/>
        </w:rPr>
      </w:pPr>
      <w:r w:rsidRPr="001A0F85">
        <w:rPr>
          <w:b/>
          <w:bCs/>
        </w:rPr>
        <w:t>Pasos:</w:t>
      </w:r>
    </w:p>
    <w:p w14:paraId="1608D8A6" w14:textId="77777777" w:rsidR="00744A08" w:rsidRPr="00744A08" w:rsidRDefault="00744A08" w:rsidP="001A0F85">
      <w:pPr>
        <w:numPr>
          <w:ilvl w:val="1"/>
          <w:numId w:val="438"/>
        </w:numPr>
      </w:pPr>
      <w:r w:rsidRPr="00744A08">
        <w:t>Analizar organización por módulos o dominios funcionales.</w:t>
      </w:r>
    </w:p>
    <w:p w14:paraId="6C6C1B70" w14:textId="77777777" w:rsidR="00744A08" w:rsidRPr="00744A08" w:rsidRDefault="00744A08" w:rsidP="001A0F85">
      <w:pPr>
        <w:numPr>
          <w:ilvl w:val="1"/>
          <w:numId w:val="438"/>
        </w:numPr>
      </w:pPr>
      <w:r w:rsidRPr="00744A08">
        <w:t>Verificar separación entre funcionalidades actuales y posibles extensiones.</w:t>
      </w:r>
    </w:p>
    <w:p w14:paraId="0BCA1630" w14:textId="77777777" w:rsidR="00744A08" w:rsidRDefault="00744A08" w:rsidP="001A0F85">
      <w:pPr>
        <w:numPr>
          <w:ilvl w:val="1"/>
          <w:numId w:val="438"/>
        </w:numPr>
      </w:pPr>
      <w:r w:rsidRPr="00744A08">
        <w:t>Comprobar ausencia de dependencias circulares.</w:t>
      </w:r>
    </w:p>
    <w:p w14:paraId="0A658E4D" w14:textId="51BAF15B" w:rsidR="00744A08" w:rsidRPr="001A0F85" w:rsidRDefault="00744A08" w:rsidP="001A0F85">
      <w:pPr>
        <w:pStyle w:val="Prrafodelista"/>
        <w:numPr>
          <w:ilvl w:val="0"/>
          <w:numId w:val="438"/>
        </w:numPr>
        <w:rPr>
          <w:b/>
          <w:bCs/>
        </w:rPr>
      </w:pPr>
      <w:r w:rsidRPr="001A0F85">
        <w:rPr>
          <w:b/>
          <w:bCs/>
        </w:rPr>
        <w:t>Resultado esperado:</w:t>
      </w:r>
    </w:p>
    <w:p w14:paraId="7510E820" w14:textId="77777777" w:rsidR="00744A08" w:rsidRPr="00744A08" w:rsidRDefault="00744A08" w:rsidP="001A0F85">
      <w:pPr>
        <w:numPr>
          <w:ilvl w:val="1"/>
          <w:numId w:val="438"/>
        </w:numPr>
      </w:pPr>
      <w:r w:rsidRPr="00744A08">
        <w:t>Arquitectura organizada por responsabilidades.</w:t>
      </w:r>
    </w:p>
    <w:p w14:paraId="2882E3AB" w14:textId="77777777" w:rsidR="00744A08" w:rsidRDefault="00744A08" w:rsidP="001A0F85">
      <w:pPr>
        <w:numPr>
          <w:ilvl w:val="1"/>
          <w:numId w:val="438"/>
        </w:numPr>
      </w:pPr>
      <w:r w:rsidRPr="00744A08">
        <w:t>Nuevas funcionalidades pueden añadirse sin modificar múltiples capas existentes.</w:t>
      </w:r>
    </w:p>
    <w:p w14:paraId="24A610C2" w14:textId="090BE5FD" w:rsidR="00744A08" w:rsidRPr="00744A08" w:rsidRDefault="00744A08" w:rsidP="001A0F85">
      <w:pPr>
        <w:pStyle w:val="Prrafodelista"/>
        <w:numPr>
          <w:ilvl w:val="0"/>
          <w:numId w:val="438"/>
        </w:numPr>
      </w:pPr>
      <w:r w:rsidRPr="001A0F85">
        <w:rPr>
          <w:b/>
          <w:bCs/>
        </w:rPr>
        <w:t>Observaciones:</w:t>
      </w:r>
      <w:r w:rsidRPr="00744A08">
        <w:br/>
        <w:t>Registrar posibles puntos de acoplamiento excesivo.</w:t>
      </w:r>
    </w:p>
    <w:p w14:paraId="11DDA325" w14:textId="5B153F13" w:rsidR="00744A08" w:rsidRPr="00744A08" w:rsidRDefault="00744A08" w:rsidP="00744A08"/>
    <w:p w14:paraId="1CD0B5A0" w14:textId="77777777" w:rsidR="00744A08" w:rsidRDefault="00744A08" w:rsidP="00426D66">
      <w:pPr>
        <w:pStyle w:val="Ttulo4"/>
      </w:pPr>
      <w:r w:rsidRPr="00744A08">
        <w:t>TC_INFR12_01 – Separación de capas</w:t>
      </w:r>
    </w:p>
    <w:p w14:paraId="334A2AB9" w14:textId="77777777" w:rsidR="00744A08" w:rsidRPr="00426D66" w:rsidRDefault="00744A08" w:rsidP="00426D66">
      <w:pPr>
        <w:pStyle w:val="Prrafodelista"/>
        <w:numPr>
          <w:ilvl w:val="0"/>
          <w:numId w:val="439"/>
        </w:numPr>
        <w:rPr>
          <w:i/>
          <w:iCs/>
        </w:rPr>
      </w:pPr>
      <w:r w:rsidRPr="00426D66">
        <w:rPr>
          <w:b/>
          <w:bCs/>
        </w:rPr>
        <w:t xml:space="preserve">ID: </w:t>
      </w:r>
      <w:r w:rsidRPr="00426D66">
        <w:rPr>
          <w:i/>
          <w:iCs/>
        </w:rPr>
        <w:t>TC_INFR12_01</w:t>
      </w:r>
    </w:p>
    <w:p w14:paraId="7EBB9C15" w14:textId="0E03EA76" w:rsidR="00744A08" w:rsidRDefault="00744A08" w:rsidP="00426D66">
      <w:pPr>
        <w:pStyle w:val="Prrafodelista"/>
        <w:numPr>
          <w:ilvl w:val="0"/>
          <w:numId w:val="439"/>
        </w:numPr>
      </w:pPr>
      <w:r w:rsidRPr="00426D66">
        <w:rPr>
          <w:b/>
          <w:bCs/>
        </w:rPr>
        <w:t>Requisito asociado:</w:t>
      </w:r>
      <w:r w:rsidRPr="00744A08">
        <w:t xml:space="preserve"> </w:t>
      </w:r>
      <w:r w:rsidRPr="00CE65C6">
        <w:rPr>
          <w:i/>
          <w:iCs/>
        </w:rPr>
        <w:t>INFR_12</w:t>
      </w:r>
      <w:r w:rsidR="00CE65C6">
        <w:rPr>
          <w:i/>
          <w:iCs/>
        </w:rPr>
        <w:t xml:space="preserve"> </w:t>
      </w:r>
      <w:hyperlink r:id="rId77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3FDA0CF7" w14:textId="77777777" w:rsidR="00744A08" w:rsidRDefault="00744A08" w:rsidP="00426D66">
      <w:pPr>
        <w:pStyle w:val="Prrafodelista"/>
        <w:numPr>
          <w:ilvl w:val="0"/>
          <w:numId w:val="439"/>
        </w:numPr>
      </w:pPr>
      <w:r w:rsidRPr="00426D66">
        <w:rPr>
          <w:b/>
          <w:bCs/>
        </w:rPr>
        <w:t>Tipo:</w:t>
      </w:r>
      <w:r w:rsidRPr="00744A08">
        <w:t xml:space="preserve"> Arquitectura</w:t>
      </w:r>
    </w:p>
    <w:p w14:paraId="640DEC4C" w14:textId="77777777" w:rsidR="00744A08" w:rsidRPr="00426D66" w:rsidRDefault="00744A08" w:rsidP="00426D66">
      <w:pPr>
        <w:pStyle w:val="Prrafodelista"/>
        <w:numPr>
          <w:ilvl w:val="0"/>
          <w:numId w:val="439"/>
        </w:numPr>
        <w:rPr>
          <w:color w:val="C00000"/>
        </w:rPr>
      </w:pPr>
      <w:r w:rsidRPr="00426D66">
        <w:rPr>
          <w:b/>
          <w:bCs/>
        </w:rPr>
        <w:t>Prioridad:</w:t>
      </w:r>
      <w:r w:rsidRPr="00744A08">
        <w:t xml:space="preserve"> </w:t>
      </w:r>
      <w:r w:rsidRPr="00426D66">
        <w:rPr>
          <w:color w:val="C00000"/>
        </w:rPr>
        <w:t>Alta</w:t>
      </w:r>
    </w:p>
    <w:p w14:paraId="6832C701" w14:textId="77777777" w:rsidR="00744A08" w:rsidRDefault="00744A08" w:rsidP="00426D66">
      <w:pPr>
        <w:pStyle w:val="Prrafodelista"/>
        <w:numPr>
          <w:ilvl w:val="0"/>
          <w:numId w:val="439"/>
        </w:numPr>
      </w:pPr>
      <w:r w:rsidRPr="00426D66">
        <w:rPr>
          <w:b/>
          <w:bCs/>
        </w:rPr>
        <w:t>Descripción:</w:t>
      </w:r>
      <w:r w:rsidRPr="00426D66">
        <w:rPr>
          <w:b/>
          <w:bCs/>
        </w:rPr>
        <w:br/>
      </w:r>
      <w:r w:rsidRPr="00744A08">
        <w:t>Verificar que la lógica de negocio, la interfaz y la integración nativa están desacopladas.</w:t>
      </w:r>
    </w:p>
    <w:p w14:paraId="7EC86C8C" w14:textId="147BB09A" w:rsidR="00744A08" w:rsidRPr="00426D66" w:rsidRDefault="00744A08" w:rsidP="00426D66">
      <w:pPr>
        <w:pStyle w:val="Prrafodelista"/>
        <w:numPr>
          <w:ilvl w:val="0"/>
          <w:numId w:val="439"/>
        </w:numPr>
        <w:rPr>
          <w:b/>
          <w:bCs/>
        </w:rPr>
      </w:pPr>
      <w:r w:rsidRPr="00426D66">
        <w:rPr>
          <w:b/>
          <w:bCs/>
        </w:rPr>
        <w:t>Precondiciones:</w:t>
      </w:r>
    </w:p>
    <w:p w14:paraId="6BC7DA6B" w14:textId="77777777" w:rsidR="00744A08" w:rsidRDefault="00744A08" w:rsidP="00426D66">
      <w:pPr>
        <w:numPr>
          <w:ilvl w:val="1"/>
          <w:numId w:val="439"/>
        </w:numPr>
      </w:pPr>
      <w:r w:rsidRPr="00744A08">
        <w:t>Código fuente disponible.</w:t>
      </w:r>
    </w:p>
    <w:p w14:paraId="69F93A35" w14:textId="3FBA5E7E" w:rsidR="00744A08" w:rsidRPr="00426D66" w:rsidRDefault="00744A08" w:rsidP="00426D66">
      <w:pPr>
        <w:pStyle w:val="Prrafodelista"/>
        <w:numPr>
          <w:ilvl w:val="0"/>
          <w:numId w:val="439"/>
        </w:numPr>
        <w:rPr>
          <w:b/>
          <w:bCs/>
        </w:rPr>
      </w:pPr>
      <w:r w:rsidRPr="00426D66">
        <w:rPr>
          <w:b/>
          <w:bCs/>
        </w:rPr>
        <w:t>Entorno:</w:t>
      </w:r>
    </w:p>
    <w:p w14:paraId="735312A1" w14:textId="77777777" w:rsidR="00744A08" w:rsidRDefault="00744A08" w:rsidP="00426D66">
      <w:pPr>
        <w:numPr>
          <w:ilvl w:val="1"/>
          <w:numId w:val="439"/>
        </w:numPr>
      </w:pPr>
      <w:r w:rsidRPr="00744A08">
        <w:t>Repositorio del proyecto.</w:t>
      </w:r>
    </w:p>
    <w:p w14:paraId="193AED21" w14:textId="24A89B1B" w:rsidR="00744A08" w:rsidRPr="00426D66" w:rsidRDefault="00744A08" w:rsidP="00426D66">
      <w:pPr>
        <w:pStyle w:val="Prrafodelista"/>
        <w:numPr>
          <w:ilvl w:val="0"/>
          <w:numId w:val="439"/>
        </w:numPr>
        <w:rPr>
          <w:b/>
          <w:bCs/>
        </w:rPr>
      </w:pPr>
      <w:r w:rsidRPr="00426D66">
        <w:rPr>
          <w:b/>
          <w:bCs/>
        </w:rPr>
        <w:t>Datos de revisión:</w:t>
      </w:r>
    </w:p>
    <w:p w14:paraId="04A7D7B8" w14:textId="77777777" w:rsidR="00744A08" w:rsidRPr="00744A08" w:rsidRDefault="00744A08" w:rsidP="00426D66">
      <w:pPr>
        <w:numPr>
          <w:ilvl w:val="1"/>
          <w:numId w:val="439"/>
        </w:numPr>
      </w:pPr>
      <w:r w:rsidRPr="00744A08">
        <w:t>Componentes Angular.</w:t>
      </w:r>
    </w:p>
    <w:p w14:paraId="360B6152" w14:textId="77777777" w:rsidR="00744A08" w:rsidRPr="00744A08" w:rsidRDefault="00744A08" w:rsidP="00426D66">
      <w:pPr>
        <w:numPr>
          <w:ilvl w:val="1"/>
          <w:numId w:val="439"/>
        </w:numPr>
      </w:pPr>
      <w:r w:rsidRPr="00744A08">
        <w:t>Servicios.</w:t>
      </w:r>
    </w:p>
    <w:p w14:paraId="4586F33C" w14:textId="77777777" w:rsidR="00744A08" w:rsidRDefault="00744A08" w:rsidP="00426D66">
      <w:pPr>
        <w:numPr>
          <w:ilvl w:val="1"/>
          <w:numId w:val="439"/>
        </w:numPr>
      </w:pPr>
      <w:r w:rsidRPr="00744A08">
        <w:t>Integraciones Capacitor.</w:t>
      </w:r>
    </w:p>
    <w:p w14:paraId="6DA15875" w14:textId="77F322B2" w:rsidR="00744A08" w:rsidRPr="00426D66" w:rsidRDefault="00744A08" w:rsidP="00426D66">
      <w:pPr>
        <w:pStyle w:val="Prrafodelista"/>
        <w:numPr>
          <w:ilvl w:val="0"/>
          <w:numId w:val="439"/>
        </w:numPr>
        <w:rPr>
          <w:b/>
          <w:bCs/>
        </w:rPr>
      </w:pPr>
      <w:r w:rsidRPr="00426D66">
        <w:rPr>
          <w:b/>
          <w:bCs/>
        </w:rPr>
        <w:t>Pasos:</w:t>
      </w:r>
    </w:p>
    <w:p w14:paraId="61CB8041" w14:textId="77777777" w:rsidR="00744A08" w:rsidRPr="00744A08" w:rsidRDefault="00744A08" w:rsidP="00426D66">
      <w:pPr>
        <w:numPr>
          <w:ilvl w:val="1"/>
          <w:numId w:val="439"/>
        </w:numPr>
      </w:pPr>
      <w:r w:rsidRPr="00744A08">
        <w:t>Verificar que la lógica no está embebida directamente en componentes visuales.</w:t>
      </w:r>
    </w:p>
    <w:p w14:paraId="57043247" w14:textId="77777777" w:rsidR="00744A08" w:rsidRPr="00744A08" w:rsidRDefault="00744A08" w:rsidP="00426D66">
      <w:pPr>
        <w:numPr>
          <w:ilvl w:val="1"/>
          <w:numId w:val="439"/>
        </w:numPr>
      </w:pPr>
      <w:r w:rsidRPr="00744A08">
        <w:t>Confirmar que la integración nativa se realiza mediante servicios o adaptadores.</w:t>
      </w:r>
    </w:p>
    <w:p w14:paraId="4E5422B4" w14:textId="77777777" w:rsidR="00744A08" w:rsidRDefault="00744A08" w:rsidP="00426D66">
      <w:pPr>
        <w:numPr>
          <w:ilvl w:val="1"/>
          <w:numId w:val="439"/>
        </w:numPr>
      </w:pPr>
      <w:r w:rsidRPr="00744A08">
        <w:t>Comprobar que los componentes solo gestionan presentación.</w:t>
      </w:r>
    </w:p>
    <w:p w14:paraId="5709A083" w14:textId="487F168C" w:rsidR="00744A08" w:rsidRPr="00426D66" w:rsidRDefault="00744A08" w:rsidP="00426D66">
      <w:pPr>
        <w:pStyle w:val="Prrafodelista"/>
        <w:numPr>
          <w:ilvl w:val="0"/>
          <w:numId w:val="439"/>
        </w:numPr>
        <w:rPr>
          <w:b/>
          <w:bCs/>
        </w:rPr>
      </w:pPr>
      <w:r w:rsidRPr="00426D66">
        <w:rPr>
          <w:b/>
          <w:bCs/>
        </w:rPr>
        <w:t>Resultado esperado:</w:t>
      </w:r>
    </w:p>
    <w:p w14:paraId="275FAFD0" w14:textId="77777777" w:rsidR="00744A08" w:rsidRPr="00744A08" w:rsidRDefault="00744A08" w:rsidP="00426D66">
      <w:pPr>
        <w:numPr>
          <w:ilvl w:val="1"/>
          <w:numId w:val="439"/>
        </w:numPr>
      </w:pPr>
      <w:r w:rsidRPr="00744A08">
        <w:t>Capas claramente diferenciadas.</w:t>
      </w:r>
    </w:p>
    <w:p w14:paraId="36EBE402" w14:textId="77777777" w:rsidR="00744A08" w:rsidRDefault="00744A08" w:rsidP="00426D66">
      <w:pPr>
        <w:numPr>
          <w:ilvl w:val="1"/>
          <w:numId w:val="439"/>
        </w:numPr>
      </w:pPr>
      <w:r w:rsidRPr="00744A08">
        <w:t>Cambios en la capa nativa no afectan directamente a la UI.</w:t>
      </w:r>
    </w:p>
    <w:p w14:paraId="1CE87975" w14:textId="5F2C05EB" w:rsidR="00744A08" w:rsidRPr="00744A08" w:rsidRDefault="00744A08" w:rsidP="00426D66">
      <w:pPr>
        <w:pStyle w:val="Prrafodelista"/>
        <w:numPr>
          <w:ilvl w:val="0"/>
          <w:numId w:val="439"/>
        </w:numPr>
      </w:pPr>
      <w:r w:rsidRPr="00426D66">
        <w:rPr>
          <w:b/>
          <w:bCs/>
        </w:rPr>
        <w:lastRenderedPageBreak/>
        <w:t>Observaciones:</w:t>
      </w:r>
      <w:r w:rsidRPr="00744A08">
        <w:br/>
        <w:t>Documentar cualquier violación detectada.</w:t>
      </w:r>
    </w:p>
    <w:p w14:paraId="1D884E81" w14:textId="12970030" w:rsidR="00744A08" w:rsidRPr="00744A08" w:rsidRDefault="00744A08" w:rsidP="00744A08"/>
    <w:p w14:paraId="6E1CBD2E" w14:textId="77777777" w:rsidR="00744A08" w:rsidRDefault="00744A08" w:rsidP="00426D66">
      <w:pPr>
        <w:pStyle w:val="Ttulo4"/>
      </w:pPr>
      <w:r w:rsidRPr="00744A08">
        <w:t xml:space="preserve">TC_INFR18_01 – </w:t>
      </w:r>
      <w:proofErr w:type="spellStart"/>
      <w:r w:rsidRPr="00744A08">
        <w:t>Setup</w:t>
      </w:r>
      <w:proofErr w:type="spellEnd"/>
      <w:r w:rsidRPr="00744A08">
        <w:t xml:space="preserve"> Angular + Capacitor</w:t>
      </w:r>
    </w:p>
    <w:p w14:paraId="70FFF8C6" w14:textId="77777777" w:rsidR="00744A08" w:rsidRPr="00426D66" w:rsidRDefault="00744A08" w:rsidP="00426D66">
      <w:pPr>
        <w:pStyle w:val="Prrafodelista"/>
        <w:numPr>
          <w:ilvl w:val="0"/>
          <w:numId w:val="440"/>
        </w:numPr>
        <w:rPr>
          <w:i/>
          <w:iCs/>
        </w:rPr>
      </w:pPr>
      <w:r w:rsidRPr="00426D66">
        <w:rPr>
          <w:b/>
          <w:bCs/>
        </w:rPr>
        <w:t xml:space="preserve">ID: </w:t>
      </w:r>
      <w:r w:rsidRPr="00426D66">
        <w:rPr>
          <w:i/>
          <w:iCs/>
        </w:rPr>
        <w:t>TC_INFR18_01</w:t>
      </w:r>
    </w:p>
    <w:p w14:paraId="59F67A52" w14:textId="6B50E5D3" w:rsidR="00744A08" w:rsidRDefault="00744A08" w:rsidP="00426D66">
      <w:pPr>
        <w:pStyle w:val="Prrafodelista"/>
        <w:numPr>
          <w:ilvl w:val="0"/>
          <w:numId w:val="440"/>
        </w:numPr>
      </w:pPr>
      <w:r w:rsidRPr="00426D66">
        <w:rPr>
          <w:b/>
          <w:bCs/>
        </w:rPr>
        <w:t>Requisito asociado:</w:t>
      </w:r>
      <w:r w:rsidRPr="00744A08">
        <w:t xml:space="preserve"> </w:t>
      </w:r>
      <w:r w:rsidRPr="00CE65C6">
        <w:rPr>
          <w:i/>
          <w:iCs/>
        </w:rPr>
        <w:t>INFR_18</w:t>
      </w:r>
      <w:r w:rsidR="00CE65C6">
        <w:rPr>
          <w:i/>
          <w:iCs/>
        </w:rPr>
        <w:t xml:space="preserve"> </w:t>
      </w:r>
      <w:hyperlink r:id="rId78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5162BC4A" w14:textId="77777777" w:rsidR="00744A08" w:rsidRDefault="00744A08" w:rsidP="00426D66">
      <w:pPr>
        <w:pStyle w:val="Prrafodelista"/>
        <w:numPr>
          <w:ilvl w:val="0"/>
          <w:numId w:val="440"/>
        </w:numPr>
      </w:pPr>
      <w:r w:rsidRPr="00426D66">
        <w:rPr>
          <w:b/>
          <w:bCs/>
        </w:rPr>
        <w:t xml:space="preserve">Tipo: </w:t>
      </w:r>
      <w:r w:rsidRPr="00744A08">
        <w:t>Configuración técnica</w:t>
      </w:r>
    </w:p>
    <w:p w14:paraId="3052E060" w14:textId="77777777" w:rsidR="00744A08" w:rsidRPr="00426D66" w:rsidRDefault="00744A08" w:rsidP="00426D66">
      <w:pPr>
        <w:pStyle w:val="Prrafodelista"/>
        <w:numPr>
          <w:ilvl w:val="0"/>
          <w:numId w:val="440"/>
        </w:numPr>
        <w:rPr>
          <w:color w:val="C00000"/>
        </w:rPr>
      </w:pPr>
      <w:r w:rsidRPr="00426D66">
        <w:rPr>
          <w:b/>
          <w:bCs/>
        </w:rPr>
        <w:t>Prioridad:</w:t>
      </w:r>
      <w:r w:rsidRPr="00744A08">
        <w:t xml:space="preserve"> </w:t>
      </w:r>
      <w:r w:rsidRPr="00426D66">
        <w:rPr>
          <w:color w:val="C00000"/>
        </w:rPr>
        <w:t>Alta</w:t>
      </w:r>
    </w:p>
    <w:p w14:paraId="2F8E76DF" w14:textId="77777777" w:rsidR="00744A08" w:rsidRDefault="00744A08" w:rsidP="00426D66">
      <w:pPr>
        <w:pStyle w:val="Prrafodelista"/>
        <w:numPr>
          <w:ilvl w:val="0"/>
          <w:numId w:val="440"/>
        </w:numPr>
      </w:pPr>
      <w:r w:rsidRPr="00426D66">
        <w:rPr>
          <w:b/>
          <w:bCs/>
        </w:rPr>
        <w:t>Descripción:</w:t>
      </w:r>
      <w:r w:rsidRPr="00426D66">
        <w:rPr>
          <w:b/>
          <w:bCs/>
        </w:rPr>
        <w:br/>
      </w:r>
      <w:r w:rsidRPr="00744A08">
        <w:t>Verificar que el proyecto está creado desde cero con Angular e integrado correctamente con Capacitor para Android.</w:t>
      </w:r>
    </w:p>
    <w:p w14:paraId="11386BE7" w14:textId="5E77A8AA" w:rsidR="00744A08" w:rsidRPr="00426D66" w:rsidRDefault="00744A08" w:rsidP="00426D66">
      <w:pPr>
        <w:pStyle w:val="Prrafodelista"/>
        <w:numPr>
          <w:ilvl w:val="0"/>
          <w:numId w:val="440"/>
        </w:numPr>
        <w:rPr>
          <w:b/>
          <w:bCs/>
        </w:rPr>
      </w:pPr>
      <w:r w:rsidRPr="00426D66">
        <w:rPr>
          <w:b/>
          <w:bCs/>
        </w:rPr>
        <w:t>Precondiciones:</w:t>
      </w:r>
    </w:p>
    <w:p w14:paraId="7BD03F97" w14:textId="77777777" w:rsidR="00744A08" w:rsidRDefault="00744A08" w:rsidP="00426D66">
      <w:pPr>
        <w:numPr>
          <w:ilvl w:val="1"/>
          <w:numId w:val="440"/>
        </w:numPr>
      </w:pPr>
      <w:r w:rsidRPr="00744A08">
        <w:t>Acceso al repositorio.</w:t>
      </w:r>
    </w:p>
    <w:p w14:paraId="3C9049DF" w14:textId="3EB9DFEC" w:rsidR="00744A08" w:rsidRPr="00426D66" w:rsidRDefault="00744A08" w:rsidP="00426D66">
      <w:pPr>
        <w:pStyle w:val="Prrafodelista"/>
        <w:numPr>
          <w:ilvl w:val="0"/>
          <w:numId w:val="440"/>
        </w:numPr>
        <w:rPr>
          <w:b/>
          <w:bCs/>
        </w:rPr>
      </w:pPr>
      <w:r w:rsidRPr="00426D66">
        <w:rPr>
          <w:b/>
          <w:bCs/>
        </w:rPr>
        <w:t>Entorno:</w:t>
      </w:r>
    </w:p>
    <w:p w14:paraId="6F665FEB" w14:textId="77777777" w:rsidR="00744A08" w:rsidRDefault="00744A08" w:rsidP="00426D66">
      <w:pPr>
        <w:numPr>
          <w:ilvl w:val="1"/>
          <w:numId w:val="440"/>
        </w:numPr>
      </w:pPr>
      <w:r w:rsidRPr="00744A08">
        <w:t>Entorno de desarrollo configurado.</w:t>
      </w:r>
    </w:p>
    <w:p w14:paraId="066EB865" w14:textId="0B26ED32" w:rsidR="00744A08" w:rsidRPr="00426D66" w:rsidRDefault="00744A08" w:rsidP="00426D66">
      <w:pPr>
        <w:pStyle w:val="Prrafodelista"/>
        <w:numPr>
          <w:ilvl w:val="0"/>
          <w:numId w:val="440"/>
        </w:numPr>
        <w:rPr>
          <w:b/>
          <w:bCs/>
        </w:rPr>
      </w:pPr>
      <w:r w:rsidRPr="00426D66">
        <w:rPr>
          <w:b/>
          <w:bCs/>
        </w:rPr>
        <w:t>Datos de revisión:</w:t>
      </w:r>
    </w:p>
    <w:p w14:paraId="60A4C000" w14:textId="77777777" w:rsidR="00744A08" w:rsidRPr="00744A08" w:rsidRDefault="00744A08" w:rsidP="00426D66">
      <w:pPr>
        <w:numPr>
          <w:ilvl w:val="1"/>
          <w:numId w:val="440"/>
        </w:numPr>
      </w:pPr>
      <w:proofErr w:type="spellStart"/>
      <w:r w:rsidRPr="00744A08">
        <w:t>angular.json</w:t>
      </w:r>
      <w:proofErr w:type="spellEnd"/>
    </w:p>
    <w:p w14:paraId="2B669A84" w14:textId="77777777" w:rsidR="00744A08" w:rsidRPr="00744A08" w:rsidRDefault="00744A08" w:rsidP="00426D66">
      <w:pPr>
        <w:numPr>
          <w:ilvl w:val="1"/>
          <w:numId w:val="440"/>
        </w:numPr>
      </w:pPr>
      <w:proofErr w:type="spellStart"/>
      <w:r w:rsidRPr="00744A08">
        <w:t>capacitor.config</w:t>
      </w:r>
      <w:proofErr w:type="spellEnd"/>
    </w:p>
    <w:p w14:paraId="556258AB" w14:textId="77777777" w:rsidR="00744A08" w:rsidRDefault="00744A08" w:rsidP="00426D66">
      <w:pPr>
        <w:numPr>
          <w:ilvl w:val="1"/>
          <w:numId w:val="440"/>
        </w:numPr>
      </w:pPr>
      <w:r w:rsidRPr="00744A08">
        <w:t xml:space="preserve">Carpeta </w:t>
      </w:r>
      <w:proofErr w:type="spellStart"/>
      <w:r w:rsidRPr="00744A08">
        <w:t>android</w:t>
      </w:r>
      <w:proofErr w:type="spellEnd"/>
      <w:r w:rsidRPr="00744A08">
        <w:t xml:space="preserve"> generada.</w:t>
      </w:r>
    </w:p>
    <w:p w14:paraId="1A427D9E" w14:textId="785AFB29" w:rsidR="00744A08" w:rsidRPr="00426D66" w:rsidRDefault="00744A08" w:rsidP="00426D66">
      <w:pPr>
        <w:pStyle w:val="Prrafodelista"/>
        <w:numPr>
          <w:ilvl w:val="0"/>
          <w:numId w:val="440"/>
        </w:numPr>
        <w:rPr>
          <w:b/>
          <w:bCs/>
        </w:rPr>
      </w:pPr>
      <w:r w:rsidRPr="00426D66">
        <w:rPr>
          <w:b/>
          <w:bCs/>
        </w:rPr>
        <w:t>Pasos:</w:t>
      </w:r>
    </w:p>
    <w:p w14:paraId="03D9CAB4" w14:textId="77777777" w:rsidR="00744A08" w:rsidRPr="00744A08" w:rsidRDefault="00744A08" w:rsidP="00426D66">
      <w:pPr>
        <w:numPr>
          <w:ilvl w:val="1"/>
          <w:numId w:val="440"/>
        </w:numPr>
      </w:pPr>
      <w:r w:rsidRPr="00744A08">
        <w:t>Verificar creación inicial mediante Angular CLI.</w:t>
      </w:r>
    </w:p>
    <w:p w14:paraId="554206A0" w14:textId="77777777" w:rsidR="00744A08" w:rsidRPr="00744A08" w:rsidRDefault="00744A08" w:rsidP="00426D66">
      <w:pPr>
        <w:numPr>
          <w:ilvl w:val="1"/>
          <w:numId w:val="440"/>
        </w:numPr>
      </w:pPr>
      <w:r w:rsidRPr="00744A08">
        <w:t>Confirmar instalación e integración de Capacitor.</w:t>
      </w:r>
    </w:p>
    <w:p w14:paraId="6184FD50" w14:textId="77777777" w:rsidR="00744A08" w:rsidRDefault="00744A08" w:rsidP="00426D66">
      <w:pPr>
        <w:numPr>
          <w:ilvl w:val="1"/>
          <w:numId w:val="440"/>
        </w:numPr>
      </w:pPr>
      <w:r w:rsidRPr="00744A08">
        <w:t xml:space="preserve">Ejecutar comando de </w:t>
      </w:r>
      <w:proofErr w:type="spellStart"/>
      <w:r w:rsidRPr="00744A08">
        <w:t>build</w:t>
      </w:r>
      <w:proofErr w:type="spellEnd"/>
      <w:r w:rsidRPr="00744A08">
        <w:t xml:space="preserve"> y generación de proyecto Android.</w:t>
      </w:r>
    </w:p>
    <w:p w14:paraId="6104FA8B" w14:textId="616457B1" w:rsidR="00744A08" w:rsidRPr="00426D66" w:rsidRDefault="00744A08" w:rsidP="00426D66">
      <w:pPr>
        <w:pStyle w:val="Prrafodelista"/>
        <w:numPr>
          <w:ilvl w:val="0"/>
          <w:numId w:val="440"/>
        </w:numPr>
        <w:rPr>
          <w:b/>
          <w:bCs/>
        </w:rPr>
      </w:pPr>
      <w:r w:rsidRPr="00426D66">
        <w:rPr>
          <w:b/>
          <w:bCs/>
        </w:rPr>
        <w:t>Resultado esperado:</w:t>
      </w:r>
    </w:p>
    <w:p w14:paraId="170C9F35" w14:textId="77777777" w:rsidR="00744A08" w:rsidRPr="00744A08" w:rsidRDefault="00744A08" w:rsidP="00426D66">
      <w:pPr>
        <w:numPr>
          <w:ilvl w:val="1"/>
          <w:numId w:val="440"/>
        </w:numPr>
      </w:pPr>
      <w:r w:rsidRPr="00744A08">
        <w:t>Proyecto Angular correctamente estructurado.</w:t>
      </w:r>
    </w:p>
    <w:p w14:paraId="5A447FA1" w14:textId="77777777" w:rsidR="00744A08" w:rsidRPr="00744A08" w:rsidRDefault="00744A08" w:rsidP="00426D66">
      <w:pPr>
        <w:numPr>
          <w:ilvl w:val="1"/>
          <w:numId w:val="440"/>
        </w:numPr>
      </w:pPr>
      <w:r w:rsidRPr="00744A08">
        <w:t>Carpeta Android generada.</w:t>
      </w:r>
    </w:p>
    <w:p w14:paraId="57F4799E" w14:textId="77777777" w:rsidR="00744A08" w:rsidRDefault="00744A08" w:rsidP="00426D66">
      <w:pPr>
        <w:numPr>
          <w:ilvl w:val="1"/>
          <w:numId w:val="440"/>
        </w:numPr>
      </w:pPr>
      <w:r w:rsidRPr="00744A08">
        <w:t>Aplicación ejecutable en dispositivo o emulador.</w:t>
      </w:r>
    </w:p>
    <w:p w14:paraId="10E1395B" w14:textId="55A938CA" w:rsidR="00744A08" w:rsidRPr="00744A08" w:rsidRDefault="00744A08" w:rsidP="00426D66">
      <w:pPr>
        <w:pStyle w:val="Prrafodelista"/>
        <w:numPr>
          <w:ilvl w:val="0"/>
          <w:numId w:val="440"/>
        </w:numPr>
      </w:pPr>
      <w:r w:rsidRPr="00426D66">
        <w:rPr>
          <w:b/>
          <w:bCs/>
        </w:rPr>
        <w:t>Observaciones:</w:t>
      </w:r>
      <w:r w:rsidRPr="00744A08">
        <w:br/>
        <w:t>Registrar versión de Angular y Capacitor utilizadas.</w:t>
      </w:r>
    </w:p>
    <w:p w14:paraId="2B6200D2" w14:textId="2143E95D" w:rsidR="00744A08" w:rsidRPr="00744A08" w:rsidRDefault="00744A08" w:rsidP="00744A08"/>
    <w:p w14:paraId="1D1C4408" w14:textId="77777777" w:rsidR="00744A08" w:rsidRDefault="00744A08" w:rsidP="00426D66">
      <w:pPr>
        <w:pStyle w:val="Ttulo4"/>
      </w:pPr>
      <w:r w:rsidRPr="00744A08">
        <w:t>TC_INFR19_01 – Reenganche Angular / Spike técnico</w:t>
      </w:r>
    </w:p>
    <w:p w14:paraId="128ED6E9" w14:textId="77777777" w:rsidR="00744A08" w:rsidRPr="00426D66" w:rsidRDefault="00744A08" w:rsidP="00426D66">
      <w:pPr>
        <w:pStyle w:val="Prrafodelista"/>
        <w:numPr>
          <w:ilvl w:val="0"/>
          <w:numId w:val="441"/>
        </w:numPr>
        <w:rPr>
          <w:i/>
          <w:iCs/>
        </w:rPr>
      </w:pPr>
      <w:r w:rsidRPr="00426D66">
        <w:rPr>
          <w:b/>
          <w:bCs/>
        </w:rPr>
        <w:t>ID:</w:t>
      </w:r>
      <w:r w:rsidRPr="00744A08">
        <w:t xml:space="preserve"> </w:t>
      </w:r>
      <w:r w:rsidRPr="00426D66">
        <w:rPr>
          <w:i/>
          <w:iCs/>
        </w:rPr>
        <w:t>TC_INFR19_01</w:t>
      </w:r>
    </w:p>
    <w:p w14:paraId="79628458" w14:textId="54FC9C44" w:rsidR="00744A08" w:rsidRDefault="00744A08" w:rsidP="00426D66">
      <w:pPr>
        <w:pStyle w:val="Prrafodelista"/>
        <w:numPr>
          <w:ilvl w:val="0"/>
          <w:numId w:val="441"/>
        </w:numPr>
      </w:pPr>
      <w:r w:rsidRPr="00426D66">
        <w:rPr>
          <w:b/>
          <w:bCs/>
        </w:rPr>
        <w:t>Requisito asociado:</w:t>
      </w:r>
      <w:r w:rsidRPr="00744A08">
        <w:t xml:space="preserve"> </w:t>
      </w:r>
      <w:r w:rsidRPr="00CE65C6">
        <w:rPr>
          <w:i/>
          <w:iCs/>
        </w:rPr>
        <w:t>INFR_19</w:t>
      </w:r>
      <w:r w:rsidR="00CE65C6">
        <w:rPr>
          <w:i/>
          <w:iCs/>
        </w:rPr>
        <w:t xml:space="preserve"> </w:t>
      </w:r>
      <w:hyperlink r:id="rId79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5095B6FE" w14:textId="77777777" w:rsidR="00744A08" w:rsidRDefault="00744A08" w:rsidP="00426D66">
      <w:pPr>
        <w:pStyle w:val="Prrafodelista"/>
        <w:numPr>
          <w:ilvl w:val="0"/>
          <w:numId w:val="441"/>
        </w:numPr>
      </w:pPr>
      <w:r w:rsidRPr="00426D66">
        <w:rPr>
          <w:b/>
          <w:bCs/>
        </w:rPr>
        <w:t>Tipo:</w:t>
      </w:r>
      <w:r w:rsidRPr="00744A08">
        <w:t xml:space="preserve"> Verificación técnica</w:t>
      </w:r>
    </w:p>
    <w:p w14:paraId="01D6D2B5" w14:textId="77777777" w:rsidR="00744A08" w:rsidRPr="00426D66" w:rsidRDefault="00744A08" w:rsidP="00426D66">
      <w:pPr>
        <w:pStyle w:val="Prrafodelista"/>
        <w:numPr>
          <w:ilvl w:val="0"/>
          <w:numId w:val="441"/>
        </w:numPr>
        <w:rPr>
          <w:color w:val="C00000"/>
        </w:rPr>
      </w:pPr>
      <w:r w:rsidRPr="00426D66">
        <w:rPr>
          <w:b/>
          <w:bCs/>
        </w:rPr>
        <w:t>Prioridad:</w:t>
      </w:r>
      <w:r w:rsidRPr="00744A08">
        <w:t xml:space="preserve"> </w:t>
      </w:r>
      <w:r w:rsidRPr="00426D66">
        <w:rPr>
          <w:color w:val="C00000"/>
        </w:rPr>
        <w:t>Alta</w:t>
      </w:r>
    </w:p>
    <w:p w14:paraId="72BEF483" w14:textId="77777777" w:rsidR="00744A08" w:rsidRDefault="00744A08" w:rsidP="00426D66">
      <w:pPr>
        <w:pStyle w:val="Prrafodelista"/>
        <w:numPr>
          <w:ilvl w:val="0"/>
          <w:numId w:val="441"/>
        </w:numPr>
      </w:pPr>
      <w:r w:rsidRPr="00426D66">
        <w:rPr>
          <w:b/>
          <w:bCs/>
        </w:rPr>
        <w:t>Descripción:</w:t>
      </w:r>
      <w:r w:rsidRPr="00426D66">
        <w:rPr>
          <w:b/>
          <w:bCs/>
        </w:rPr>
        <w:br/>
      </w:r>
      <w:r w:rsidRPr="00744A08">
        <w:t xml:space="preserve">Verificar que se ha realizado un </w:t>
      </w:r>
      <w:proofErr w:type="spellStart"/>
      <w:r w:rsidRPr="00744A08">
        <w:t>spike</w:t>
      </w:r>
      <w:proofErr w:type="spellEnd"/>
      <w:r w:rsidRPr="00744A08">
        <w:t xml:space="preserve"> técnico para validar comprensión del </w:t>
      </w:r>
      <w:proofErr w:type="spellStart"/>
      <w:r w:rsidRPr="00744A08">
        <w:t>stack</w:t>
      </w:r>
      <w:proofErr w:type="spellEnd"/>
      <w:r w:rsidRPr="00744A08">
        <w:t xml:space="preserve"> actual de Angular.</w:t>
      </w:r>
    </w:p>
    <w:p w14:paraId="69C64AEF" w14:textId="20EE5852" w:rsidR="00744A08" w:rsidRPr="00426D66" w:rsidRDefault="00744A08" w:rsidP="00426D66">
      <w:pPr>
        <w:pStyle w:val="Prrafodelista"/>
        <w:numPr>
          <w:ilvl w:val="0"/>
          <w:numId w:val="441"/>
        </w:numPr>
        <w:rPr>
          <w:b/>
          <w:bCs/>
        </w:rPr>
      </w:pPr>
      <w:r w:rsidRPr="00426D66">
        <w:rPr>
          <w:b/>
          <w:bCs/>
        </w:rPr>
        <w:t>Precondiciones:</w:t>
      </w:r>
    </w:p>
    <w:p w14:paraId="788217B5" w14:textId="77777777" w:rsidR="00744A08" w:rsidRDefault="00744A08" w:rsidP="00426D66">
      <w:pPr>
        <w:numPr>
          <w:ilvl w:val="1"/>
          <w:numId w:val="441"/>
        </w:numPr>
      </w:pPr>
      <w:r w:rsidRPr="00744A08">
        <w:t>Código fuente disponible.</w:t>
      </w:r>
    </w:p>
    <w:p w14:paraId="77359A13" w14:textId="0B207DAD" w:rsidR="00744A08" w:rsidRPr="00426D66" w:rsidRDefault="00744A08" w:rsidP="00426D66">
      <w:pPr>
        <w:pStyle w:val="Prrafodelista"/>
        <w:numPr>
          <w:ilvl w:val="0"/>
          <w:numId w:val="441"/>
        </w:numPr>
        <w:rPr>
          <w:b/>
          <w:bCs/>
        </w:rPr>
      </w:pPr>
      <w:r w:rsidRPr="00426D66">
        <w:rPr>
          <w:b/>
          <w:bCs/>
        </w:rPr>
        <w:t>Entorno:</w:t>
      </w:r>
    </w:p>
    <w:p w14:paraId="294C594A" w14:textId="77777777" w:rsidR="00744A08" w:rsidRDefault="00744A08" w:rsidP="00426D66">
      <w:pPr>
        <w:numPr>
          <w:ilvl w:val="1"/>
          <w:numId w:val="441"/>
        </w:numPr>
      </w:pPr>
      <w:r w:rsidRPr="00744A08">
        <w:t>Repositorio del proyecto.</w:t>
      </w:r>
    </w:p>
    <w:p w14:paraId="5E64B047" w14:textId="454CAB17" w:rsidR="00744A08" w:rsidRPr="00426D66" w:rsidRDefault="00744A08" w:rsidP="00426D66">
      <w:pPr>
        <w:pStyle w:val="Prrafodelista"/>
        <w:numPr>
          <w:ilvl w:val="0"/>
          <w:numId w:val="441"/>
        </w:numPr>
        <w:rPr>
          <w:b/>
          <w:bCs/>
        </w:rPr>
      </w:pPr>
      <w:r w:rsidRPr="00426D66">
        <w:rPr>
          <w:b/>
          <w:bCs/>
        </w:rPr>
        <w:t>Datos de revisión:</w:t>
      </w:r>
    </w:p>
    <w:p w14:paraId="57CB8ADA" w14:textId="77777777" w:rsidR="00744A08" w:rsidRPr="00744A08" w:rsidRDefault="00744A08" w:rsidP="00426D66">
      <w:pPr>
        <w:numPr>
          <w:ilvl w:val="1"/>
          <w:numId w:val="441"/>
        </w:numPr>
      </w:pPr>
      <w:r w:rsidRPr="00744A08">
        <w:t>Implementación de pantalla de prueba.</w:t>
      </w:r>
    </w:p>
    <w:p w14:paraId="0AE44797" w14:textId="77777777" w:rsidR="00744A08" w:rsidRDefault="00744A08" w:rsidP="00426D66">
      <w:pPr>
        <w:numPr>
          <w:ilvl w:val="1"/>
          <w:numId w:val="441"/>
        </w:numPr>
      </w:pPr>
      <w:r w:rsidRPr="00744A08">
        <w:t>Funcionalidades mínimas implementadas.</w:t>
      </w:r>
    </w:p>
    <w:p w14:paraId="369ABF16" w14:textId="15F59F13" w:rsidR="00744A08" w:rsidRPr="00426D66" w:rsidRDefault="00744A08" w:rsidP="00426D66">
      <w:pPr>
        <w:pStyle w:val="Prrafodelista"/>
        <w:numPr>
          <w:ilvl w:val="0"/>
          <w:numId w:val="441"/>
        </w:numPr>
        <w:rPr>
          <w:b/>
          <w:bCs/>
        </w:rPr>
      </w:pPr>
      <w:r w:rsidRPr="00426D66">
        <w:rPr>
          <w:b/>
          <w:bCs/>
        </w:rPr>
        <w:t>Pasos:</w:t>
      </w:r>
    </w:p>
    <w:p w14:paraId="69A18C6D" w14:textId="77777777" w:rsidR="00744A08" w:rsidRPr="00744A08" w:rsidRDefault="00744A08" w:rsidP="00426D66">
      <w:pPr>
        <w:numPr>
          <w:ilvl w:val="1"/>
          <w:numId w:val="441"/>
        </w:numPr>
      </w:pPr>
      <w:r w:rsidRPr="00744A08">
        <w:t xml:space="preserve">Revisar </w:t>
      </w:r>
      <w:proofErr w:type="spellStart"/>
      <w:r w:rsidRPr="00744A08">
        <w:t>commits</w:t>
      </w:r>
      <w:proofErr w:type="spellEnd"/>
      <w:r w:rsidRPr="00744A08">
        <w:t xml:space="preserve"> asociados al </w:t>
      </w:r>
      <w:proofErr w:type="spellStart"/>
      <w:r w:rsidRPr="00744A08">
        <w:t>spike</w:t>
      </w:r>
      <w:proofErr w:type="spellEnd"/>
      <w:r w:rsidRPr="00744A08">
        <w:t>.</w:t>
      </w:r>
    </w:p>
    <w:p w14:paraId="75951ED7" w14:textId="77777777" w:rsidR="00744A08" w:rsidRPr="00744A08" w:rsidRDefault="00744A08" w:rsidP="00426D66">
      <w:pPr>
        <w:numPr>
          <w:ilvl w:val="1"/>
          <w:numId w:val="441"/>
        </w:numPr>
      </w:pPr>
      <w:r w:rsidRPr="00744A08">
        <w:t>Verificar existencia de pantalla funcional de prueba.</w:t>
      </w:r>
    </w:p>
    <w:p w14:paraId="036F5DC1" w14:textId="370E9562" w:rsidR="00744A08" w:rsidRDefault="00744A08" w:rsidP="00426D66">
      <w:pPr>
        <w:numPr>
          <w:ilvl w:val="1"/>
          <w:numId w:val="441"/>
        </w:numPr>
      </w:pPr>
      <w:r w:rsidRPr="00744A08">
        <w:t xml:space="preserve">Confirmar uso correcto de herramientas actuales del </w:t>
      </w:r>
      <w:proofErr w:type="spellStart"/>
      <w:r w:rsidRPr="00744A08">
        <w:t>stack</w:t>
      </w:r>
      <w:proofErr w:type="spellEnd"/>
      <w:r w:rsidRPr="00744A08">
        <w:t>.</w:t>
      </w:r>
    </w:p>
    <w:p w14:paraId="71B27F14" w14:textId="77777777" w:rsidR="00CE65C6" w:rsidRDefault="00CE65C6">
      <w:pPr>
        <w:spacing w:after="200" w:line="276" w:lineRule="auto"/>
        <w:contextualSpacing w:val="0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74CD17DC" w14:textId="47465EDF" w:rsidR="00744A08" w:rsidRPr="00426D66" w:rsidRDefault="00744A08" w:rsidP="00426D66">
      <w:pPr>
        <w:pStyle w:val="Prrafodelista"/>
        <w:numPr>
          <w:ilvl w:val="0"/>
          <w:numId w:val="441"/>
        </w:numPr>
        <w:rPr>
          <w:b/>
          <w:bCs/>
        </w:rPr>
      </w:pPr>
      <w:r w:rsidRPr="00426D66">
        <w:rPr>
          <w:b/>
          <w:bCs/>
        </w:rPr>
        <w:lastRenderedPageBreak/>
        <w:t>Resultado esperado:</w:t>
      </w:r>
    </w:p>
    <w:p w14:paraId="7B195991" w14:textId="77777777" w:rsidR="00744A08" w:rsidRPr="00744A08" w:rsidRDefault="00744A08" w:rsidP="00426D66">
      <w:pPr>
        <w:numPr>
          <w:ilvl w:val="1"/>
          <w:numId w:val="441"/>
        </w:numPr>
      </w:pPr>
      <w:r w:rsidRPr="00744A08">
        <w:t>Existe evidencia de trabajo específico de actualización técnica.</w:t>
      </w:r>
    </w:p>
    <w:p w14:paraId="168DF941" w14:textId="77777777" w:rsidR="00744A08" w:rsidRPr="00744A08" w:rsidRDefault="00744A08" w:rsidP="00426D66">
      <w:pPr>
        <w:numPr>
          <w:ilvl w:val="1"/>
          <w:numId w:val="441"/>
        </w:numPr>
      </w:pPr>
      <w:r w:rsidRPr="00744A08">
        <w:t>La pantalla de prueba es funcional.</w:t>
      </w:r>
    </w:p>
    <w:p w14:paraId="4D38BF55" w14:textId="77777777" w:rsidR="00744A08" w:rsidRDefault="00744A08" w:rsidP="00426D66">
      <w:pPr>
        <w:numPr>
          <w:ilvl w:val="1"/>
          <w:numId w:val="441"/>
        </w:numPr>
      </w:pPr>
      <w:r w:rsidRPr="00744A08">
        <w:t xml:space="preserve">Se confirma comprensión del </w:t>
      </w:r>
      <w:proofErr w:type="spellStart"/>
      <w:r w:rsidRPr="00744A08">
        <w:t>stack</w:t>
      </w:r>
      <w:proofErr w:type="spellEnd"/>
      <w:r w:rsidRPr="00744A08">
        <w:t xml:space="preserve"> actual.</w:t>
      </w:r>
    </w:p>
    <w:p w14:paraId="5F9FE38A" w14:textId="280B1BDD" w:rsidR="00744A08" w:rsidRPr="00744A08" w:rsidRDefault="00744A08" w:rsidP="00426D66">
      <w:pPr>
        <w:pStyle w:val="Prrafodelista"/>
        <w:numPr>
          <w:ilvl w:val="0"/>
          <w:numId w:val="441"/>
        </w:numPr>
      </w:pPr>
      <w:r w:rsidRPr="00426D66">
        <w:rPr>
          <w:b/>
          <w:bCs/>
        </w:rPr>
        <w:t>Observaciones:</w:t>
      </w:r>
      <w:r w:rsidRPr="00744A08">
        <w:br/>
        <w:t xml:space="preserve">Documentar fecha y alcance del </w:t>
      </w:r>
      <w:proofErr w:type="spellStart"/>
      <w:r w:rsidRPr="00744A08">
        <w:t>spike</w:t>
      </w:r>
      <w:proofErr w:type="spellEnd"/>
      <w:r w:rsidRPr="00744A08">
        <w:t>.</w:t>
      </w:r>
    </w:p>
    <w:p w14:paraId="7078BF19" w14:textId="77777777" w:rsidR="00744A08" w:rsidRPr="004070F2" w:rsidRDefault="00744A08" w:rsidP="004070F2"/>
    <w:p w14:paraId="79B39C24" w14:textId="6C433F1D" w:rsidR="004070F2" w:rsidRPr="004070F2" w:rsidRDefault="004070F2" w:rsidP="004070F2">
      <w:pPr>
        <w:pStyle w:val="Ttulo2"/>
      </w:pPr>
      <w:bookmarkStart w:id="58" w:name="_Casos_de_verificación_1"/>
      <w:bookmarkEnd w:id="58"/>
      <w:r w:rsidRPr="004070F2">
        <w:t>Casos de verificación documental</w:t>
      </w:r>
    </w:p>
    <w:p w14:paraId="4F73C425" w14:textId="77777777" w:rsidR="00291490" w:rsidRDefault="004070F2" w:rsidP="004070F2">
      <w:r w:rsidRPr="004070F2">
        <w:t>Validación por inspección de documentación técnica</w:t>
      </w:r>
      <w:r w:rsidR="00291490">
        <w:t>, s</w:t>
      </w:r>
      <w:r w:rsidR="00291490" w:rsidRPr="00291490">
        <w:t>e valida existencia, coherencia y alineación documental.</w:t>
      </w:r>
    </w:p>
    <w:p w14:paraId="7A79F88D" w14:textId="2738A5DF" w:rsidR="004070F2" w:rsidRDefault="00291490" w:rsidP="004070F2">
      <w:r w:rsidRPr="00291490">
        <w:t>No ejecución técnica.</w:t>
      </w:r>
    </w:p>
    <w:p w14:paraId="04338132" w14:textId="77777777" w:rsidR="00144CD5" w:rsidRDefault="00144CD5" w:rsidP="004070F2"/>
    <w:p w14:paraId="34413395" w14:textId="04E72C85" w:rsidR="004070F2" w:rsidRPr="004070F2" w:rsidRDefault="004070F2" w:rsidP="004070F2">
      <w:pPr>
        <w:pStyle w:val="Ttulo3"/>
      </w:pPr>
      <w:r w:rsidRPr="004070F2">
        <w:t>Requisitos cubiertos</w:t>
      </w:r>
    </w:p>
    <w:p w14:paraId="4464A66F" w14:textId="1851DE62" w:rsidR="004070F2" w:rsidRDefault="004070F2" w:rsidP="004070F2">
      <w:pPr>
        <w:numPr>
          <w:ilvl w:val="0"/>
          <w:numId w:val="416"/>
        </w:numPr>
      </w:pPr>
      <w:r w:rsidRPr="004070F2">
        <w:t>INFR_1</w:t>
      </w:r>
      <w:r w:rsidR="00156887">
        <w:t>5</w:t>
      </w:r>
    </w:p>
    <w:p w14:paraId="51C2C078" w14:textId="33F586FE" w:rsidR="00291490" w:rsidRDefault="00291490" w:rsidP="00291490">
      <w:pPr>
        <w:numPr>
          <w:ilvl w:val="0"/>
          <w:numId w:val="416"/>
        </w:numPr>
      </w:pPr>
      <w:r w:rsidRPr="004070F2">
        <w:t>INFR_1</w:t>
      </w:r>
      <w:r w:rsidR="00156887">
        <w:t>7</w:t>
      </w:r>
    </w:p>
    <w:p w14:paraId="4A5A4A74" w14:textId="77777777" w:rsidR="004070F2" w:rsidRPr="004070F2" w:rsidRDefault="004070F2" w:rsidP="004070F2"/>
    <w:p w14:paraId="6451B8DA" w14:textId="33A39EC4" w:rsidR="004070F2" w:rsidRPr="004070F2" w:rsidRDefault="004070F2" w:rsidP="004070F2">
      <w:pPr>
        <w:pStyle w:val="Ttulo3"/>
      </w:pPr>
      <w:r w:rsidRPr="004070F2">
        <w:t>Tipo</w:t>
      </w:r>
    </w:p>
    <w:p w14:paraId="2E2D7CCE" w14:textId="77777777" w:rsidR="004070F2" w:rsidRDefault="004070F2" w:rsidP="004070F2">
      <w:pPr>
        <w:numPr>
          <w:ilvl w:val="0"/>
          <w:numId w:val="417"/>
        </w:numPr>
      </w:pPr>
      <w:r w:rsidRPr="004070F2">
        <w:t>No funcional</w:t>
      </w:r>
    </w:p>
    <w:p w14:paraId="77D2B0D6" w14:textId="77777777" w:rsidR="004070F2" w:rsidRPr="004070F2" w:rsidRDefault="004070F2" w:rsidP="004070F2"/>
    <w:p w14:paraId="2219BD1C" w14:textId="68D6FB33" w:rsidR="004070F2" w:rsidRPr="004070F2" w:rsidRDefault="004070F2" w:rsidP="004070F2">
      <w:pPr>
        <w:pStyle w:val="Ttulo3"/>
      </w:pPr>
      <w:r w:rsidRPr="004070F2">
        <w:t>Método</w:t>
      </w:r>
    </w:p>
    <w:p w14:paraId="50789F95" w14:textId="77777777" w:rsidR="004070F2" w:rsidRPr="004070F2" w:rsidRDefault="004070F2" w:rsidP="004070F2">
      <w:pPr>
        <w:numPr>
          <w:ilvl w:val="0"/>
          <w:numId w:val="418"/>
        </w:numPr>
      </w:pPr>
      <w:r w:rsidRPr="004070F2">
        <w:t>Revisión documental</w:t>
      </w:r>
    </w:p>
    <w:p w14:paraId="3E8EEAC0" w14:textId="77777777" w:rsidR="004070F2" w:rsidRDefault="004070F2" w:rsidP="004070F2">
      <w:pPr>
        <w:numPr>
          <w:ilvl w:val="0"/>
          <w:numId w:val="418"/>
        </w:numPr>
      </w:pPr>
      <w:r w:rsidRPr="004070F2">
        <w:t>Comprobación de versiones y coherencia</w:t>
      </w:r>
    </w:p>
    <w:p w14:paraId="4BE46398" w14:textId="77777777" w:rsidR="004070F2" w:rsidRPr="004070F2" w:rsidRDefault="004070F2" w:rsidP="004070F2"/>
    <w:p w14:paraId="0BD09681" w14:textId="13CD8CF9" w:rsidR="004070F2" w:rsidRPr="004070F2" w:rsidRDefault="004070F2" w:rsidP="004070F2">
      <w:pPr>
        <w:pStyle w:val="Ttulo3"/>
      </w:pPr>
      <w:r w:rsidRPr="004070F2">
        <w:t>Evidencia</w:t>
      </w:r>
    </w:p>
    <w:p w14:paraId="5C2A82AB" w14:textId="77777777" w:rsidR="004070F2" w:rsidRPr="004070F2" w:rsidRDefault="004070F2" w:rsidP="004070F2">
      <w:pPr>
        <w:numPr>
          <w:ilvl w:val="0"/>
          <w:numId w:val="419"/>
        </w:numPr>
      </w:pPr>
      <w:r w:rsidRPr="004070F2">
        <w:t>Documentos existentes</w:t>
      </w:r>
    </w:p>
    <w:p w14:paraId="65E3AF9D" w14:textId="77777777" w:rsidR="004070F2" w:rsidRPr="004070F2" w:rsidRDefault="004070F2" w:rsidP="004070F2">
      <w:pPr>
        <w:numPr>
          <w:ilvl w:val="0"/>
          <w:numId w:val="419"/>
        </w:numPr>
      </w:pPr>
      <w:r w:rsidRPr="004070F2">
        <w:t>Versionado consistente</w:t>
      </w:r>
    </w:p>
    <w:p w14:paraId="6AD4FD8A" w14:textId="525757AE" w:rsidR="004070F2" w:rsidRDefault="004070F2" w:rsidP="004070F2"/>
    <w:p w14:paraId="647ECF9D" w14:textId="6FEFB73D" w:rsidR="00291490" w:rsidRDefault="00291490" w:rsidP="00291490">
      <w:pPr>
        <w:pStyle w:val="Ttulo3"/>
      </w:pPr>
      <w:r>
        <w:t>Requerimientos/Requisitos</w:t>
      </w:r>
    </w:p>
    <w:p w14:paraId="49C7113C" w14:textId="77777777" w:rsidR="00156887" w:rsidRDefault="00156887" w:rsidP="00156887">
      <w:pPr>
        <w:pStyle w:val="Ttulo4"/>
      </w:pPr>
      <w:r w:rsidRPr="00291490">
        <w:t>TC_INFR15_01 – Terceras partes (documentación de dependencias)</w:t>
      </w:r>
    </w:p>
    <w:p w14:paraId="74ED0874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i/>
          <w:iCs/>
        </w:rPr>
      </w:pPr>
      <w:r w:rsidRPr="00291490">
        <w:rPr>
          <w:b/>
          <w:bCs/>
        </w:rPr>
        <w:t>ID:</w:t>
      </w:r>
      <w:r w:rsidRPr="00291490">
        <w:t xml:space="preserve"> </w:t>
      </w:r>
      <w:r w:rsidRPr="00291490">
        <w:rPr>
          <w:i/>
          <w:iCs/>
        </w:rPr>
        <w:t>TC_INFR15_01</w:t>
      </w:r>
    </w:p>
    <w:p w14:paraId="446A4C4B" w14:textId="6C6D712A" w:rsidR="00156887" w:rsidRDefault="00156887" w:rsidP="00156887">
      <w:pPr>
        <w:pStyle w:val="Prrafodelista"/>
        <w:numPr>
          <w:ilvl w:val="0"/>
          <w:numId w:val="445"/>
        </w:numPr>
      </w:pPr>
      <w:r w:rsidRPr="00291490">
        <w:rPr>
          <w:b/>
          <w:bCs/>
        </w:rPr>
        <w:t>Requisito asociado:</w:t>
      </w:r>
      <w:r w:rsidRPr="00291490">
        <w:t xml:space="preserve"> </w:t>
      </w:r>
      <w:r w:rsidRPr="00CE65C6">
        <w:rPr>
          <w:i/>
          <w:iCs/>
        </w:rPr>
        <w:t>INFR_15</w:t>
      </w:r>
      <w:r w:rsidR="00CE65C6">
        <w:rPr>
          <w:i/>
          <w:iCs/>
        </w:rPr>
        <w:t xml:space="preserve"> </w:t>
      </w:r>
      <w:hyperlink r:id="rId80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3CFDA05B" w14:textId="77777777" w:rsidR="00156887" w:rsidRDefault="00156887" w:rsidP="00156887">
      <w:pPr>
        <w:pStyle w:val="Prrafodelista"/>
        <w:numPr>
          <w:ilvl w:val="0"/>
          <w:numId w:val="445"/>
        </w:numPr>
      </w:pPr>
      <w:r w:rsidRPr="00291490">
        <w:rPr>
          <w:b/>
          <w:bCs/>
        </w:rPr>
        <w:t>Tipo:</w:t>
      </w:r>
      <w:r w:rsidRPr="00291490">
        <w:t xml:space="preserve"> Documental</w:t>
      </w:r>
    </w:p>
    <w:p w14:paraId="68FD84FE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color w:val="C00000"/>
        </w:rPr>
      </w:pPr>
      <w:r w:rsidRPr="00291490">
        <w:rPr>
          <w:b/>
          <w:bCs/>
        </w:rPr>
        <w:t>Prioridad:</w:t>
      </w:r>
      <w:r w:rsidRPr="00291490">
        <w:t xml:space="preserve"> </w:t>
      </w:r>
      <w:r w:rsidRPr="00291490">
        <w:rPr>
          <w:color w:val="C00000"/>
        </w:rPr>
        <w:t>Alta</w:t>
      </w:r>
    </w:p>
    <w:p w14:paraId="60E3FE7B" w14:textId="77777777" w:rsidR="00156887" w:rsidRDefault="00156887" w:rsidP="00156887">
      <w:pPr>
        <w:pStyle w:val="Prrafodelista"/>
        <w:numPr>
          <w:ilvl w:val="0"/>
          <w:numId w:val="445"/>
        </w:numPr>
      </w:pPr>
      <w:r w:rsidRPr="00291490">
        <w:rPr>
          <w:b/>
          <w:bCs/>
        </w:rPr>
        <w:t>Descripción:</w:t>
      </w:r>
      <w:r w:rsidRPr="00291490">
        <w:br/>
        <w:t>Verificar que el uso de terceras partes está documentado y alineado con el requisito INFR_05.</w:t>
      </w:r>
    </w:p>
    <w:p w14:paraId="25A69857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b/>
          <w:bCs/>
        </w:rPr>
      </w:pPr>
      <w:r w:rsidRPr="00291490">
        <w:rPr>
          <w:b/>
          <w:bCs/>
        </w:rPr>
        <w:t>Precondiciones:</w:t>
      </w:r>
    </w:p>
    <w:p w14:paraId="032F0B6A" w14:textId="77777777" w:rsidR="00156887" w:rsidRDefault="00156887" w:rsidP="00156887">
      <w:pPr>
        <w:numPr>
          <w:ilvl w:val="1"/>
          <w:numId w:val="445"/>
        </w:numPr>
      </w:pPr>
      <w:r w:rsidRPr="00291490">
        <w:t>Acceso al repositorio.</w:t>
      </w:r>
    </w:p>
    <w:p w14:paraId="3ED591C3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b/>
          <w:bCs/>
        </w:rPr>
      </w:pPr>
      <w:r w:rsidRPr="00291490">
        <w:rPr>
          <w:b/>
          <w:bCs/>
        </w:rPr>
        <w:t>Entorno:</w:t>
      </w:r>
    </w:p>
    <w:p w14:paraId="2245BEC9" w14:textId="77777777" w:rsidR="00156887" w:rsidRPr="00291490" w:rsidRDefault="00156887" w:rsidP="00156887">
      <w:pPr>
        <w:numPr>
          <w:ilvl w:val="1"/>
          <w:numId w:val="445"/>
        </w:numPr>
      </w:pPr>
      <w:proofErr w:type="spellStart"/>
      <w:r w:rsidRPr="00291490">
        <w:t>package.json</w:t>
      </w:r>
      <w:proofErr w:type="spellEnd"/>
    </w:p>
    <w:p w14:paraId="68B4E06F" w14:textId="77777777" w:rsidR="00156887" w:rsidRDefault="00156887" w:rsidP="00156887">
      <w:pPr>
        <w:numPr>
          <w:ilvl w:val="1"/>
          <w:numId w:val="445"/>
        </w:numPr>
      </w:pPr>
      <w:r w:rsidRPr="00291490">
        <w:t>Documentación técnica</w:t>
      </w:r>
    </w:p>
    <w:p w14:paraId="7E130419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b/>
          <w:bCs/>
        </w:rPr>
      </w:pPr>
      <w:r w:rsidRPr="00291490">
        <w:rPr>
          <w:b/>
          <w:bCs/>
        </w:rPr>
        <w:t>Datos de revisión:</w:t>
      </w:r>
    </w:p>
    <w:p w14:paraId="3A912400" w14:textId="77777777" w:rsidR="00156887" w:rsidRPr="00291490" w:rsidRDefault="00156887" w:rsidP="00156887">
      <w:pPr>
        <w:numPr>
          <w:ilvl w:val="1"/>
          <w:numId w:val="445"/>
        </w:numPr>
      </w:pPr>
      <w:r w:rsidRPr="00291490">
        <w:t>Listado de dependencias.</w:t>
      </w:r>
    </w:p>
    <w:p w14:paraId="6D1EE3A5" w14:textId="77777777" w:rsidR="00156887" w:rsidRDefault="00156887" w:rsidP="00156887">
      <w:pPr>
        <w:numPr>
          <w:ilvl w:val="1"/>
          <w:numId w:val="445"/>
        </w:numPr>
      </w:pPr>
      <w:r w:rsidRPr="00291490">
        <w:t>Justificación de uso.</w:t>
      </w:r>
    </w:p>
    <w:p w14:paraId="5510345D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b/>
          <w:bCs/>
        </w:rPr>
      </w:pPr>
      <w:r w:rsidRPr="00291490">
        <w:rPr>
          <w:b/>
          <w:bCs/>
        </w:rPr>
        <w:t>Pasos:</w:t>
      </w:r>
    </w:p>
    <w:p w14:paraId="69B5C4B3" w14:textId="77777777" w:rsidR="00156887" w:rsidRPr="00291490" w:rsidRDefault="00156887" w:rsidP="00156887">
      <w:pPr>
        <w:numPr>
          <w:ilvl w:val="1"/>
          <w:numId w:val="445"/>
        </w:numPr>
      </w:pPr>
      <w:r w:rsidRPr="00291490">
        <w:t>Revisar dependencias declaradas.</w:t>
      </w:r>
    </w:p>
    <w:p w14:paraId="7D47FCF6" w14:textId="77777777" w:rsidR="00156887" w:rsidRPr="00291490" w:rsidRDefault="00156887" w:rsidP="00156887">
      <w:pPr>
        <w:numPr>
          <w:ilvl w:val="1"/>
          <w:numId w:val="445"/>
        </w:numPr>
      </w:pPr>
      <w:r w:rsidRPr="00291490">
        <w:t>Verificar que no existen librerías destinadas a transmisión externa de datos.</w:t>
      </w:r>
    </w:p>
    <w:p w14:paraId="4DC065D3" w14:textId="77777777" w:rsidR="00156887" w:rsidRDefault="00156887" w:rsidP="00156887">
      <w:pPr>
        <w:numPr>
          <w:ilvl w:val="1"/>
          <w:numId w:val="445"/>
        </w:numPr>
      </w:pPr>
      <w:r w:rsidRPr="00291490">
        <w:t>Confirmar alineación con política de almacenamiento local.</w:t>
      </w:r>
    </w:p>
    <w:p w14:paraId="690F1E40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b/>
          <w:bCs/>
        </w:rPr>
      </w:pPr>
      <w:r w:rsidRPr="00291490">
        <w:rPr>
          <w:b/>
          <w:bCs/>
        </w:rPr>
        <w:t>Resultado esperado:</w:t>
      </w:r>
    </w:p>
    <w:p w14:paraId="04086BD9" w14:textId="77777777" w:rsidR="00156887" w:rsidRPr="00291490" w:rsidRDefault="00156887" w:rsidP="00156887">
      <w:pPr>
        <w:numPr>
          <w:ilvl w:val="1"/>
          <w:numId w:val="445"/>
        </w:numPr>
      </w:pPr>
      <w:r w:rsidRPr="00291490">
        <w:t>Dependencias justificadas.</w:t>
      </w:r>
    </w:p>
    <w:p w14:paraId="521E1B34" w14:textId="77777777" w:rsidR="00156887" w:rsidRDefault="00156887" w:rsidP="00156887">
      <w:pPr>
        <w:numPr>
          <w:ilvl w:val="1"/>
          <w:numId w:val="445"/>
        </w:numPr>
      </w:pPr>
      <w:r w:rsidRPr="00291490">
        <w:t>No existen librerías que comprometan privacidad.</w:t>
      </w:r>
    </w:p>
    <w:p w14:paraId="68067CA5" w14:textId="77777777" w:rsidR="00156887" w:rsidRPr="00291490" w:rsidRDefault="00156887" w:rsidP="00156887">
      <w:pPr>
        <w:pStyle w:val="Prrafodelista"/>
        <w:numPr>
          <w:ilvl w:val="0"/>
          <w:numId w:val="445"/>
        </w:numPr>
      </w:pPr>
      <w:r w:rsidRPr="00156887">
        <w:rPr>
          <w:b/>
          <w:bCs/>
        </w:rPr>
        <w:lastRenderedPageBreak/>
        <w:t>Observaciones:</w:t>
      </w:r>
      <w:r w:rsidRPr="00156887">
        <w:rPr>
          <w:b/>
          <w:bCs/>
        </w:rPr>
        <w:br/>
      </w:r>
      <w:r w:rsidRPr="00291490">
        <w:t>Documentar cualquier dependencia crítica.</w:t>
      </w:r>
    </w:p>
    <w:p w14:paraId="5BE8AF37" w14:textId="77777777" w:rsidR="00156887" w:rsidRPr="004070F2" w:rsidRDefault="00156887" w:rsidP="00156887"/>
    <w:p w14:paraId="6486704E" w14:textId="77777777" w:rsidR="00291490" w:rsidRDefault="00291490" w:rsidP="00291490">
      <w:pPr>
        <w:pStyle w:val="Ttulo4"/>
      </w:pPr>
      <w:r w:rsidRPr="00291490">
        <w:t>TC_INFR17_01 – Documentación mínima del sistema</w:t>
      </w:r>
    </w:p>
    <w:p w14:paraId="6BD9BD72" w14:textId="77777777" w:rsidR="00291490" w:rsidRPr="00291490" w:rsidRDefault="00291490" w:rsidP="00291490">
      <w:pPr>
        <w:pStyle w:val="Prrafodelista"/>
        <w:numPr>
          <w:ilvl w:val="0"/>
          <w:numId w:val="444"/>
        </w:numPr>
        <w:rPr>
          <w:i/>
          <w:iCs/>
        </w:rPr>
      </w:pPr>
      <w:r w:rsidRPr="00291490">
        <w:rPr>
          <w:b/>
          <w:bCs/>
        </w:rPr>
        <w:t>ID:</w:t>
      </w:r>
      <w:r w:rsidRPr="00291490">
        <w:t xml:space="preserve"> </w:t>
      </w:r>
      <w:r w:rsidRPr="00291490">
        <w:rPr>
          <w:i/>
          <w:iCs/>
        </w:rPr>
        <w:t>TC_INFR17_01</w:t>
      </w:r>
    </w:p>
    <w:p w14:paraId="40648015" w14:textId="125765E2" w:rsidR="00291490" w:rsidRDefault="00291490" w:rsidP="00291490">
      <w:pPr>
        <w:pStyle w:val="Prrafodelista"/>
        <w:numPr>
          <w:ilvl w:val="0"/>
          <w:numId w:val="444"/>
        </w:numPr>
      </w:pPr>
      <w:r w:rsidRPr="00291490">
        <w:rPr>
          <w:b/>
          <w:bCs/>
        </w:rPr>
        <w:t>Requisito asociado:</w:t>
      </w:r>
      <w:r w:rsidRPr="00291490">
        <w:t xml:space="preserve"> </w:t>
      </w:r>
      <w:r w:rsidRPr="00CE65C6">
        <w:rPr>
          <w:i/>
          <w:iCs/>
        </w:rPr>
        <w:t>INFR_17</w:t>
      </w:r>
      <w:r w:rsidR="00CE65C6">
        <w:rPr>
          <w:i/>
          <w:iCs/>
        </w:rPr>
        <w:t xml:space="preserve"> </w:t>
      </w:r>
      <w:hyperlink r:id="rId81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61F11C95" w14:textId="77777777" w:rsidR="00291490" w:rsidRDefault="00291490" w:rsidP="00291490">
      <w:pPr>
        <w:pStyle w:val="Prrafodelista"/>
        <w:numPr>
          <w:ilvl w:val="0"/>
          <w:numId w:val="444"/>
        </w:numPr>
      </w:pPr>
      <w:r w:rsidRPr="00291490">
        <w:rPr>
          <w:b/>
          <w:bCs/>
        </w:rPr>
        <w:t>Tipo:</w:t>
      </w:r>
      <w:r w:rsidRPr="00291490">
        <w:t xml:space="preserve"> Documental</w:t>
      </w:r>
    </w:p>
    <w:p w14:paraId="3BBA506A" w14:textId="77777777" w:rsidR="00291490" w:rsidRPr="00291490" w:rsidRDefault="00291490" w:rsidP="00291490">
      <w:pPr>
        <w:pStyle w:val="Prrafodelista"/>
        <w:numPr>
          <w:ilvl w:val="0"/>
          <w:numId w:val="444"/>
        </w:numPr>
        <w:rPr>
          <w:color w:val="C00000"/>
        </w:rPr>
      </w:pPr>
      <w:r w:rsidRPr="00291490">
        <w:rPr>
          <w:b/>
          <w:bCs/>
        </w:rPr>
        <w:t>Prioridad:</w:t>
      </w:r>
      <w:r w:rsidRPr="00291490">
        <w:t xml:space="preserve"> </w:t>
      </w:r>
      <w:r w:rsidRPr="00291490">
        <w:rPr>
          <w:color w:val="C00000"/>
        </w:rPr>
        <w:t>Alta</w:t>
      </w:r>
    </w:p>
    <w:p w14:paraId="09149561" w14:textId="77777777" w:rsidR="00291490" w:rsidRDefault="00291490" w:rsidP="00291490">
      <w:pPr>
        <w:pStyle w:val="Prrafodelista"/>
        <w:numPr>
          <w:ilvl w:val="0"/>
          <w:numId w:val="444"/>
        </w:numPr>
      </w:pPr>
      <w:r w:rsidRPr="00291490">
        <w:rPr>
          <w:b/>
          <w:bCs/>
        </w:rPr>
        <w:t>Descripción:</w:t>
      </w:r>
      <w:r w:rsidRPr="00291490">
        <w:rPr>
          <w:b/>
          <w:bCs/>
        </w:rPr>
        <w:br/>
      </w:r>
      <w:r w:rsidRPr="00291490">
        <w:t>Verificar que el proyecto dispone de la documentación mínima requerida y que refleja el estado real de la versión 0.1.0.</w:t>
      </w:r>
    </w:p>
    <w:p w14:paraId="1474BAAF" w14:textId="05E6FA14" w:rsidR="00291490" w:rsidRPr="00291490" w:rsidRDefault="00291490" w:rsidP="00291490">
      <w:pPr>
        <w:pStyle w:val="Prrafodelista"/>
        <w:numPr>
          <w:ilvl w:val="0"/>
          <w:numId w:val="444"/>
        </w:numPr>
        <w:rPr>
          <w:b/>
          <w:bCs/>
        </w:rPr>
      </w:pPr>
      <w:r w:rsidRPr="00291490">
        <w:rPr>
          <w:b/>
          <w:bCs/>
        </w:rPr>
        <w:t>Precondiciones:</w:t>
      </w:r>
    </w:p>
    <w:p w14:paraId="04F1AFE6" w14:textId="77777777" w:rsidR="00291490" w:rsidRDefault="00291490" w:rsidP="00291490">
      <w:pPr>
        <w:numPr>
          <w:ilvl w:val="1"/>
          <w:numId w:val="444"/>
        </w:numPr>
      </w:pPr>
      <w:r w:rsidRPr="00291490">
        <w:t>Acceso al repositorio documental.</w:t>
      </w:r>
    </w:p>
    <w:p w14:paraId="5D2A91EE" w14:textId="51BAC3AD" w:rsidR="00291490" w:rsidRPr="00291490" w:rsidRDefault="00291490" w:rsidP="00291490">
      <w:pPr>
        <w:pStyle w:val="Prrafodelista"/>
        <w:numPr>
          <w:ilvl w:val="0"/>
          <w:numId w:val="444"/>
        </w:numPr>
        <w:rPr>
          <w:b/>
          <w:bCs/>
        </w:rPr>
      </w:pPr>
      <w:r w:rsidRPr="00291490">
        <w:rPr>
          <w:b/>
          <w:bCs/>
        </w:rPr>
        <w:t>Entorno:</w:t>
      </w:r>
    </w:p>
    <w:p w14:paraId="7789B334" w14:textId="77777777" w:rsidR="00291490" w:rsidRDefault="00291490" w:rsidP="00291490">
      <w:pPr>
        <w:numPr>
          <w:ilvl w:val="1"/>
          <w:numId w:val="444"/>
        </w:numPr>
      </w:pPr>
      <w:r w:rsidRPr="00291490">
        <w:t>Carpeta de documentación del proyecto.</w:t>
      </w:r>
    </w:p>
    <w:p w14:paraId="452D46CE" w14:textId="38B44A0D" w:rsidR="00291490" w:rsidRPr="00291490" w:rsidRDefault="00291490" w:rsidP="00291490">
      <w:pPr>
        <w:pStyle w:val="Prrafodelista"/>
        <w:numPr>
          <w:ilvl w:val="1"/>
          <w:numId w:val="444"/>
        </w:numPr>
      </w:pPr>
      <w:r w:rsidRPr="00291490">
        <w:t>Datos de revisión:</w:t>
      </w:r>
    </w:p>
    <w:p w14:paraId="75022386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Visión y Alcance</w:t>
      </w:r>
    </w:p>
    <w:p w14:paraId="6E19D1F3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Caso de Negocio</w:t>
      </w:r>
    </w:p>
    <w:p w14:paraId="6F98444C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Acta de Constitución</w:t>
      </w:r>
    </w:p>
    <w:p w14:paraId="3F80FC8A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SRS</w:t>
      </w:r>
    </w:p>
    <w:p w14:paraId="52650762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Arquitectura de alto nivel</w:t>
      </w:r>
    </w:p>
    <w:p w14:paraId="50EEEE68" w14:textId="77777777" w:rsidR="00291490" w:rsidRDefault="00291490" w:rsidP="00291490">
      <w:pPr>
        <w:numPr>
          <w:ilvl w:val="1"/>
          <w:numId w:val="444"/>
        </w:numPr>
      </w:pPr>
      <w:r w:rsidRPr="00291490">
        <w:t>Plan de Pruebas</w:t>
      </w:r>
    </w:p>
    <w:p w14:paraId="08D91EDC" w14:textId="51EECB02" w:rsidR="00291490" w:rsidRPr="00291490" w:rsidRDefault="00291490" w:rsidP="00291490">
      <w:pPr>
        <w:pStyle w:val="Prrafodelista"/>
        <w:numPr>
          <w:ilvl w:val="0"/>
          <w:numId w:val="444"/>
        </w:numPr>
        <w:rPr>
          <w:b/>
          <w:bCs/>
        </w:rPr>
      </w:pPr>
      <w:r w:rsidRPr="00291490">
        <w:rPr>
          <w:b/>
          <w:bCs/>
        </w:rPr>
        <w:t>Pasos:</w:t>
      </w:r>
    </w:p>
    <w:p w14:paraId="0C8192C0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Verificar existencia de cada documento.</w:t>
      </w:r>
    </w:p>
    <w:p w14:paraId="61E78566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Confirmar que están claramente diferenciados o seccionados.</w:t>
      </w:r>
    </w:p>
    <w:p w14:paraId="09F575FF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Revisar que el contenido corresponde a la versión 0.1.0.</w:t>
      </w:r>
    </w:p>
    <w:p w14:paraId="62143918" w14:textId="77777777" w:rsidR="00291490" w:rsidRDefault="00291490" w:rsidP="00291490">
      <w:pPr>
        <w:numPr>
          <w:ilvl w:val="1"/>
          <w:numId w:val="444"/>
        </w:numPr>
      </w:pPr>
      <w:r w:rsidRPr="00291490">
        <w:t>Comprobar coherencia entre SRS y Plan de Pruebas.</w:t>
      </w:r>
    </w:p>
    <w:p w14:paraId="28BC663E" w14:textId="7281367C" w:rsidR="00291490" w:rsidRPr="00291490" w:rsidRDefault="00291490" w:rsidP="00291490">
      <w:pPr>
        <w:pStyle w:val="Prrafodelista"/>
        <w:numPr>
          <w:ilvl w:val="0"/>
          <w:numId w:val="444"/>
        </w:numPr>
        <w:rPr>
          <w:b/>
          <w:bCs/>
        </w:rPr>
      </w:pPr>
      <w:r w:rsidRPr="00291490">
        <w:rPr>
          <w:b/>
          <w:bCs/>
        </w:rPr>
        <w:t>Resultado esperado:</w:t>
      </w:r>
    </w:p>
    <w:p w14:paraId="5EAB319D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Todos los documentos existen.</w:t>
      </w:r>
    </w:p>
    <w:p w14:paraId="689B2CC0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Están actualizados.</w:t>
      </w:r>
    </w:p>
    <w:p w14:paraId="2AFBA154" w14:textId="77777777" w:rsidR="00291490" w:rsidRDefault="00291490" w:rsidP="00291490">
      <w:pPr>
        <w:numPr>
          <w:ilvl w:val="1"/>
          <w:numId w:val="444"/>
        </w:numPr>
      </w:pPr>
      <w:r w:rsidRPr="00291490">
        <w:t>Son coherentes entre sí.</w:t>
      </w:r>
    </w:p>
    <w:p w14:paraId="24109DFD" w14:textId="63BED4EE" w:rsidR="00291490" w:rsidRPr="00291490" w:rsidRDefault="00291490" w:rsidP="00291490">
      <w:pPr>
        <w:pStyle w:val="Prrafodelista"/>
        <w:numPr>
          <w:ilvl w:val="0"/>
          <w:numId w:val="444"/>
        </w:numPr>
      </w:pPr>
      <w:r w:rsidRPr="00291490">
        <w:rPr>
          <w:b/>
          <w:bCs/>
        </w:rPr>
        <w:t>Observaciones:</w:t>
      </w:r>
      <w:r w:rsidRPr="00291490">
        <w:rPr>
          <w:b/>
          <w:bCs/>
        </w:rPr>
        <w:br/>
      </w:r>
      <w:r w:rsidRPr="00291490">
        <w:t>Registrar fecha de última actualización de cada documento.</w:t>
      </w:r>
    </w:p>
    <w:p w14:paraId="2C89BD64" w14:textId="1268D874" w:rsidR="00291490" w:rsidRPr="00291490" w:rsidRDefault="00291490" w:rsidP="00291490"/>
    <w:p w14:paraId="080F795E" w14:textId="0171C633" w:rsidR="004070F2" w:rsidRPr="004070F2" w:rsidRDefault="004070F2" w:rsidP="004070F2">
      <w:pPr>
        <w:pStyle w:val="Ttulo2"/>
      </w:pPr>
      <w:bookmarkStart w:id="59" w:name="_Casos_de_validación"/>
      <w:bookmarkEnd w:id="59"/>
      <w:r w:rsidRPr="004070F2">
        <w:t>Casos de validación contractual / legal</w:t>
      </w:r>
    </w:p>
    <w:p w14:paraId="54AFC3B8" w14:textId="7C89FDAD" w:rsidR="004070F2" w:rsidRDefault="004070F2" w:rsidP="004070F2">
      <w:r w:rsidRPr="004070F2">
        <w:t>Validación declarativa y de cumplimiento</w:t>
      </w:r>
      <w:r w:rsidR="00156887">
        <w:t>, s</w:t>
      </w:r>
      <w:r w:rsidR="00156887" w:rsidRPr="00156887">
        <w:t xml:space="preserve">e valida cumplimiento explícito en textos legales, </w:t>
      </w:r>
      <w:r w:rsidR="00156887">
        <w:t>descargos de responsabilidad (</w:t>
      </w:r>
      <w:proofErr w:type="spellStart"/>
      <w:r w:rsidR="00156887" w:rsidRPr="00156887">
        <w:t>disclaimers</w:t>
      </w:r>
      <w:proofErr w:type="spellEnd"/>
      <w:r w:rsidR="00156887">
        <w:t>)</w:t>
      </w:r>
      <w:r w:rsidR="00156887" w:rsidRPr="00156887">
        <w:t xml:space="preserve"> y posicionamiento formal del proyecto.</w:t>
      </w:r>
    </w:p>
    <w:p w14:paraId="3E81D44F" w14:textId="77777777" w:rsidR="00CE65C6" w:rsidRDefault="00CE65C6" w:rsidP="004070F2"/>
    <w:p w14:paraId="75F44900" w14:textId="1FBEF956" w:rsidR="004070F2" w:rsidRPr="004070F2" w:rsidRDefault="004070F2" w:rsidP="004070F2">
      <w:pPr>
        <w:pStyle w:val="Ttulo3"/>
      </w:pPr>
      <w:r w:rsidRPr="004070F2">
        <w:t>Requisitos cubiertos</w:t>
      </w:r>
    </w:p>
    <w:p w14:paraId="37A17911" w14:textId="77777777" w:rsidR="004070F2" w:rsidRPr="004070F2" w:rsidRDefault="004070F2" w:rsidP="004070F2">
      <w:pPr>
        <w:numPr>
          <w:ilvl w:val="0"/>
          <w:numId w:val="420"/>
        </w:numPr>
      </w:pPr>
      <w:r w:rsidRPr="004070F2">
        <w:t>INFR_13</w:t>
      </w:r>
    </w:p>
    <w:p w14:paraId="48AE4297" w14:textId="77777777" w:rsidR="004070F2" w:rsidRPr="004070F2" w:rsidRDefault="004070F2" w:rsidP="004070F2">
      <w:pPr>
        <w:numPr>
          <w:ilvl w:val="0"/>
          <w:numId w:val="420"/>
        </w:numPr>
      </w:pPr>
      <w:r w:rsidRPr="004070F2">
        <w:t>INFR_14</w:t>
      </w:r>
    </w:p>
    <w:p w14:paraId="2E3D1EA9" w14:textId="77777777" w:rsidR="004070F2" w:rsidRDefault="004070F2" w:rsidP="004070F2">
      <w:pPr>
        <w:numPr>
          <w:ilvl w:val="0"/>
          <w:numId w:val="420"/>
        </w:numPr>
      </w:pPr>
      <w:r w:rsidRPr="004070F2">
        <w:t>INFR_16</w:t>
      </w:r>
    </w:p>
    <w:p w14:paraId="28FFCBD6" w14:textId="77777777" w:rsidR="004070F2" w:rsidRPr="004070F2" w:rsidRDefault="004070F2" w:rsidP="004070F2"/>
    <w:p w14:paraId="79CE0093" w14:textId="783B8DE1" w:rsidR="004070F2" w:rsidRPr="004070F2" w:rsidRDefault="004070F2" w:rsidP="004070F2">
      <w:pPr>
        <w:pStyle w:val="Ttulo3"/>
      </w:pPr>
      <w:r w:rsidRPr="004070F2">
        <w:t>Tipo</w:t>
      </w:r>
    </w:p>
    <w:p w14:paraId="6EF8F6AB" w14:textId="77777777" w:rsidR="004070F2" w:rsidRDefault="004070F2" w:rsidP="004070F2">
      <w:pPr>
        <w:numPr>
          <w:ilvl w:val="0"/>
          <w:numId w:val="421"/>
        </w:numPr>
      </w:pPr>
      <w:r w:rsidRPr="004070F2">
        <w:t>No funcional</w:t>
      </w:r>
    </w:p>
    <w:p w14:paraId="6D206453" w14:textId="77777777" w:rsidR="001406B9" w:rsidRDefault="001406B9" w:rsidP="001406B9"/>
    <w:p w14:paraId="601BF448" w14:textId="479653F9" w:rsidR="004070F2" w:rsidRPr="004070F2" w:rsidRDefault="004070F2" w:rsidP="004070F2">
      <w:pPr>
        <w:pStyle w:val="Ttulo3"/>
      </w:pPr>
      <w:r w:rsidRPr="004070F2">
        <w:t>Método</w:t>
      </w:r>
    </w:p>
    <w:p w14:paraId="2B77593B" w14:textId="77777777" w:rsidR="004070F2" w:rsidRPr="004070F2" w:rsidRDefault="004070F2" w:rsidP="004070F2">
      <w:pPr>
        <w:numPr>
          <w:ilvl w:val="0"/>
          <w:numId w:val="422"/>
        </w:numPr>
      </w:pPr>
      <w:r w:rsidRPr="004070F2">
        <w:t>Revisión funcional (si aplica)</w:t>
      </w:r>
    </w:p>
    <w:p w14:paraId="1CA6F591" w14:textId="77777777" w:rsidR="004070F2" w:rsidRPr="004070F2" w:rsidRDefault="004070F2" w:rsidP="004070F2">
      <w:pPr>
        <w:numPr>
          <w:ilvl w:val="0"/>
          <w:numId w:val="422"/>
        </w:numPr>
      </w:pPr>
      <w:r w:rsidRPr="004070F2">
        <w:t>Revisión de textos legales</w:t>
      </w:r>
    </w:p>
    <w:p w14:paraId="4C2779F1" w14:textId="2D1AA12E" w:rsidR="004070F2" w:rsidRPr="004070F2" w:rsidRDefault="004070F2" w:rsidP="004070F2">
      <w:pPr>
        <w:numPr>
          <w:ilvl w:val="0"/>
          <w:numId w:val="422"/>
        </w:numPr>
      </w:pPr>
      <w:r w:rsidRPr="004070F2">
        <w:lastRenderedPageBreak/>
        <w:t xml:space="preserve">Validación de </w:t>
      </w:r>
      <w:r w:rsidR="00C64508">
        <w:t>descargos de responsabilidad</w:t>
      </w:r>
    </w:p>
    <w:p w14:paraId="217DEA38" w14:textId="77777777" w:rsidR="004070F2" w:rsidRDefault="004070F2" w:rsidP="004070F2">
      <w:pPr>
        <w:numPr>
          <w:ilvl w:val="0"/>
          <w:numId w:val="422"/>
        </w:numPr>
      </w:pPr>
      <w:r w:rsidRPr="004070F2">
        <w:t>Revisión de dependencias declaradas</w:t>
      </w:r>
    </w:p>
    <w:p w14:paraId="54F87679" w14:textId="77777777" w:rsidR="004070F2" w:rsidRPr="004070F2" w:rsidRDefault="004070F2" w:rsidP="004070F2"/>
    <w:p w14:paraId="768F2DBF" w14:textId="5AE5EB1A" w:rsidR="004070F2" w:rsidRPr="004070F2" w:rsidRDefault="004070F2" w:rsidP="004070F2">
      <w:pPr>
        <w:pStyle w:val="Ttulo3"/>
      </w:pPr>
      <w:r w:rsidRPr="004070F2">
        <w:t>Evidencia</w:t>
      </w:r>
    </w:p>
    <w:p w14:paraId="6DDAFC8F" w14:textId="77777777" w:rsidR="004070F2" w:rsidRPr="004070F2" w:rsidRDefault="004070F2" w:rsidP="004070F2">
      <w:pPr>
        <w:numPr>
          <w:ilvl w:val="0"/>
          <w:numId w:val="423"/>
        </w:numPr>
      </w:pPr>
      <w:r w:rsidRPr="004070F2">
        <w:t>Texto mostrado en app</w:t>
      </w:r>
    </w:p>
    <w:p w14:paraId="0517E3AD" w14:textId="77777777" w:rsidR="004070F2" w:rsidRPr="004070F2" w:rsidRDefault="004070F2" w:rsidP="004070F2">
      <w:pPr>
        <w:numPr>
          <w:ilvl w:val="0"/>
          <w:numId w:val="423"/>
        </w:numPr>
      </w:pPr>
      <w:r w:rsidRPr="004070F2">
        <w:t>Declaración explícita</w:t>
      </w:r>
    </w:p>
    <w:p w14:paraId="008622B7" w14:textId="77777777" w:rsidR="004070F2" w:rsidRDefault="004070F2" w:rsidP="004070F2">
      <w:pPr>
        <w:numPr>
          <w:ilvl w:val="0"/>
          <w:numId w:val="423"/>
        </w:numPr>
      </w:pPr>
      <w:r w:rsidRPr="004070F2">
        <w:t>Revisión contractual</w:t>
      </w:r>
    </w:p>
    <w:p w14:paraId="3B63B04E" w14:textId="77777777" w:rsidR="00156887" w:rsidRDefault="00156887" w:rsidP="00156887"/>
    <w:p w14:paraId="38935F00" w14:textId="77777777" w:rsidR="008E5A5C" w:rsidRDefault="008E5A5C" w:rsidP="008E5A5C">
      <w:pPr>
        <w:pStyle w:val="Ttulo3"/>
      </w:pPr>
      <w:r>
        <w:t>Requerimientos/Requisitos</w:t>
      </w:r>
    </w:p>
    <w:p w14:paraId="6E374E4C" w14:textId="77777777" w:rsidR="00156887" w:rsidRDefault="00156887" w:rsidP="008E5A5C">
      <w:pPr>
        <w:pStyle w:val="Ttulo4"/>
      </w:pPr>
      <w:r w:rsidRPr="00156887">
        <w:t>TC_INFR13_01 – Ausencia de mecanismos de ocultación</w:t>
      </w:r>
    </w:p>
    <w:p w14:paraId="0CEAB432" w14:textId="77777777" w:rsidR="00156887" w:rsidRPr="008E5A5C" w:rsidRDefault="00156887" w:rsidP="008E5A5C">
      <w:pPr>
        <w:pStyle w:val="Prrafodelista"/>
        <w:numPr>
          <w:ilvl w:val="0"/>
          <w:numId w:val="449"/>
        </w:numPr>
        <w:rPr>
          <w:i/>
          <w:iCs/>
        </w:rPr>
      </w:pPr>
      <w:r w:rsidRPr="008E5A5C">
        <w:rPr>
          <w:b/>
          <w:bCs/>
        </w:rPr>
        <w:t>ID:</w:t>
      </w:r>
      <w:r w:rsidRPr="00156887">
        <w:t xml:space="preserve"> </w:t>
      </w:r>
      <w:r w:rsidRPr="008E5A5C">
        <w:rPr>
          <w:i/>
          <w:iCs/>
        </w:rPr>
        <w:t>TC_INFR13_01</w:t>
      </w:r>
    </w:p>
    <w:p w14:paraId="41A08F01" w14:textId="0B5C5A8D" w:rsidR="00156887" w:rsidRDefault="00156887" w:rsidP="008E5A5C">
      <w:pPr>
        <w:pStyle w:val="Prrafodelista"/>
        <w:numPr>
          <w:ilvl w:val="0"/>
          <w:numId w:val="449"/>
        </w:numPr>
      </w:pPr>
      <w:r w:rsidRPr="008E5A5C">
        <w:rPr>
          <w:b/>
          <w:bCs/>
        </w:rPr>
        <w:t>Requisito asociado:</w:t>
      </w:r>
      <w:r w:rsidRPr="00156887">
        <w:t xml:space="preserve"> </w:t>
      </w:r>
      <w:r w:rsidRPr="00CE65C6">
        <w:rPr>
          <w:i/>
          <w:iCs/>
        </w:rPr>
        <w:t>INFR_13</w:t>
      </w:r>
      <w:r w:rsidR="00CE65C6">
        <w:rPr>
          <w:i/>
          <w:iCs/>
        </w:rPr>
        <w:t xml:space="preserve"> </w:t>
      </w:r>
      <w:hyperlink r:id="rId82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354AA343" w14:textId="77777777" w:rsidR="00156887" w:rsidRDefault="00156887" w:rsidP="008E5A5C">
      <w:pPr>
        <w:pStyle w:val="Prrafodelista"/>
        <w:numPr>
          <w:ilvl w:val="0"/>
          <w:numId w:val="449"/>
        </w:numPr>
      </w:pPr>
      <w:r w:rsidRPr="008E5A5C">
        <w:rPr>
          <w:b/>
          <w:bCs/>
        </w:rPr>
        <w:t>Tipo:</w:t>
      </w:r>
      <w:r w:rsidRPr="00156887">
        <w:t xml:space="preserve"> Legal / Cumplimiento</w:t>
      </w:r>
    </w:p>
    <w:p w14:paraId="3ADE428F" w14:textId="4EF98B1A" w:rsidR="00156887" w:rsidRPr="008E5A5C" w:rsidRDefault="00156887" w:rsidP="008E5A5C">
      <w:pPr>
        <w:pStyle w:val="Prrafodelista"/>
        <w:numPr>
          <w:ilvl w:val="0"/>
          <w:numId w:val="450"/>
        </w:numPr>
        <w:rPr>
          <w:color w:val="C00000"/>
        </w:rPr>
      </w:pPr>
      <w:r w:rsidRPr="008E5A5C">
        <w:rPr>
          <w:b/>
          <w:bCs/>
        </w:rPr>
        <w:t>Prioridad:</w:t>
      </w:r>
      <w:r w:rsidRPr="00156887">
        <w:t xml:space="preserve"> </w:t>
      </w:r>
      <w:r w:rsidR="008E5A5C" w:rsidRPr="008E5A5C">
        <w:rPr>
          <w:color w:val="C00000"/>
        </w:rPr>
        <w:t>Alta</w:t>
      </w:r>
    </w:p>
    <w:p w14:paraId="76666F5B" w14:textId="77777777" w:rsidR="00156887" w:rsidRDefault="00156887" w:rsidP="008E5A5C">
      <w:pPr>
        <w:pStyle w:val="Prrafodelista"/>
        <w:numPr>
          <w:ilvl w:val="0"/>
          <w:numId w:val="449"/>
        </w:numPr>
      </w:pPr>
      <w:r w:rsidRPr="008E5A5C">
        <w:rPr>
          <w:b/>
          <w:bCs/>
        </w:rPr>
        <w:t>Descripción:</w:t>
      </w:r>
      <w:r w:rsidRPr="008E5A5C">
        <w:rPr>
          <w:b/>
          <w:bCs/>
        </w:rPr>
        <w:br/>
      </w:r>
      <w:r w:rsidRPr="00156887">
        <w:t>Verificar que la aplicación no incluye mecanismos destinados a ocultar grabaciones, evadir controles del sistema o engañar al usuario.</w:t>
      </w:r>
    </w:p>
    <w:p w14:paraId="74E57C52" w14:textId="500BF943" w:rsidR="00156887" w:rsidRPr="008E5A5C" w:rsidRDefault="00156887" w:rsidP="008E5A5C">
      <w:pPr>
        <w:pStyle w:val="Prrafodelista"/>
        <w:numPr>
          <w:ilvl w:val="0"/>
          <w:numId w:val="449"/>
        </w:numPr>
        <w:rPr>
          <w:b/>
          <w:bCs/>
        </w:rPr>
      </w:pPr>
      <w:r w:rsidRPr="008E5A5C">
        <w:rPr>
          <w:b/>
          <w:bCs/>
        </w:rPr>
        <w:t>Precondiciones:</w:t>
      </w:r>
    </w:p>
    <w:p w14:paraId="22DF570B" w14:textId="77777777" w:rsidR="00156887" w:rsidRPr="00156887" w:rsidRDefault="00156887" w:rsidP="008E5A5C">
      <w:pPr>
        <w:numPr>
          <w:ilvl w:val="1"/>
          <w:numId w:val="449"/>
        </w:numPr>
      </w:pPr>
      <w:r w:rsidRPr="00156887">
        <w:t xml:space="preserve">Versión </w:t>
      </w:r>
      <w:proofErr w:type="spellStart"/>
      <w:r w:rsidRPr="00156887">
        <w:t>release</w:t>
      </w:r>
      <w:proofErr w:type="spellEnd"/>
      <w:r w:rsidRPr="00156887">
        <w:t xml:space="preserve"> instalada.</w:t>
      </w:r>
    </w:p>
    <w:p w14:paraId="2BB4494E" w14:textId="77777777" w:rsidR="00156887" w:rsidRDefault="00156887" w:rsidP="008E5A5C">
      <w:pPr>
        <w:numPr>
          <w:ilvl w:val="1"/>
          <w:numId w:val="449"/>
        </w:numPr>
      </w:pPr>
      <w:r w:rsidRPr="00156887">
        <w:t>Acceso al código fuente.</w:t>
      </w:r>
    </w:p>
    <w:p w14:paraId="6D1B0135" w14:textId="0B0A7843" w:rsidR="00156887" w:rsidRPr="008E5A5C" w:rsidRDefault="00156887" w:rsidP="008E5A5C">
      <w:pPr>
        <w:pStyle w:val="Prrafodelista"/>
        <w:numPr>
          <w:ilvl w:val="0"/>
          <w:numId w:val="449"/>
        </w:numPr>
        <w:rPr>
          <w:b/>
          <w:bCs/>
        </w:rPr>
      </w:pPr>
      <w:r w:rsidRPr="008E5A5C">
        <w:rPr>
          <w:b/>
          <w:bCs/>
        </w:rPr>
        <w:t>Entorno:</w:t>
      </w:r>
    </w:p>
    <w:p w14:paraId="400A41A5" w14:textId="77777777" w:rsidR="00156887" w:rsidRPr="00156887" w:rsidRDefault="00156887" w:rsidP="008E5A5C">
      <w:pPr>
        <w:numPr>
          <w:ilvl w:val="1"/>
          <w:numId w:val="449"/>
        </w:numPr>
      </w:pPr>
      <w:r w:rsidRPr="00156887">
        <w:t>Aplicación instalada.</w:t>
      </w:r>
    </w:p>
    <w:p w14:paraId="6CB01E0F" w14:textId="77777777" w:rsidR="00156887" w:rsidRDefault="00156887" w:rsidP="008E5A5C">
      <w:pPr>
        <w:numPr>
          <w:ilvl w:val="1"/>
          <w:numId w:val="449"/>
        </w:numPr>
      </w:pPr>
      <w:r w:rsidRPr="00156887">
        <w:t>Repositorio del proyecto.</w:t>
      </w:r>
    </w:p>
    <w:p w14:paraId="6485264A" w14:textId="44C8F6C8" w:rsidR="00156887" w:rsidRPr="008E5A5C" w:rsidRDefault="00156887" w:rsidP="008E5A5C">
      <w:pPr>
        <w:pStyle w:val="Prrafodelista"/>
        <w:numPr>
          <w:ilvl w:val="0"/>
          <w:numId w:val="449"/>
        </w:numPr>
        <w:rPr>
          <w:b/>
          <w:bCs/>
        </w:rPr>
      </w:pPr>
      <w:r w:rsidRPr="008E5A5C">
        <w:rPr>
          <w:b/>
          <w:bCs/>
        </w:rPr>
        <w:t>Datos de revisión:</w:t>
      </w:r>
    </w:p>
    <w:p w14:paraId="631ACC6F" w14:textId="77777777" w:rsidR="00156887" w:rsidRPr="00156887" w:rsidRDefault="00156887" w:rsidP="008E5A5C">
      <w:pPr>
        <w:numPr>
          <w:ilvl w:val="1"/>
          <w:numId w:val="449"/>
        </w:numPr>
      </w:pPr>
      <w:r w:rsidRPr="00156887">
        <w:t>Código relacionado con grabación.</w:t>
      </w:r>
    </w:p>
    <w:p w14:paraId="03299357" w14:textId="77777777" w:rsidR="00156887" w:rsidRDefault="00156887" w:rsidP="008E5A5C">
      <w:pPr>
        <w:numPr>
          <w:ilvl w:val="1"/>
          <w:numId w:val="449"/>
        </w:numPr>
      </w:pPr>
      <w:r w:rsidRPr="00156887">
        <w:t>Textos mostrados al usuario.</w:t>
      </w:r>
    </w:p>
    <w:p w14:paraId="16219937" w14:textId="18800AC3" w:rsidR="00156887" w:rsidRPr="008E5A5C" w:rsidRDefault="00156887" w:rsidP="008E5A5C">
      <w:pPr>
        <w:pStyle w:val="Prrafodelista"/>
        <w:numPr>
          <w:ilvl w:val="0"/>
          <w:numId w:val="449"/>
        </w:numPr>
        <w:rPr>
          <w:b/>
          <w:bCs/>
        </w:rPr>
      </w:pPr>
      <w:r w:rsidRPr="008E5A5C">
        <w:rPr>
          <w:b/>
          <w:bCs/>
        </w:rPr>
        <w:t>Pasos:</w:t>
      </w:r>
    </w:p>
    <w:p w14:paraId="21FF931F" w14:textId="77777777" w:rsidR="00156887" w:rsidRPr="00156887" w:rsidRDefault="00156887" w:rsidP="008E5A5C">
      <w:pPr>
        <w:numPr>
          <w:ilvl w:val="1"/>
          <w:numId w:val="449"/>
        </w:numPr>
      </w:pPr>
      <w:r w:rsidRPr="00156887">
        <w:t xml:space="preserve">Revisar que no existan </w:t>
      </w:r>
      <w:proofErr w:type="spellStart"/>
      <w:r w:rsidRPr="00156887">
        <w:t>flags</w:t>
      </w:r>
      <w:proofErr w:type="spellEnd"/>
      <w:r w:rsidRPr="00156887">
        <w:t>, configuraciones o parámetros destinados a ocultar funcionalidad.</w:t>
      </w:r>
    </w:p>
    <w:p w14:paraId="64BBD251" w14:textId="77777777" w:rsidR="00156887" w:rsidRPr="00156887" w:rsidRDefault="00156887" w:rsidP="008E5A5C">
      <w:pPr>
        <w:numPr>
          <w:ilvl w:val="1"/>
          <w:numId w:val="449"/>
        </w:numPr>
      </w:pPr>
      <w:r w:rsidRPr="00156887">
        <w:t>Verificar que la interfaz no simula comportamientos distintos a los reales.</w:t>
      </w:r>
    </w:p>
    <w:p w14:paraId="3AE11B0D" w14:textId="77777777" w:rsidR="00156887" w:rsidRDefault="00156887" w:rsidP="008E5A5C">
      <w:pPr>
        <w:numPr>
          <w:ilvl w:val="1"/>
          <w:numId w:val="449"/>
        </w:numPr>
      </w:pPr>
      <w:r w:rsidRPr="00156887">
        <w:t>Confirmar que no se alteran indicadores del sistema de forma fraudulenta.</w:t>
      </w:r>
    </w:p>
    <w:p w14:paraId="14806743" w14:textId="37B1CBB8" w:rsidR="00156887" w:rsidRPr="008E5A5C" w:rsidRDefault="00156887" w:rsidP="008E5A5C">
      <w:pPr>
        <w:pStyle w:val="Prrafodelista"/>
        <w:numPr>
          <w:ilvl w:val="0"/>
          <w:numId w:val="449"/>
        </w:numPr>
        <w:rPr>
          <w:b/>
          <w:bCs/>
        </w:rPr>
      </w:pPr>
      <w:r w:rsidRPr="008E5A5C">
        <w:rPr>
          <w:b/>
          <w:bCs/>
        </w:rPr>
        <w:t>Resultado esperado:</w:t>
      </w:r>
    </w:p>
    <w:p w14:paraId="1D063628" w14:textId="77777777" w:rsidR="00156887" w:rsidRPr="00156887" w:rsidRDefault="00156887" w:rsidP="008E5A5C">
      <w:pPr>
        <w:numPr>
          <w:ilvl w:val="1"/>
          <w:numId w:val="449"/>
        </w:numPr>
      </w:pPr>
      <w:r w:rsidRPr="00156887">
        <w:t>No existen mecanismos de ocultación intencionada.</w:t>
      </w:r>
    </w:p>
    <w:p w14:paraId="1329E4CA" w14:textId="77777777" w:rsidR="00156887" w:rsidRDefault="00156887" w:rsidP="008E5A5C">
      <w:pPr>
        <w:numPr>
          <w:ilvl w:val="1"/>
          <w:numId w:val="449"/>
        </w:numPr>
      </w:pPr>
      <w:r w:rsidRPr="00156887">
        <w:t>El comportamiento de la aplicación es transparente.</w:t>
      </w:r>
    </w:p>
    <w:p w14:paraId="12585495" w14:textId="40A19DA7" w:rsidR="00156887" w:rsidRPr="00156887" w:rsidRDefault="00156887" w:rsidP="008E5A5C">
      <w:pPr>
        <w:pStyle w:val="Prrafodelista"/>
        <w:numPr>
          <w:ilvl w:val="0"/>
          <w:numId w:val="449"/>
        </w:numPr>
      </w:pPr>
      <w:r w:rsidRPr="008E5A5C">
        <w:rPr>
          <w:b/>
          <w:bCs/>
        </w:rPr>
        <w:t>Observaciones:</w:t>
      </w:r>
      <w:r w:rsidRPr="00156887">
        <w:br/>
        <w:t>Documentar explícitamente la ausencia de funcionalidades ocultas.</w:t>
      </w:r>
    </w:p>
    <w:p w14:paraId="61B18682" w14:textId="493ADA0C" w:rsidR="00156887" w:rsidRPr="00156887" w:rsidRDefault="00156887" w:rsidP="00156887"/>
    <w:p w14:paraId="2559961A" w14:textId="77777777" w:rsidR="00156887" w:rsidRDefault="00156887" w:rsidP="008E5A5C">
      <w:pPr>
        <w:pStyle w:val="Ttulo4"/>
      </w:pPr>
      <w:r w:rsidRPr="00156887">
        <w:t>TC_INFR14_01 – Ausencia de tratamiento de datos por parte del equipo</w:t>
      </w:r>
    </w:p>
    <w:p w14:paraId="49796CF7" w14:textId="77777777" w:rsidR="00156887" w:rsidRPr="008E5A5C" w:rsidRDefault="00156887" w:rsidP="008E5A5C">
      <w:pPr>
        <w:pStyle w:val="Prrafodelista"/>
        <w:numPr>
          <w:ilvl w:val="0"/>
          <w:numId w:val="450"/>
        </w:numPr>
        <w:rPr>
          <w:i/>
          <w:iCs/>
        </w:rPr>
      </w:pPr>
      <w:r w:rsidRPr="008E5A5C">
        <w:rPr>
          <w:b/>
          <w:bCs/>
        </w:rPr>
        <w:t>ID:</w:t>
      </w:r>
      <w:r w:rsidRPr="00156887">
        <w:t xml:space="preserve"> </w:t>
      </w:r>
      <w:r w:rsidRPr="008E5A5C">
        <w:rPr>
          <w:i/>
          <w:iCs/>
        </w:rPr>
        <w:t>TC_INFR14_01</w:t>
      </w:r>
    </w:p>
    <w:p w14:paraId="385C366D" w14:textId="3A3FFB01" w:rsidR="00156887" w:rsidRDefault="00156887" w:rsidP="008E5A5C">
      <w:pPr>
        <w:pStyle w:val="Prrafodelista"/>
        <w:numPr>
          <w:ilvl w:val="0"/>
          <w:numId w:val="450"/>
        </w:numPr>
      </w:pPr>
      <w:r w:rsidRPr="008E5A5C">
        <w:rPr>
          <w:b/>
          <w:bCs/>
        </w:rPr>
        <w:t>Requisito asociado:</w:t>
      </w:r>
      <w:r w:rsidRPr="00156887">
        <w:t xml:space="preserve"> </w:t>
      </w:r>
      <w:hyperlink r:id="rId83" w:history="1">
        <w:r w:rsidRPr="008E5A5C">
          <w:rPr>
            <w:rStyle w:val="Hipervnculo"/>
          </w:rPr>
          <w:t>INFR_14</w:t>
        </w:r>
      </w:hyperlink>
    </w:p>
    <w:p w14:paraId="7E3CAEE3" w14:textId="77777777" w:rsidR="00156887" w:rsidRDefault="00156887" w:rsidP="008E5A5C">
      <w:pPr>
        <w:pStyle w:val="Prrafodelista"/>
        <w:numPr>
          <w:ilvl w:val="0"/>
          <w:numId w:val="450"/>
        </w:numPr>
      </w:pPr>
      <w:r w:rsidRPr="008E5A5C">
        <w:rPr>
          <w:b/>
          <w:bCs/>
        </w:rPr>
        <w:t>Tipo:</w:t>
      </w:r>
      <w:r w:rsidRPr="00156887">
        <w:t xml:space="preserve"> Legal / Responsabilidad</w:t>
      </w:r>
    </w:p>
    <w:p w14:paraId="6C30B6AA" w14:textId="77777777" w:rsidR="00156887" w:rsidRPr="008E5A5C" w:rsidRDefault="00156887" w:rsidP="008E5A5C">
      <w:pPr>
        <w:pStyle w:val="Prrafodelista"/>
        <w:numPr>
          <w:ilvl w:val="0"/>
          <w:numId w:val="450"/>
        </w:numPr>
        <w:rPr>
          <w:color w:val="C00000"/>
        </w:rPr>
      </w:pPr>
      <w:r w:rsidRPr="008E5A5C">
        <w:rPr>
          <w:b/>
          <w:bCs/>
        </w:rPr>
        <w:t xml:space="preserve">Prioridad: </w:t>
      </w:r>
      <w:r w:rsidRPr="008E5A5C">
        <w:rPr>
          <w:color w:val="C00000"/>
        </w:rPr>
        <w:t>Alta</w:t>
      </w:r>
    </w:p>
    <w:p w14:paraId="49DB3FD7" w14:textId="77777777" w:rsidR="00156887" w:rsidRDefault="00156887" w:rsidP="008E5A5C">
      <w:pPr>
        <w:pStyle w:val="Prrafodelista"/>
        <w:numPr>
          <w:ilvl w:val="0"/>
          <w:numId w:val="450"/>
        </w:numPr>
      </w:pPr>
      <w:r w:rsidRPr="008E5A5C">
        <w:rPr>
          <w:b/>
          <w:bCs/>
        </w:rPr>
        <w:t>Descripción:</w:t>
      </w:r>
      <w:r w:rsidRPr="00156887">
        <w:br/>
        <w:t>Verificar que no se realiza tratamiento de datos por parte del equipo de desarrollo dcueli.com.</w:t>
      </w:r>
    </w:p>
    <w:p w14:paraId="728213C6" w14:textId="7986F7BE" w:rsidR="00156887" w:rsidRPr="008E5A5C" w:rsidRDefault="00156887" w:rsidP="008E5A5C">
      <w:pPr>
        <w:pStyle w:val="Prrafodelista"/>
        <w:numPr>
          <w:ilvl w:val="0"/>
          <w:numId w:val="450"/>
        </w:numPr>
        <w:rPr>
          <w:b/>
          <w:bCs/>
        </w:rPr>
      </w:pPr>
      <w:r w:rsidRPr="008E5A5C">
        <w:rPr>
          <w:b/>
          <w:bCs/>
        </w:rPr>
        <w:t>Precondiciones:</w:t>
      </w:r>
    </w:p>
    <w:p w14:paraId="30CAEBB8" w14:textId="77777777" w:rsidR="00156887" w:rsidRDefault="00156887" w:rsidP="008E5A5C">
      <w:pPr>
        <w:numPr>
          <w:ilvl w:val="1"/>
          <w:numId w:val="450"/>
        </w:numPr>
      </w:pPr>
      <w:r w:rsidRPr="00156887">
        <w:t>Documentación legal disponible.</w:t>
      </w:r>
    </w:p>
    <w:p w14:paraId="7F945C18" w14:textId="77777777" w:rsidR="00144CD5" w:rsidRDefault="00144CD5">
      <w:pPr>
        <w:spacing w:after="200" w:line="276" w:lineRule="auto"/>
        <w:contextualSpacing w:val="0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033D7803" w14:textId="46EFFB9C" w:rsidR="00156887" w:rsidRPr="008E5A5C" w:rsidRDefault="00156887" w:rsidP="008E5A5C">
      <w:pPr>
        <w:pStyle w:val="Prrafodelista"/>
        <w:numPr>
          <w:ilvl w:val="0"/>
          <w:numId w:val="450"/>
        </w:numPr>
        <w:rPr>
          <w:b/>
          <w:bCs/>
        </w:rPr>
      </w:pPr>
      <w:r w:rsidRPr="008E5A5C">
        <w:rPr>
          <w:b/>
          <w:bCs/>
        </w:rPr>
        <w:lastRenderedPageBreak/>
        <w:t>Entorno:</w:t>
      </w:r>
    </w:p>
    <w:p w14:paraId="42DA65E1" w14:textId="77777777" w:rsidR="00156887" w:rsidRDefault="00156887" w:rsidP="008E5A5C">
      <w:pPr>
        <w:numPr>
          <w:ilvl w:val="1"/>
          <w:numId w:val="450"/>
        </w:numPr>
      </w:pPr>
      <w:r w:rsidRPr="00156887">
        <w:t>Documentación del proyecto.</w:t>
      </w:r>
    </w:p>
    <w:p w14:paraId="6831BFEA" w14:textId="61BA4AF4" w:rsidR="00156887" w:rsidRPr="00156887" w:rsidRDefault="00156887" w:rsidP="008E5A5C">
      <w:pPr>
        <w:pStyle w:val="Prrafodelista"/>
        <w:numPr>
          <w:ilvl w:val="1"/>
          <w:numId w:val="450"/>
        </w:numPr>
      </w:pPr>
      <w:r w:rsidRPr="00156887">
        <w:t>Datos de revisión:</w:t>
      </w:r>
    </w:p>
    <w:p w14:paraId="579C5005" w14:textId="77777777" w:rsidR="00156887" w:rsidRPr="00156887" w:rsidRDefault="00156887" w:rsidP="008E5A5C">
      <w:pPr>
        <w:numPr>
          <w:ilvl w:val="1"/>
          <w:numId w:val="450"/>
        </w:numPr>
      </w:pPr>
      <w:r w:rsidRPr="00156887">
        <w:t>Política de privacidad.</w:t>
      </w:r>
    </w:p>
    <w:p w14:paraId="27A69008" w14:textId="77777777" w:rsidR="00156887" w:rsidRDefault="00156887" w:rsidP="008E5A5C">
      <w:pPr>
        <w:numPr>
          <w:ilvl w:val="1"/>
          <w:numId w:val="450"/>
        </w:numPr>
      </w:pPr>
      <w:r w:rsidRPr="00156887">
        <w:t>Documentación técnica.</w:t>
      </w:r>
    </w:p>
    <w:p w14:paraId="22B6C2C2" w14:textId="252F6E48" w:rsidR="00156887" w:rsidRPr="008E5A5C" w:rsidRDefault="00156887" w:rsidP="008E5A5C">
      <w:pPr>
        <w:pStyle w:val="Prrafodelista"/>
        <w:numPr>
          <w:ilvl w:val="0"/>
          <w:numId w:val="450"/>
        </w:numPr>
        <w:rPr>
          <w:b/>
          <w:bCs/>
        </w:rPr>
      </w:pPr>
      <w:r w:rsidRPr="008E5A5C">
        <w:rPr>
          <w:b/>
          <w:bCs/>
        </w:rPr>
        <w:t>Pasos:</w:t>
      </w:r>
    </w:p>
    <w:p w14:paraId="585A5861" w14:textId="77777777" w:rsidR="00156887" w:rsidRPr="00156887" w:rsidRDefault="00156887" w:rsidP="008E5A5C">
      <w:pPr>
        <w:numPr>
          <w:ilvl w:val="1"/>
          <w:numId w:val="450"/>
        </w:numPr>
      </w:pPr>
      <w:r w:rsidRPr="00156887">
        <w:t>Revisar política de privacidad.</w:t>
      </w:r>
    </w:p>
    <w:p w14:paraId="1CFD5B28" w14:textId="77777777" w:rsidR="00156887" w:rsidRPr="00156887" w:rsidRDefault="00156887" w:rsidP="008E5A5C">
      <w:pPr>
        <w:numPr>
          <w:ilvl w:val="1"/>
          <w:numId w:val="450"/>
        </w:numPr>
      </w:pPr>
      <w:r w:rsidRPr="00156887">
        <w:t>Confirmar que se indica explícitamente que no existe tratamiento externo de datos.</w:t>
      </w:r>
    </w:p>
    <w:p w14:paraId="38E107AC" w14:textId="77777777" w:rsidR="00156887" w:rsidRDefault="00156887" w:rsidP="008E5A5C">
      <w:pPr>
        <w:numPr>
          <w:ilvl w:val="1"/>
          <w:numId w:val="450"/>
        </w:numPr>
      </w:pPr>
      <w:r w:rsidRPr="00156887">
        <w:t xml:space="preserve">Verificar ausencia de servidores, </w:t>
      </w:r>
      <w:proofErr w:type="spellStart"/>
      <w:r w:rsidRPr="00156887">
        <w:t>APIs</w:t>
      </w:r>
      <w:proofErr w:type="spellEnd"/>
      <w:r w:rsidRPr="00156887">
        <w:t xml:space="preserve"> o almacenamiento externo.</w:t>
      </w:r>
    </w:p>
    <w:p w14:paraId="3E9EBFCF" w14:textId="3D1DBCCE" w:rsidR="00156887" w:rsidRPr="008E5A5C" w:rsidRDefault="00156887" w:rsidP="008E5A5C">
      <w:pPr>
        <w:pStyle w:val="Prrafodelista"/>
        <w:numPr>
          <w:ilvl w:val="0"/>
          <w:numId w:val="450"/>
        </w:numPr>
        <w:rPr>
          <w:b/>
          <w:bCs/>
        </w:rPr>
      </w:pPr>
      <w:r w:rsidRPr="008E5A5C">
        <w:rPr>
          <w:b/>
          <w:bCs/>
        </w:rPr>
        <w:t>Resultado esperado:</w:t>
      </w:r>
    </w:p>
    <w:p w14:paraId="6B313D77" w14:textId="77777777" w:rsidR="00156887" w:rsidRPr="00156887" w:rsidRDefault="00156887" w:rsidP="008E5A5C">
      <w:pPr>
        <w:numPr>
          <w:ilvl w:val="1"/>
          <w:numId w:val="450"/>
        </w:numPr>
      </w:pPr>
      <w:r w:rsidRPr="00156887">
        <w:t>La documentación declara explícitamente la ausencia de tratamiento de datos.</w:t>
      </w:r>
    </w:p>
    <w:p w14:paraId="2FACC96C" w14:textId="77777777" w:rsidR="00156887" w:rsidRDefault="00156887" w:rsidP="008E5A5C">
      <w:pPr>
        <w:numPr>
          <w:ilvl w:val="1"/>
          <w:numId w:val="450"/>
        </w:numPr>
      </w:pPr>
      <w:r w:rsidRPr="00156887">
        <w:t>No existen elementos técnicos que contradigan dicha declaración.</w:t>
      </w:r>
    </w:p>
    <w:p w14:paraId="5B0FF331" w14:textId="462C61B2" w:rsidR="00156887" w:rsidRPr="00156887" w:rsidRDefault="00156887" w:rsidP="008E5A5C">
      <w:pPr>
        <w:pStyle w:val="Prrafodelista"/>
        <w:numPr>
          <w:ilvl w:val="0"/>
          <w:numId w:val="450"/>
        </w:numPr>
      </w:pPr>
      <w:r w:rsidRPr="008E5A5C">
        <w:rPr>
          <w:b/>
          <w:bCs/>
        </w:rPr>
        <w:t>Observaciones:</w:t>
      </w:r>
      <w:r w:rsidRPr="00156887">
        <w:br/>
        <w:t>Conservar copia versionada del documento legal.</w:t>
      </w:r>
    </w:p>
    <w:p w14:paraId="0DF18D79" w14:textId="12B81352" w:rsidR="00156887" w:rsidRPr="00156887" w:rsidRDefault="00156887" w:rsidP="00156887"/>
    <w:p w14:paraId="38DD72A8" w14:textId="77777777" w:rsidR="009D3BC1" w:rsidRDefault="00156887" w:rsidP="00455D89">
      <w:pPr>
        <w:pStyle w:val="Ttulo4"/>
      </w:pPr>
      <w:r w:rsidRPr="00156887">
        <w:t>TC_INFR16_01 – Traslado explícito de responsabilidad</w:t>
      </w:r>
    </w:p>
    <w:p w14:paraId="28425AA0" w14:textId="77777777" w:rsidR="009D3BC1" w:rsidRPr="00455D89" w:rsidRDefault="00156887" w:rsidP="00455D89">
      <w:pPr>
        <w:pStyle w:val="Prrafodelista"/>
        <w:numPr>
          <w:ilvl w:val="0"/>
          <w:numId w:val="451"/>
        </w:numPr>
        <w:rPr>
          <w:i/>
          <w:iCs/>
        </w:rPr>
      </w:pPr>
      <w:r w:rsidRPr="00455D89">
        <w:rPr>
          <w:b/>
          <w:bCs/>
        </w:rPr>
        <w:t>ID:</w:t>
      </w:r>
      <w:r w:rsidRPr="00156887">
        <w:t xml:space="preserve"> </w:t>
      </w:r>
      <w:r w:rsidRPr="00455D89">
        <w:rPr>
          <w:i/>
          <w:iCs/>
        </w:rPr>
        <w:t>TC_INFR16_01</w:t>
      </w:r>
    </w:p>
    <w:p w14:paraId="773553A9" w14:textId="3FD049B7" w:rsidR="009D3BC1" w:rsidRDefault="00156887" w:rsidP="00455D89">
      <w:pPr>
        <w:pStyle w:val="Prrafodelista"/>
        <w:numPr>
          <w:ilvl w:val="0"/>
          <w:numId w:val="451"/>
        </w:numPr>
      </w:pPr>
      <w:r w:rsidRPr="00455D89">
        <w:rPr>
          <w:b/>
          <w:bCs/>
        </w:rPr>
        <w:t>Requisito asociado:</w:t>
      </w:r>
      <w:r w:rsidRPr="00156887">
        <w:t xml:space="preserve"> </w:t>
      </w:r>
      <w:hyperlink r:id="rId84" w:history="1">
        <w:r w:rsidRPr="00455D89">
          <w:rPr>
            <w:rStyle w:val="Hipervnculo"/>
          </w:rPr>
          <w:t>INFR_16</w:t>
        </w:r>
      </w:hyperlink>
    </w:p>
    <w:p w14:paraId="4C796E2E" w14:textId="77777777" w:rsidR="009D3BC1" w:rsidRDefault="00156887" w:rsidP="00455D89">
      <w:pPr>
        <w:pStyle w:val="Prrafodelista"/>
        <w:numPr>
          <w:ilvl w:val="0"/>
          <w:numId w:val="451"/>
        </w:numPr>
      </w:pPr>
      <w:r w:rsidRPr="00455D89">
        <w:rPr>
          <w:b/>
          <w:bCs/>
        </w:rPr>
        <w:t xml:space="preserve">Tipo: </w:t>
      </w:r>
      <w:r w:rsidRPr="00156887">
        <w:t>Legal / Contractual</w:t>
      </w:r>
    </w:p>
    <w:p w14:paraId="229E7C6E" w14:textId="77777777" w:rsidR="00455D89" w:rsidRPr="008E5A5C" w:rsidRDefault="00156887" w:rsidP="00455D89">
      <w:pPr>
        <w:pStyle w:val="Prrafodelista"/>
        <w:numPr>
          <w:ilvl w:val="0"/>
          <w:numId w:val="450"/>
        </w:numPr>
        <w:rPr>
          <w:color w:val="C00000"/>
        </w:rPr>
      </w:pPr>
      <w:r w:rsidRPr="00455D89">
        <w:rPr>
          <w:b/>
          <w:bCs/>
        </w:rPr>
        <w:t>Prioridad:</w:t>
      </w:r>
      <w:r w:rsidRPr="00156887">
        <w:t xml:space="preserve"> </w:t>
      </w:r>
      <w:r w:rsidR="00455D89" w:rsidRPr="008E5A5C">
        <w:rPr>
          <w:color w:val="C00000"/>
        </w:rPr>
        <w:t>Alta</w:t>
      </w:r>
    </w:p>
    <w:p w14:paraId="5CEB4152" w14:textId="35184B19" w:rsidR="009D3BC1" w:rsidRDefault="00156887" w:rsidP="002A43B7">
      <w:pPr>
        <w:pStyle w:val="Prrafodelista"/>
        <w:numPr>
          <w:ilvl w:val="0"/>
          <w:numId w:val="451"/>
        </w:numPr>
      </w:pPr>
      <w:r w:rsidRPr="00455D89">
        <w:rPr>
          <w:b/>
          <w:bCs/>
        </w:rPr>
        <w:t>Descripción:</w:t>
      </w:r>
      <w:r w:rsidRPr="00455D89">
        <w:rPr>
          <w:b/>
          <w:bCs/>
        </w:rPr>
        <w:br/>
      </w:r>
      <w:r w:rsidRPr="00156887">
        <w:t>Verificar que la aplicación informa claramente al usuario que la responsabilidad legal del uso recae exclusivamente sobre él y que dicha aceptación queda registrada.</w:t>
      </w:r>
    </w:p>
    <w:p w14:paraId="06CD194D" w14:textId="10FD351D" w:rsidR="00156887" w:rsidRPr="00455D89" w:rsidRDefault="00156887" w:rsidP="00455D89">
      <w:pPr>
        <w:pStyle w:val="Prrafodelista"/>
        <w:numPr>
          <w:ilvl w:val="0"/>
          <w:numId w:val="451"/>
        </w:numPr>
        <w:rPr>
          <w:b/>
          <w:bCs/>
        </w:rPr>
      </w:pPr>
      <w:r w:rsidRPr="00455D89">
        <w:rPr>
          <w:b/>
          <w:bCs/>
        </w:rPr>
        <w:t>Precondiciones:</w:t>
      </w:r>
    </w:p>
    <w:p w14:paraId="2C79AF61" w14:textId="77777777" w:rsidR="009D3BC1" w:rsidRDefault="00156887" w:rsidP="00455D89">
      <w:pPr>
        <w:numPr>
          <w:ilvl w:val="1"/>
          <w:numId w:val="451"/>
        </w:numPr>
      </w:pPr>
      <w:r w:rsidRPr="00156887">
        <w:t>Primera ejecución de la aplicación.</w:t>
      </w:r>
    </w:p>
    <w:p w14:paraId="0550573F" w14:textId="08472596" w:rsidR="00156887" w:rsidRPr="00455D89" w:rsidRDefault="00156887" w:rsidP="00455D89">
      <w:pPr>
        <w:pStyle w:val="Prrafodelista"/>
        <w:numPr>
          <w:ilvl w:val="0"/>
          <w:numId w:val="451"/>
        </w:numPr>
        <w:rPr>
          <w:b/>
          <w:bCs/>
        </w:rPr>
      </w:pPr>
      <w:r w:rsidRPr="00455D89">
        <w:rPr>
          <w:b/>
          <w:bCs/>
        </w:rPr>
        <w:t>Entorno:</w:t>
      </w:r>
    </w:p>
    <w:p w14:paraId="762FCF2B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Dispositivo Android compatible.</w:t>
      </w:r>
    </w:p>
    <w:p w14:paraId="4EBD7D1C" w14:textId="77777777" w:rsidR="009D3BC1" w:rsidRDefault="00156887" w:rsidP="00455D89">
      <w:pPr>
        <w:numPr>
          <w:ilvl w:val="1"/>
          <w:numId w:val="451"/>
        </w:numPr>
      </w:pPr>
      <w:r w:rsidRPr="00156887">
        <w:t xml:space="preserve">Versión </w:t>
      </w:r>
      <w:proofErr w:type="spellStart"/>
      <w:r w:rsidRPr="00156887">
        <w:t>release</w:t>
      </w:r>
      <w:proofErr w:type="spellEnd"/>
      <w:r w:rsidRPr="00156887">
        <w:t xml:space="preserve"> instalada.</w:t>
      </w:r>
    </w:p>
    <w:p w14:paraId="232BA92C" w14:textId="252D1CFB" w:rsidR="00156887" w:rsidRPr="00455D89" w:rsidRDefault="00156887" w:rsidP="00455D89">
      <w:pPr>
        <w:pStyle w:val="Prrafodelista"/>
        <w:numPr>
          <w:ilvl w:val="0"/>
          <w:numId w:val="451"/>
        </w:numPr>
        <w:rPr>
          <w:b/>
          <w:bCs/>
        </w:rPr>
      </w:pPr>
      <w:r w:rsidRPr="00455D89">
        <w:rPr>
          <w:b/>
          <w:bCs/>
        </w:rPr>
        <w:t>Datos de prueba:</w:t>
      </w:r>
    </w:p>
    <w:p w14:paraId="409DCAA4" w14:textId="77777777" w:rsidR="009D3BC1" w:rsidRDefault="00156887" w:rsidP="00455D89">
      <w:pPr>
        <w:numPr>
          <w:ilvl w:val="1"/>
          <w:numId w:val="451"/>
        </w:numPr>
      </w:pPr>
      <w:r w:rsidRPr="00156887">
        <w:t>Pantalla de aceptación legal inicial.</w:t>
      </w:r>
    </w:p>
    <w:p w14:paraId="5D05BCE6" w14:textId="0F94200A" w:rsidR="00156887" w:rsidRPr="00455D89" w:rsidRDefault="00156887" w:rsidP="00455D89">
      <w:pPr>
        <w:pStyle w:val="Prrafodelista"/>
        <w:numPr>
          <w:ilvl w:val="0"/>
          <w:numId w:val="451"/>
        </w:numPr>
        <w:rPr>
          <w:b/>
          <w:bCs/>
        </w:rPr>
      </w:pPr>
      <w:r w:rsidRPr="00455D89">
        <w:rPr>
          <w:b/>
          <w:bCs/>
        </w:rPr>
        <w:t>Pasos:</w:t>
      </w:r>
    </w:p>
    <w:p w14:paraId="402C9B12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Instalar aplicación.</w:t>
      </w:r>
    </w:p>
    <w:p w14:paraId="0A45E160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Ejecutar por primera vez.</w:t>
      </w:r>
    </w:p>
    <w:p w14:paraId="35E3DF91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Revisar texto legal mostrado.</w:t>
      </w:r>
    </w:p>
    <w:p w14:paraId="0204804B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Confirmar que se requiere aceptación explícita.</w:t>
      </w:r>
    </w:p>
    <w:p w14:paraId="3C22F974" w14:textId="77777777" w:rsidR="009D3BC1" w:rsidRDefault="00156887" w:rsidP="00455D89">
      <w:pPr>
        <w:numPr>
          <w:ilvl w:val="1"/>
          <w:numId w:val="451"/>
        </w:numPr>
      </w:pPr>
      <w:r w:rsidRPr="00156887">
        <w:t>Intentar continuar sin aceptar.</w:t>
      </w:r>
    </w:p>
    <w:p w14:paraId="01BA5CB8" w14:textId="059EE77A" w:rsidR="00156887" w:rsidRPr="00455D89" w:rsidRDefault="00156887" w:rsidP="00455D89">
      <w:pPr>
        <w:pStyle w:val="Prrafodelista"/>
        <w:numPr>
          <w:ilvl w:val="0"/>
          <w:numId w:val="451"/>
        </w:numPr>
        <w:rPr>
          <w:b/>
          <w:bCs/>
        </w:rPr>
      </w:pPr>
      <w:r w:rsidRPr="00455D89">
        <w:rPr>
          <w:b/>
          <w:bCs/>
        </w:rPr>
        <w:t>Resultado esperado:</w:t>
      </w:r>
    </w:p>
    <w:p w14:paraId="6583BD69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El texto legal es claro y comprensible.</w:t>
      </w:r>
    </w:p>
    <w:p w14:paraId="0A064953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No se puede utilizar la aplicación sin aceptación explícita.</w:t>
      </w:r>
    </w:p>
    <w:p w14:paraId="41488391" w14:textId="77777777" w:rsidR="009D3BC1" w:rsidRDefault="00156887" w:rsidP="00455D89">
      <w:pPr>
        <w:numPr>
          <w:ilvl w:val="1"/>
          <w:numId w:val="451"/>
        </w:numPr>
      </w:pPr>
      <w:r w:rsidRPr="00156887">
        <w:t>La aceptación queda registrada en el sistema.</w:t>
      </w:r>
    </w:p>
    <w:p w14:paraId="2E379B5E" w14:textId="15A04A21" w:rsidR="00156887" w:rsidRDefault="00156887" w:rsidP="00455D89">
      <w:pPr>
        <w:pStyle w:val="Prrafodelista"/>
        <w:numPr>
          <w:ilvl w:val="0"/>
          <w:numId w:val="451"/>
        </w:numPr>
      </w:pPr>
      <w:r w:rsidRPr="00455D89">
        <w:rPr>
          <w:b/>
          <w:bCs/>
        </w:rPr>
        <w:t>Observaciones:</w:t>
      </w:r>
      <w:r w:rsidRPr="00455D89">
        <w:rPr>
          <w:b/>
          <w:bCs/>
        </w:rPr>
        <w:br/>
      </w:r>
      <w:r w:rsidRPr="00156887">
        <w:t>Conservar versión exacta del texto legal asociado a la versión 0.1.0.</w:t>
      </w:r>
    </w:p>
    <w:p w14:paraId="1F4E3AB2" w14:textId="540E4ED4" w:rsidR="005728EE" w:rsidRDefault="005728EE">
      <w:pPr>
        <w:spacing w:after="200" w:line="276" w:lineRule="auto"/>
        <w:contextualSpacing w:val="0"/>
      </w:pPr>
      <w:r>
        <w:br w:type="page"/>
      </w:r>
    </w:p>
    <w:p w14:paraId="5A463C1C" w14:textId="799E0F68" w:rsidR="00975657" w:rsidRPr="00975657" w:rsidRDefault="00FD1DFF" w:rsidP="00310502">
      <w:pPr>
        <w:pStyle w:val="Ttulo1"/>
      </w:pPr>
      <w:bookmarkStart w:id="60" w:name="_COBERTURA_ESPERADA_EN"/>
      <w:bookmarkEnd w:id="60"/>
      <w:r w:rsidRPr="00975657">
        <w:rPr>
          <w:caps w:val="0"/>
        </w:rPr>
        <w:lastRenderedPageBreak/>
        <w:t xml:space="preserve">COBERTURA ESPERADA EN </w:t>
      </w:r>
      <w:r>
        <w:rPr>
          <w:caps w:val="0"/>
        </w:rPr>
        <w:t xml:space="preserve">LA VERSIÓN </w:t>
      </w:r>
      <w:r w:rsidRPr="00975657">
        <w:rPr>
          <w:caps w:val="0"/>
        </w:rPr>
        <w:t>0.1.0</w:t>
      </w:r>
      <w:r w:rsidR="0092325A">
        <w:t xml:space="preserve"> </w:t>
      </w:r>
      <w:hyperlink w:anchor="_ÍNDICE_1" w:history="1">
        <w:r w:rsidR="0092325A" w:rsidRPr="009F2E7F">
          <w:rPr>
            <w:rStyle w:val="HipervnculoalndiceCar"/>
            <w:rFonts w:ascii="Calibri Light" w:hAnsi="Calibri Light"/>
            <w:caps w:val="0"/>
            <w:szCs w:val="18"/>
          </w:rPr>
          <w:t>- ir al ín</w:t>
        </w:r>
        <w:r w:rsidR="0092325A" w:rsidRPr="009F2E7F">
          <w:rPr>
            <w:rStyle w:val="HipervnculoalndiceCar"/>
            <w:rFonts w:ascii="Calibri Light" w:hAnsi="Calibri Light"/>
            <w:caps w:val="0"/>
            <w:szCs w:val="18"/>
          </w:rPr>
          <w:t>d</w:t>
        </w:r>
        <w:r w:rsidR="0092325A" w:rsidRPr="009F2E7F">
          <w:rPr>
            <w:rStyle w:val="HipervnculoalndiceCar"/>
            <w:rFonts w:ascii="Calibri Light" w:hAnsi="Calibri Light"/>
            <w:caps w:val="0"/>
            <w:szCs w:val="18"/>
          </w:rPr>
          <w:t>ice -</w:t>
        </w:r>
      </w:hyperlink>
    </w:p>
    <w:p w14:paraId="067121B2" w14:textId="77777777" w:rsidR="00310502" w:rsidRDefault="00310502" w:rsidP="00310502"/>
    <w:p w14:paraId="537CD71C" w14:textId="6E3BC7E9" w:rsidR="00975657" w:rsidRPr="00975657" w:rsidRDefault="00975657" w:rsidP="00975657">
      <w:pPr>
        <w:numPr>
          <w:ilvl w:val="0"/>
          <w:numId w:val="276"/>
        </w:numPr>
      </w:pPr>
      <w:r w:rsidRPr="00975657">
        <w:t xml:space="preserve">100% requisitos </w:t>
      </w:r>
      <w:r w:rsidRPr="00975657">
        <w:rPr>
          <w:b/>
          <w:bCs/>
          <w:i/>
          <w:iCs/>
        </w:rPr>
        <w:t>Must</w:t>
      </w:r>
      <w:r w:rsidRPr="00975657">
        <w:t xml:space="preserve"> cubiertos por al menos un caso.</w:t>
      </w:r>
    </w:p>
    <w:p w14:paraId="77553E4F" w14:textId="77777777" w:rsidR="00975657" w:rsidRPr="00975657" w:rsidRDefault="00975657" w:rsidP="00975657">
      <w:pPr>
        <w:numPr>
          <w:ilvl w:val="0"/>
          <w:numId w:val="276"/>
        </w:numPr>
      </w:pPr>
      <w:r w:rsidRPr="00975657">
        <w:t>100% IFR_01–IFR_13 ejecutados manualmente.</w:t>
      </w:r>
    </w:p>
    <w:p w14:paraId="1C44678B" w14:textId="77777777" w:rsidR="00975657" w:rsidRPr="00975657" w:rsidRDefault="00975657" w:rsidP="00975657">
      <w:pPr>
        <w:numPr>
          <w:ilvl w:val="0"/>
          <w:numId w:val="276"/>
        </w:numPr>
      </w:pPr>
      <w:r w:rsidRPr="00975657">
        <w:t>Escenario E2E validado.</w:t>
      </w:r>
    </w:p>
    <w:p w14:paraId="0745094E" w14:textId="77777777" w:rsidR="00975657" w:rsidRPr="00975657" w:rsidRDefault="00975657" w:rsidP="00975657">
      <w:pPr>
        <w:numPr>
          <w:ilvl w:val="0"/>
          <w:numId w:val="276"/>
        </w:numPr>
      </w:pPr>
      <w:r w:rsidRPr="00975657">
        <w:t>Al menos un test por cada INFR crítico.</w:t>
      </w:r>
    </w:p>
    <w:p w14:paraId="0FDB1DB0" w14:textId="77777777" w:rsidR="00975657" w:rsidRDefault="00975657" w:rsidP="00975657"/>
    <w:p w14:paraId="7045CAFC" w14:textId="37F9B19C" w:rsidR="00A67FAB" w:rsidRPr="00FD1DFF" w:rsidRDefault="00FD1DFF" w:rsidP="00FD1DFF">
      <w:pPr>
        <w:pStyle w:val="Ttulo1"/>
        <w:rPr>
          <w:b/>
          <w:bCs/>
        </w:rPr>
      </w:pPr>
      <w:bookmarkStart w:id="61" w:name="_ANEXO_-_ir"/>
      <w:bookmarkEnd w:id="61"/>
      <w:r w:rsidRPr="00FD1DFF">
        <w:rPr>
          <w:b/>
          <w:bCs/>
          <w:caps w:val="0"/>
        </w:rPr>
        <w:t>ANEXO</w:t>
      </w:r>
      <w:r>
        <w:t xml:space="preserve"> </w:t>
      </w:r>
      <w:hyperlink w:anchor="_ÍNDICE_1" w:history="1">
        <w:r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6417EA3D" w14:textId="145D8E52" w:rsidR="00A67FAB" w:rsidRDefault="00A67FAB" w:rsidP="00A67FAB">
      <w:pPr>
        <w:rPr>
          <w:b/>
          <w:bCs/>
        </w:rPr>
      </w:pPr>
      <w:r w:rsidRPr="00A67FAB">
        <w:t xml:space="preserve">Formato </w:t>
      </w:r>
      <w:r w:rsidR="00D1616E">
        <w:rPr>
          <w:b/>
          <w:bCs/>
        </w:rPr>
        <w:t>IS</w:t>
      </w:r>
      <w:r w:rsidRPr="00A67FAB">
        <w:rPr>
          <w:b/>
          <w:bCs/>
        </w:rPr>
        <w:t xml:space="preserve">O/IEC/IEEE 29119-3 (Test </w:t>
      </w:r>
      <w:proofErr w:type="spellStart"/>
      <w:r w:rsidRPr="00A67FAB">
        <w:rPr>
          <w:b/>
          <w:bCs/>
        </w:rPr>
        <w:t>Documentation</w:t>
      </w:r>
      <w:proofErr w:type="spellEnd"/>
      <w:r w:rsidRPr="00A67FAB">
        <w:rPr>
          <w:b/>
          <w:bCs/>
        </w:rPr>
        <w:t>)</w:t>
      </w:r>
    </w:p>
    <w:p w14:paraId="45EB3418" w14:textId="77777777" w:rsidR="002358E6" w:rsidRDefault="002358E6" w:rsidP="00A67FAB">
      <w:pPr>
        <w:rPr>
          <w:b/>
          <w:bCs/>
        </w:rPr>
      </w:pPr>
    </w:p>
    <w:p w14:paraId="3B33B579" w14:textId="7883A4CC" w:rsidR="00A67FAB" w:rsidRDefault="002358E6" w:rsidP="00FD1DFF">
      <w:pPr>
        <w:pStyle w:val="Ttulo2"/>
      </w:pPr>
      <w:bookmarkStart w:id="62" w:name="_A.1_Casos_de"/>
      <w:bookmarkEnd w:id="62"/>
      <w:r w:rsidRPr="002358E6">
        <w:t>Casos de Prueba Funcionales</w:t>
      </w:r>
    </w:p>
    <w:p w14:paraId="5336A88F" w14:textId="77777777" w:rsidR="00FD1DFF" w:rsidRPr="00FD1DFF" w:rsidRDefault="00FD1DFF" w:rsidP="00FD1DFF"/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7"/>
        <w:gridCol w:w="714"/>
        <w:gridCol w:w="1078"/>
        <w:gridCol w:w="951"/>
        <w:gridCol w:w="1994"/>
        <w:gridCol w:w="1881"/>
        <w:gridCol w:w="2239"/>
      </w:tblGrid>
      <w:tr w:rsidR="00D1616E" w:rsidRPr="002358E6" w14:paraId="624CB3B3" w14:textId="77777777" w:rsidTr="00966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2C59A6"/>
              <w:right w:val="single" w:sz="2" w:space="0" w:color="242D5B"/>
            </w:tcBorders>
            <w:shd w:val="clear" w:color="auto" w:fill="4E91CD"/>
            <w:hideMark/>
          </w:tcPr>
          <w:p w14:paraId="2E09E494" w14:textId="77777777" w:rsidR="002358E6" w:rsidRPr="002358E6" w:rsidRDefault="002358E6" w:rsidP="002358E6">
            <w:pPr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left w:val="single" w:sz="2" w:space="0" w:color="242D5B"/>
              <w:bottom w:val="single" w:sz="12" w:space="0" w:color="2C59A6"/>
            </w:tcBorders>
            <w:shd w:val="clear" w:color="auto" w:fill="4E91CD"/>
            <w:hideMark/>
          </w:tcPr>
          <w:p w14:paraId="4C92D0AA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proofErr w:type="spellStart"/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Req</w:t>
            </w:r>
            <w:proofErr w:type="spellEnd"/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375BEDDD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5CC10489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Prioridad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73D7E005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Precondiciones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3BBA215E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Pasos (resumen)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6E9EEF3C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Resultado Esperado</w:t>
            </w:r>
          </w:p>
        </w:tc>
      </w:tr>
      <w:tr w:rsidR="00D1616E" w:rsidRPr="002358E6" w14:paraId="03CF3A7A" w14:textId="77777777" w:rsidTr="00966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2C59A6"/>
              <w:right w:val="single" w:sz="2" w:space="0" w:color="242D5B"/>
            </w:tcBorders>
            <w:hideMark/>
          </w:tcPr>
          <w:p w14:paraId="3396D13D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TC_IFR01_01</w:t>
            </w:r>
          </w:p>
        </w:tc>
        <w:tc>
          <w:tcPr>
            <w:tcW w:w="0" w:type="auto"/>
            <w:tcBorders>
              <w:top w:val="single" w:sz="12" w:space="0" w:color="2C59A6"/>
              <w:left w:val="single" w:sz="2" w:space="0" w:color="242D5B"/>
            </w:tcBorders>
            <w:hideMark/>
          </w:tcPr>
          <w:p w14:paraId="3BE5EAA0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IFR_01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7E66D151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4978FE6C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41C54196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App activa, llamada en curso, permisos OK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4771F4DA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Pulsar “Grabar”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79CB3578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inicia, botón cambia a “Parar”, log generado</w:t>
            </w:r>
          </w:p>
        </w:tc>
      </w:tr>
      <w:tr w:rsidR="00D1616E" w:rsidRPr="002358E6" w14:paraId="00A196C1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400313CA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TC_IFR01_02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511B126F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IFR_01</w:t>
            </w:r>
          </w:p>
        </w:tc>
        <w:tc>
          <w:tcPr>
            <w:tcW w:w="0" w:type="auto"/>
            <w:hideMark/>
          </w:tcPr>
          <w:p w14:paraId="169F154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7000F0CE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6F22F3C3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activa</w:t>
            </w:r>
          </w:p>
        </w:tc>
        <w:tc>
          <w:tcPr>
            <w:tcW w:w="0" w:type="auto"/>
            <w:hideMark/>
          </w:tcPr>
          <w:p w14:paraId="2AEE7375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Pulsar “Parar”</w:t>
            </w:r>
          </w:p>
        </w:tc>
        <w:tc>
          <w:tcPr>
            <w:tcW w:w="0" w:type="auto"/>
            <w:hideMark/>
          </w:tcPr>
          <w:p w14:paraId="18D00D79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Archivo cerrado correctamente, reproducible</w:t>
            </w:r>
          </w:p>
        </w:tc>
      </w:tr>
      <w:tr w:rsidR="00D1616E" w:rsidRPr="002358E6" w14:paraId="4B5C7442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52211BA4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TC_IFR02_01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5B2E3EE4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IFR_02</w:t>
            </w:r>
          </w:p>
        </w:tc>
        <w:tc>
          <w:tcPr>
            <w:tcW w:w="0" w:type="auto"/>
            <w:hideMark/>
          </w:tcPr>
          <w:p w14:paraId="182F8DBE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735D6E7D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6264A1A7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activa</w:t>
            </w:r>
          </w:p>
        </w:tc>
        <w:tc>
          <w:tcPr>
            <w:tcW w:w="0" w:type="auto"/>
            <w:hideMark/>
          </w:tcPr>
          <w:p w14:paraId="499A6167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Minimizar app y finalizar llamada</w:t>
            </w:r>
          </w:p>
        </w:tc>
        <w:tc>
          <w:tcPr>
            <w:tcW w:w="0" w:type="auto"/>
            <w:hideMark/>
          </w:tcPr>
          <w:p w14:paraId="42978F2C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Grabación continúa en </w:t>
            </w:r>
            <w:proofErr w:type="spellStart"/>
            <w:r w:rsidRPr="002358E6">
              <w:rPr>
                <w:sz w:val="18"/>
                <w:szCs w:val="18"/>
              </w:rPr>
              <w:t>background</w:t>
            </w:r>
            <w:proofErr w:type="spellEnd"/>
            <w:r w:rsidRPr="002358E6">
              <w:rPr>
                <w:sz w:val="18"/>
                <w:szCs w:val="18"/>
              </w:rPr>
              <w:t xml:space="preserve"> y se guarda completa</w:t>
            </w:r>
          </w:p>
        </w:tc>
      </w:tr>
      <w:tr w:rsidR="00D1616E" w:rsidRPr="002358E6" w14:paraId="7D541F79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34E4E9AF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TC_IFR03_01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4CE5B305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IFR_03</w:t>
            </w:r>
          </w:p>
        </w:tc>
        <w:tc>
          <w:tcPr>
            <w:tcW w:w="0" w:type="auto"/>
            <w:hideMark/>
          </w:tcPr>
          <w:p w14:paraId="2311957E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74A0D1F8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58A41712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activa</w:t>
            </w:r>
          </w:p>
        </w:tc>
        <w:tc>
          <w:tcPr>
            <w:tcW w:w="0" w:type="auto"/>
            <w:hideMark/>
          </w:tcPr>
          <w:p w14:paraId="2A15F0AC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Finalizar llamada sin pulsar parar</w:t>
            </w:r>
          </w:p>
        </w:tc>
        <w:tc>
          <w:tcPr>
            <w:tcW w:w="0" w:type="auto"/>
            <w:hideMark/>
          </w:tcPr>
          <w:p w14:paraId="26BEB5E0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Detención automática y archivo válido</w:t>
            </w:r>
          </w:p>
        </w:tc>
      </w:tr>
      <w:tr w:rsidR="00D1616E" w:rsidRPr="002358E6" w14:paraId="1FB76163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1F4861A4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TC_IFR04_01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36D68DA5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IFR_04</w:t>
            </w:r>
          </w:p>
        </w:tc>
        <w:tc>
          <w:tcPr>
            <w:tcW w:w="0" w:type="auto"/>
            <w:hideMark/>
          </w:tcPr>
          <w:p w14:paraId="6004CE34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Integración</w:t>
            </w:r>
          </w:p>
        </w:tc>
        <w:tc>
          <w:tcPr>
            <w:tcW w:w="0" w:type="auto"/>
            <w:hideMark/>
          </w:tcPr>
          <w:p w14:paraId="336783DF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C000"/>
                <w:sz w:val="18"/>
                <w:szCs w:val="18"/>
              </w:rPr>
            </w:pPr>
            <w:r w:rsidRPr="002358E6">
              <w:rPr>
                <w:color w:val="FFC000"/>
                <w:sz w:val="18"/>
                <w:szCs w:val="18"/>
              </w:rPr>
              <w:t>Media</w:t>
            </w:r>
          </w:p>
        </w:tc>
        <w:tc>
          <w:tcPr>
            <w:tcW w:w="0" w:type="auto"/>
            <w:hideMark/>
          </w:tcPr>
          <w:p w14:paraId="253AD9D4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App instalada</w:t>
            </w:r>
          </w:p>
        </w:tc>
        <w:tc>
          <w:tcPr>
            <w:tcW w:w="0" w:type="auto"/>
            <w:hideMark/>
          </w:tcPr>
          <w:p w14:paraId="5DC36F5C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Validar módulo Android separado</w:t>
            </w:r>
          </w:p>
        </w:tc>
        <w:tc>
          <w:tcPr>
            <w:tcW w:w="0" w:type="auto"/>
            <w:hideMark/>
          </w:tcPr>
          <w:p w14:paraId="2D93F1FE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2358E6">
              <w:rPr>
                <w:sz w:val="18"/>
                <w:szCs w:val="18"/>
              </w:rPr>
              <w:t>Plugins</w:t>
            </w:r>
            <w:proofErr w:type="spellEnd"/>
            <w:r w:rsidRPr="002358E6">
              <w:rPr>
                <w:sz w:val="18"/>
                <w:szCs w:val="18"/>
              </w:rPr>
              <w:t xml:space="preserve"> desacoplados correctamente</w:t>
            </w:r>
          </w:p>
        </w:tc>
      </w:tr>
      <w:tr w:rsidR="00D1616E" w:rsidRPr="002358E6" w14:paraId="7FC5D44A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591FCAB6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TC_IFR05_01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33B0875A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IFR_05</w:t>
            </w:r>
          </w:p>
        </w:tc>
        <w:tc>
          <w:tcPr>
            <w:tcW w:w="0" w:type="auto"/>
            <w:hideMark/>
          </w:tcPr>
          <w:p w14:paraId="16455C5E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7DF53F5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448CBBFC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finalizada</w:t>
            </w:r>
          </w:p>
        </w:tc>
        <w:tc>
          <w:tcPr>
            <w:tcW w:w="0" w:type="auto"/>
            <w:hideMark/>
          </w:tcPr>
          <w:p w14:paraId="66148D48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Revisar almacenamiento</w:t>
            </w:r>
          </w:p>
        </w:tc>
        <w:tc>
          <w:tcPr>
            <w:tcW w:w="0" w:type="auto"/>
            <w:hideMark/>
          </w:tcPr>
          <w:p w14:paraId="3D7D0216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Archivo almacenado localmente</w:t>
            </w:r>
          </w:p>
        </w:tc>
      </w:tr>
      <w:tr w:rsidR="00D1616E" w:rsidRPr="002358E6" w14:paraId="32830484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636E13F7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TC_IFR06_01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1100D8F4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IFR_06</w:t>
            </w:r>
          </w:p>
        </w:tc>
        <w:tc>
          <w:tcPr>
            <w:tcW w:w="0" w:type="auto"/>
            <w:hideMark/>
          </w:tcPr>
          <w:p w14:paraId="688FC388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6E4D2FC4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C000"/>
                <w:sz w:val="18"/>
                <w:szCs w:val="18"/>
              </w:rPr>
            </w:pPr>
            <w:r w:rsidRPr="002358E6">
              <w:rPr>
                <w:color w:val="FFC000"/>
                <w:sz w:val="18"/>
                <w:szCs w:val="18"/>
              </w:rPr>
              <w:t>Media</w:t>
            </w:r>
          </w:p>
        </w:tc>
        <w:tc>
          <w:tcPr>
            <w:tcW w:w="0" w:type="auto"/>
            <w:hideMark/>
          </w:tcPr>
          <w:p w14:paraId="222E599B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Archivo generado</w:t>
            </w:r>
          </w:p>
        </w:tc>
        <w:tc>
          <w:tcPr>
            <w:tcW w:w="0" w:type="auto"/>
            <w:hideMark/>
          </w:tcPr>
          <w:p w14:paraId="67305C4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Validar formato</w:t>
            </w:r>
          </w:p>
        </w:tc>
        <w:tc>
          <w:tcPr>
            <w:tcW w:w="0" w:type="auto"/>
            <w:hideMark/>
          </w:tcPr>
          <w:p w14:paraId="45503EB8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Archivo en formato estándar reproducible</w:t>
            </w:r>
          </w:p>
        </w:tc>
      </w:tr>
      <w:tr w:rsidR="00D1616E" w:rsidRPr="002358E6" w14:paraId="68AA00A4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67511677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TC_IFR07_01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2CD7BD41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IFR_07</w:t>
            </w:r>
          </w:p>
        </w:tc>
        <w:tc>
          <w:tcPr>
            <w:tcW w:w="0" w:type="auto"/>
            <w:hideMark/>
          </w:tcPr>
          <w:p w14:paraId="6B844146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4BC91264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7BD358D2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Archivo generado</w:t>
            </w:r>
          </w:p>
        </w:tc>
        <w:tc>
          <w:tcPr>
            <w:tcW w:w="0" w:type="auto"/>
            <w:hideMark/>
          </w:tcPr>
          <w:p w14:paraId="76036FF7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Inspeccionar metadatos</w:t>
            </w:r>
          </w:p>
        </w:tc>
        <w:tc>
          <w:tcPr>
            <w:tcW w:w="0" w:type="auto"/>
            <w:hideMark/>
          </w:tcPr>
          <w:p w14:paraId="7CEB4459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Fecha, duración, tipo llamada, número</w:t>
            </w:r>
          </w:p>
        </w:tc>
      </w:tr>
      <w:tr w:rsidR="00D1616E" w:rsidRPr="002358E6" w14:paraId="35A92C32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5CE78C96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TC_IFR08_01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3A093DBE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IFR_08</w:t>
            </w:r>
          </w:p>
        </w:tc>
        <w:tc>
          <w:tcPr>
            <w:tcW w:w="0" w:type="auto"/>
            <w:hideMark/>
          </w:tcPr>
          <w:p w14:paraId="0F928768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03614B0B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C000"/>
                <w:sz w:val="18"/>
                <w:szCs w:val="18"/>
              </w:rPr>
            </w:pPr>
            <w:r w:rsidRPr="002358E6">
              <w:rPr>
                <w:color w:val="FFC000"/>
                <w:sz w:val="18"/>
                <w:szCs w:val="18"/>
              </w:rPr>
              <w:t>Media</w:t>
            </w:r>
          </w:p>
        </w:tc>
        <w:tc>
          <w:tcPr>
            <w:tcW w:w="0" w:type="auto"/>
            <w:hideMark/>
          </w:tcPr>
          <w:p w14:paraId="4688A98E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Existen grabaciones</w:t>
            </w:r>
          </w:p>
        </w:tc>
        <w:tc>
          <w:tcPr>
            <w:tcW w:w="0" w:type="auto"/>
            <w:hideMark/>
          </w:tcPr>
          <w:p w14:paraId="03DD8E26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Abrir listado</w:t>
            </w:r>
          </w:p>
        </w:tc>
        <w:tc>
          <w:tcPr>
            <w:tcW w:w="0" w:type="auto"/>
            <w:hideMark/>
          </w:tcPr>
          <w:p w14:paraId="65A2E7F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Lista muestra registros correctamente</w:t>
            </w:r>
          </w:p>
        </w:tc>
      </w:tr>
      <w:tr w:rsidR="00D1616E" w:rsidRPr="002358E6" w14:paraId="3A79B42E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3611489D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TC_IFR09_01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501B8FB1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IFR_09</w:t>
            </w:r>
          </w:p>
        </w:tc>
        <w:tc>
          <w:tcPr>
            <w:tcW w:w="0" w:type="auto"/>
            <w:hideMark/>
          </w:tcPr>
          <w:p w14:paraId="4C645F47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41A808C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  <w:sz w:val="18"/>
                <w:szCs w:val="18"/>
              </w:rPr>
            </w:pPr>
            <w:r w:rsidRPr="002358E6">
              <w:rPr>
                <w:color w:val="FFC000"/>
                <w:sz w:val="18"/>
                <w:szCs w:val="18"/>
              </w:rPr>
              <w:t>Media</w:t>
            </w:r>
          </w:p>
        </w:tc>
        <w:tc>
          <w:tcPr>
            <w:tcW w:w="0" w:type="auto"/>
            <w:hideMark/>
          </w:tcPr>
          <w:p w14:paraId="66666A6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existente</w:t>
            </w:r>
          </w:p>
        </w:tc>
        <w:tc>
          <w:tcPr>
            <w:tcW w:w="0" w:type="auto"/>
            <w:hideMark/>
          </w:tcPr>
          <w:p w14:paraId="020DBC28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Reproducir</w:t>
            </w:r>
          </w:p>
        </w:tc>
        <w:tc>
          <w:tcPr>
            <w:tcW w:w="0" w:type="auto"/>
            <w:hideMark/>
          </w:tcPr>
          <w:p w14:paraId="63F7F4D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Uso reproductor sistema, sin compartir</w:t>
            </w:r>
          </w:p>
        </w:tc>
      </w:tr>
      <w:tr w:rsidR="00D1616E" w:rsidRPr="002358E6" w14:paraId="07A9790C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6A0216C9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TC_IFR10_01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6D31013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IFR_10</w:t>
            </w:r>
          </w:p>
        </w:tc>
        <w:tc>
          <w:tcPr>
            <w:tcW w:w="0" w:type="auto"/>
            <w:hideMark/>
          </w:tcPr>
          <w:p w14:paraId="0C07D5C0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239FE086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C000"/>
                <w:sz w:val="18"/>
                <w:szCs w:val="18"/>
              </w:rPr>
            </w:pPr>
            <w:r w:rsidRPr="002358E6">
              <w:rPr>
                <w:color w:val="FFC000"/>
                <w:sz w:val="18"/>
                <w:szCs w:val="18"/>
              </w:rPr>
              <w:t>Media</w:t>
            </w:r>
          </w:p>
        </w:tc>
        <w:tc>
          <w:tcPr>
            <w:tcW w:w="0" w:type="auto"/>
            <w:hideMark/>
          </w:tcPr>
          <w:p w14:paraId="477529E1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Ajustes disponibles</w:t>
            </w:r>
          </w:p>
        </w:tc>
        <w:tc>
          <w:tcPr>
            <w:tcW w:w="0" w:type="auto"/>
            <w:hideMark/>
          </w:tcPr>
          <w:p w14:paraId="74D4753A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Activar/desactivar tipo llamada</w:t>
            </w:r>
          </w:p>
        </w:tc>
        <w:tc>
          <w:tcPr>
            <w:tcW w:w="0" w:type="auto"/>
            <w:hideMark/>
          </w:tcPr>
          <w:p w14:paraId="15A21FC5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Solo graba tipos configurados</w:t>
            </w:r>
          </w:p>
        </w:tc>
      </w:tr>
      <w:tr w:rsidR="00D1616E" w:rsidRPr="002358E6" w14:paraId="5B1E55AD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0B9588D8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TC_IFR11_01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02AF84E3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IFR_11</w:t>
            </w:r>
          </w:p>
        </w:tc>
        <w:tc>
          <w:tcPr>
            <w:tcW w:w="0" w:type="auto"/>
            <w:hideMark/>
          </w:tcPr>
          <w:p w14:paraId="2289B7B5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185959EC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36DB81EF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desactivada</w:t>
            </w:r>
          </w:p>
        </w:tc>
        <w:tc>
          <w:tcPr>
            <w:tcW w:w="0" w:type="auto"/>
            <w:hideMark/>
          </w:tcPr>
          <w:p w14:paraId="1E148771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Iniciar llamada</w:t>
            </w:r>
          </w:p>
        </w:tc>
        <w:tc>
          <w:tcPr>
            <w:tcW w:w="0" w:type="auto"/>
            <w:hideMark/>
          </w:tcPr>
          <w:p w14:paraId="149CB6D2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No aparece botón, no graba</w:t>
            </w:r>
          </w:p>
        </w:tc>
      </w:tr>
      <w:tr w:rsidR="00D1616E" w:rsidRPr="002358E6" w14:paraId="4D2B428B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35C9C150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TC_IFR12_01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1809F06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IFR_12</w:t>
            </w:r>
          </w:p>
        </w:tc>
        <w:tc>
          <w:tcPr>
            <w:tcW w:w="0" w:type="auto"/>
            <w:hideMark/>
          </w:tcPr>
          <w:p w14:paraId="50579CAB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Robustez</w:t>
            </w:r>
          </w:p>
        </w:tc>
        <w:tc>
          <w:tcPr>
            <w:tcW w:w="0" w:type="auto"/>
            <w:hideMark/>
          </w:tcPr>
          <w:p w14:paraId="4C22276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554DBD95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Permiso denegado</w:t>
            </w:r>
          </w:p>
        </w:tc>
        <w:tc>
          <w:tcPr>
            <w:tcW w:w="0" w:type="auto"/>
            <w:hideMark/>
          </w:tcPr>
          <w:p w14:paraId="226ED4F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Intentar grabar</w:t>
            </w:r>
          </w:p>
        </w:tc>
        <w:tc>
          <w:tcPr>
            <w:tcW w:w="0" w:type="auto"/>
            <w:hideMark/>
          </w:tcPr>
          <w:p w14:paraId="10EC1D43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Mensaje claro, sin </w:t>
            </w:r>
            <w:proofErr w:type="spellStart"/>
            <w:r w:rsidRPr="002358E6">
              <w:rPr>
                <w:sz w:val="18"/>
                <w:szCs w:val="18"/>
              </w:rPr>
              <w:t>crash</w:t>
            </w:r>
            <w:proofErr w:type="spellEnd"/>
          </w:p>
        </w:tc>
      </w:tr>
      <w:tr w:rsidR="00D1616E" w:rsidRPr="002358E6" w14:paraId="6942E547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0FA4B8F9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TC_IFR13_01</w:t>
            </w:r>
          </w:p>
        </w:tc>
        <w:tc>
          <w:tcPr>
            <w:tcW w:w="0" w:type="auto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3D58E034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IFR_13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159E0A21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Verificación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6AF7424B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  <w:sz w:val="18"/>
                <w:szCs w:val="18"/>
              </w:rPr>
            </w:pPr>
            <w:r w:rsidRPr="002358E6">
              <w:rPr>
                <w:color w:val="FFC000"/>
                <w:sz w:val="18"/>
                <w:szCs w:val="18"/>
              </w:rPr>
              <w:t>Media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2AB71AD4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Ejecutar flujo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4D8CF9E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Revisar logs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345CDACE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Eventos clave registrados</w:t>
            </w:r>
          </w:p>
        </w:tc>
      </w:tr>
    </w:tbl>
    <w:p w14:paraId="484B70DA" w14:textId="77777777" w:rsidR="003508C5" w:rsidRDefault="003508C5" w:rsidP="003508C5"/>
    <w:p w14:paraId="4E7379D6" w14:textId="321A3000" w:rsidR="002358E6" w:rsidRDefault="002358E6" w:rsidP="00FD1DFF">
      <w:pPr>
        <w:pStyle w:val="Ttulo2"/>
      </w:pPr>
      <w:bookmarkStart w:id="63" w:name="_A.2_Casos_End-to-End"/>
      <w:bookmarkEnd w:id="63"/>
      <w:r w:rsidRPr="002358E6">
        <w:t>Casos End-</w:t>
      </w:r>
      <w:proofErr w:type="spellStart"/>
      <w:r w:rsidRPr="002358E6">
        <w:t>to</w:t>
      </w:r>
      <w:proofErr w:type="spellEnd"/>
      <w:r w:rsidRPr="002358E6">
        <w:t>-End</w:t>
      </w:r>
    </w:p>
    <w:p w14:paraId="03FDD330" w14:textId="77777777" w:rsidR="00FD1DFF" w:rsidRPr="00FD1DFF" w:rsidRDefault="00FD1DFF" w:rsidP="00FD1DFF"/>
    <w:tbl>
      <w:tblPr>
        <w:tblStyle w:val="Tablanormal1"/>
        <w:tblW w:w="5000" w:type="pct"/>
        <w:tblLayout w:type="fixed"/>
        <w:tblLook w:val="04A0" w:firstRow="1" w:lastRow="0" w:firstColumn="1" w:lastColumn="0" w:noHBand="0" w:noVBand="1"/>
      </w:tblPr>
      <w:tblGrid>
        <w:gridCol w:w="1091"/>
        <w:gridCol w:w="958"/>
        <w:gridCol w:w="1393"/>
        <w:gridCol w:w="2985"/>
        <w:gridCol w:w="3597"/>
      </w:tblGrid>
      <w:tr w:rsidR="003508C5" w:rsidRPr="002358E6" w14:paraId="5B139893" w14:textId="77777777" w:rsidTr="00350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pct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06B83DD8" w14:textId="77777777" w:rsidR="002358E6" w:rsidRPr="002358E6" w:rsidRDefault="002358E6" w:rsidP="002358E6">
            <w:pPr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478" w:type="pct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65293B05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proofErr w:type="spellStart"/>
            <w:r w:rsidRPr="002358E6">
              <w:rPr>
                <w:color w:val="FFFFFF" w:themeColor="background1"/>
                <w:sz w:val="20"/>
                <w:szCs w:val="20"/>
              </w:rPr>
              <w:t>Req</w:t>
            </w:r>
            <w:proofErr w:type="spellEnd"/>
          </w:p>
        </w:tc>
        <w:tc>
          <w:tcPr>
            <w:tcW w:w="695" w:type="pct"/>
            <w:tcBorders>
              <w:bottom w:val="single" w:sz="12" w:space="0" w:color="242D5B"/>
            </w:tcBorders>
            <w:shd w:val="clear" w:color="auto" w:fill="4E91CD"/>
            <w:hideMark/>
          </w:tcPr>
          <w:p w14:paraId="79CA15D5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1489" w:type="pct"/>
            <w:tcBorders>
              <w:bottom w:val="single" w:sz="12" w:space="0" w:color="242D5B"/>
            </w:tcBorders>
            <w:shd w:val="clear" w:color="auto" w:fill="4E91CD"/>
            <w:hideMark/>
          </w:tcPr>
          <w:p w14:paraId="58B473EE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Escenario</w:t>
            </w:r>
          </w:p>
        </w:tc>
        <w:tc>
          <w:tcPr>
            <w:tcW w:w="1794" w:type="pct"/>
            <w:tcBorders>
              <w:bottom w:val="single" w:sz="12" w:space="0" w:color="242D5B"/>
            </w:tcBorders>
            <w:shd w:val="clear" w:color="auto" w:fill="4E91CD"/>
            <w:hideMark/>
          </w:tcPr>
          <w:p w14:paraId="1DD04C80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Resultado Esperado</w:t>
            </w:r>
          </w:p>
        </w:tc>
      </w:tr>
      <w:tr w:rsidR="003508C5" w:rsidRPr="002358E6" w14:paraId="3FC3AC3C" w14:textId="77777777" w:rsidTr="00350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pct"/>
            <w:tcBorders>
              <w:top w:val="single" w:sz="12" w:space="0" w:color="242D5B"/>
              <w:bottom w:val="single" w:sz="2" w:space="0" w:color="242D5B"/>
              <w:right w:val="single" w:sz="2" w:space="0" w:color="242D5B"/>
            </w:tcBorders>
            <w:hideMark/>
          </w:tcPr>
          <w:p w14:paraId="19D12396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TC_E2E_01</w:t>
            </w:r>
          </w:p>
        </w:tc>
        <w:tc>
          <w:tcPr>
            <w:tcW w:w="478" w:type="pct"/>
            <w:tcBorders>
              <w:top w:val="single" w:sz="12" w:space="0" w:color="242D5B"/>
              <w:left w:val="single" w:sz="2" w:space="0" w:color="242D5B"/>
              <w:bottom w:val="single" w:sz="2" w:space="0" w:color="242D5B"/>
            </w:tcBorders>
            <w:hideMark/>
          </w:tcPr>
          <w:p w14:paraId="074EDF5A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Múltiples</w:t>
            </w:r>
          </w:p>
        </w:tc>
        <w:tc>
          <w:tcPr>
            <w:tcW w:w="695" w:type="pct"/>
            <w:tcBorders>
              <w:top w:val="single" w:sz="12" w:space="0" w:color="242D5B"/>
              <w:bottom w:val="single" w:sz="2" w:space="0" w:color="242D5B"/>
            </w:tcBorders>
            <w:hideMark/>
          </w:tcPr>
          <w:p w14:paraId="77DB3976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Integración E2E</w:t>
            </w:r>
          </w:p>
        </w:tc>
        <w:tc>
          <w:tcPr>
            <w:tcW w:w="1489" w:type="pct"/>
            <w:tcBorders>
              <w:top w:val="single" w:sz="12" w:space="0" w:color="242D5B"/>
              <w:bottom w:val="single" w:sz="2" w:space="0" w:color="242D5B"/>
            </w:tcBorders>
            <w:hideMark/>
          </w:tcPr>
          <w:p w14:paraId="10B4C78A" w14:textId="77777777" w:rsidR="003508C5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Llamada → </w:t>
            </w:r>
          </w:p>
          <w:p w14:paraId="781B5320" w14:textId="77777777" w:rsidR="003508C5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grabación → </w:t>
            </w:r>
          </w:p>
          <w:p w14:paraId="7B49FA38" w14:textId="77777777" w:rsidR="003508C5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almacenamiento → </w:t>
            </w:r>
          </w:p>
          <w:p w14:paraId="0F410C5E" w14:textId="77777777" w:rsidR="003508C5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listado → </w:t>
            </w:r>
          </w:p>
          <w:p w14:paraId="303865CB" w14:textId="4D841BF5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reproducción</w:t>
            </w:r>
            <w:r w:rsidR="003508C5">
              <w:rPr>
                <w:sz w:val="18"/>
                <w:szCs w:val="18"/>
              </w:rPr>
              <w:t>.</w:t>
            </w:r>
          </w:p>
        </w:tc>
        <w:tc>
          <w:tcPr>
            <w:tcW w:w="1794" w:type="pct"/>
            <w:tcBorders>
              <w:top w:val="single" w:sz="12" w:space="0" w:color="242D5B"/>
              <w:bottom w:val="single" w:sz="2" w:space="0" w:color="242D5B"/>
            </w:tcBorders>
            <w:hideMark/>
          </w:tcPr>
          <w:p w14:paraId="7EA5F56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Flujo completo sin errores, archivo válido</w:t>
            </w:r>
          </w:p>
        </w:tc>
      </w:tr>
    </w:tbl>
    <w:p w14:paraId="6AB3099D" w14:textId="77777777" w:rsidR="000B2CC1" w:rsidRDefault="000B2CC1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64" w:name="_A.3_Casos_No"/>
      <w:bookmarkEnd w:id="64"/>
      <w:r>
        <w:br w:type="page"/>
      </w:r>
    </w:p>
    <w:p w14:paraId="795870BC" w14:textId="5CEE2F93" w:rsidR="002358E6" w:rsidRDefault="002358E6" w:rsidP="00FD1DFF">
      <w:pPr>
        <w:pStyle w:val="Ttulo2"/>
      </w:pPr>
      <w:r w:rsidRPr="002358E6">
        <w:lastRenderedPageBreak/>
        <w:t>Casos No Funcionales</w:t>
      </w:r>
    </w:p>
    <w:p w14:paraId="18768C3C" w14:textId="77777777" w:rsidR="00FD1DFF" w:rsidRPr="00FD1DFF" w:rsidRDefault="00FD1DFF" w:rsidP="00FD1DFF"/>
    <w:tbl>
      <w:tblPr>
        <w:tblStyle w:val="Tablanormal1"/>
        <w:tblW w:w="5000" w:type="pct"/>
        <w:jc w:val="center"/>
        <w:tblLook w:val="04A0" w:firstRow="1" w:lastRow="0" w:firstColumn="1" w:lastColumn="0" w:noHBand="0" w:noVBand="1"/>
      </w:tblPr>
      <w:tblGrid>
        <w:gridCol w:w="1480"/>
        <w:gridCol w:w="948"/>
        <w:gridCol w:w="1514"/>
        <w:gridCol w:w="3013"/>
        <w:gridCol w:w="3069"/>
      </w:tblGrid>
      <w:tr w:rsidR="002358E6" w:rsidRPr="002358E6" w14:paraId="43ECB2AA" w14:textId="77777777" w:rsidTr="00350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4ACFF446" w14:textId="77777777" w:rsidR="002358E6" w:rsidRPr="002358E6" w:rsidRDefault="002358E6" w:rsidP="002358E6">
            <w:pPr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26DAF4E7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proofErr w:type="spellStart"/>
            <w:r w:rsidRPr="002358E6">
              <w:rPr>
                <w:color w:val="FFFFFF" w:themeColor="background1"/>
                <w:sz w:val="20"/>
                <w:szCs w:val="20"/>
              </w:rPr>
              <w:t>Req</w:t>
            </w:r>
            <w:proofErr w:type="spellEnd"/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38F202BB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375F9E58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Condición</w:t>
            </w:r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6A4A6AB6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Resultado Esperado</w:t>
            </w:r>
          </w:p>
        </w:tc>
      </w:tr>
      <w:tr w:rsidR="002358E6" w:rsidRPr="002358E6" w14:paraId="28E24B9E" w14:textId="77777777" w:rsidTr="00350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6A8F08D5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TC_INFR01_01</w:t>
            </w:r>
          </w:p>
        </w:tc>
        <w:tc>
          <w:tcPr>
            <w:tcW w:w="0" w:type="auto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0C52D4DC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INFR_01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60BCAA9A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Estabilidad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40E9B601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Llamada &gt; 10 min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60F818F5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Sin </w:t>
            </w:r>
            <w:proofErr w:type="spellStart"/>
            <w:r w:rsidRPr="002358E6">
              <w:rPr>
                <w:sz w:val="18"/>
                <w:szCs w:val="18"/>
              </w:rPr>
              <w:t>crash</w:t>
            </w:r>
            <w:proofErr w:type="spellEnd"/>
            <w:r w:rsidRPr="002358E6">
              <w:rPr>
                <w:sz w:val="18"/>
                <w:szCs w:val="18"/>
              </w:rPr>
              <w:t>, sin ANR</w:t>
            </w:r>
          </w:p>
        </w:tc>
      </w:tr>
      <w:tr w:rsidR="002358E6" w:rsidRPr="002358E6" w14:paraId="490CA73D" w14:textId="77777777" w:rsidTr="003508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0C7BB35C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TC_INFR02_01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009C846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INFR_02</w:t>
            </w:r>
          </w:p>
        </w:tc>
        <w:tc>
          <w:tcPr>
            <w:tcW w:w="0" w:type="auto"/>
            <w:hideMark/>
          </w:tcPr>
          <w:p w14:paraId="0F90FF53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Rendimiento</w:t>
            </w:r>
          </w:p>
        </w:tc>
        <w:tc>
          <w:tcPr>
            <w:tcW w:w="0" w:type="auto"/>
            <w:hideMark/>
          </w:tcPr>
          <w:p w14:paraId="489FCFB2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Monitorización recursos</w:t>
            </w:r>
          </w:p>
        </w:tc>
        <w:tc>
          <w:tcPr>
            <w:tcW w:w="0" w:type="auto"/>
            <w:hideMark/>
          </w:tcPr>
          <w:p w14:paraId="35EFBC04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CPU y memoria estables</w:t>
            </w:r>
          </w:p>
        </w:tc>
      </w:tr>
      <w:tr w:rsidR="002358E6" w:rsidRPr="002358E6" w14:paraId="7A70B4FC" w14:textId="77777777" w:rsidTr="00350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0578BB6F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TC_INFR03_01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03BB56DD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INFR_03</w:t>
            </w:r>
          </w:p>
        </w:tc>
        <w:tc>
          <w:tcPr>
            <w:tcW w:w="0" w:type="auto"/>
            <w:hideMark/>
          </w:tcPr>
          <w:p w14:paraId="44FFFEFA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Robustez</w:t>
            </w:r>
          </w:p>
        </w:tc>
        <w:tc>
          <w:tcPr>
            <w:tcW w:w="0" w:type="auto"/>
            <w:hideMark/>
          </w:tcPr>
          <w:p w14:paraId="2BE59A7B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Espacio lleno / permiso revocado</w:t>
            </w:r>
          </w:p>
        </w:tc>
        <w:tc>
          <w:tcPr>
            <w:tcW w:w="0" w:type="auto"/>
            <w:hideMark/>
          </w:tcPr>
          <w:p w14:paraId="22643C79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Error visible, no fallo silencioso</w:t>
            </w:r>
          </w:p>
        </w:tc>
      </w:tr>
      <w:tr w:rsidR="002358E6" w:rsidRPr="002358E6" w14:paraId="7970BBC4" w14:textId="77777777" w:rsidTr="003508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50DC2F3E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TC_INFR04_01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2A0D3591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INFR_04</w:t>
            </w:r>
          </w:p>
        </w:tc>
        <w:tc>
          <w:tcPr>
            <w:tcW w:w="0" w:type="auto"/>
            <w:hideMark/>
          </w:tcPr>
          <w:p w14:paraId="57CCBF8F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Seguridad</w:t>
            </w:r>
          </w:p>
        </w:tc>
        <w:tc>
          <w:tcPr>
            <w:tcW w:w="0" w:type="auto"/>
            <w:hideMark/>
          </w:tcPr>
          <w:p w14:paraId="64DDC084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Análisis tráfico</w:t>
            </w:r>
          </w:p>
        </w:tc>
        <w:tc>
          <w:tcPr>
            <w:tcW w:w="0" w:type="auto"/>
            <w:hideMark/>
          </w:tcPr>
          <w:p w14:paraId="2A2F738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Sin transmisión de datos externos</w:t>
            </w:r>
          </w:p>
        </w:tc>
      </w:tr>
      <w:tr w:rsidR="002358E6" w:rsidRPr="002358E6" w14:paraId="6597AD84" w14:textId="77777777" w:rsidTr="00350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BFBFBF" w:themeColor="background1" w:themeShade="BF"/>
              <w:right w:val="single" w:sz="2" w:space="0" w:color="242D5B"/>
            </w:tcBorders>
            <w:hideMark/>
          </w:tcPr>
          <w:p w14:paraId="74E03C58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TC_INFR05_01</w:t>
            </w:r>
          </w:p>
        </w:tc>
        <w:tc>
          <w:tcPr>
            <w:tcW w:w="0" w:type="auto"/>
            <w:tcBorders>
              <w:left w:val="single" w:sz="2" w:space="0" w:color="242D5B"/>
              <w:bottom w:val="single" w:sz="4" w:space="0" w:color="BFBFBF" w:themeColor="background1" w:themeShade="BF"/>
            </w:tcBorders>
            <w:hideMark/>
          </w:tcPr>
          <w:p w14:paraId="5977FCC5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INFR_05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6B28F4B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Seguridad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1D40366B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Verificar acceso archivos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4374741F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Acceso restringido</w:t>
            </w:r>
          </w:p>
        </w:tc>
      </w:tr>
      <w:tr w:rsidR="002358E6" w:rsidRPr="002358E6" w14:paraId="14ED6B42" w14:textId="77777777" w:rsidTr="003508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06E87C25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TC_INFR09_01</w:t>
            </w:r>
          </w:p>
        </w:tc>
        <w:tc>
          <w:tcPr>
            <w:tcW w:w="0" w:type="auto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1FEF4D18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INFR_09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3A6D474B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Compatibilidad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0D54DD38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Android 10+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0BB76013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Funcionamiento correcto</w:t>
            </w:r>
          </w:p>
        </w:tc>
      </w:tr>
    </w:tbl>
    <w:p w14:paraId="3DCFD403" w14:textId="77777777" w:rsidR="002358E6" w:rsidRPr="00A67FAB" w:rsidRDefault="002358E6" w:rsidP="00A67FAB"/>
    <w:p w14:paraId="20E10B61" w14:textId="55F3810D" w:rsidR="00586370" w:rsidRPr="00586370" w:rsidRDefault="00586370" w:rsidP="00586370"/>
    <w:p w14:paraId="747E3C16" w14:textId="011F8F62" w:rsidR="00586370" w:rsidRPr="00586370" w:rsidRDefault="00FD1DFF" w:rsidP="000541E9">
      <w:pPr>
        <w:pStyle w:val="Ttulo1"/>
      </w:pPr>
      <w:bookmarkStart w:id="65" w:name="_GESTIÓN_DE_INCIDENCIAS"/>
      <w:bookmarkEnd w:id="65"/>
      <w:r w:rsidRPr="00586370">
        <w:rPr>
          <w:caps w:val="0"/>
        </w:rPr>
        <w:t>GESTIÓN DE INCIDENCIAS</w:t>
      </w:r>
      <w:r>
        <w:t xml:space="preserve"> </w:t>
      </w:r>
      <w:hyperlink w:anchor="_ÍNDICE_1" w:history="1">
        <w:r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29D40C82" w14:textId="257F85D3" w:rsidR="00586370" w:rsidRPr="00586370" w:rsidRDefault="00586370" w:rsidP="003508C5">
      <w:r w:rsidRPr="00586370">
        <w:t xml:space="preserve">Las incidencias detectadas durante las pruebas se registrarán como </w:t>
      </w:r>
      <w:r w:rsidR="003508C5">
        <w:t>Incidencia (</w:t>
      </w:r>
      <w:proofErr w:type="spellStart"/>
      <w:r w:rsidRPr="003508C5">
        <w:rPr>
          <w:i/>
          <w:iCs/>
        </w:rPr>
        <w:t>issues</w:t>
      </w:r>
      <w:proofErr w:type="spellEnd"/>
      <w:r w:rsidR="003508C5">
        <w:t>)</w:t>
      </w:r>
      <w:r w:rsidRPr="00586370">
        <w:t xml:space="preserve"> en </w:t>
      </w:r>
      <w:r w:rsidR="003508C5">
        <w:t xml:space="preserve">la herramienta de </w:t>
      </w:r>
      <w:r w:rsidR="003508C5" w:rsidRPr="003508C5">
        <w:t>gestión de proyectos</w:t>
      </w:r>
      <w:r w:rsidR="003508C5">
        <w:t xml:space="preserve"> con la que hacer el</w:t>
      </w:r>
      <w:r w:rsidR="003508C5" w:rsidRPr="003508C5">
        <w:t xml:space="preserve"> seguimiento de incidencias y tareas</w:t>
      </w:r>
      <w:r w:rsidR="003508C5">
        <w:t xml:space="preserve"> designada para ello (ej. </w:t>
      </w:r>
      <w:r w:rsidR="003508C5" w:rsidRPr="003508C5">
        <w:rPr>
          <w:i/>
          <w:iCs/>
        </w:rPr>
        <w:t>Jira</w:t>
      </w:r>
      <w:r w:rsidR="003508C5">
        <w:t>)</w:t>
      </w:r>
      <w:r w:rsidRPr="00586370">
        <w:t xml:space="preserve">, vinculadas al </w:t>
      </w:r>
      <w:r w:rsidR="00884406">
        <w:t>IFR</w:t>
      </w:r>
      <w:r w:rsidRPr="00586370">
        <w:t xml:space="preserve"> o</w:t>
      </w:r>
      <w:r w:rsidR="003508C5">
        <w:t xml:space="preserve"> Historia de usuario</w:t>
      </w:r>
      <w:r w:rsidRPr="00586370">
        <w:t xml:space="preserve"> </w:t>
      </w:r>
      <w:r w:rsidR="003508C5">
        <w:t>(</w:t>
      </w:r>
      <w:proofErr w:type="spellStart"/>
      <w:r w:rsidRPr="003508C5">
        <w:rPr>
          <w:i/>
          <w:iCs/>
        </w:rPr>
        <w:t>User</w:t>
      </w:r>
      <w:proofErr w:type="spellEnd"/>
      <w:r w:rsidRPr="003508C5">
        <w:rPr>
          <w:i/>
          <w:iCs/>
        </w:rPr>
        <w:t xml:space="preserve"> Story</w:t>
      </w:r>
      <w:r w:rsidR="003508C5">
        <w:t>)</w:t>
      </w:r>
      <w:r w:rsidRPr="00586370">
        <w:t xml:space="preserve"> correspondiente.</w:t>
      </w:r>
    </w:p>
    <w:p w14:paraId="6190A4AC" w14:textId="77777777" w:rsidR="003508C5" w:rsidRDefault="003508C5" w:rsidP="003508C5"/>
    <w:p w14:paraId="46F09C16" w14:textId="45C25A7D" w:rsidR="00586370" w:rsidRDefault="00586370" w:rsidP="003508C5">
      <w:r w:rsidRPr="00586370">
        <w:t xml:space="preserve">Cada incidencia </w:t>
      </w:r>
      <w:r w:rsidR="003508C5">
        <w:t>(</w:t>
      </w:r>
      <w:proofErr w:type="spellStart"/>
      <w:r w:rsidR="003508C5">
        <w:rPr>
          <w:i/>
          <w:iCs/>
        </w:rPr>
        <w:t>issue</w:t>
      </w:r>
      <w:proofErr w:type="spellEnd"/>
      <w:r w:rsidR="003508C5">
        <w:t xml:space="preserve">) </w:t>
      </w:r>
      <w:r w:rsidRPr="00586370">
        <w:t>incluirá:</w:t>
      </w:r>
    </w:p>
    <w:p w14:paraId="77B375B6" w14:textId="77777777" w:rsidR="003508C5" w:rsidRPr="00586370" w:rsidRDefault="003508C5" w:rsidP="003508C5"/>
    <w:p w14:paraId="17A0CF10" w14:textId="77777777" w:rsidR="00586370" w:rsidRPr="00586370" w:rsidRDefault="00586370" w:rsidP="003508C5">
      <w:pPr>
        <w:numPr>
          <w:ilvl w:val="0"/>
          <w:numId w:val="238"/>
        </w:numPr>
      </w:pPr>
      <w:r w:rsidRPr="00586370">
        <w:t>descripción,</w:t>
      </w:r>
    </w:p>
    <w:p w14:paraId="0F344ED7" w14:textId="77777777" w:rsidR="00586370" w:rsidRPr="00586370" w:rsidRDefault="00586370" w:rsidP="003508C5">
      <w:pPr>
        <w:numPr>
          <w:ilvl w:val="0"/>
          <w:numId w:val="238"/>
        </w:numPr>
      </w:pPr>
      <w:r w:rsidRPr="00586370">
        <w:t>pasos para reproducir,</w:t>
      </w:r>
    </w:p>
    <w:p w14:paraId="64C14028" w14:textId="77777777" w:rsidR="00586370" w:rsidRPr="00586370" w:rsidRDefault="00586370" w:rsidP="003508C5">
      <w:pPr>
        <w:numPr>
          <w:ilvl w:val="0"/>
          <w:numId w:val="238"/>
        </w:numPr>
      </w:pPr>
      <w:r w:rsidRPr="00586370">
        <w:t>severidad,</w:t>
      </w:r>
    </w:p>
    <w:p w14:paraId="64C72542" w14:textId="77777777" w:rsidR="00586370" w:rsidRPr="00586370" w:rsidRDefault="00586370" w:rsidP="003508C5">
      <w:pPr>
        <w:numPr>
          <w:ilvl w:val="0"/>
          <w:numId w:val="238"/>
        </w:numPr>
      </w:pPr>
      <w:r w:rsidRPr="00586370">
        <w:t>estado (Abierta / En progreso / Resuelta / Cerrada).</w:t>
      </w:r>
    </w:p>
    <w:p w14:paraId="46ED2FF0" w14:textId="593F2B3A" w:rsidR="00586370" w:rsidRPr="00586370" w:rsidRDefault="00586370" w:rsidP="00586370"/>
    <w:p w14:paraId="1454F7A9" w14:textId="32CC50AF" w:rsidR="00586370" w:rsidRPr="00586370" w:rsidRDefault="00744D3E" w:rsidP="000541E9">
      <w:pPr>
        <w:pStyle w:val="Ttulo1"/>
      </w:pPr>
      <w:bookmarkStart w:id="66" w:name="_APROBACIÓN_DE_LA"/>
      <w:bookmarkEnd w:id="66"/>
      <w:r w:rsidRPr="00586370">
        <w:t>APROBACIÓN DE LA VERSIÓN 0.1.0</w:t>
      </w:r>
      <w:r w:rsidR="00FD1DFF">
        <w:t xml:space="preserve"> </w:t>
      </w:r>
      <w:hyperlink w:anchor="_ÍNDICE_1" w:history="1">
        <w:r w:rsidR="00FD1DFF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1AADD056" w14:textId="676A2E41" w:rsidR="00586370" w:rsidRDefault="00586370" w:rsidP="00586370">
      <w:r w:rsidRPr="00586370">
        <w:t xml:space="preserve">Se considerará que </w:t>
      </w:r>
      <w:proofErr w:type="spellStart"/>
      <w:r w:rsidRPr="00586370">
        <w:t>Mexus</w:t>
      </w:r>
      <w:proofErr w:type="spellEnd"/>
      <w:r w:rsidRPr="00586370">
        <w:t xml:space="preserve"> 0.1.0 está </w:t>
      </w:r>
      <w:r w:rsidRPr="00586370">
        <w:rPr>
          <w:b/>
          <w:bCs/>
        </w:rPr>
        <w:t>aprobado para uso interno</w:t>
      </w:r>
      <w:r w:rsidRPr="00586370">
        <w:t> cuando:</w:t>
      </w:r>
    </w:p>
    <w:p w14:paraId="025340FE" w14:textId="77777777" w:rsidR="00744D3E" w:rsidRPr="00586370" w:rsidRDefault="00744D3E" w:rsidP="00586370"/>
    <w:p w14:paraId="191E20BA" w14:textId="07433805" w:rsidR="00586370" w:rsidRPr="00586370" w:rsidRDefault="00586370" w:rsidP="00586370">
      <w:pPr>
        <w:numPr>
          <w:ilvl w:val="0"/>
          <w:numId w:val="250"/>
        </w:numPr>
      </w:pPr>
      <w:r w:rsidRPr="00586370">
        <w:t xml:space="preserve">Todos los requisitos </w:t>
      </w:r>
      <w:r w:rsidRPr="009E155F">
        <w:rPr>
          <w:b/>
          <w:bCs/>
          <w:i/>
          <w:iCs/>
        </w:rPr>
        <w:t>Must</w:t>
      </w:r>
      <w:r w:rsidRPr="00586370">
        <w:t xml:space="preserve"> tengan sus pruebas clave ejecutadas con resultado satisfactorio.</w:t>
      </w:r>
    </w:p>
    <w:p w14:paraId="33DA3CDD" w14:textId="77777777" w:rsidR="00586370" w:rsidRPr="00586370" w:rsidRDefault="00586370" w:rsidP="00586370">
      <w:pPr>
        <w:numPr>
          <w:ilvl w:val="0"/>
          <w:numId w:val="250"/>
        </w:numPr>
      </w:pPr>
      <w:r w:rsidRPr="00586370">
        <w:t>No existan defectos abiertos de severidad crítica o alta.</w:t>
      </w:r>
    </w:p>
    <w:p w14:paraId="565DB417" w14:textId="77777777" w:rsidR="00586370" w:rsidRPr="00586370" w:rsidRDefault="00586370" w:rsidP="00586370">
      <w:pPr>
        <w:numPr>
          <w:ilvl w:val="0"/>
          <w:numId w:val="250"/>
        </w:numPr>
      </w:pPr>
      <w:r w:rsidRPr="00586370">
        <w:t>Se haya ejecutado al menos un análisis estático reciente cumpliendo los criterios de la sección 4.3.</w:t>
      </w:r>
    </w:p>
    <w:p w14:paraId="0714B481" w14:textId="77777777" w:rsidR="00586370" w:rsidRDefault="00586370" w:rsidP="00CE1272"/>
    <w:p w14:paraId="3C5C67B2" w14:textId="2952FB7C" w:rsidR="00FA1B7D" w:rsidRPr="0013274F" w:rsidRDefault="00FA1B7D" w:rsidP="000541E9">
      <w:pPr>
        <w:pStyle w:val="Ttulo1"/>
      </w:pPr>
      <w:bookmarkStart w:id="67" w:name="_APROBACIÓN_-_ir"/>
      <w:bookmarkEnd w:id="67"/>
      <w:r w:rsidRPr="0013274F">
        <w:t>APROBACIÓN</w:t>
      </w:r>
      <w:r w:rsidRPr="00FE143C">
        <w:rPr>
          <w:rFonts w:cs="Calibri Light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77777777" w:rsidR="00FA1B7D" w:rsidRDefault="00FA1B7D" w:rsidP="0068346C">
      <w:pPr>
        <w:jc w:val="both"/>
      </w:pPr>
      <w:r w:rsidRPr="00076F56">
        <w:t>Aprobado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85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61B4B6F" w:rsidR="00FA1B7D" w:rsidRPr="00903501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422400">
        <w:rPr>
          <w:b/>
          <w:bCs/>
          <w:i/>
          <w:iCs/>
        </w:rPr>
        <w:t>09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0541E9">
      <w:pPr>
        <w:pStyle w:val="Ttulo1"/>
      </w:pPr>
      <w:bookmarkStart w:id="68" w:name="_ESTADO_DEL_DOCUMENTO"/>
      <w:bookmarkEnd w:id="68"/>
      <w:r>
        <w:t xml:space="preserve">ESTADO DEL DOCUMENTO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6D36B066" w:rsidR="00FA1B7D" w:rsidRDefault="00FA1B7D" w:rsidP="0068346C">
      <w:pPr>
        <w:pStyle w:val="Prrafodelista"/>
        <w:numPr>
          <w:ilvl w:val="0"/>
          <w:numId w:val="54"/>
        </w:numPr>
        <w:jc w:val="both"/>
      </w:pPr>
      <w:hyperlink w:anchor="Version_1_0_0_de_documento" w:history="1">
        <w:r w:rsidRPr="00CA475D">
          <w:rPr>
            <w:rStyle w:val="Hipervnculo"/>
          </w:rPr>
          <w:t xml:space="preserve">Versión: </w:t>
        </w:r>
        <w:r w:rsidR="000C2FDF">
          <w:rPr>
            <w:rStyle w:val="Hipervnculo"/>
          </w:rPr>
          <w:t>1</w:t>
        </w:r>
        <w:r w:rsidR="00924E8F">
          <w:rPr>
            <w:rStyle w:val="Hipervnculo"/>
          </w:rPr>
          <w:t>.0</w:t>
        </w:r>
        <w:r w:rsidRPr="00CA475D">
          <w:rPr>
            <w:rStyle w:val="Hipervnculo"/>
          </w:rPr>
          <w:t>.0</w:t>
        </w:r>
      </w:hyperlink>
    </w:p>
    <w:p w14:paraId="5E420AD1" w14:textId="279D89FF" w:rsidR="00FA1B7D" w:rsidRPr="00924E8F" w:rsidRDefault="00FA1B7D" w:rsidP="0068346C">
      <w:pPr>
        <w:pStyle w:val="Prrafodelista"/>
        <w:numPr>
          <w:ilvl w:val="0"/>
          <w:numId w:val="54"/>
        </w:numPr>
        <w:jc w:val="both"/>
        <w:rPr>
          <w:iCs/>
        </w:rPr>
      </w:pPr>
      <w:r>
        <w:t>Estado:</w:t>
      </w:r>
      <w:r w:rsidRPr="00924E8F">
        <w:rPr>
          <w:iCs/>
        </w:rPr>
        <w:t xml:space="preserve"> </w:t>
      </w:r>
      <w:r w:rsidR="000B4232">
        <w:rPr>
          <w:b/>
          <w:bCs/>
          <w:iCs/>
        </w:rPr>
        <w:t>APROBADO</w:t>
      </w:r>
    </w:p>
    <w:p w14:paraId="26A5D915" w14:textId="77777777" w:rsidR="00FA1B7D" w:rsidRDefault="00FA1B7D" w:rsidP="0068346C">
      <w:pPr>
        <w:jc w:val="both"/>
      </w:pPr>
    </w:p>
    <w:p w14:paraId="7D86EDC4" w14:textId="03DF675D" w:rsidR="00FA1B7D" w:rsidRPr="000C1ED6" w:rsidRDefault="00FA1B7D" w:rsidP="0068346C">
      <w:pPr>
        <w:jc w:val="both"/>
      </w:pPr>
    </w:p>
    <w:sectPr w:rsidR="00FA1B7D" w:rsidRPr="000C1ED6" w:rsidSect="00096E4E">
      <w:headerReference w:type="default" r:id="rId86"/>
      <w:footerReference w:type="default" r:id="rId87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AAE65" w14:textId="77777777" w:rsidR="005C6AD8" w:rsidRDefault="005C6AD8">
      <w:r>
        <w:separator/>
      </w:r>
    </w:p>
    <w:p w14:paraId="6A0143C3" w14:textId="77777777" w:rsidR="005C6AD8" w:rsidRDefault="005C6AD8"/>
  </w:endnote>
  <w:endnote w:type="continuationSeparator" w:id="0">
    <w:p w14:paraId="61CEC482" w14:textId="77777777" w:rsidR="005C6AD8" w:rsidRDefault="005C6AD8">
      <w:r>
        <w:continuationSeparator/>
      </w:r>
    </w:p>
    <w:p w14:paraId="545586E4" w14:textId="77777777" w:rsidR="005C6AD8" w:rsidRDefault="005C6A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31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2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3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3007C" w14:textId="77777777" w:rsidR="005C6AD8" w:rsidRDefault="005C6AD8">
      <w:r>
        <w:separator/>
      </w:r>
    </w:p>
    <w:p w14:paraId="32966AB1" w14:textId="77777777" w:rsidR="005C6AD8" w:rsidRDefault="005C6AD8"/>
  </w:footnote>
  <w:footnote w:type="continuationSeparator" w:id="0">
    <w:p w14:paraId="28C50A3B" w14:textId="77777777" w:rsidR="005C6AD8" w:rsidRDefault="005C6AD8">
      <w:r>
        <w:continuationSeparator/>
      </w:r>
    </w:p>
    <w:p w14:paraId="2A2632AE" w14:textId="77777777" w:rsidR="005C6AD8" w:rsidRDefault="005C6A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.2pt;height:662.75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33E22"/>
    <w:multiLevelType w:val="multilevel"/>
    <w:tmpl w:val="B1BE6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3243C"/>
    <w:multiLevelType w:val="multilevel"/>
    <w:tmpl w:val="9D5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32A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7074F9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9D3434"/>
    <w:multiLevelType w:val="multilevel"/>
    <w:tmpl w:val="ED14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C75F0F"/>
    <w:multiLevelType w:val="multilevel"/>
    <w:tmpl w:val="1EA8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E1082"/>
    <w:multiLevelType w:val="multilevel"/>
    <w:tmpl w:val="06AE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2325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540110"/>
    <w:multiLevelType w:val="hybridMultilevel"/>
    <w:tmpl w:val="DF26742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2EC3E13"/>
    <w:multiLevelType w:val="hybridMultilevel"/>
    <w:tmpl w:val="56F2E9C8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34520AA"/>
    <w:multiLevelType w:val="multilevel"/>
    <w:tmpl w:val="9C669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7F4C17"/>
    <w:multiLevelType w:val="multilevel"/>
    <w:tmpl w:val="91D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812D25"/>
    <w:multiLevelType w:val="multilevel"/>
    <w:tmpl w:val="DA7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C37D74"/>
    <w:multiLevelType w:val="hybridMultilevel"/>
    <w:tmpl w:val="23783E52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6" w15:restartNumberingAfterBreak="0">
    <w:nsid w:val="04804B34"/>
    <w:multiLevelType w:val="multilevel"/>
    <w:tmpl w:val="879E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205390"/>
    <w:multiLevelType w:val="hybridMultilevel"/>
    <w:tmpl w:val="054A61C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05537FBE"/>
    <w:multiLevelType w:val="hybridMultilevel"/>
    <w:tmpl w:val="A07671B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055943FD"/>
    <w:multiLevelType w:val="multilevel"/>
    <w:tmpl w:val="BB0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7A42EC"/>
    <w:multiLevelType w:val="hybridMultilevel"/>
    <w:tmpl w:val="31E20C70"/>
    <w:lvl w:ilvl="0" w:tplc="A400224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5AC4AC3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F96128"/>
    <w:multiLevelType w:val="multilevel"/>
    <w:tmpl w:val="990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6173DB3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41126F"/>
    <w:multiLevelType w:val="hybridMultilevel"/>
    <w:tmpl w:val="B51A4582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7480B15"/>
    <w:multiLevelType w:val="multilevel"/>
    <w:tmpl w:val="A57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737AB5"/>
    <w:multiLevelType w:val="multilevel"/>
    <w:tmpl w:val="793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A16EC8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C24E0B"/>
    <w:multiLevelType w:val="multilevel"/>
    <w:tmpl w:val="6E8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DB0DE1"/>
    <w:multiLevelType w:val="multilevel"/>
    <w:tmpl w:val="437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E870D2"/>
    <w:multiLevelType w:val="multilevel"/>
    <w:tmpl w:val="16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40157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715649"/>
    <w:multiLevelType w:val="multilevel"/>
    <w:tmpl w:val="1FAA2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731F52"/>
    <w:multiLevelType w:val="multilevel"/>
    <w:tmpl w:val="90A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E5484F"/>
    <w:multiLevelType w:val="multilevel"/>
    <w:tmpl w:val="671C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EA0C02"/>
    <w:multiLevelType w:val="multilevel"/>
    <w:tmpl w:val="3AB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FB1512"/>
    <w:multiLevelType w:val="hybridMultilevel"/>
    <w:tmpl w:val="07943C66"/>
    <w:lvl w:ilvl="0" w:tplc="7D2451CA">
      <w:start w:val="2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A837844"/>
    <w:multiLevelType w:val="hybridMultilevel"/>
    <w:tmpl w:val="B3508B1C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B0C74BD"/>
    <w:multiLevelType w:val="multilevel"/>
    <w:tmpl w:val="8140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3937B7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10648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C3E6AED"/>
    <w:multiLevelType w:val="multilevel"/>
    <w:tmpl w:val="B1F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624D00"/>
    <w:multiLevelType w:val="hybridMultilevel"/>
    <w:tmpl w:val="45542388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0CA9558C"/>
    <w:multiLevelType w:val="hybridMultilevel"/>
    <w:tmpl w:val="86EA4546"/>
    <w:lvl w:ilvl="0" w:tplc="C7907D98">
      <w:start w:val="1"/>
      <w:numFmt w:val="decimal"/>
      <w:lvlText w:val="7.%1."/>
      <w:lvlJc w:val="left"/>
      <w:pPr>
        <w:ind w:left="108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0D2F7984"/>
    <w:multiLevelType w:val="hybridMultilevel"/>
    <w:tmpl w:val="2E8405F4"/>
    <w:lvl w:ilvl="0" w:tplc="2150761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0D3C6D7C"/>
    <w:multiLevelType w:val="hybridMultilevel"/>
    <w:tmpl w:val="0FD6E8CE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0D4830AB"/>
    <w:multiLevelType w:val="multilevel"/>
    <w:tmpl w:val="A95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4839D0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0D523034"/>
    <w:multiLevelType w:val="multilevel"/>
    <w:tmpl w:val="0522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76169D"/>
    <w:multiLevelType w:val="hybridMultilevel"/>
    <w:tmpl w:val="EACA09CE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D77329B"/>
    <w:multiLevelType w:val="multilevel"/>
    <w:tmpl w:val="517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E1A3611"/>
    <w:multiLevelType w:val="multilevel"/>
    <w:tmpl w:val="F61E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E1B4E3E"/>
    <w:multiLevelType w:val="multilevel"/>
    <w:tmpl w:val="D9C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B52F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E771750"/>
    <w:multiLevelType w:val="multilevel"/>
    <w:tmpl w:val="0FE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5A25FB"/>
    <w:multiLevelType w:val="multilevel"/>
    <w:tmpl w:val="ADC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6B3F14"/>
    <w:multiLevelType w:val="multilevel"/>
    <w:tmpl w:val="39F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9151E1"/>
    <w:multiLevelType w:val="multilevel"/>
    <w:tmpl w:val="C6B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C943EF"/>
    <w:multiLevelType w:val="multilevel"/>
    <w:tmpl w:val="C68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DA4FB2"/>
    <w:multiLevelType w:val="multilevel"/>
    <w:tmpl w:val="30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5C50A5"/>
    <w:multiLevelType w:val="multilevel"/>
    <w:tmpl w:val="D52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9337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2076C"/>
    <w:multiLevelType w:val="multilevel"/>
    <w:tmpl w:val="B66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14D604E"/>
    <w:multiLevelType w:val="multilevel"/>
    <w:tmpl w:val="9D3A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A21ACA"/>
    <w:multiLevelType w:val="multilevel"/>
    <w:tmpl w:val="3656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B050DB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433EC2"/>
    <w:multiLevelType w:val="multilevel"/>
    <w:tmpl w:val="B48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16818"/>
    <w:multiLevelType w:val="multilevel"/>
    <w:tmpl w:val="76A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2032D1"/>
    <w:multiLevelType w:val="multilevel"/>
    <w:tmpl w:val="4CD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553FD3"/>
    <w:multiLevelType w:val="multilevel"/>
    <w:tmpl w:val="714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8D0FEC"/>
    <w:multiLevelType w:val="multilevel"/>
    <w:tmpl w:val="22F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900959"/>
    <w:multiLevelType w:val="multilevel"/>
    <w:tmpl w:val="A02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080F08"/>
    <w:multiLevelType w:val="multilevel"/>
    <w:tmpl w:val="8AE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687BF7"/>
    <w:multiLevelType w:val="multilevel"/>
    <w:tmpl w:val="07A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6C10EA"/>
    <w:multiLevelType w:val="multilevel"/>
    <w:tmpl w:val="040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760ED6"/>
    <w:multiLevelType w:val="hybridMultilevel"/>
    <w:tmpl w:val="97BE01DE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61D0DB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3C23A5"/>
    <w:multiLevelType w:val="multilevel"/>
    <w:tmpl w:val="3EC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40507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648787B"/>
    <w:multiLevelType w:val="multilevel"/>
    <w:tmpl w:val="0D4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6560D3A"/>
    <w:multiLevelType w:val="multilevel"/>
    <w:tmpl w:val="51B8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5C046B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6CE04E6"/>
    <w:multiLevelType w:val="multilevel"/>
    <w:tmpl w:val="191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F84FA6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95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BE71B9"/>
    <w:multiLevelType w:val="multilevel"/>
    <w:tmpl w:val="4DBC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DB4089"/>
    <w:multiLevelType w:val="multilevel"/>
    <w:tmpl w:val="FB8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9562A54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9AB5816"/>
    <w:multiLevelType w:val="hybridMultilevel"/>
    <w:tmpl w:val="74AEB84E"/>
    <w:lvl w:ilvl="0" w:tplc="08F85A02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1A1C4EC2"/>
    <w:multiLevelType w:val="multilevel"/>
    <w:tmpl w:val="A9E2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34780E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A4162A0"/>
    <w:multiLevelType w:val="multilevel"/>
    <w:tmpl w:val="976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AA560C9"/>
    <w:multiLevelType w:val="multilevel"/>
    <w:tmpl w:val="99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0969F4"/>
    <w:multiLevelType w:val="multilevel"/>
    <w:tmpl w:val="FD4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134D1D"/>
    <w:multiLevelType w:val="multilevel"/>
    <w:tmpl w:val="3AB45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262797"/>
    <w:multiLevelType w:val="multilevel"/>
    <w:tmpl w:val="141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385CF3"/>
    <w:multiLevelType w:val="multilevel"/>
    <w:tmpl w:val="1F2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DF6599"/>
    <w:multiLevelType w:val="multilevel"/>
    <w:tmpl w:val="E22E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E843E4"/>
    <w:multiLevelType w:val="hybridMultilevel"/>
    <w:tmpl w:val="5ED6CB1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1C860302"/>
    <w:multiLevelType w:val="multilevel"/>
    <w:tmpl w:val="13D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15774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920E02"/>
    <w:multiLevelType w:val="multilevel"/>
    <w:tmpl w:val="1C6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9772AF"/>
    <w:multiLevelType w:val="multilevel"/>
    <w:tmpl w:val="D34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6820BF"/>
    <w:multiLevelType w:val="multilevel"/>
    <w:tmpl w:val="DF6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734F69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E8C21E8"/>
    <w:multiLevelType w:val="hybridMultilevel"/>
    <w:tmpl w:val="D23861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EA42C65"/>
    <w:multiLevelType w:val="hybridMultilevel"/>
    <w:tmpl w:val="85A4594E"/>
    <w:lvl w:ilvl="0" w:tplc="6F98732C">
      <w:start w:val="1"/>
      <w:numFmt w:val="decimal"/>
      <w:lvlText w:val="10.%1."/>
      <w:lvlJc w:val="left"/>
      <w:pPr>
        <w:ind w:left="167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77" w:hanging="360"/>
      </w:pPr>
    </w:lvl>
    <w:lvl w:ilvl="2" w:tplc="FFFFFFFF" w:tentative="1">
      <w:start w:val="1"/>
      <w:numFmt w:val="lowerRoman"/>
      <w:lvlText w:val="%3."/>
      <w:lvlJc w:val="right"/>
      <w:pPr>
        <w:ind w:left="2397" w:hanging="180"/>
      </w:pPr>
    </w:lvl>
    <w:lvl w:ilvl="3" w:tplc="FFFFFFFF" w:tentative="1">
      <w:start w:val="1"/>
      <w:numFmt w:val="decimal"/>
      <w:lvlText w:val="%4."/>
      <w:lvlJc w:val="left"/>
      <w:pPr>
        <w:ind w:left="3117" w:hanging="360"/>
      </w:pPr>
    </w:lvl>
    <w:lvl w:ilvl="4" w:tplc="FFFFFFFF" w:tentative="1">
      <w:start w:val="1"/>
      <w:numFmt w:val="lowerLetter"/>
      <w:lvlText w:val="%5."/>
      <w:lvlJc w:val="left"/>
      <w:pPr>
        <w:ind w:left="3837" w:hanging="360"/>
      </w:pPr>
    </w:lvl>
    <w:lvl w:ilvl="5" w:tplc="FFFFFFFF" w:tentative="1">
      <w:start w:val="1"/>
      <w:numFmt w:val="lowerRoman"/>
      <w:lvlText w:val="%6."/>
      <w:lvlJc w:val="right"/>
      <w:pPr>
        <w:ind w:left="4557" w:hanging="180"/>
      </w:pPr>
    </w:lvl>
    <w:lvl w:ilvl="6" w:tplc="FFFFFFFF" w:tentative="1">
      <w:start w:val="1"/>
      <w:numFmt w:val="decimal"/>
      <w:lvlText w:val="%7."/>
      <w:lvlJc w:val="left"/>
      <w:pPr>
        <w:ind w:left="5277" w:hanging="360"/>
      </w:pPr>
    </w:lvl>
    <w:lvl w:ilvl="7" w:tplc="FFFFFFFF" w:tentative="1">
      <w:start w:val="1"/>
      <w:numFmt w:val="lowerLetter"/>
      <w:lvlText w:val="%8."/>
      <w:lvlJc w:val="left"/>
      <w:pPr>
        <w:ind w:left="5997" w:hanging="360"/>
      </w:pPr>
    </w:lvl>
    <w:lvl w:ilvl="8" w:tplc="FFFFFFFF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120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1" w15:restartNumberingAfterBreak="0">
    <w:nsid w:val="1F205730"/>
    <w:multiLevelType w:val="hybridMultilevel"/>
    <w:tmpl w:val="BBE85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540CB4"/>
    <w:multiLevelType w:val="multilevel"/>
    <w:tmpl w:val="F80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733F20"/>
    <w:multiLevelType w:val="multilevel"/>
    <w:tmpl w:val="17E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8737AA"/>
    <w:multiLevelType w:val="hybridMultilevel"/>
    <w:tmpl w:val="6BE22D58"/>
    <w:lvl w:ilvl="0" w:tplc="9C82A48C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F8C013C"/>
    <w:multiLevelType w:val="hybridMultilevel"/>
    <w:tmpl w:val="09461EB8"/>
    <w:lvl w:ilvl="0" w:tplc="91363D36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05D525F"/>
    <w:multiLevelType w:val="hybridMultilevel"/>
    <w:tmpl w:val="7B469FFC"/>
    <w:lvl w:ilvl="0" w:tplc="C30E7EE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0CA2539"/>
    <w:multiLevelType w:val="multilevel"/>
    <w:tmpl w:val="7E52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2BD"/>
    <w:multiLevelType w:val="hybridMultilevel"/>
    <w:tmpl w:val="A7F83D8E"/>
    <w:lvl w:ilvl="0" w:tplc="EF1825A2">
      <w:start w:val="1"/>
      <w:numFmt w:val="decimal"/>
      <w:lvlText w:val="11.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9" w15:restartNumberingAfterBreak="0">
    <w:nsid w:val="22571702"/>
    <w:multiLevelType w:val="hybridMultilevel"/>
    <w:tmpl w:val="937A312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2D33577"/>
    <w:multiLevelType w:val="hybridMultilevel"/>
    <w:tmpl w:val="2C96C23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1" w15:restartNumberingAfterBreak="0">
    <w:nsid w:val="22D62666"/>
    <w:multiLevelType w:val="multilevel"/>
    <w:tmpl w:val="82D21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D86BC0"/>
    <w:multiLevelType w:val="multilevel"/>
    <w:tmpl w:val="14A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2DE67C3"/>
    <w:multiLevelType w:val="multilevel"/>
    <w:tmpl w:val="E21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412032E"/>
    <w:multiLevelType w:val="multilevel"/>
    <w:tmpl w:val="3F5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4A6DDB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53758C0"/>
    <w:multiLevelType w:val="multilevel"/>
    <w:tmpl w:val="22D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65013A4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68E5EAD"/>
    <w:multiLevelType w:val="multilevel"/>
    <w:tmpl w:val="DA6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6AA0141"/>
    <w:multiLevelType w:val="hybridMultilevel"/>
    <w:tmpl w:val="9446B3B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27411866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79011C"/>
    <w:multiLevelType w:val="multilevel"/>
    <w:tmpl w:val="A000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D07D93"/>
    <w:multiLevelType w:val="multilevel"/>
    <w:tmpl w:val="9E9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004D98"/>
    <w:multiLevelType w:val="multilevel"/>
    <w:tmpl w:val="153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201819"/>
    <w:multiLevelType w:val="multilevel"/>
    <w:tmpl w:val="E81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910665"/>
    <w:multiLevelType w:val="multilevel"/>
    <w:tmpl w:val="0FF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B90A56"/>
    <w:multiLevelType w:val="multilevel"/>
    <w:tmpl w:val="8B4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CE18D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4" w15:restartNumberingAfterBreak="0">
    <w:nsid w:val="29194C97"/>
    <w:multiLevelType w:val="multilevel"/>
    <w:tmpl w:val="F05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805B81"/>
    <w:multiLevelType w:val="multilevel"/>
    <w:tmpl w:val="6ED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F719DE"/>
    <w:multiLevelType w:val="multilevel"/>
    <w:tmpl w:val="3BE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2057C4"/>
    <w:multiLevelType w:val="multilevel"/>
    <w:tmpl w:val="9B84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AD7727"/>
    <w:multiLevelType w:val="multilevel"/>
    <w:tmpl w:val="BE9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3E30CA"/>
    <w:multiLevelType w:val="hybridMultilevel"/>
    <w:tmpl w:val="B888BB9C"/>
    <w:lvl w:ilvl="0" w:tplc="9DEA93E2">
      <w:start w:val="1"/>
      <w:numFmt w:val="decimal"/>
      <w:lvlText w:val="10.%1."/>
      <w:lvlJc w:val="left"/>
      <w:pPr>
        <w:ind w:left="59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97" w:hanging="360"/>
      </w:pPr>
    </w:lvl>
    <w:lvl w:ilvl="2" w:tplc="0C0A001B" w:tentative="1">
      <w:start w:val="1"/>
      <w:numFmt w:val="lowerRoman"/>
      <w:lvlText w:val="%3."/>
      <w:lvlJc w:val="right"/>
      <w:pPr>
        <w:ind w:left="1317" w:hanging="180"/>
      </w:pPr>
    </w:lvl>
    <w:lvl w:ilvl="3" w:tplc="0C0A000F" w:tentative="1">
      <w:start w:val="1"/>
      <w:numFmt w:val="decimal"/>
      <w:lvlText w:val="%4."/>
      <w:lvlJc w:val="left"/>
      <w:pPr>
        <w:ind w:left="2037" w:hanging="360"/>
      </w:pPr>
    </w:lvl>
    <w:lvl w:ilvl="4" w:tplc="0C0A0019" w:tentative="1">
      <w:start w:val="1"/>
      <w:numFmt w:val="lowerLetter"/>
      <w:lvlText w:val="%5."/>
      <w:lvlJc w:val="left"/>
      <w:pPr>
        <w:ind w:left="2757" w:hanging="360"/>
      </w:pPr>
    </w:lvl>
    <w:lvl w:ilvl="5" w:tplc="0C0A001B" w:tentative="1">
      <w:start w:val="1"/>
      <w:numFmt w:val="lowerRoman"/>
      <w:lvlText w:val="%6."/>
      <w:lvlJc w:val="right"/>
      <w:pPr>
        <w:ind w:left="3477" w:hanging="180"/>
      </w:pPr>
    </w:lvl>
    <w:lvl w:ilvl="6" w:tplc="0C0A000F" w:tentative="1">
      <w:start w:val="1"/>
      <w:numFmt w:val="decimal"/>
      <w:lvlText w:val="%7."/>
      <w:lvlJc w:val="left"/>
      <w:pPr>
        <w:ind w:left="4197" w:hanging="360"/>
      </w:pPr>
    </w:lvl>
    <w:lvl w:ilvl="7" w:tplc="0C0A0019" w:tentative="1">
      <w:start w:val="1"/>
      <w:numFmt w:val="lowerLetter"/>
      <w:lvlText w:val="%8."/>
      <w:lvlJc w:val="left"/>
      <w:pPr>
        <w:ind w:left="4917" w:hanging="360"/>
      </w:pPr>
    </w:lvl>
    <w:lvl w:ilvl="8" w:tplc="0C0A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163" w15:restartNumberingAfterBreak="0">
    <w:nsid w:val="2BC8485A"/>
    <w:multiLevelType w:val="multilevel"/>
    <w:tmpl w:val="D1DC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101689"/>
    <w:multiLevelType w:val="multilevel"/>
    <w:tmpl w:val="933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27156B"/>
    <w:multiLevelType w:val="multilevel"/>
    <w:tmpl w:val="CB34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382BAF"/>
    <w:multiLevelType w:val="multilevel"/>
    <w:tmpl w:val="260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6A06E2"/>
    <w:multiLevelType w:val="multilevel"/>
    <w:tmpl w:val="7A1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C7302A2"/>
    <w:multiLevelType w:val="hybridMultilevel"/>
    <w:tmpl w:val="7AEAD272"/>
    <w:lvl w:ilvl="0" w:tplc="D5DC180C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CFB5D2A"/>
    <w:multiLevelType w:val="hybridMultilevel"/>
    <w:tmpl w:val="D130B8C4"/>
    <w:lvl w:ilvl="0" w:tplc="3F5AD670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D4E4EBA"/>
    <w:multiLevelType w:val="multilevel"/>
    <w:tmpl w:val="79C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D572E73"/>
    <w:multiLevelType w:val="multilevel"/>
    <w:tmpl w:val="5B9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D7F3015"/>
    <w:multiLevelType w:val="multilevel"/>
    <w:tmpl w:val="962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BF2A0D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E0B0852"/>
    <w:multiLevelType w:val="multilevel"/>
    <w:tmpl w:val="BB66C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146AA7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EEE0A74"/>
    <w:multiLevelType w:val="multilevel"/>
    <w:tmpl w:val="6816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F44763B"/>
    <w:multiLevelType w:val="multilevel"/>
    <w:tmpl w:val="228E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07A6BE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0B30DF2"/>
    <w:multiLevelType w:val="multilevel"/>
    <w:tmpl w:val="6B14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83" w15:restartNumberingAfterBreak="0">
    <w:nsid w:val="3112372A"/>
    <w:multiLevelType w:val="multilevel"/>
    <w:tmpl w:val="214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16A6147"/>
    <w:multiLevelType w:val="hybridMultilevel"/>
    <w:tmpl w:val="6BC86CB0"/>
    <w:lvl w:ilvl="0" w:tplc="2C2E3E26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18B68A1"/>
    <w:multiLevelType w:val="multilevel"/>
    <w:tmpl w:val="508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2064AC4"/>
    <w:multiLevelType w:val="multilevel"/>
    <w:tmpl w:val="2FCCF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292374A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2BD4404"/>
    <w:multiLevelType w:val="multilevel"/>
    <w:tmpl w:val="0CD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6B4ED2"/>
    <w:multiLevelType w:val="multilevel"/>
    <w:tmpl w:val="4B5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7965AA"/>
    <w:multiLevelType w:val="multilevel"/>
    <w:tmpl w:val="113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E5271B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3E7570D"/>
    <w:multiLevelType w:val="multilevel"/>
    <w:tmpl w:val="9D22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E760D4"/>
    <w:multiLevelType w:val="multilevel"/>
    <w:tmpl w:val="DDE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310A73"/>
    <w:multiLevelType w:val="hybridMultilevel"/>
    <w:tmpl w:val="8F28757E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47D6699"/>
    <w:multiLevelType w:val="multilevel"/>
    <w:tmpl w:val="850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8A4B53"/>
    <w:multiLevelType w:val="multilevel"/>
    <w:tmpl w:val="CA3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BF4F73"/>
    <w:multiLevelType w:val="multilevel"/>
    <w:tmpl w:val="81C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CB1674"/>
    <w:multiLevelType w:val="hybridMultilevel"/>
    <w:tmpl w:val="4238C8DA"/>
    <w:lvl w:ilvl="0" w:tplc="70341578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2" w15:restartNumberingAfterBreak="0">
    <w:nsid w:val="34D6296B"/>
    <w:multiLevelType w:val="multilevel"/>
    <w:tmpl w:val="72A0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5565C45"/>
    <w:multiLevelType w:val="hybridMultilevel"/>
    <w:tmpl w:val="D438FEE6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5F7049C"/>
    <w:multiLevelType w:val="multilevel"/>
    <w:tmpl w:val="E29E4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65775D4"/>
    <w:multiLevelType w:val="multilevel"/>
    <w:tmpl w:val="0D2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9365C4"/>
    <w:multiLevelType w:val="hybridMultilevel"/>
    <w:tmpl w:val="FE90908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74343AA"/>
    <w:multiLevelType w:val="hybridMultilevel"/>
    <w:tmpl w:val="FD4ACA7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49B2B5B2">
      <w:start w:val="1"/>
      <w:numFmt w:val="decimal"/>
      <w:lvlText w:val="3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74B6771"/>
    <w:multiLevelType w:val="multilevel"/>
    <w:tmpl w:val="4AC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1" w15:restartNumberingAfterBreak="0">
    <w:nsid w:val="37DA5289"/>
    <w:multiLevelType w:val="multilevel"/>
    <w:tmpl w:val="139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FF6877"/>
    <w:multiLevelType w:val="multilevel"/>
    <w:tmpl w:val="D79AA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8F54172"/>
    <w:multiLevelType w:val="multilevel"/>
    <w:tmpl w:val="F12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1064BF"/>
    <w:multiLevelType w:val="multilevel"/>
    <w:tmpl w:val="6C0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4A095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97047AA"/>
    <w:multiLevelType w:val="multilevel"/>
    <w:tmpl w:val="4DC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A201C3A"/>
    <w:multiLevelType w:val="multilevel"/>
    <w:tmpl w:val="244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EA62C7"/>
    <w:multiLevelType w:val="multilevel"/>
    <w:tmpl w:val="590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B5B4914"/>
    <w:multiLevelType w:val="multilevel"/>
    <w:tmpl w:val="A17C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4" w15:restartNumberingAfterBreak="0">
    <w:nsid w:val="3BCA7E7F"/>
    <w:multiLevelType w:val="multilevel"/>
    <w:tmpl w:val="417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09646B"/>
    <w:multiLevelType w:val="multilevel"/>
    <w:tmpl w:val="F43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C5C5708"/>
    <w:multiLevelType w:val="hybridMultilevel"/>
    <w:tmpl w:val="8CC8782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3C8B59B8"/>
    <w:multiLevelType w:val="multilevel"/>
    <w:tmpl w:val="4CC8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F0741B"/>
    <w:multiLevelType w:val="multilevel"/>
    <w:tmpl w:val="E1B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F37E6A"/>
    <w:multiLevelType w:val="hybridMultilevel"/>
    <w:tmpl w:val="053AEA64"/>
    <w:lvl w:ilvl="0" w:tplc="9466A4D2">
      <w:start w:val="1"/>
      <w:numFmt w:val="decimal"/>
      <w:lvlText w:val="8.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0" w15:restartNumberingAfterBreak="0">
    <w:nsid w:val="3D5D5DCF"/>
    <w:multiLevelType w:val="multilevel"/>
    <w:tmpl w:val="374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D965AED"/>
    <w:multiLevelType w:val="multilevel"/>
    <w:tmpl w:val="DB9C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DEF3DAF"/>
    <w:multiLevelType w:val="multilevel"/>
    <w:tmpl w:val="273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E4A6E41"/>
    <w:multiLevelType w:val="multilevel"/>
    <w:tmpl w:val="D81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E5C12A0"/>
    <w:multiLevelType w:val="multilevel"/>
    <w:tmpl w:val="4C9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EC65FD0"/>
    <w:multiLevelType w:val="multilevel"/>
    <w:tmpl w:val="080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F6B3F1D"/>
    <w:multiLevelType w:val="hybridMultilevel"/>
    <w:tmpl w:val="10A27CDA"/>
    <w:lvl w:ilvl="0" w:tplc="ECB20F18">
      <w:start w:val="1"/>
      <w:numFmt w:val="decimal"/>
      <w:lvlText w:val="13.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0" w15:restartNumberingAfterBreak="0">
    <w:nsid w:val="3FA6035C"/>
    <w:multiLevelType w:val="multilevel"/>
    <w:tmpl w:val="03A4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2" w15:restartNumberingAfterBreak="0">
    <w:nsid w:val="40717EB9"/>
    <w:multiLevelType w:val="hybridMultilevel"/>
    <w:tmpl w:val="690C6656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3" w15:restartNumberingAfterBreak="0">
    <w:nsid w:val="40857FF0"/>
    <w:multiLevelType w:val="multilevel"/>
    <w:tmpl w:val="1166B328"/>
    <w:lvl w:ilvl="0">
      <w:start w:val="1"/>
      <w:numFmt w:val="bullet"/>
      <w:lvlText w:val=""/>
      <w:lvlJc w:val="left"/>
      <w:pPr>
        <w:tabs>
          <w:tab w:val="num" w:pos="184"/>
        </w:tabs>
        <w:ind w:left="720" w:hanging="360"/>
      </w:pPr>
      <w:rPr>
        <w:rFonts w:ascii="Symbol" w:hAnsi="Symbol" w:hint="default"/>
        <w:sz w:val="16"/>
        <w:szCs w:val="18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92741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7" w15:restartNumberingAfterBreak="0">
    <w:nsid w:val="4101097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1384821"/>
    <w:multiLevelType w:val="multilevel"/>
    <w:tmpl w:val="77FA2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2904BBF"/>
    <w:multiLevelType w:val="multilevel"/>
    <w:tmpl w:val="4D00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E932C2"/>
    <w:multiLevelType w:val="multilevel"/>
    <w:tmpl w:val="0EE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3DB583C"/>
    <w:multiLevelType w:val="hybridMultilevel"/>
    <w:tmpl w:val="893438F8"/>
    <w:lvl w:ilvl="0" w:tplc="67F6DD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720" w:hanging="360"/>
      </w:p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F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6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57" w15:restartNumberingAfterBreak="0">
    <w:nsid w:val="441E708D"/>
    <w:multiLevelType w:val="multilevel"/>
    <w:tmpl w:val="3F18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6A55B0"/>
    <w:multiLevelType w:val="multilevel"/>
    <w:tmpl w:val="625E17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44D31436"/>
    <w:multiLevelType w:val="multilevel"/>
    <w:tmpl w:val="407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5162C25"/>
    <w:multiLevelType w:val="multilevel"/>
    <w:tmpl w:val="AB0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78565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5824837"/>
    <w:multiLevelType w:val="multilevel"/>
    <w:tmpl w:val="33D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5977E42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62D6FB9"/>
    <w:multiLevelType w:val="multilevel"/>
    <w:tmpl w:val="0F5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69B75B3"/>
    <w:multiLevelType w:val="multilevel"/>
    <w:tmpl w:val="628E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6A74112"/>
    <w:multiLevelType w:val="multilevel"/>
    <w:tmpl w:val="D74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475C65BD"/>
    <w:multiLevelType w:val="multilevel"/>
    <w:tmpl w:val="3CF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4785796B"/>
    <w:multiLevelType w:val="multilevel"/>
    <w:tmpl w:val="A55C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5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8756638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87B6201"/>
    <w:multiLevelType w:val="multilevel"/>
    <w:tmpl w:val="084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9395A22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9690378"/>
    <w:multiLevelType w:val="multilevel"/>
    <w:tmpl w:val="657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97A23AE"/>
    <w:multiLevelType w:val="multilevel"/>
    <w:tmpl w:val="FF8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AAD253A"/>
    <w:multiLevelType w:val="multilevel"/>
    <w:tmpl w:val="B7F0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CD6BEC"/>
    <w:multiLevelType w:val="multilevel"/>
    <w:tmpl w:val="1F4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4AE74635"/>
    <w:multiLevelType w:val="multilevel"/>
    <w:tmpl w:val="B06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B1D599C"/>
    <w:multiLevelType w:val="multilevel"/>
    <w:tmpl w:val="113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B9900F2"/>
    <w:multiLevelType w:val="multilevel"/>
    <w:tmpl w:val="C0D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BEE3EE6"/>
    <w:multiLevelType w:val="multilevel"/>
    <w:tmpl w:val="7924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C1928CE"/>
    <w:multiLevelType w:val="multilevel"/>
    <w:tmpl w:val="5E5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216351"/>
    <w:multiLevelType w:val="multilevel"/>
    <w:tmpl w:val="C80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C830020"/>
    <w:multiLevelType w:val="multilevel"/>
    <w:tmpl w:val="A9D853B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CA778C6"/>
    <w:multiLevelType w:val="multilevel"/>
    <w:tmpl w:val="2F5A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BA3681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CE22EB4"/>
    <w:multiLevelType w:val="multilevel"/>
    <w:tmpl w:val="F17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DAF7E07"/>
    <w:multiLevelType w:val="hybridMultilevel"/>
    <w:tmpl w:val="BB5AEC9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DE4651F"/>
    <w:multiLevelType w:val="multilevel"/>
    <w:tmpl w:val="182C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E1B15CC"/>
    <w:multiLevelType w:val="multilevel"/>
    <w:tmpl w:val="E9F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E392909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E584335"/>
    <w:multiLevelType w:val="multilevel"/>
    <w:tmpl w:val="15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05" w15:restartNumberingAfterBreak="0">
    <w:nsid w:val="4E9A2C30"/>
    <w:multiLevelType w:val="multilevel"/>
    <w:tmpl w:val="B14A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9B5D57"/>
    <w:multiLevelType w:val="multilevel"/>
    <w:tmpl w:val="520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F4B48E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F681372"/>
    <w:multiLevelType w:val="multilevel"/>
    <w:tmpl w:val="846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8A285C"/>
    <w:multiLevelType w:val="multilevel"/>
    <w:tmpl w:val="157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3B3E0A"/>
    <w:multiLevelType w:val="multilevel"/>
    <w:tmpl w:val="0DEC7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08713E9"/>
    <w:multiLevelType w:val="multilevel"/>
    <w:tmpl w:val="F2D4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A0425A"/>
    <w:multiLevelType w:val="multilevel"/>
    <w:tmpl w:val="521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0B8625D"/>
    <w:multiLevelType w:val="multilevel"/>
    <w:tmpl w:val="9F948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EC2A14"/>
    <w:multiLevelType w:val="multilevel"/>
    <w:tmpl w:val="8EA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1CC4F4C"/>
    <w:multiLevelType w:val="multilevel"/>
    <w:tmpl w:val="94F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1F275C0"/>
    <w:multiLevelType w:val="multilevel"/>
    <w:tmpl w:val="1BDE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29324EF"/>
    <w:multiLevelType w:val="multilevel"/>
    <w:tmpl w:val="2EB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29F723E"/>
    <w:multiLevelType w:val="multilevel"/>
    <w:tmpl w:val="F6F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2C17EC7"/>
    <w:multiLevelType w:val="multilevel"/>
    <w:tmpl w:val="130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2FA0EEE"/>
    <w:multiLevelType w:val="multilevel"/>
    <w:tmpl w:val="EF5A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3801C95"/>
    <w:multiLevelType w:val="multilevel"/>
    <w:tmpl w:val="51C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5027BB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5CE19AA"/>
    <w:multiLevelType w:val="multilevel"/>
    <w:tmpl w:val="AB4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9B429A"/>
    <w:multiLevelType w:val="multilevel"/>
    <w:tmpl w:val="C53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6AE064E"/>
    <w:multiLevelType w:val="multilevel"/>
    <w:tmpl w:val="F742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7A11238"/>
    <w:multiLevelType w:val="multilevel"/>
    <w:tmpl w:val="223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8352270"/>
    <w:multiLevelType w:val="multilevel"/>
    <w:tmpl w:val="914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8480F51"/>
    <w:multiLevelType w:val="multilevel"/>
    <w:tmpl w:val="80B0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8AD277E"/>
    <w:multiLevelType w:val="multilevel"/>
    <w:tmpl w:val="734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8EC2D64"/>
    <w:multiLevelType w:val="multilevel"/>
    <w:tmpl w:val="0C7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94214B0"/>
    <w:multiLevelType w:val="multilevel"/>
    <w:tmpl w:val="905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9A00B3C"/>
    <w:multiLevelType w:val="multilevel"/>
    <w:tmpl w:val="E31EA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9DF7F74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9EA20C8"/>
    <w:multiLevelType w:val="hybridMultilevel"/>
    <w:tmpl w:val="A7E2271E"/>
    <w:lvl w:ilvl="0" w:tplc="5A72245E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5AA9462A"/>
    <w:multiLevelType w:val="multilevel"/>
    <w:tmpl w:val="FC5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B261275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B290850"/>
    <w:multiLevelType w:val="multilevel"/>
    <w:tmpl w:val="2A04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B2B39E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B453D6D"/>
    <w:multiLevelType w:val="multilevel"/>
    <w:tmpl w:val="914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B657647"/>
    <w:multiLevelType w:val="hybridMultilevel"/>
    <w:tmpl w:val="47FE2A38"/>
    <w:lvl w:ilvl="0" w:tplc="58ECA9F6">
      <w:start w:val="1"/>
      <w:numFmt w:val="decimal"/>
      <w:lvlText w:val="1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7" w15:restartNumberingAfterBreak="0">
    <w:nsid w:val="5BBE41DE"/>
    <w:multiLevelType w:val="multilevel"/>
    <w:tmpl w:val="505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BED4B98"/>
    <w:multiLevelType w:val="multilevel"/>
    <w:tmpl w:val="994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BF33FC4"/>
    <w:multiLevelType w:val="multilevel"/>
    <w:tmpl w:val="A40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C1857C7"/>
    <w:multiLevelType w:val="multilevel"/>
    <w:tmpl w:val="8962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C48732B"/>
    <w:multiLevelType w:val="multilevel"/>
    <w:tmpl w:val="348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CA26B13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CFB4451"/>
    <w:multiLevelType w:val="multilevel"/>
    <w:tmpl w:val="555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D636A54"/>
    <w:multiLevelType w:val="multilevel"/>
    <w:tmpl w:val="BA6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D862A4F"/>
    <w:multiLevelType w:val="multilevel"/>
    <w:tmpl w:val="81F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E082934"/>
    <w:multiLevelType w:val="multilevel"/>
    <w:tmpl w:val="EDF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3431C9"/>
    <w:multiLevelType w:val="multilevel"/>
    <w:tmpl w:val="51E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E727430"/>
    <w:multiLevelType w:val="hybridMultilevel"/>
    <w:tmpl w:val="602286FA"/>
    <w:lvl w:ilvl="0" w:tplc="BBCE602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5E830283"/>
    <w:multiLevelType w:val="multilevel"/>
    <w:tmpl w:val="28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8F5ADC"/>
    <w:multiLevelType w:val="hybridMultilevel"/>
    <w:tmpl w:val="A558BA30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3" w15:restartNumberingAfterBreak="0">
    <w:nsid w:val="5EC91C88"/>
    <w:multiLevelType w:val="multilevel"/>
    <w:tmpl w:val="95566E72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F2E3DEC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F452641"/>
    <w:multiLevelType w:val="multilevel"/>
    <w:tmpl w:val="6C32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FFA3EBE"/>
    <w:multiLevelType w:val="multilevel"/>
    <w:tmpl w:val="7DD6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1D202D1"/>
    <w:multiLevelType w:val="multilevel"/>
    <w:tmpl w:val="74F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1F653B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24078EE"/>
    <w:multiLevelType w:val="multilevel"/>
    <w:tmpl w:val="DE4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24D5E62"/>
    <w:multiLevelType w:val="multilevel"/>
    <w:tmpl w:val="237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730FF3"/>
    <w:multiLevelType w:val="hybridMultilevel"/>
    <w:tmpl w:val="1CD2ECC4"/>
    <w:lvl w:ilvl="0" w:tplc="71BEE9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4" w15:restartNumberingAfterBreak="0">
    <w:nsid w:val="63691005"/>
    <w:multiLevelType w:val="multilevel"/>
    <w:tmpl w:val="A49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3A74784"/>
    <w:multiLevelType w:val="multilevel"/>
    <w:tmpl w:val="C686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3C25194"/>
    <w:multiLevelType w:val="multilevel"/>
    <w:tmpl w:val="C92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40B36A4"/>
    <w:multiLevelType w:val="multilevel"/>
    <w:tmpl w:val="BE8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4A60CC2"/>
    <w:multiLevelType w:val="multilevel"/>
    <w:tmpl w:val="DF7C5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4AB4A4C"/>
    <w:multiLevelType w:val="multilevel"/>
    <w:tmpl w:val="04E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513510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51D6581"/>
    <w:multiLevelType w:val="multilevel"/>
    <w:tmpl w:val="C5A2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6533C8A"/>
    <w:multiLevelType w:val="multilevel"/>
    <w:tmpl w:val="5F66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6882E26"/>
    <w:multiLevelType w:val="multilevel"/>
    <w:tmpl w:val="604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6884F7B"/>
    <w:multiLevelType w:val="multilevel"/>
    <w:tmpl w:val="E07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69B06B4"/>
    <w:multiLevelType w:val="multilevel"/>
    <w:tmpl w:val="A4D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76B5223"/>
    <w:multiLevelType w:val="multilevel"/>
    <w:tmpl w:val="B160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7CE232A"/>
    <w:multiLevelType w:val="multilevel"/>
    <w:tmpl w:val="754C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812489E"/>
    <w:multiLevelType w:val="multilevel"/>
    <w:tmpl w:val="3A8C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693C61B8"/>
    <w:multiLevelType w:val="multilevel"/>
    <w:tmpl w:val="2D7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97A4963"/>
    <w:multiLevelType w:val="multilevel"/>
    <w:tmpl w:val="36B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97D20CA"/>
    <w:multiLevelType w:val="multilevel"/>
    <w:tmpl w:val="4450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6A143D3A"/>
    <w:multiLevelType w:val="multilevel"/>
    <w:tmpl w:val="0F6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ABB5C82"/>
    <w:multiLevelType w:val="multilevel"/>
    <w:tmpl w:val="30C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AE405EB"/>
    <w:multiLevelType w:val="multilevel"/>
    <w:tmpl w:val="91B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B223462"/>
    <w:multiLevelType w:val="hybridMultilevel"/>
    <w:tmpl w:val="80C43C3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BA2665F"/>
    <w:multiLevelType w:val="multilevel"/>
    <w:tmpl w:val="5028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BC538F5"/>
    <w:multiLevelType w:val="hybridMultilevel"/>
    <w:tmpl w:val="31504490"/>
    <w:lvl w:ilvl="0" w:tplc="FBBC21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7E8E6F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6C7C24D5"/>
    <w:multiLevelType w:val="multilevel"/>
    <w:tmpl w:val="0D4E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D2A41C3"/>
    <w:multiLevelType w:val="multilevel"/>
    <w:tmpl w:val="EBE0718C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DE119FB"/>
    <w:multiLevelType w:val="multilevel"/>
    <w:tmpl w:val="BCB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E54590F"/>
    <w:multiLevelType w:val="multilevel"/>
    <w:tmpl w:val="A83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E946114"/>
    <w:multiLevelType w:val="hybridMultilevel"/>
    <w:tmpl w:val="2850D7B2"/>
    <w:lvl w:ilvl="0" w:tplc="4420CE48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2" w15:restartNumberingAfterBreak="0">
    <w:nsid w:val="6EBB3F3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F015A3B"/>
    <w:multiLevelType w:val="multilevel"/>
    <w:tmpl w:val="70E8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F985F9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16" w15:restartNumberingAfterBreak="0">
    <w:nsid w:val="70BE035B"/>
    <w:multiLevelType w:val="multilevel"/>
    <w:tmpl w:val="C180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0CC1978"/>
    <w:multiLevelType w:val="hybridMultilevel"/>
    <w:tmpl w:val="B52E45BA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8" w15:restartNumberingAfterBreak="0">
    <w:nsid w:val="710C1747"/>
    <w:multiLevelType w:val="multilevel"/>
    <w:tmpl w:val="6EB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1E47AC"/>
    <w:multiLevelType w:val="multilevel"/>
    <w:tmpl w:val="98C2E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23400CD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72F73CB3"/>
    <w:multiLevelType w:val="multilevel"/>
    <w:tmpl w:val="A72E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3945379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7399131A"/>
    <w:multiLevelType w:val="hybridMultilevel"/>
    <w:tmpl w:val="F764655A"/>
    <w:lvl w:ilvl="0" w:tplc="B70CDA1E">
      <w:numFmt w:val="decimal"/>
      <w:lvlText w:val="1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73A02052"/>
    <w:multiLevelType w:val="multilevel"/>
    <w:tmpl w:val="2D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3C77A1B"/>
    <w:multiLevelType w:val="multilevel"/>
    <w:tmpl w:val="7B1A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29" w15:restartNumberingAfterBreak="0">
    <w:nsid w:val="745F2941"/>
    <w:multiLevelType w:val="multilevel"/>
    <w:tmpl w:val="965E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9B2DA6"/>
    <w:multiLevelType w:val="multilevel"/>
    <w:tmpl w:val="255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75C14307"/>
    <w:multiLevelType w:val="multilevel"/>
    <w:tmpl w:val="609E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5C43593"/>
    <w:multiLevelType w:val="multilevel"/>
    <w:tmpl w:val="FE94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76195D98"/>
    <w:multiLevelType w:val="hybridMultilevel"/>
    <w:tmpl w:val="38C693F8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5" w15:restartNumberingAfterBreak="0">
    <w:nsid w:val="762F3103"/>
    <w:multiLevelType w:val="multilevel"/>
    <w:tmpl w:val="A314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76C523B0"/>
    <w:multiLevelType w:val="multilevel"/>
    <w:tmpl w:val="A1A4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7512CA2"/>
    <w:multiLevelType w:val="multilevel"/>
    <w:tmpl w:val="21BE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77B0098"/>
    <w:multiLevelType w:val="multilevel"/>
    <w:tmpl w:val="05D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7804A44"/>
    <w:multiLevelType w:val="multilevel"/>
    <w:tmpl w:val="BB88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2" w15:restartNumberingAfterBreak="0">
    <w:nsid w:val="78663139"/>
    <w:multiLevelType w:val="multilevel"/>
    <w:tmpl w:val="2EE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8762144"/>
    <w:multiLevelType w:val="multilevel"/>
    <w:tmpl w:val="C2B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98D575A"/>
    <w:multiLevelType w:val="multilevel"/>
    <w:tmpl w:val="A03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996333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A0C6903"/>
    <w:multiLevelType w:val="hybridMultilevel"/>
    <w:tmpl w:val="B4B62FBE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9" w15:restartNumberingAfterBreak="0">
    <w:nsid w:val="7A51510C"/>
    <w:multiLevelType w:val="multilevel"/>
    <w:tmpl w:val="03F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AB128A3"/>
    <w:multiLevelType w:val="multilevel"/>
    <w:tmpl w:val="62A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B704D01"/>
    <w:multiLevelType w:val="multilevel"/>
    <w:tmpl w:val="EEF6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C372E4C"/>
    <w:multiLevelType w:val="multilevel"/>
    <w:tmpl w:val="C4F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C8D718E"/>
    <w:multiLevelType w:val="multilevel"/>
    <w:tmpl w:val="690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CEB10B7"/>
    <w:multiLevelType w:val="multilevel"/>
    <w:tmpl w:val="D946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7D265B98"/>
    <w:multiLevelType w:val="multilevel"/>
    <w:tmpl w:val="5E2C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D515B78"/>
    <w:multiLevelType w:val="multilevel"/>
    <w:tmpl w:val="A18A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D9A5242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7DDC2D8F"/>
    <w:multiLevelType w:val="hybridMultilevel"/>
    <w:tmpl w:val="00A06710"/>
    <w:lvl w:ilvl="0" w:tplc="D4ECF08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DE761A4"/>
    <w:multiLevelType w:val="multilevel"/>
    <w:tmpl w:val="3F6E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DF458B3"/>
    <w:multiLevelType w:val="multilevel"/>
    <w:tmpl w:val="151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E0433CE"/>
    <w:multiLevelType w:val="multilevel"/>
    <w:tmpl w:val="2D3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E16603D"/>
    <w:multiLevelType w:val="multilevel"/>
    <w:tmpl w:val="B4FA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7E1C514B"/>
    <w:multiLevelType w:val="multilevel"/>
    <w:tmpl w:val="1FC2A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FCE58B8"/>
    <w:multiLevelType w:val="hybridMultilevel"/>
    <w:tmpl w:val="C13C9F9E"/>
    <w:lvl w:ilvl="0" w:tplc="4EFEC554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FD56655"/>
    <w:multiLevelType w:val="multilevel"/>
    <w:tmpl w:val="244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FF102DA"/>
    <w:multiLevelType w:val="multilevel"/>
    <w:tmpl w:val="597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304"/>
  </w:num>
  <w:num w:numId="2" w16cid:durableId="902325847">
    <w:abstractNumId w:val="182"/>
  </w:num>
  <w:num w:numId="3" w16cid:durableId="988821880">
    <w:abstractNumId w:val="94"/>
  </w:num>
  <w:num w:numId="4" w16cid:durableId="1096286354">
    <w:abstractNumId w:val="415"/>
  </w:num>
  <w:num w:numId="5" w16cid:durableId="1564828212">
    <w:abstractNumId w:val="428"/>
  </w:num>
  <w:num w:numId="6" w16cid:durableId="408036902">
    <w:abstractNumId w:val="256"/>
  </w:num>
  <w:num w:numId="7" w16cid:durableId="552619947">
    <w:abstractNumId w:val="15"/>
  </w:num>
  <w:num w:numId="8" w16cid:durableId="1162701328">
    <w:abstractNumId w:val="391"/>
  </w:num>
  <w:num w:numId="9" w16cid:durableId="814100682">
    <w:abstractNumId w:val="245"/>
  </w:num>
  <w:num w:numId="10" w16cid:durableId="180318813">
    <w:abstractNumId w:val="134"/>
  </w:num>
  <w:num w:numId="11" w16cid:durableId="1079794263">
    <w:abstractNumId w:val="0"/>
  </w:num>
  <w:num w:numId="12" w16cid:durableId="730806067">
    <w:abstractNumId w:val="99"/>
  </w:num>
  <w:num w:numId="13" w16cid:durableId="1002659298">
    <w:abstractNumId w:val="189"/>
  </w:num>
  <w:num w:numId="14" w16cid:durableId="2095736121">
    <w:abstractNumId w:val="35"/>
  </w:num>
  <w:num w:numId="15" w16cid:durableId="1001929712">
    <w:abstractNumId w:val="318"/>
  </w:num>
  <w:num w:numId="16" w16cid:durableId="219025717">
    <w:abstractNumId w:val="258"/>
  </w:num>
  <w:num w:numId="17" w16cid:durableId="492066569">
    <w:abstractNumId w:val="161"/>
  </w:num>
  <w:num w:numId="18" w16cid:durableId="638078303">
    <w:abstractNumId w:val="91"/>
  </w:num>
  <w:num w:numId="19" w16cid:durableId="43650790">
    <w:abstractNumId w:val="93"/>
  </w:num>
  <w:num w:numId="20" w16cid:durableId="549732192">
    <w:abstractNumId w:val="120"/>
  </w:num>
  <w:num w:numId="21" w16cid:durableId="1468738966">
    <w:abstractNumId w:val="234"/>
  </w:num>
  <w:num w:numId="22" w16cid:durableId="2062630928">
    <w:abstractNumId w:val="275"/>
  </w:num>
  <w:num w:numId="23" w16cid:durableId="1364210148">
    <w:abstractNumId w:val="294"/>
  </w:num>
  <w:num w:numId="24" w16cid:durableId="1382941373">
    <w:abstractNumId w:val="208"/>
  </w:num>
  <w:num w:numId="25" w16cid:durableId="1110663902">
    <w:abstractNumId w:val="153"/>
  </w:num>
  <w:num w:numId="26" w16cid:durableId="312684505">
    <w:abstractNumId w:val="260"/>
  </w:num>
  <w:num w:numId="27" w16cid:durableId="623192434">
    <w:abstractNumId w:val="179"/>
  </w:num>
  <w:num w:numId="28" w16cid:durableId="716857032">
    <w:abstractNumId w:val="422"/>
  </w:num>
  <w:num w:numId="29" w16cid:durableId="1258443407">
    <w:abstractNumId w:val="261"/>
  </w:num>
  <w:num w:numId="30" w16cid:durableId="880946462">
    <w:abstractNumId w:val="55"/>
  </w:num>
  <w:num w:numId="31" w16cid:durableId="925918693">
    <w:abstractNumId w:val="355"/>
  </w:num>
  <w:num w:numId="32" w16cid:durableId="2097970418">
    <w:abstractNumId w:val="184"/>
  </w:num>
  <w:num w:numId="33" w16cid:durableId="741099369">
    <w:abstractNumId w:val="282"/>
  </w:num>
  <w:num w:numId="34" w16cid:durableId="1128352080">
    <w:abstractNumId w:val="223"/>
  </w:num>
  <w:num w:numId="35" w16cid:durableId="1528062044">
    <w:abstractNumId w:val="433"/>
  </w:num>
  <w:num w:numId="36" w16cid:durableId="2066830880">
    <w:abstractNumId w:val="254"/>
  </w:num>
  <w:num w:numId="37" w16cid:durableId="1429545440">
    <w:abstractNumId w:val="396"/>
  </w:num>
  <w:num w:numId="38" w16cid:durableId="1947735070">
    <w:abstractNumId w:val="24"/>
  </w:num>
  <w:num w:numId="39" w16cid:durableId="1521819505">
    <w:abstractNumId w:val="367"/>
  </w:num>
  <w:num w:numId="40" w16cid:durableId="166024332">
    <w:abstractNumId w:val="287"/>
  </w:num>
  <w:num w:numId="41" w16cid:durableId="2101676064">
    <w:abstractNumId w:val="270"/>
  </w:num>
  <w:num w:numId="42" w16cid:durableId="1359696986">
    <w:abstractNumId w:val="323"/>
  </w:num>
  <w:num w:numId="43" w16cid:durableId="1531143192">
    <w:abstractNumId w:val="272"/>
  </w:num>
  <w:num w:numId="44" w16cid:durableId="1686201787">
    <w:abstractNumId w:val="95"/>
  </w:num>
  <w:num w:numId="45" w16cid:durableId="1416904238">
    <w:abstractNumId w:val="203"/>
  </w:num>
  <w:num w:numId="46" w16cid:durableId="2026319050">
    <w:abstractNumId w:val="75"/>
  </w:num>
  <w:num w:numId="47" w16cid:durableId="514225857">
    <w:abstractNumId w:val="142"/>
  </w:num>
  <w:num w:numId="48" w16cid:durableId="545068969">
    <w:abstractNumId w:val="382"/>
  </w:num>
  <w:num w:numId="49" w16cid:durableId="1824933259">
    <w:abstractNumId w:val="143"/>
  </w:num>
  <w:num w:numId="50" w16cid:durableId="1069352379">
    <w:abstractNumId w:val="284"/>
  </w:num>
  <w:num w:numId="51" w16cid:durableId="461309903">
    <w:abstractNumId w:val="218"/>
  </w:num>
  <w:num w:numId="52" w16cid:durableId="445545886">
    <w:abstractNumId w:val="366"/>
  </w:num>
  <w:num w:numId="53" w16cid:durableId="967781129">
    <w:abstractNumId w:val="138"/>
  </w:num>
  <w:num w:numId="54" w16cid:durableId="1982688472">
    <w:abstractNumId w:val="335"/>
  </w:num>
  <w:num w:numId="55" w16cid:durableId="1291209225">
    <w:abstractNumId w:val="69"/>
  </w:num>
  <w:num w:numId="56" w16cid:durableId="389694142">
    <w:abstractNumId w:val="221"/>
  </w:num>
  <w:num w:numId="57" w16cid:durableId="490948039">
    <w:abstractNumId w:val="210"/>
  </w:num>
  <w:num w:numId="58" w16cid:durableId="809830526">
    <w:abstractNumId w:val="241"/>
  </w:num>
  <w:num w:numId="59" w16cid:durableId="185488541">
    <w:abstractNumId w:val="278"/>
  </w:num>
  <w:num w:numId="60" w16cid:durableId="442458979">
    <w:abstractNumId w:val="135"/>
  </w:num>
  <w:num w:numId="61" w16cid:durableId="1954898027">
    <w:abstractNumId w:val="213"/>
  </w:num>
  <w:num w:numId="62" w16cid:durableId="1716350385">
    <w:abstractNumId w:val="96"/>
  </w:num>
  <w:num w:numId="63" w16cid:durableId="1954944771">
    <w:abstractNumId w:val="421"/>
  </w:num>
  <w:num w:numId="64" w16cid:durableId="766269299">
    <w:abstractNumId w:val="395"/>
  </w:num>
  <w:num w:numId="65" w16cid:durableId="1663241880">
    <w:abstractNumId w:val="159"/>
  </w:num>
  <w:num w:numId="66" w16cid:durableId="1369791328">
    <w:abstractNumId w:val="171"/>
  </w:num>
  <w:num w:numId="67" w16cid:durableId="1550267102">
    <w:abstractNumId w:val="436"/>
  </w:num>
  <w:num w:numId="68" w16cid:durableId="274137233">
    <w:abstractNumId w:val="357"/>
  </w:num>
  <w:num w:numId="69" w16cid:durableId="1456560849">
    <w:abstractNumId w:val="246"/>
  </w:num>
  <w:num w:numId="70" w16cid:durableId="325983809">
    <w:abstractNumId w:val="274"/>
  </w:num>
  <w:num w:numId="71" w16cid:durableId="106506998">
    <w:abstractNumId w:val="407"/>
  </w:num>
  <w:num w:numId="72" w16cid:durableId="281228336">
    <w:abstractNumId w:val="249"/>
  </w:num>
  <w:num w:numId="73" w16cid:durableId="500581696">
    <w:abstractNumId w:val="251"/>
  </w:num>
  <w:num w:numId="74" w16cid:durableId="247151471">
    <w:abstractNumId w:val="444"/>
  </w:num>
  <w:num w:numId="75" w16cid:durableId="442306129">
    <w:abstractNumId w:val="315"/>
  </w:num>
  <w:num w:numId="76" w16cid:durableId="98259902">
    <w:abstractNumId w:val="447"/>
  </w:num>
  <w:num w:numId="77" w16cid:durableId="1656950022">
    <w:abstractNumId w:val="378"/>
  </w:num>
  <w:num w:numId="78" w16cid:durableId="21976109">
    <w:abstractNumId w:val="324"/>
  </w:num>
  <w:num w:numId="79" w16cid:durableId="1893611530">
    <w:abstractNumId w:val="39"/>
  </w:num>
  <w:num w:numId="80" w16cid:durableId="370810510">
    <w:abstractNumId w:val="338"/>
  </w:num>
  <w:num w:numId="81" w16cid:durableId="551188305">
    <w:abstractNumId w:val="186"/>
  </w:num>
  <w:num w:numId="82" w16cid:durableId="673995121">
    <w:abstractNumId w:val="33"/>
  </w:num>
  <w:num w:numId="83" w16cid:durableId="2103600809">
    <w:abstractNumId w:val="231"/>
  </w:num>
  <w:num w:numId="84" w16cid:durableId="1714842425">
    <w:abstractNumId w:val="158"/>
  </w:num>
  <w:num w:numId="85" w16cid:durableId="1027684073">
    <w:abstractNumId w:val="238"/>
  </w:num>
  <w:num w:numId="86" w16cid:durableId="1668902865">
    <w:abstractNumId w:val="406"/>
  </w:num>
  <w:num w:numId="87" w16cid:durableId="1048528031">
    <w:abstractNumId w:val="250"/>
  </w:num>
  <w:num w:numId="88" w16cid:durableId="936787894">
    <w:abstractNumId w:val="441"/>
  </w:num>
  <w:num w:numId="89" w16cid:durableId="1551916320">
    <w:abstractNumId w:val="404"/>
  </w:num>
  <w:num w:numId="90" w16cid:durableId="315378479">
    <w:abstractNumId w:val="30"/>
  </w:num>
  <w:num w:numId="91" w16cid:durableId="150562808">
    <w:abstractNumId w:val="68"/>
  </w:num>
  <w:num w:numId="92" w16cid:durableId="643000373">
    <w:abstractNumId w:val="141"/>
  </w:num>
  <w:num w:numId="93" w16cid:durableId="1742754873">
    <w:abstractNumId w:val="54"/>
  </w:num>
  <w:num w:numId="94" w16cid:durableId="1717123744">
    <w:abstractNumId w:val="262"/>
  </w:num>
  <w:num w:numId="95" w16cid:durableId="1224637362">
    <w:abstractNumId w:val="347"/>
  </w:num>
  <w:num w:numId="96" w16cid:durableId="326709806">
    <w:abstractNumId w:val="151"/>
  </w:num>
  <w:num w:numId="97" w16cid:durableId="1892501522">
    <w:abstractNumId w:val="334"/>
  </w:num>
  <w:num w:numId="98" w16cid:durableId="1308123622">
    <w:abstractNumId w:val="45"/>
  </w:num>
  <w:num w:numId="99" w16cid:durableId="870075455">
    <w:abstractNumId w:val="450"/>
  </w:num>
  <w:num w:numId="100" w16cid:durableId="2046900880">
    <w:abstractNumId w:val="359"/>
  </w:num>
  <w:num w:numId="101" w16cid:durableId="1768118551">
    <w:abstractNumId w:val="410"/>
  </w:num>
  <w:num w:numId="102" w16cid:durableId="1390301537">
    <w:abstractNumId w:val="303"/>
  </w:num>
  <w:num w:numId="103" w16cid:durableId="393966176">
    <w:abstractNumId w:val="309"/>
  </w:num>
  <w:num w:numId="104" w16cid:durableId="1819566658">
    <w:abstractNumId w:val="109"/>
  </w:num>
  <w:num w:numId="105" w16cid:durableId="1820144808">
    <w:abstractNumId w:val="233"/>
  </w:num>
  <w:num w:numId="106" w16cid:durableId="919829654">
    <w:abstractNumId w:val="360"/>
  </w:num>
  <w:num w:numId="107" w16cid:durableId="180321475">
    <w:abstractNumId w:val="46"/>
  </w:num>
  <w:num w:numId="108" w16cid:durableId="2103794343">
    <w:abstractNumId w:val="53"/>
  </w:num>
  <w:num w:numId="109" w16cid:durableId="27727266">
    <w:abstractNumId w:val="129"/>
  </w:num>
  <w:num w:numId="110" w16cid:durableId="1043401806">
    <w:abstractNumId w:val="207"/>
  </w:num>
  <w:num w:numId="111" w16cid:durableId="1672639972">
    <w:abstractNumId w:val="47"/>
  </w:num>
  <w:num w:numId="112" w16cid:durableId="151143823">
    <w:abstractNumId w:val="197"/>
  </w:num>
  <w:num w:numId="113" w16cid:durableId="1093941860">
    <w:abstractNumId w:val="226"/>
  </w:num>
  <w:num w:numId="114" w16cid:durableId="885290166">
    <w:abstractNumId w:val="162"/>
  </w:num>
  <w:num w:numId="115" w16cid:durableId="672343009">
    <w:abstractNumId w:val="204"/>
  </w:num>
  <w:num w:numId="116" w16cid:durableId="568199882">
    <w:abstractNumId w:val="41"/>
  </w:num>
  <w:num w:numId="117" w16cid:durableId="5713983">
    <w:abstractNumId w:val="83"/>
  </w:num>
  <w:num w:numId="118" w16cid:durableId="1276908207">
    <w:abstractNumId w:val="119"/>
  </w:num>
  <w:num w:numId="119" w16cid:durableId="165826324">
    <w:abstractNumId w:val="248"/>
  </w:num>
  <w:num w:numId="120" w16cid:durableId="787822888">
    <w:abstractNumId w:val="426"/>
  </w:num>
  <w:num w:numId="121" w16cid:durableId="783619837">
    <w:abstractNumId w:val="19"/>
  </w:num>
  <w:num w:numId="122" w16cid:durableId="656420316">
    <w:abstractNumId w:val="71"/>
  </w:num>
  <w:num w:numId="123" w16cid:durableId="1990017003">
    <w:abstractNumId w:val="377"/>
  </w:num>
  <w:num w:numId="124" w16cid:durableId="2132817400">
    <w:abstractNumId w:val="123"/>
  </w:num>
  <w:num w:numId="125" w16cid:durableId="1276400845">
    <w:abstractNumId w:val="271"/>
  </w:num>
  <w:num w:numId="126" w16cid:durableId="1786928719">
    <w:abstractNumId w:val="310"/>
  </w:num>
  <w:num w:numId="127" w16cid:durableId="501511758">
    <w:abstractNumId w:val="379"/>
  </w:num>
  <w:num w:numId="128" w16cid:durableId="1040521052">
    <w:abstractNumId w:val="465"/>
  </w:num>
  <w:num w:numId="129" w16cid:durableId="855769700">
    <w:abstractNumId w:val="102"/>
  </w:num>
  <w:num w:numId="130" w16cid:durableId="467750694">
    <w:abstractNumId w:val="398"/>
  </w:num>
  <w:num w:numId="131" w16cid:durableId="136457344">
    <w:abstractNumId w:val="26"/>
  </w:num>
  <w:num w:numId="132" w16cid:durableId="537670657">
    <w:abstractNumId w:val="314"/>
  </w:num>
  <w:num w:numId="133" w16cid:durableId="1500074873">
    <w:abstractNumId w:val="267"/>
  </w:num>
  <w:num w:numId="134" w16cid:durableId="283661002">
    <w:abstractNumId w:val="65"/>
  </w:num>
  <w:num w:numId="135" w16cid:durableId="547109843">
    <w:abstractNumId w:val="321"/>
  </w:num>
  <w:num w:numId="136" w16cid:durableId="952438663">
    <w:abstractNumId w:val="306"/>
  </w:num>
  <w:num w:numId="137" w16cid:durableId="1521162532">
    <w:abstractNumId w:val="308"/>
  </w:num>
  <w:num w:numId="138" w16cid:durableId="182132108">
    <w:abstractNumId w:val="149"/>
  </w:num>
  <w:num w:numId="139" w16cid:durableId="1558859728">
    <w:abstractNumId w:val="214"/>
  </w:num>
  <w:num w:numId="140" w16cid:durableId="544877892">
    <w:abstractNumId w:val="319"/>
  </w:num>
  <w:num w:numId="141" w16cid:durableId="791632106">
    <w:abstractNumId w:val="263"/>
  </w:num>
  <w:num w:numId="142" w16cid:durableId="1527018397">
    <w:abstractNumId w:val="277"/>
  </w:num>
  <w:num w:numId="143" w16cid:durableId="342824821">
    <w:abstractNumId w:val="106"/>
  </w:num>
  <w:num w:numId="144" w16cid:durableId="1568757272">
    <w:abstractNumId w:val="105"/>
  </w:num>
  <w:num w:numId="145" w16cid:durableId="1609239800">
    <w:abstractNumId w:val="243"/>
  </w:num>
  <w:num w:numId="146" w16cid:durableId="313216703">
    <w:abstractNumId w:val="361"/>
  </w:num>
  <w:num w:numId="147" w16cid:durableId="1033774722">
    <w:abstractNumId w:val="191"/>
  </w:num>
  <w:num w:numId="148" w16cid:durableId="1616521069">
    <w:abstractNumId w:val="453"/>
  </w:num>
  <w:num w:numId="149" w16cid:durableId="1538086917">
    <w:abstractNumId w:val="220"/>
  </w:num>
  <w:num w:numId="150" w16cid:durableId="1900551408">
    <w:abstractNumId w:val="348"/>
  </w:num>
  <w:num w:numId="151" w16cid:durableId="1727529004">
    <w:abstractNumId w:val="298"/>
  </w:num>
  <w:num w:numId="152" w16cid:durableId="311326444">
    <w:abstractNumId w:val="265"/>
  </w:num>
  <w:num w:numId="153" w16cid:durableId="159396219">
    <w:abstractNumId w:val="57"/>
  </w:num>
  <w:num w:numId="154" w16cid:durableId="1801074671">
    <w:abstractNumId w:val="27"/>
  </w:num>
  <w:num w:numId="155" w16cid:durableId="1259680064">
    <w:abstractNumId w:val="36"/>
  </w:num>
  <w:num w:numId="156" w16cid:durableId="59834485">
    <w:abstractNumId w:val="36"/>
    <w:lvlOverride w:ilvl="1">
      <w:lvl w:ilvl="1">
        <w:numFmt w:val="decimal"/>
        <w:lvlText w:val="%2."/>
        <w:lvlJc w:val="left"/>
      </w:lvl>
    </w:lvlOverride>
  </w:num>
  <w:num w:numId="157" w16cid:durableId="440957338">
    <w:abstractNumId w:val="403"/>
  </w:num>
  <w:num w:numId="158" w16cid:durableId="1278492047">
    <w:abstractNumId w:val="22"/>
  </w:num>
  <w:num w:numId="159" w16cid:durableId="2028405386">
    <w:abstractNumId w:val="22"/>
    <w:lvlOverride w:ilvl="1">
      <w:lvl w:ilvl="1">
        <w:numFmt w:val="decimal"/>
        <w:lvlText w:val="%2."/>
        <w:lvlJc w:val="left"/>
      </w:lvl>
    </w:lvlOverride>
  </w:num>
  <w:num w:numId="160" w16cid:durableId="539245200">
    <w:abstractNumId w:val="411"/>
  </w:num>
  <w:num w:numId="161" w16cid:durableId="970096016">
    <w:abstractNumId w:val="362"/>
  </w:num>
  <w:num w:numId="162" w16cid:durableId="607351344">
    <w:abstractNumId w:val="434"/>
  </w:num>
  <w:num w:numId="163" w16cid:durableId="760837327">
    <w:abstractNumId w:val="84"/>
  </w:num>
  <w:num w:numId="164" w16cid:durableId="2057922243">
    <w:abstractNumId w:val="84"/>
    <w:lvlOverride w:ilvl="1">
      <w:lvl w:ilvl="1">
        <w:numFmt w:val="decimal"/>
        <w:lvlText w:val="%2."/>
        <w:lvlJc w:val="left"/>
      </w:lvl>
    </w:lvlOverride>
  </w:num>
  <w:num w:numId="165" w16cid:durableId="1666736709">
    <w:abstractNumId w:val="255"/>
  </w:num>
  <w:num w:numId="166" w16cid:durableId="679239816">
    <w:abstractNumId w:val="101"/>
  </w:num>
  <w:num w:numId="167" w16cid:durableId="457340735">
    <w:abstractNumId w:val="408"/>
  </w:num>
  <w:num w:numId="168" w16cid:durableId="1406876415">
    <w:abstractNumId w:val="216"/>
  </w:num>
  <w:num w:numId="169" w16cid:durableId="1907253007">
    <w:abstractNumId w:val="9"/>
  </w:num>
  <w:num w:numId="170" w16cid:durableId="843472366">
    <w:abstractNumId w:val="363"/>
  </w:num>
  <w:num w:numId="171" w16cid:durableId="156308843">
    <w:abstractNumId w:val="259"/>
  </w:num>
  <w:num w:numId="172" w16cid:durableId="563953825">
    <w:abstractNumId w:val="405"/>
  </w:num>
  <w:num w:numId="173" w16cid:durableId="613901672">
    <w:abstractNumId w:val="405"/>
    <w:lvlOverride w:ilvl="1">
      <w:lvl w:ilvl="1">
        <w:numFmt w:val="decimal"/>
        <w:lvlText w:val="%2."/>
        <w:lvlJc w:val="left"/>
      </w:lvl>
    </w:lvlOverride>
  </w:num>
  <w:num w:numId="174" w16cid:durableId="81807365">
    <w:abstractNumId w:val="118"/>
  </w:num>
  <w:num w:numId="175" w16cid:durableId="1913615335">
    <w:abstractNumId w:val="144"/>
  </w:num>
  <w:num w:numId="176" w16cid:durableId="1640695069">
    <w:abstractNumId w:val="400"/>
  </w:num>
  <w:num w:numId="177" w16cid:durableId="255598664">
    <w:abstractNumId w:val="283"/>
  </w:num>
  <w:num w:numId="178" w16cid:durableId="71049777">
    <w:abstractNumId w:val="103"/>
  </w:num>
  <w:num w:numId="179" w16cid:durableId="324555112">
    <w:abstractNumId w:val="121"/>
  </w:num>
  <w:num w:numId="180" w16cid:durableId="1278217894">
    <w:abstractNumId w:val="401"/>
  </w:num>
  <w:num w:numId="181" w16cid:durableId="391003164">
    <w:abstractNumId w:val="424"/>
  </w:num>
  <w:num w:numId="182" w16cid:durableId="414014507">
    <w:abstractNumId w:val="72"/>
  </w:num>
  <w:num w:numId="183" w16cid:durableId="936326837">
    <w:abstractNumId w:val="299"/>
  </w:num>
  <w:num w:numId="184" w16cid:durableId="2119794359">
    <w:abstractNumId w:val="140"/>
  </w:num>
  <w:num w:numId="185" w16cid:durableId="1922762239">
    <w:abstractNumId w:val="140"/>
    <w:lvlOverride w:ilvl="1">
      <w:lvl w:ilvl="1">
        <w:numFmt w:val="decimal"/>
        <w:lvlText w:val="%2."/>
        <w:lvlJc w:val="left"/>
      </w:lvl>
    </w:lvlOverride>
  </w:num>
  <w:num w:numId="186" w16cid:durableId="114908765">
    <w:abstractNumId w:val="295"/>
  </w:num>
  <w:num w:numId="187" w16cid:durableId="1086267143">
    <w:abstractNumId w:val="23"/>
  </w:num>
  <w:num w:numId="188" w16cid:durableId="1412001608">
    <w:abstractNumId w:val="364"/>
  </w:num>
  <w:num w:numId="189" w16cid:durableId="1952935196">
    <w:abstractNumId w:val="28"/>
  </w:num>
  <w:num w:numId="190" w16cid:durableId="1881437185">
    <w:abstractNumId w:val="174"/>
  </w:num>
  <w:num w:numId="191" w16cid:durableId="1933581904">
    <w:abstractNumId w:val="25"/>
  </w:num>
  <w:num w:numId="192" w16cid:durableId="1387801181">
    <w:abstractNumId w:val="92"/>
  </w:num>
  <w:num w:numId="193" w16cid:durableId="987248991">
    <w:abstractNumId w:val="92"/>
    <w:lvlOverride w:ilvl="1">
      <w:lvl w:ilvl="1">
        <w:numFmt w:val="decimal"/>
        <w:lvlText w:val="%2."/>
        <w:lvlJc w:val="left"/>
      </w:lvl>
    </w:lvlOverride>
  </w:num>
  <w:num w:numId="194" w16cid:durableId="542715518">
    <w:abstractNumId w:val="10"/>
  </w:num>
  <w:num w:numId="195" w16cid:durableId="2069916508">
    <w:abstractNumId w:val="457"/>
  </w:num>
  <w:num w:numId="196" w16cid:durableId="1377657346">
    <w:abstractNumId w:val="111"/>
  </w:num>
  <w:num w:numId="197" w16cid:durableId="848103699">
    <w:abstractNumId w:val="51"/>
  </w:num>
  <w:num w:numId="198" w16cid:durableId="2073773703">
    <w:abstractNumId w:val="175"/>
  </w:num>
  <w:num w:numId="199" w16cid:durableId="826437548">
    <w:abstractNumId w:val="463"/>
  </w:num>
  <w:num w:numId="200" w16cid:durableId="127744011">
    <w:abstractNumId w:val="337"/>
  </w:num>
  <w:num w:numId="201" w16cid:durableId="1829781409">
    <w:abstractNumId w:val="188"/>
  </w:num>
  <w:num w:numId="202" w16cid:durableId="620065710">
    <w:abstractNumId w:val="322"/>
  </w:num>
  <w:num w:numId="203" w16cid:durableId="1441485777">
    <w:abstractNumId w:val="107"/>
  </w:num>
  <w:num w:numId="204" w16cid:durableId="422843479">
    <w:abstractNumId w:val="313"/>
  </w:num>
  <w:num w:numId="205" w16cid:durableId="116337859">
    <w:abstractNumId w:val="419"/>
  </w:num>
  <w:num w:numId="206" w16cid:durableId="368262560">
    <w:abstractNumId w:val="11"/>
  </w:num>
  <w:num w:numId="207" w16cid:durableId="2117554372">
    <w:abstractNumId w:val="461"/>
  </w:num>
  <w:num w:numId="208" w16cid:durableId="608782749">
    <w:abstractNumId w:val="301"/>
  </w:num>
  <w:num w:numId="209" w16cid:durableId="1142119812">
    <w:abstractNumId w:val="198"/>
  </w:num>
  <w:num w:numId="210" w16cid:durableId="1671251996">
    <w:abstractNumId w:val="292"/>
  </w:num>
  <w:num w:numId="211" w16cid:durableId="333531957">
    <w:abstractNumId w:val="98"/>
  </w:num>
  <w:num w:numId="212" w16cid:durableId="77944823">
    <w:abstractNumId w:val="387"/>
  </w:num>
  <w:num w:numId="213" w16cid:durableId="1159687573">
    <w:abstractNumId w:val="393"/>
  </w:num>
  <w:num w:numId="214" w16cid:durableId="665208680">
    <w:abstractNumId w:val="183"/>
  </w:num>
  <w:num w:numId="215" w16cid:durableId="1236555110">
    <w:abstractNumId w:val="206"/>
  </w:num>
  <w:num w:numId="216" w16cid:durableId="816259696">
    <w:abstractNumId w:val="392"/>
  </w:num>
  <w:num w:numId="217" w16cid:durableId="415712008">
    <w:abstractNumId w:val="397"/>
  </w:num>
  <w:num w:numId="218" w16cid:durableId="351787">
    <w:abstractNumId w:val="354"/>
  </w:num>
  <w:num w:numId="219" w16cid:durableId="1234467603">
    <w:abstractNumId w:val="399"/>
  </w:num>
  <w:num w:numId="220" w16cid:durableId="1061631425">
    <w:abstractNumId w:val="345"/>
  </w:num>
  <w:num w:numId="221" w16cid:durableId="1635138940">
    <w:abstractNumId w:val="445"/>
  </w:num>
  <w:num w:numId="222" w16cid:durableId="986935686">
    <w:abstractNumId w:val="31"/>
  </w:num>
  <w:num w:numId="223" w16cid:durableId="519318851">
    <w:abstractNumId w:val="124"/>
  </w:num>
  <w:num w:numId="224" w16cid:durableId="1847672138">
    <w:abstractNumId w:val="14"/>
  </w:num>
  <w:num w:numId="225" w16cid:durableId="656885470">
    <w:abstractNumId w:val="128"/>
  </w:num>
  <w:num w:numId="226" w16cid:durableId="2134399310">
    <w:abstractNumId w:val="63"/>
  </w:num>
  <w:num w:numId="227" w16cid:durableId="290746609">
    <w:abstractNumId w:val="331"/>
  </w:num>
  <w:num w:numId="228" w16cid:durableId="1662469741">
    <w:abstractNumId w:val="147"/>
  </w:num>
  <w:num w:numId="229" w16cid:durableId="784465976">
    <w:abstractNumId w:val="325"/>
  </w:num>
  <w:num w:numId="230" w16cid:durableId="1985116667">
    <w:abstractNumId w:val="32"/>
  </w:num>
  <w:num w:numId="231" w16cid:durableId="54359357">
    <w:abstractNumId w:val="330"/>
  </w:num>
  <w:num w:numId="232" w16cid:durableId="1286542671">
    <w:abstractNumId w:val="224"/>
  </w:num>
  <w:num w:numId="233" w16cid:durableId="1754617542">
    <w:abstractNumId w:val="126"/>
  </w:num>
  <w:num w:numId="234" w16cid:durableId="457649491">
    <w:abstractNumId w:val="49"/>
  </w:num>
  <w:num w:numId="235" w16cid:durableId="846671500">
    <w:abstractNumId w:val="87"/>
  </w:num>
  <w:num w:numId="236" w16cid:durableId="2024238275">
    <w:abstractNumId w:val="413"/>
  </w:num>
  <w:num w:numId="237" w16cid:durableId="2083678616">
    <w:abstractNumId w:val="288"/>
  </w:num>
  <w:num w:numId="238" w16cid:durableId="740518627">
    <w:abstractNumId w:val="225"/>
  </w:num>
  <w:num w:numId="239" w16cid:durableId="703332632">
    <w:abstractNumId w:val="371"/>
  </w:num>
  <w:num w:numId="240" w16cid:durableId="404765600">
    <w:abstractNumId w:val="167"/>
  </w:num>
  <w:num w:numId="241" w16cid:durableId="300307574">
    <w:abstractNumId w:val="132"/>
  </w:num>
  <w:num w:numId="242" w16cid:durableId="818153200">
    <w:abstractNumId w:val="466"/>
  </w:num>
  <w:num w:numId="243" w16cid:durableId="1259291688">
    <w:abstractNumId w:val="349"/>
  </w:num>
  <w:num w:numId="244" w16cid:durableId="274097989">
    <w:abstractNumId w:val="430"/>
  </w:num>
  <w:num w:numId="245" w16cid:durableId="1386249619">
    <w:abstractNumId w:val="13"/>
  </w:num>
  <w:num w:numId="246" w16cid:durableId="1705208627">
    <w:abstractNumId w:val="217"/>
  </w:num>
  <w:num w:numId="247" w16cid:durableId="1614051158">
    <w:abstractNumId w:val="269"/>
  </w:num>
  <w:num w:numId="248" w16cid:durableId="1065489925">
    <w:abstractNumId w:val="235"/>
  </w:num>
  <w:num w:numId="249" w16cid:durableId="987440311">
    <w:abstractNumId w:val="435"/>
  </w:num>
  <w:num w:numId="250" w16cid:durableId="1319310446">
    <w:abstractNumId w:val="170"/>
  </w:num>
  <w:num w:numId="251" w16cid:durableId="651914107">
    <w:abstractNumId w:val="61"/>
  </w:num>
  <w:num w:numId="252" w16cid:durableId="1166363207">
    <w:abstractNumId w:val="38"/>
  </w:num>
  <w:num w:numId="253" w16cid:durableId="817453534">
    <w:abstractNumId w:val="166"/>
  </w:num>
  <w:num w:numId="254" w16cid:durableId="1808207566">
    <w:abstractNumId w:val="365"/>
  </w:num>
  <w:num w:numId="255" w16cid:durableId="262420079">
    <w:abstractNumId w:val="212"/>
  </w:num>
  <w:num w:numId="256" w16cid:durableId="818687282">
    <w:abstractNumId w:val="62"/>
  </w:num>
  <w:num w:numId="257" w16cid:durableId="1788887494">
    <w:abstractNumId w:val="1"/>
  </w:num>
  <w:num w:numId="258" w16cid:durableId="84612975">
    <w:abstractNumId w:val="79"/>
  </w:num>
  <w:num w:numId="259" w16cid:durableId="827794252">
    <w:abstractNumId w:val="195"/>
  </w:num>
  <w:num w:numId="260" w16cid:durableId="1288124603">
    <w:abstractNumId w:val="375"/>
  </w:num>
  <w:num w:numId="261" w16cid:durableId="2131390346">
    <w:abstractNumId w:val="157"/>
  </w:num>
  <w:num w:numId="262" w16cid:durableId="896629310">
    <w:abstractNumId w:val="328"/>
  </w:num>
  <w:num w:numId="263" w16cid:durableId="347869971">
    <w:abstractNumId w:val="442"/>
  </w:num>
  <w:num w:numId="264" w16cid:durableId="145443292">
    <w:abstractNumId w:val="439"/>
  </w:num>
  <w:num w:numId="265" w16cid:durableId="215312629">
    <w:abstractNumId w:val="273"/>
  </w:num>
  <w:num w:numId="266" w16cid:durableId="1891064231">
    <w:abstractNumId w:val="289"/>
  </w:num>
  <w:num w:numId="267" w16cid:durableId="632444091">
    <w:abstractNumId w:val="116"/>
  </w:num>
  <w:num w:numId="268" w16cid:durableId="1392115743">
    <w:abstractNumId w:val="291"/>
  </w:num>
  <w:num w:numId="269" w16cid:durableId="652416147">
    <w:abstractNumId w:val="353"/>
  </w:num>
  <w:num w:numId="270" w16cid:durableId="1928490699">
    <w:abstractNumId w:val="418"/>
  </w:num>
  <w:num w:numId="271" w16cid:durableId="1821772317">
    <w:abstractNumId w:val="146"/>
  </w:num>
  <w:num w:numId="272" w16cid:durableId="1929609128">
    <w:abstractNumId w:val="97"/>
  </w:num>
  <w:num w:numId="273" w16cid:durableId="1887060664">
    <w:abstractNumId w:val="181"/>
  </w:num>
  <w:num w:numId="274" w16cid:durableId="1275286093">
    <w:abstractNumId w:val="358"/>
  </w:num>
  <w:num w:numId="275" w16cid:durableId="1453282133">
    <w:abstractNumId w:val="37"/>
  </w:num>
  <w:num w:numId="276" w16cid:durableId="14307061">
    <w:abstractNumId w:val="173"/>
  </w:num>
  <w:num w:numId="277" w16cid:durableId="1260680925">
    <w:abstractNumId w:val="300"/>
  </w:num>
  <w:num w:numId="278" w16cid:durableId="1032271171">
    <w:abstractNumId w:val="150"/>
  </w:num>
  <w:num w:numId="279" w16cid:durableId="240995195">
    <w:abstractNumId w:val="64"/>
  </w:num>
  <w:num w:numId="280" w16cid:durableId="416556143">
    <w:abstractNumId w:val="311"/>
  </w:num>
  <w:num w:numId="281" w16cid:durableId="1319072353">
    <w:abstractNumId w:val="409"/>
  </w:num>
  <w:num w:numId="282" w16cid:durableId="693386402">
    <w:abstractNumId w:val="290"/>
  </w:num>
  <w:num w:numId="283" w16cid:durableId="865555997">
    <w:abstractNumId w:val="350"/>
  </w:num>
  <w:num w:numId="284" w16cid:durableId="539173388">
    <w:abstractNumId w:val="414"/>
  </w:num>
  <w:num w:numId="285" w16cid:durableId="659308996">
    <w:abstractNumId w:val="369"/>
  </w:num>
  <w:num w:numId="286" w16cid:durableId="527791580">
    <w:abstractNumId w:val="219"/>
  </w:num>
  <w:num w:numId="287" w16cid:durableId="1022124547">
    <w:abstractNumId w:val="228"/>
  </w:num>
  <w:num w:numId="288" w16cid:durableId="965627480">
    <w:abstractNumId w:val="333"/>
  </w:num>
  <w:num w:numId="289" w16cid:durableId="1623851923">
    <w:abstractNumId w:val="104"/>
  </w:num>
  <w:num w:numId="290" w16cid:durableId="732002106">
    <w:abstractNumId w:val="190"/>
  </w:num>
  <w:num w:numId="291" w16cid:durableId="1681393717">
    <w:abstractNumId w:val="3"/>
  </w:num>
  <w:num w:numId="292" w16cid:durableId="994068474">
    <w:abstractNumId w:val="34"/>
  </w:num>
  <w:num w:numId="293" w16cid:durableId="1373965219">
    <w:abstractNumId w:val="43"/>
  </w:num>
  <w:num w:numId="294" w16cid:durableId="1658722865">
    <w:abstractNumId w:val="384"/>
  </w:num>
  <w:num w:numId="295" w16cid:durableId="196890405">
    <w:abstractNumId w:val="443"/>
  </w:num>
  <w:num w:numId="296" w16cid:durableId="252906496">
    <w:abstractNumId w:val="451"/>
  </w:num>
  <w:num w:numId="297" w16cid:durableId="755975024">
    <w:abstractNumId w:val="42"/>
  </w:num>
  <w:num w:numId="298" w16cid:durableId="613637046">
    <w:abstractNumId w:val="113"/>
  </w:num>
  <w:num w:numId="299" w16cid:durableId="2055427370">
    <w:abstractNumId w:val="227"/>
  </w:num>
  <w:num w:numId="300" w16cid:durableId="720785560">
    <w:abstractNumId w:val="438"/>
  </w:num>
  <w:num w:numId="301" w16cid:durableId="1430924746">
    <w:abstractNumId w:val="133"/>
  </w:num>
  <w:num w:numId="302" w16cid:durableId="686757738">
    <w:abstractNumId w:val="29"/>
  </w:num>
  <w:num w:numId="303" w16cid:durableId="573006885">
    <w:abstractNumId w:val="383"/>
  </w:num>
  <w:num w:numId="304" w16cid:durableId="1995378420">
    <w:abstractNumId w:val="136"/>
  </w:num>
  <w:num w:numId="305" w16cid:durableId="1026254402">
    <w:abstractNumId w:val="67"/>
  </w:num>
  <w:num w:numId="306" w16cid:durableId="1664047051">
    <w:abstractNumId w:val="202"/>
  </w:num>
  <w:num w:numId="307" w16cid:durableId="1071000204">
    <w:abstractNumId w:val="368"/>
  </w:num>
  <w:num w:numId="308" w16cid:durableId="769131162">
    <w:abstractNumId w:val="58"/>
  </w:num>
  <w:num w:numId="309" w16cid:durableId="1790195662">
    <w:abstractNumId w:val="21"/>
  </w:num>
  <w:num w:numId="310" w16cid:durableId="806433137">
    <w:abstractNumId w:val="44"/>
  </w:num>
  <w:num w:numId="311" w16cid:durableId="1126852105">
    <w:abstractNumId w:val="244"/>
  </w:num>
  <w:num w:numId="312" w16cid:durableId="1279794589">
    <w:abstractNumId w:val="460"/>
  </w:num>
  <w:num w:numId="313" w16cid:durableId="2134980819">
    <w:abstractNumId w:val="296"/>
  </w:num>
  <w:num w:numId="314" w16cid:durableId="531191791">
    <w:abstractNumId w:val="177"/>
  </w:num>
  <w:num w:numId="315" w16cid:durableId="945888411">
    <w:abstractNumId w:val="237"/>
  </w:num>
  <w:num w:numId="316" w16cid:durableId="383911277">
    <w:abstractNumId w:val="279"/>
  </w:num>
  <w:num w:numId="317" w16cid:durableId="1235774101">
    <w:abstractNumId w:val="117"/>
  </w:num>
  <w:num w:numId="318" w16cid:durableId="622227712">
    <w:abstractNumId w:val="412"/>
  </w:num>
  <w:num w:numId="319" w16cid:durableId="142432757">
    <w:abstractNumId w:val="196"/>
  </w:num>
  <w:num w:numId="320" w16cid:durableId="221871996">
    <w:abstractNumId w:val="329"/>
  </w:num>
  <w:num w:numId="321" w16cid:durableId="656962749">
    <w:abstractNumId w:val="50"/>
  </w:num>
  <w:num w:numId="322" w16cid:durableId="1720474407">
    <w:abstractNumId w:val="194"/>
  </w:num>
  <w:num w:numId="323" w16cid:durableId="1748457982">
    <w:abstractNumId w:val="386"/>
  </w:num>
  <w:num w:numId="324" w16cid:durableId="861364112">
    <w:abstractNumId w:val="122"/>
  </w:num>
  <w:num w:numId="325" w16cid:durableId="1385640127">
    <w:abstractNumId w:val="374"/>
  </w:num>
  <w:num w:numId="326" w16cid:durableId="1339233789">
    <w:abstractNumId w:val="285"/>
  </w:num>
  <w:num w:numId="327" w16cid:durableId="304968642">
    <w:abstractNumId w:val="317"/>
  </w:num>
  <w:num w:numId="328" w16cid:durableId="125780218">
    <w:abstractNumId w:val="187"/>
  </w:num>
  <w:num w:numId="329" w16cid:durableId="361906501">
    <w:abstractNumId w:val="5"/>
  </w:num>
  <w:num w:numId="330" w16cid:durableId="876746495">
    <w:abstractNumId w:val="192"/>
  </w:num>
  <w:num w:numId="331" w16cid:durableId="1038168599">
    <w:abstractNumId w:val="454"/>
  </w:num>
  <w:num w:numId="332" w16cid:durableId="43146365">
    <w:abstractNumId w:val="320"/>
  </w:num>
  <w:num w:numId="333" w16cid:durableId="1882743983">
    <w:abstractNumId w:val="440"/>
  </w:num>
  <w:num w:numId="334" w16cid:durableId="1283145207">
    <w:abstractNumId w:val="376"/>
  </w:num>
  <w:num w:numId="335" w16cid:durableId="669214640">
    <w:abstractNumId w:val="127"/>
  </w:num>
  <w:num w:numId="336" w16cid:durableId="1687445246">
    <w:abstractNumId w:val="154"/>
  </w:num>
  <w:num w:numId="337" w16cid:durableId="279118603">
    <w:abstractNumId w:val="437"/>
  </w:num>
  <w:num w:numId="338" w16cid:durableId="371000275">
    <w:abstractNumId w:val="381"/>
  </w:num>
  <w:num w:numId="339" w16cid:durableId="780339810">
    <w:abstractNumId w:val="90"/>
  </w:num>
  <w:num w:numId="340" w16cid:durableId="681319726">
    <w:abstractNumId w:val="180"/>
  </w:num>
  <w:num w:numId="341" w16cid:durableId="1402828966">
    <w:abstractNumId w:val="344"/>
  </w:num>
  <w:num w:numId="342" w16cid:durableId="1172721811">
    <w:abstractNumId w:val="73"/>
  </w:num>
  <w:num w:numId="343" w16cid:durableId="22444495">
    <w:abstractNumId w:val="264"/>
  </w:num>
  <w:num w:numId="344" w16cid:durableId="747535077">
    <w:abstractNumId w:val="394"/>
  </w:num>
  <w:num w:numId="345" w16cid:durableId="1847936579">
    <w:abstractNumId w:val="266"/>
  </w:num>
  <w:num w:numId="346" w16cid:durableId="1967813200">
    <w:abstractNumId w:val="152"/>
  </w:num>
  <w:num w:numId="347" w16cid:durableId="1975479258">
    <w:abstractNumId w:val="352"/>
  </w:num>
  <w:num w:numId="348" w16cid:durableId="282419081">
    <w:abstractNumId w:val="110"/>
  </w:num>
  <w:num w:numId="349" w16cid:durableId="570235982">
    <w:abstractNumId w:val="8"/>
  </w:num>
  <w:num w:numId="350" w16cid:durableId="441921731">
    <w:abstractNumId w:val="449"/>
  </w:num>
  <w:num w:numId="351" w16cid:durableId="333920325">
    <w:abstractNumId w:val="446"/>
  </w:num>
  <w:num w:numId="352" w16cid:durableId="2131195670">
    <w:abstractNumId w:val="81"/>
  </w:num>
  <w:num w:numId="353" w16cid:durableId="955982220">
    <w:abstractNumId w:val="305"/>
  </w:num>
  <w:num w:numId="354" w16cid:durableId="1096632911">
    <w:abstractNumId w:val="236"/>
  </w:num>
  <w:num w:numId="355" w16cid:durableId="274026658">
    <w:abstractNumId w:val="416"/>
  </w:num>
  <w:num w:numId="356" w16cid:durableId="145824362">
    <w:abstractNumId w:val="165"/>
  </w:num>
  <w:num w:numId="357" w16cid:durableId="1108700905">
    <w:abstractNumId w:val="77"/>
  </w:num>
  <w:num w:numId="358" w16cid:durableId="1041244543">
    <w:abstractNumId w:val="232"/>
  </w:num>
  <w:num w:numId="359" w16cid:durableId="1210991892">
    <w:abstractNumId w:val="160"/>
  </w:num>
  <w:num w:numId="360" w16cid:durableId="1690913543">
    <w:abstractNumId w:val="257"/>
  </w:num>
  <w:num w:numId="361" w16cid:durableId="239797944">
    <w:abstractNumId w:val="114"/>
  </w:num>
  <w:num w:numId="362" w16cid:durableId="1644038904">
    <w:abstractNumId w:val="459"/>
  </w:num>
  <w:num w:numId="363" w16cid:durableId="429392362">
    <w:abstractNumId w:val="423"/>
  </w:num>
  <w:num w:numId="364" w16cid:durableId="1726224260">
    <w:abstractNumId w:val="139"/>
  </w:num>
  <w:num w:numId="365" w16cid:durableId="1869873725">
    <w:abstractNumId w:val="385"/>
  </w:num>
  <w:num w:numId="366" w16cid:durableId="1659962737">
    <w:abstractNumId w:val="455"/>
  </w:num>
  <w:num w:numId="367" w16cid:durableId="1269629271">
    <w:abstractNumId w:val="462"/>
  </w:num>
  <w:num w:numId="368" w16cid:durableId="555122187">
    <w:abstractNumId w:val="88"/>
  </w:num>
  <w:num w:numId="369" w16cid:durableId="1929577683">
    <w:abstractNumId w:val="215"/>
  </w:num>
  <w:num w:numId="370" w16cid:durableId="734861357">
    <w:abstractNumId w:val="293"/>
  </w:num>
  <w:num w:numId="371" w16cid:durableId="1457721207">
    <w:abstractNumId w:val="164"/>
  </w:num>
  <w:num w:numId="372" w16cid:durableId="1621303244">
    <w:abstractNumId w:val="7"/>
  </w:num>
  <w:num w:numId="373" w16cid:durableId="1803889897">
    <w:abstractNumId w:val="60"/>
  </w:num>
  <w:num w:numId="374" w16cid:durableId="268776776">
    <w:abstractNumId w:val="199"/>
  </w:num>
  <w:num w:numId="375" w16cid:durableId="905996013">
    <w:abstractNumId w:val="240"/>
  </w:num>
  <w:num w:numId="376" w16cid:durableId="1064795175">
    <w:abstractNumId w:val="380"/>
  </w:num>
  <w:num w:numId="377" w16cid:durableId="2113234044">
    <w:abstractNumId w:val="178"/>
  </w:num>
  <w:num w:numId="378" w16cid:durableId="1824809757">
    <w:abstractNumId w:val="252"/>
  </w:num>
  <w:num w:numId="379" w16cid:durableId="548810676">
    <w:abstractNumId w:val="82"/>
  </w:num>
  <w:num w:numId="380" w16cid:durableId="1289818327">
    <w:abstractNumId w:val="230"/>
  </w:num>
  <w:num w:numId="381" w16cid:durableId="697973803">
    <w:abstractNumId w:val="193"/>
  </w:num>
  <w:num w:numId="382" w16cid:durableId="562327682">
    <w:abstractNumId w:val="56"/>
  </w:num>
  <w:num w:numId="383" w16cid:durableId="2013946623">
    <w:abstractNumId w:val="402"/>
  </w:num>
  <w:num w:numId="384" w16cid:durableId="990016132">
    <w:abstractNumId w:val="156"/>
  </w:num>
  <w:num w:numId="385" w16cid:durableId="1393314933">
    <w:abstractNumId w:val="70"/>
  </w:num>
  <w:num w:numId="386" w16cid:durableId="1759445244">
    <w:abstractNumId w:val="390"/>
  </w:num>
  <w:num w:numId="387" w16cid:durableId="798450976">
    <w:abstractNumId w:val="389"/>
  </w:num>
  <w:num w:numId="388" w16cid:durableId="1189759131">
    <w:abstractNumId w:val="253"/>
  </w:num>
  <w:num w:numId="389" w16cid:durableId="1600673917">
    <w:abstractNumId w:val="148"/>
  </w:num>
  <w:num w:numId="390" w16cid:durableId="1992637390">
    <w:abstractNumId w:val="427"/>
  </w:num>
  <w:num w:numId="391" w16cid:durableId="1857233552">
    <w:abstractNumId w:val="78"/>
  </w:num>
  <w:num w:numId="392" w16cid:durableId="770779749">
    <w:abstractNumId w:val="205"/>
  </w:num>
  <w:num w:numId="393" w16cid:durableId="1667423">
    <w:abstractNumId w:val="85"/>
  </w:num>
  <w:num w:numId="394" w16cid:durableId="1711221958">
    <w:abstractNumId w:val="112"/>
  </w:num>
  <w:num w:numId="395" w16cid:durableId="605039647">
    <w:abstractNumId w:val="316"/>
  </w:num>
  <w:num w:numId="396" w16cid:durableId="70666262">
    <w:abstractNumId w:val="356"/>
  </w:num>
  <w:num w:numId="397" w16cid:durableId="1021980425">
    <w:abstractNumId w:val="222"/>
  </w:num>
  <w:num w:numId="398" w16cid:durableId="1371684956">
    <w:abstractNumId w:val="163"/>
  </w:num>
  <w:num w:numId="399" w16cid:durableId="1240410039">
    <w:abstractNumId w:val="268"/>
  </w:num>
  <w:num w:numId="400" w16cid:durableId="220100077">
    <w:abstractNumId w:val="312"/>
  </w:num>
  <w:num w:numId="401" w16cid:durableId="1439645100">
    <w:abstractNumId w:val="327"/>
  </w:num>
  <w:num w:numId="402" w16cid:durableId="611713554">
    <w:abstractNumId w:val="131"/>
  </w:num>
  <w:num w:numId="403" w16cid:durableId="1071535887">
    <w:abstractNumId w:val="76"/>
  </w:num>
  <w:num w:numId="404" w16cid:durableId="1902255765">
    <w:abstractNumId w:val="370"/>
  </w:num>
  <w:num w:numId="405" w16cid:durableId="2057846654">
    <w:abstractNumId w:val="66"/>
  </w:num>
  <w:num w:numId="406" w16cid:durableId="2120099662">
    <w:abstractNumId w:val="137"/>
  </w:num>
  <w:num w:numId="407" w16cid:durableId="311371011">
    <w:abstractNumId w:val="176"/>
  </w:num>
  <w:num w:numId="408" w16cid:durableId="832793677">
    <w:abstractNumId w:val="59"/>
  </w:num>
  <w:num w:numId="409" w16cid:durableId="173495775">
    <w:abstractNumId w:val="115"/>
  </w:num>
  <w:num w:numId="410" w16cid:durableId="459767595">
    <w:abstractNumId w:val="74"/>
  </w:num>
  <w:num w:numId="411" w16cid:durableId="338429986">
    <w:abstractNumId w:val="429"/>
  </w:num>
  <w:num w:numId="412" w16cid:durableId="1971932101">
    <w:abstractNumId w:val="155"/>
  </w:num>
  <w:num w:numId="413" w16cid:durableId="689374818">
    <w:abstractNumId w:val="108"/>
  </w:num>
  <w:num w:numId="414" w16cid:durableId="1476602084">
    <w:abstractNumId w:val="2"/>
  </w:num>
  <w:num w:numId="415" w16cid:durableId="1832139671">
    <w:abstractNumId w:val="351"/>
  </w:num>
  <w:num w:numId="416" w16cid:durableId="737020853">
    <w:abstractNumId w:val="372"/>
  </w:num>
  <w:num w:numId="417" w16cid:durableId="680743650">
    <w:abstractNumId w:val="336"/>
  </w:num>
  <w:num w:numId="418" w16cid:durableId="498547413">
    <w:abstractNumId w:val="431"/>
  </w:num>
  <w:num w:numId="419" w16cid:durableId="1443498785">
    <w:abstractNumId w:val="286"/>
  </w:num>
  <w:num w:numId="420" w16cid:durableId="955212494">
    <w:abstractNumId w:val="200"/>
  </w:num>
  <w:num w:numId="421" w16cid:durableId="1872956220">
    <w:abstractNumId w:val="280"/>
  </w:num>
  <w:num w:numId="422" w16cid:durableId="1024599359">
    <w:abstractNumId w:val="211"/>
  </w:num>
  <w:num w:numId="423" w16cid:durableId="208493484">
    <w:abstractNumId w:val="172"/>
  </w:num>
  <w:num w:numId="424" w16cid:durableId="1435445499">
    <w:abstractNumId w:val="343"/>
  </w:num>
  <w:num w:numId="425" w16cid:durableId="1494638763">
    <w:abstractNumId w:val="388"/>
  </w:num>
  <w:num w:numId="426" w16cid:durableId="1892644104">
    <w:abstractNumId w:val="332"/>
  </w:num>
  <w:num w:numId="427" w16cid:durableId="1727483790">
    <w:abstractNumId w:val="432"/>
  </w:num>
  <w:num w:numId="428" w16cid:durableId="940181729">
    <w:abstractNumId w:val="326"/>
  </w:num>
  <w:num w:numId="429" w16cid:durableId="375587236">
    <w:abstractNumId w:val="86"/>
  </w:num>
  <w:num w:numId="430" w16cid:durableId="1670866675">
    <w:abstractNumId w:val="247"/>
  </w:num>
  <w:num w:numId="431" w16cid:durableId="944121646">
    <w:abstractNumId w:val="307"/>
  </w:num>
  <w:num w:numId="432" w16cid:durableId="446853706">
    <w:abstractNumId w:val="80"/>
  </w:num>
  <w:num w:numId="433" w16cid:durableId="991636223">
    <w:abstractNumId w:val="281"/>
  </w:num>
  <w:num w:numId="434" w16cid:durableId="680015127">
    <w:abstractNumId w:val="209"/>
  </w:num>
  <w:num w:numId="435" w16cid:durableId="480660824">
    <w:abstractNumId w:val="452"/>
  </w:num>
  <w:num w:numId="436" w16cid:durableId="1239290424">
    <w:abstractNumId w:val="456"/>
  </w:num>
  <w:num w:numId="437" w16cid:durableId="1124691929">
    <w:abstractNumId w:val="100"/>
  </w:num>
  <w:num w:numId="438" w16cid:durableId="1819959287">
    <w:abstractNumId w:val="302"/>
  </w:num>
  <w:num w:numId="439" w16cid:durableId="2066833738">
    <w:abstractNumId w:val="145"/>
  </w:num>
  <w:num w:numId="440" w16cid:durableId="1109541799">
    <w:abstractNumId w:val="89"/>
  </w:num>
  <w:num w:numId="441" w16cid:durableId="1371295314">
    <w:abstractNumId w:val="339"/>
  </w:num>
  <w:num w:numId="442" w16cid:durableId="1539929846">
    <w:abstractNumId w:val="52"/>
  </w:num>
  <w:num w:numId="443" w16cid:durableId="1852716582">
    <w:abstractNumId w:val="12"/>
  </w:num>
  <w:num w:numId="444" w16cid:durableId="1325470583">
    <w:abstractNumId w:val="4"/>
  </w:num>
  <w:num w:numId="445" w16cid:durableId="151992655">
    <w:abstractNumId w:val="276"/>
  </w:num>
  <w:num w:numId="446" w16cid:durableId="837616022">
    <w:abstractNumId w:val="16"/>
  </w:num>
  <w:num w:numId="447" w16cid:durableId="720133775">
    <w:abstractNumId w:val="6"/>
  </w:num>
  <w:num w:numId="448" w16cid:durableId="1169980366">
    <w:abstractNumId w:val="341"/>
  </w:num>
  <w:num w:numId="449" w16cid:durableId="495152167">
    <w:abstractNumId w:val="342"/>
  </w:num>
  <w:num w:numId="450" w16cid:durableId="1807772995">
    <w:abstractNumId w:val="420"/>
  </w:num>
  <w:num w:numId="451" w16cid:durableId="1880048822">
    <w:abstractNumId w:val="297"/>
  </w:num>
  <w:num w:numId="452" w16cid:durableId="1586768769">
    <w:abstractNumId w:val="125"/>
  </w:num>
  <w:num w:numId="453" w16cid:durableId="93864518">
    <w:abstractNumId w:val="242"/>
  </w:num>
  <w:num w:numId="454" w16cid:durableId="358898453">
    <w:abstractNumId w:val="458"/>
  </w:num>
  <w:num w:numId="455" w16cid:durableId="136994982">
    <w:abstractNumId w:val="18"/>
  </w:num>
  <w:num w:numId="456" w16cid:durableId="1309749128">
    <w:abstractNumId w:val="185"/>
  </w:num>
  <w:num w:numId="457" w16cid:durableId="277104617">
    <w:abstractNumId w:val="17"/>
  </w:num>
  <w:num w:numId="458" w16cid:durableId="1242175802">
    <w:abstractNumId w:val="20"/>
  </w:num>
  <w:num w:numId="459" w16cid:durableId="1689137938">
    <w:abstractNumId w:val="448"/>
  </w:num>
  <w:num w:numId="460" w16cid:durableId="1659843807">
    <w:abstractNumId w:val="464"/>
  </w:num>
  <w:num w:numId="461" w16cid:durableId="1168792209">
    <w:abstractNumId w:val="229"/>
  </w:num>
  <w:num w:numId="462" w16cid:durableId="1540774242">
    <w:abstractNumId w:val="340"/>
  </w:num>
  <w:num w:numId="463" w16cid:durableId="1987541328">
    <w:abstractNumId w:val="201"/>
  </w:num>
  <w:num w:numId="464" w16cid:durableId="67189417">
    <w:abstractNumId w:val="168"/>
  </w:num>
  <w:num w:numId="465" w16cid:durableId="1935629497">
    <w:abstractNumId w:val="373"/>
  </w:num>
  <w:num w:numId="466" w16cid:durableId="249313578">
    <w:abstractNumId w:val="169"/>
  </w:num>
  <w:num w:numId="467" w16cid:durableId="553196622">
    <w:abstractNumId w:val="40"/>
  </w:num>
  <w:num w:numId="468" w16cid:durableId="1987584392">
    <w:abstractNumId w:val="48"/>
  </w:num>
  <w:num w:numId="469" w16cid:durableId="1630740538">
    <w:abstractNumId w:val="130"/>
  </w:num>
  <w:num w:numId="470" w16cid:durableId="1181243656">
    <w:abstractNumId w:val="417"/>
  </w:num>
  <w:num w:numId="471" w16cid:durableId="885802687">
    <w:abstractNumId w:val="239"/>
  </w:num>
  <w:num w:numId="472" w16cid:durableId="597180512">
    <w:abstractNumId w:val="425"/>
  </w:num>
  <w:num w:numId="473" w16cid:durableId="1884513465">
    <w:abstractNumId w:val="3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10756"/>
    <w:rsid w:val="0002482E"/>
    <w:rsid w:val="00034B1F"/>
    <w:rsid w:val="00043C57"/>
    <w:rsid w:val="00050324"/>
    <w:rsid w:val="000541E9"/>
    <w:rsid w:val="000635DF"/>
    <w:rsid w:val="0006364D"/>
    <w:rsid w:val="00066CDA"/>
    <w:rsid w:val="000712D1"/>
    <w:rsid w:val="000735A2"/>
    <w:rsid w:val="000747A0"/>
    <w:rsid w:val="0007585D"/>
    <w:rsid w:val="00082B6F"/>
    <w:rsid w:val="00085BE0"/>
    <w:rsid w:val="0009036C"/>
    <w:rsid w:val="00090481"/>
    <w:rsid w:val="00091374"/>
    <w:rsid w:val="00093535"/>
    <w:rsid w:val="00096E4E"/>
    <w:rsid w:val="000A0150"/>
    <w:rsid w:val="000A0459"/>
    <w:rsid w:val="000A1478"/>
    <w:rsid w:val="000B094B"/>
    <w:rsid w:val="000B2CC1"/>
    <w:rsid w:val="000B4232"/>
    <w:rsid w:val="000C1ED6"/>
    <w:rsid w:val="000C2FDF"/>
    <w:rsid w:val="000D3F66"/>
    <w:rsid w:val="000D54F6"/>
    <w:rsid w:val="000E4826"/>
    <w:rsid w:val="000E63C9"/>
    <w:rsid w:val="000F13EE"/>
    <w:rsid w:val="001079FF"/>
    <w:rsid w:val="001100E9"/>
    <w:rsid w:val="001129FE"/>
    <w:rsid w:val="00113423"/>
    <w:rsid w:val="001148DC"/>
    <w:rsid w:val="00115869"/>
    <w:rsid w:val="001166EE"/>
    <w:rsid w:val="0012212D"/>
    <w:rsid w:val="00125114"/>
    <w:rsid w:val="00125B1A"/>
    <w:rsid w:val="001272FE"/>
    <w:rsid w:val="00130E9D"/>
    <w:rsid w:val="001322FC"/>
    <w:rsid w:val="0013274F"/>
    <w:rsid w:val="00133405"/>
    <w:rsid w:val="001406B9"/>
    <w:rsid w:val="00144CD5"/>
    <w:rsid w:val="001461BC"/>
    <w:rsid w:val="00147F24"/>
    <w:rsid w:val="00150A6D"/>
    <w:rsid w:val="00153D9E"/>
    <w:rsid w:val="00156887"/>
    <w:rsid w:val="001610B0"/>
    <w:rsid w:val="00173396"/>
    <w:rsid w:val="001826CC"/>
    <w:rsid w:val="00185932"/>
    <w:rsid w:val="00185B35"/>
    <w:rsid w:val="001A0E16"/>
    <w:rsid w:val="001A0F85"/>
    <w:rsid w:val="001A4DAD"/>
    <w:rsid w:val="001B373B"/>
    <w:rsid w:val="001B776B"/>
    <w:rsid w:val="001D6532"/>
    <w:rsid w:val="001F0A35"/>
    <w:rsid w:val="001F1C2A"/>
    <w:rsid w:val="001F2BC8"/>
    <w:rsid w:val="001F2D50"/>
    <w:rsid w:val="001F5F6B"/>
    <w:rsid w:val="002045FF"/>
    <w:rsid w:val="00204B26"/>
    <w:rsid w:val="002068B1"/>
    <w:rsid w:val="00221773"/>
    <w:rsid w:val="00224885"/>
    <w:rsid w:val="00230360"/>
    <w:rsid w:val="00232F13"/>
    <w:rsid w:val="002358E6"/>
    <w:rsid w:val="00240F6A"/>
    <w:rsid w:val="00241B30"/>
    <w:rsid w:val="00243EBC"/>
    <w:rsid w:val="00246A35"/>
    <w:rsid w:val="00254264"/>
    <w:rsid w:val="0025460F"/>
    <w:rsid w:val="002564DD"/>
    <w:rsid w:val="00257BC2"/>
    <w:rsid w:val="0026193F"/>
    <w:rsid w:val="00265957"/>
    <w:rsid w:val="002709FF"/>
    <w:rsid w:val="00284348"/>
    <w:rsid w:val="00287F87"/>
    <w:rsid w:val="00290ABD"/>
    <w:rsid w:val="00291490"/>
    <w:rsid w:val="002B074E"/>
    <w:rsid w:val="002B2C7D"/>
    <w:rsid w:val="002B5440"/>
    <w:rsid w:val="002B6DC2"/>
    <w:rsid w:val="002B7736"/>
    <w:rsid w:val="002C5662"/>
    <w:rsid w:val="002D6D80"/>
    <w:rsid w:val="002F0AEC"/>
    <w:rsid w:val="002F51F5"/>
    <w:rsid w:val="00305AB6"/>
    <w:rsid w:val="00307A32"/>
    <w:rsid w:val="00310502"/>
    <w:rsid w:val="00312137"/>
    <w:rsid w:val="003176A2"/>
    <w:rsid w:val="003219A8"/>
    <w:rsid w:val="003221E6"/>
    <w:rsid w:val="00327AB1"/>
    <w:rsid w:val="00330359"/>
    <w:rsid w:val="00331157"/>
    <w:rsid w:val="00333F11"/>
    <w:rsid w:val="0033762F"/>
    <w:rsid w:val="00344F6E"/>
    <w:rsid w:val="00345837"/>
    <w:rsid w:val="003508C5"/>
    <w:rsid w:val="00351DEC"/>
    <w:rsid w:val="00352735"/>
    <w:rsid w:val="00352BFC"/>
    <w:rsid w:val="0035409D"/>
    <w:rsid w:val="00360494"/>
    <w:rsid w:val="003658E9"/>
    <w:rsid w:val="00366C7E"/>
    <w:rsid w:val="00367588"/>
    <w:rsid w:val="003778A3"/>
    <w:rsid w:val="00384EA3"/>
    <w:rsid w:val="00385242"/>
    <w:rsid w:val="0038545A"/>
    <w:rsid w:val="00390AE6"/>
    <w:rsid w:val="00392DD0"/>
    <w:rsid w:val="00394379"/>
    <w:rsid w:val="003A12F7"/>
    <w:rsid w:val="003A39A1"/>
    <w:rsid w:val="003A574E"/>
    <w:rsid w:val="003B0D1F"/>
    <w:rsid w:val="003B2086"/>
    <w:rsid w:val="003B23EE"/>
    <w:rsid w:val="003B2B8D"/>
    <w:rsid w:val="003B6D27"/>
    <w:rsid w:val="003C2191"/>
    <w:rsid w:val="003C6613"/>
    <w:rsid w:val="003D147D"/>
    <w:rsid w:val="003D3863"/>
    <w:rsid w:val="003E2B36"/>
    <w:rsid w:val="003F2AE8"/>
    <w:rsid w:val="003F5C95"/>
    <w:rsid w:val="003F6629"/>
    <w:rsid w:val="003F780B"/>
    <w:rsid w:val="004070F2"/>
    <w:rsid w:val="004110DE"/>
    <w:rsid w:val="00422400"/>
    <w:rsid w:val="004249F2"/>
    <w:rsid w:val="00426D66"/>
    <w:rsid w:val="004314EB"/>
    <w:rsid w:val="004318B6"/>
    <w:rsid w:val="00432C9A"/>
    <w:rsid w:val="00433F58"/>
    <w:rsid w:val="00434D62"/>
    <w:rsid w:val="00437026"/>
    <w:rsid w:val="0044085A"/>
    <w:rsid w:val="00444CAE"/>
    <w:rsid w:val="00453C79"/>
    <w:rsid w:val="00455D89"/>
    <w:rsid w:val="004570B4"/>
    <w:rsid w:val="00457C7D"/>
    <w:rsid w:val="00471121"/>
    <w:rsid w:val="00473596"/>
    <w:rsid w:val="00484AF1"/>
    <w:rsid w:val="00491E1D"/>
    <w:rsid w:val="0049251D"/>
    <w:rsid w:val="00495DF8"/>
    <w:rsid w:val="004B21A5"/>
    <w:rsid w:val="004C0349"/>
    <w:rsid w:val="004C10B6"/>
    <w:rsid w:val="004D29D7"/>
    <w:rsid w:val="004E0906"/>
    <w:rsid w:val="004E30E7"/>
    <w:rsid w:val="004E5FEE"/>
    <w:rsid w:val="004F04A7"/>
    <w:rsid w:val="004F1967"/>
    <w:rsid w:val="004F7E38"/>
    <w:rsid w:val="005024E5"/>
    <w:rsid w:val="005037F0"/>
    <w:rsid w:val="00510ADA"/>
    <w:rsid w:val="005114FD"/>
    <w:rsid w:val="005144B8"/>
    <w:rsid w:val="00514848"/>
    <w:rsid w:val="00516A86"/>
    <w:rsid w:val="00517929"/>
    <w:rsid w:val="00525323"/>
    <w:rsid w:val="005275F6"/>
    <w:rsid w:val="00530FFC"/>
    <w:rsid w:val="00532C4D"/>
    <w:rsid w:val="00534BCD"/>
    <w:rsid w:val="0054018E"/>
    <w:rsid w:val="00542054"/>
    <w:rsid w:val="00544F27"/>
    <w:rsid w:val="00553FFF"/>
    <w:rsid w:val="005615A3"/>
    <w:rsid w:val="00567158"/>
    <w:rsid w:val="005676F4"/>
    <w:rsid w:val="00572102"/>
    <w:rsid w:val="005728EE"/>
    <w:rsid w:val="005757AF"/>
    <w:rsid w:val="00586370"/>
    <w:rsid w:val="0059005F"/>
    <w:rsid w:val="00594696"/>
    <w:rsid w:val="00594731"/>
    <w:rsid w:val="00597D65"/>
    <w:rsid w:val="005A154D"/>
    <w:rsid w:val="005A6822"/>
    <w:rsid w:val="005B1EDB"/>
    <w:rsid w:val="005B551F"/>
    <w:rsid w:val="005B625B"/>
    <w:rsid w:val="005C571E"/>
    <w:rsid w:val="005C6AD8"/>
    <w:rsid w:val="005D00BE"/>
    <w:rsid w:val="005D3100"/>
    <w:rsid w:val="005F00B2"/>
    <w:rsid w:val="005F1BB0"/>
    <w:rsid w:val="005F5FE1"/>
    <w:rsid w:val="005F6272"/>
    <w:rsid w:val="005F77B7"/>
    <w:rsid w:val="0060094C"/>
    <w:rsid w:val="006036AA"/>
    <w:rsid w:val="00611B9E"/>
    <w:rsid w:val="0061700B"/>
    <w:rsid w:val="00623B4C"/>
    <w:rsid w:val="00632613"/>
    <w:rsid w:val="00636BFE"/>
    <w:rsid w:val="00641A39"/>
    <w:rsid w:val="00644F6B"/>
    <w:rsid w:val="00644FC9"/>
    <w:rsid w:val="00645531"/>
    <w:rsid w:val="0064713C"/>
    <w:rsid w:val="0065205D"/>
    <w:rsid w:val="00652763"/>
    <w:rsid w:val="00656C4D"/>
    <w:rsid w:val="006650B5"/>
    <w:rsid w:val="006745B3"/>
    <w:rsid w:val="006750DB"/>
    <w:rsid w:val="0068346C"/>
    <w:rsid w:val="0069200D"/>
    <w:rsid w:val="00692948"/>
    <w:rsid w:val="00695B12"/>
    <w:rsid w:val="006A14D6"/>
    <w:rsid w:val="006A1A49"/>
    <w:rsid w:val="006A76E3"/>
    <w:rsid w:val="006B45B6"/>
    <w:rsid w:val="006B4C1F"/>
    <w:rsid w:val="006C4021"/>
    <w:rsid w:val="006C5E9A"/>
    <w:rsid w:val="006D10E3"/>
    <w:rsid w:val="006E3C42"/>
    <w:rsid w:val="006E5716"/>
    <w:rsid w:val="006F0CF4"/>
    <w:rsid w:val="006F262F"/>
    <w:rsid w:val="006F3F2C"/>
    <w:rsid w:val="006F5C72"/>
    <w:rsid w:val="0070527E"/>
    <w:rsid w:val="00707651"/>
    <w:rsid w:val="0071195C"/>
    <w:rsid w:val="00715000"/>
    <w:rsid w:val="00727CE8"/>
    <w:rsid w:val="007302B3"/>
    <w:rsid w:val="00730733"/>
    <w:rsid w:val="007309A6"/>
    <w:rsid w:val="00730E3A"/>
    <w:rsid w:val="00731217"/>
    <w:rsid w:val="00736AAF"/>
    <w:rsid w:val="007414B7"/>
    <w:rsid w:val="00742301"/>
    <w:rsid w:val="0074416E"/>
    <w:rsid w:val="007446CE"/>
    <w:rsid w:val="00744A08"/>
    <w:rsid w:val="00744D3E"/>
    <w:rsid w:val="0075466E"/>
    <w:rsid w:val="007613C4"/>
    <w:rsid w:val="007659D1"/>
    <w:rsid w:val="00765B2A"/>
    <w:rsid w:val="00772137"/>
    <w:rsid w:val="00776812"/>
    <w:rsid w:val="00777B38"/>
    <w:rsid w:val="00781FC0"/>
    <w:rsid w:val="00783A34"/>
    <w:rsid w:val="00787505"/>
    <w:rsid w:val="00787BBA"/>
    <w:rsid w:val="00787F89"/>
    <w:rsid w:val="00791D15"/>
    <w:rsid w:val="00793552"/>
    <w:rsid w:val="007977F5"/>
    <w:rsid w:val="00797A89"/>
    <w:rsid w:val="007A4CB6"/>
    <w:rsid w:val="007A5F95"/>
    <w:rsid w:val="007B29F3"/>
    <w:rsid w:val="007B3269"/>
    <w:rsid w:val="007C1EAD"/>
    <w:rsid w:val="007C2860"/>
    <w:rsid w:val="007C6B52"/>
    <w:rsid w:val="007C7E7F"/>
    <w:rsid w:val="007D0895"/>
    <w:rsid w:val="007D16C5"/>
    <w:rsid w:val="007D1F7C"/>
    <w:rsid w:val="007E4DCA"/>
    <w:rsid w:val="007E4F5E"/>
    <w:rsid w:val="007E735A"/>
    <w:rsid w:val="007F3428"/>
    <w:rsid w:val="007F5AEA"/>
    <w:rsid w:val="00800DF5"/>
    <w:rsid w:val="00802E6C"/>
    <w:rsid w:val="008059E1"/>
    <w:rsid w:val="00810CBA"/>
    <w:rsid w:val="008139EF"/>
    <w:rsid w:val="0081408A"/>
    <w:rsid w:val="00815D96"/>
    <w:rsid w:val="00820DD8"/>
    <w:rsid w:val="008217AD"/>
    <w:rsid w:val="00827BC2"/>
    <w:rsid w:val="0083066A"/>
    <w:rsid w:val="00832EC9"/>
    <w:rsid w:val="008352C1"/>
    <w:rsid w:val="00844ECB"/>
    <w:rsid w:val="008507E4"/>
    <w:rsid w:val="00856119"/>
    <w:rsid w:val="00860DE7"/>
    <w:rsid w:val="00861917"/>
    <w:rsid w:val="00862FE4"/>
    <w:rsid w:val="0086389A"/>
    <w:rsid w:val="00865E40"/>
    <w:rsid w:val="008673F6"/>
    <w:rsid w:val="0087605E"/>
    <w:rsid w:val="00884406"/>
    <w:rsid w:val="008941AE"/>
    <w:rsid w:val="008A32E0"/>
    <w:rsid w:val="008A5147"/>
    <w:rsid w:val="008A7AD4"/>
    <w:rsid w:val="008B1FEE"/>
    <w:rsid w:val="008B36C4"/>
    <w:rsid w:val="008B75C4"/>
    <w:rsid w:val="008C1EA3"/>
    <w:rsid w:val="008C5381"/>
    <w:rsid w:val="008C73D7"/>
    <w:rsid w:val="008C768C"/>
    <w:rsid w:val="008D03C9"/>
    <w:rsid w:val="008D3E27"/>
    <w:rsid w:val="008D59B2"/>
    <w:rsid w:val="008D740E"/>
    <w:rsid w:val="008E4171"/>
    <w:rsid w:val="008E4F35"/>
    <w:rsid w:val="008E59AE"/>
    <w:rsid w:val="008E5A5C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21C71"/>
    <w:rsid w:val="0092325A"/>
    <w:rsid w:val="0092494C"/>
    <w:rsid w:val="00924E8F"/>
    <w:rsid w:val="00930F0D"/>
    <w:rsid w:val="009313D9"/>
    <w:rsid w:val="00932A05"/>
    <w:rsid w:val="0093335D"/>
    <w:rsid w:val="0093613E"/>
    <w:rsid w:val="0093615A"/>
    <w:rsid w:val="00942A67"/>
    <w:rsid w:val="00943026"/>
    <w:rsid w:val="00966B81"/>
    <w:rsid w:val="00966CA8"/>
    <w:rsid w:val="00972309"/>
    <w:rsid w:val="00975657"/>
    <w:rsid w:val="00977F79"/>
    <w:rsid w:val="00980177"/>
    <w:rsid w:val="00983300"/>
    <w:rsid w:val="00986069"/>
    <w:rsid w:val="009906F0"/>
    <w:rsid w:val="009A06B7"/>
    <w:rsid w:val="009A49E8"/>
    <w:rsid w:val="009A4A88"/>
    <w:rsid w:val="009A6663"/>
    <w:rsid w:val="009B4C86"/>
    <w:rsid w:val="009C0A3E"/>
    <w:rsid w:val="009C2068"/>
    <w:rsid w:val="009C523B"/>
    <w:rsid w:val="009C5959"/>
    <w:rsid w:val="009C7720"/>
    <w:rsid w:val="009D1E9F"/>
    <w:rsid w:val="009D2C09"/>
    <w:rsid w:val="009D3BC1"/>
    <w:rsid w:val="009D62C9"/>
    <w:rsid w:val="009D6391"/>
    <w:rsid w:val="009E001E"/>
    <w:rsid w:val="009E155F"/>
    <w:rsid w:val="009E3770"/>
    <w:rsid w:val="009F2E7F"/>
    <w:rsid w:val="00A00090"/>
    <w:rsid w:val="00A01E70"/>
    <w:rsid w:val="00A0511B"/>
    <w:rsid w:val="00A1147B"/>
    <w:rsid w:val="00A153DA"/>
    <w:rsid w:val="00A228E7"/>
    <w:rsid w:val="00A23AFA"/>
    <w:rsid w:val="00A31127"/>
    <w:rsid w:val="00A31B3E"/>
    <w:rsid w:val="00A32134"/>
    <w:rsid w:val="00A342BC"/>
    <w:rsid w:val="00A34792"/>
    <w:rsid w:val="00A35A29"/>
    <w:rsid w:val="00A532F3"/>
    <w:rsid w:val="00A61FEE"/>
    <w:rsid w:val="00A635B8"/>
    <w:rsid w:val="00A63B40"/>
    <w:rsid w:val="00A67FAB"/>
    <w:rsid w:val="00A72D20"/>
    <w:rsid w:val="00A81019"/>
    <w:rsid w:val="00A82F91"/>
    <w:rsid w:val="00A8489E"/>
    <w:rsid w:val="00A84D65"/>
    <w:rsid w:val="00A93519"/>
    <w:rsid w:val="00A93661"/>
    <w:rsid w:val="00A9414A"/>
    <w:rsid w:val="00AA01C4"/>
    <w:rsid w:val="00AA56A5"/>
    <w:rsid w:val="00AA746A"/>
    <w:rsid w:val="00AB02A7"/>
    <w:rsid w:val="00AB29DF"/>
    <w:rsid w:val="00AB32D2"/>
    <w:rsid w:val="00AB434D"/>
    <w:rsid w:val="00AB7315"/>
    <w:rsid w:val="00AC2111"/>
    <w:rsid w:val="00AC29F3"/>
    <w:rsid w:val="00AD6A33"/>
    <w:rsid w:val="00AE3A77"/>
    <w:rsid w:val="00AE3C4E"/>
    <w:rsid w:val="00AE7197"/>
    <w:rsid w:val="00AE74A5"/>
    <w:rsid w:val="00AE7F3D"/>
    <w:rsid w:val="00B1190B"/>
    <w:rsid w:val="00B12AA1"/>
    <w:rsid w:val="00B1608B"/>
    <w:rsid w:val="00B231E5"/>
    <w:rsid w:val="00B30862"/>
    <w:rsid w:val="00B30B39"/>
    <w:rsid w:val="00B33D73"/>
    <w:rsid w:val="00B40F4B"/>
    <w:rsid w:val="00B429E0"/>
    <w:rsid w:val="00B47A1E"/>
    <w:rsid w:val="00B5142F"/>
    <w:rsid w:val="00B51D55"/>
    <w:rsid w:val="00B54493"/>
    <w:rsid w:val="00B6697C"/>
    <w:rsid w:val="00B71DA7"/>
    <w:rsid w:val="00B72EDF"/>
    <w:rsid w:val="00B77577"/>
    <w:rsid w:val="00B801D7"/>
    <w:rsid w:val="00B83977"/>
    <w:rsid w:val="00B83D72"/>
    <w:rsid w:val="00B878FF"/>
    <w:rsid w:val="00BA1013"/>
    <w:rsid w:val="00BA4CE3"/>
    <w:rsid w:val="00BC6F97"/>
    <w:rsid w:val="00BD021B"/>
    <w:rsid w:val="00BD05AD"/>
    <w:rsid w:val="00BD0942"/>
    <w:rsid w:val="00BD0D79"/>
    <w:rsid w:val="00BD5941"/>
    <w:rsid w:val="00BF3671"/>
    <w:rsid w:val="00BF6176"/>
    <w:rsid w:val="00C02B87"/>
    <w:rsid w:val="00C03DC3"/>
    <w:rsid w:val="00C04831"/>
    <w:rsid w:val="00C11991"/>
    <w:rsid w:val="00C171DD"/>
    <w:rsid w:val="00C176BC"/>
    <w:rsid w:val="00C20E57"/>
    <w:rsid w:val="00C23529"/>
    <w:rsid w:val="00C23CC7"/>
    <w:rsid w:val="00C24111"/>
    <w:rsid w:val="00C3275D"/>
    <w:rsid w:val="00C36C5F"/>
    <w:rsid w:val="00C4086D"/>
    <w:rsid w:val="00C4177A"/>
    <w:rsid w:val="00C56AFC"/>
    <w:rsid w:val="00C573F8"/>
    <w:rsid w:val="00C57EE7"/>
    <w:rsid w:val="00C60F61"/>
    <w:rsid w:val="00C60FA4"/>
    <w:rsid w:val="00C6168D"/>
    <w:rsid w:val="00C63CEA"/>
    <w:rsid w:val="00C64508"/>
    <w:rsid w:val="00C7040F"/>
    <w:rsid w:val="00C71F8D"/>
    <w:rsid w:val="00C74A97"/>
    <w:rsid w:val="00C7699F"/>
    <w:rsid w:val="00C876F5"/>
    <w:rsid w:val="00C91761"/>
    <w:rsid w:val="00C937B0"/>
    <w:rsid w:val="00C937FE"/>
    <w:rsid w:val="00CA1896"/>
    <w:rsid w:val="00CA475D"/>
    <w:rsid w:val="00CB536C"/>
    <w:rsid w:val="00CB57BC"/>
    <w:rsid w:val="00CB5B28"/>
    <w:rsid w:val="00CB6EE7"/>
    <w:rsid w:val="00CC6752"/>
    <w:rsid w:val="00CD3A5D"/>
    <w:rsid w:val="00CD4151"/>
    <w:rsid w:val="00CE0E23"/>
    <w:rsid w:val="00CE1272"/>
    <w:rsid w:val="00CE31F0"/>
    <w:rsid w:val="00CE65C6"/>
    <w:rsid w:val="00CF506B"/>
    <w:rsid w:val="00CF5371"/>
    <w:rsid w:val="00D00680"/>
    <w:rsid w:val="00D00E8F"/>
    <w:rsid w:val="00D010B3"/>
    <w:rsid w:val="00D02964"/>
    <w:rsid w:val="00D0323A"/>
    <w:rsid w:val="00D0559F"/>
    <w:rsid w:val="00D05D19"/>
    <w:rsid w:val="00D064B5"/>
    <w:rsid w:val="00D077E9"/>
    <w:rsid w:val="00D12726"/>
    <w:rsid w:val="00D1343C"/>
    <w:rsid w:val="00D1616E"/>
    <w:rsid w:val="00D161D5"/>
    <w:rsid w:val="00D21042"/>
    <w:rsid w:val="00D23689"/>
    <w:rsid w:val="00D257BF"/>
    <w:rsid w:val="00D3091E"/>
    <w:rsid w:val="00D34BEF"/>
    <w:rsid w:val="00D35EA3"/>
    <w:rsid w:val="00D42CB7"/>
    <w:rsid w:val="00D43A78"/>
    <w:rsid w:val="00D457EB"/>
    <w:rsid w:val="00D46238"/>
    <w:rsid w:val="00D51CA5"/>
    <w:rsid w:val="00D5413D"/>
    <w:rsid w:val="00D570A9"/>
    <w:rsid w:val="00D70D02"/>
    <w:rsid w:val="00D71399"/>
    <w:rsid w:val="00D76649"/>
    <w:rsid w:val="00D770C7"/>
    <w:rsid w:val="00D8089A"/>
    <w:rsid w:val="00D84582"/>
    <w:rsid w:val="00D86945"/>
    <w:rsid w:val="00D90290"/>
    <w:rsid w:val="00D90500"/>
    <w:rsid w:val="00D91408"/>
    <w:rsid w:val="00DB7116"/>
    <w:rsid w:val="00DC6766"/>
    <w:rsid w:val="00DC706A"/>
    <w:rsid w:val="00DD152F"/>
    <w:rsid w:val="00DD2701"/>
    <w:rsid w:val="00DD68A7"/>
    <w:rsid w:val="00DE085F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5141"/>
    <w:rsid w:val="00E061D3"/>
    <w:rsid w:val="00E0640B"/>
    <w:rsid w:val="00E15127"/>
    <w:rsid w:val="00E22ACD"/>
    <w:rsid w:val="00E25560"/>
    <w:rsid w:val="00E37209"/>
    <w:rsid w:val="00E42776"/>
    <w:rsid w:val="00E470B7"/>
    <w:rsid w:val="00E620B0"/>
    <w:rsid w:val="00E62476"/>
    <w:rsid w:val="00E702C3"/>
    <w:rsid w:val="00E81B40"/>
    <w:rsid w:val="00E873B5"/>
    <w:rsid w:val="00E97C28"/>
    <w:rsid w:val="00EA5C7F"/>
    <w:rsid w:val="00EB1535"/>
    <w:rsid w:val="00EC3088"/>
    <w:rsid w:val="00EC53E0"/>
    <w:rsid w:val="00ED29BC"/>
    <w:rsid w:val="00ED761C"/>
    <w:rsid w:val="00EE3F37"/>
    <w:rsid w:val="00EE5B68"/>
    <w:rsid w:val="00EF0DC7"/>
    <w:rsid w:val="00EF21D2"/>
    <w:rsid w:val="00EF555B"/>
    <w:rsid w:val="00F027BB"/>
    <w:rsid w:val="00F0307A"/>
    <w:rsid w:val="00F06674"/>
    <w:rsid w:val="00F11DCF"/>
    <w:rsid w:val="00F1380D"/>
    <w:rsid w:val="00F14C3F"/>
    <w:rsid w:val="00F15841"/>
    <w:rsid w:val="00F162EA"/>
    <w:rsid w:val="00F37391"/>
    <w:rsid w:val="00F43862"/>
    <w:rsid w:val="00F46DA1"/>
    <w:rsid w:val="00F47CC9"/>
    <w:rsid w:val="00F52D27"/>
    <w:rsid w:val="00F54B60"/>
    <w:rsid w:val="00F83527"/>
    <w:rsid w:val="00F8365F"/>
    <w:rsid w:val="00F92213"/>
    <w:rsid w:val="00FA024F"/>
    <w:rsid w:val="00FA1B7D"/>
    <w:rsid w:val="00FA2C51"/>
    <w:rsid w:val="00FB62F2"/>
    <w:rsid w:val="00FC0076"/>
    <w:rsid w:val="00FC2B23"/>
    <w:rsid w:val="00FD1DFF"/>
    <w:rsid w:val="00FD583F"/>
    <w:rsid w:val="00FD670F"/>
    <w:rsid w:val="00FD7488"/>
    <w:rsid w:val="00FE143C"/>
    <w:rsid w:val="00FE5443"/>
    <w:rsid w:val="00FE70BA"/>
    <w:rsid w:val="00FE7D4C"/>
    <w:rsid w:val="00FF1336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51D55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7A5F95"/>
    <w:pPr>
      <w:keepNext/>
      <w:shd w:val="solid" w:color="4E91CD" w:fill="FFFFFF" w:themeFill="background1"/>
      <w:ind w:firstLine="357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0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7A5F95"/>
    <w:rPr>
      <w:rFonts w:ascii="Calibri Light" w:eastAsiaTheme="majorEastAsia" w:hAnsi="Calibri Light" w:cstheme="majorBidi"/>
      <w:caps/>
      <w:color w:val="FFFFFF" w:themeColor="background1"/>
      <w:kern w:val="28"/>
      <w:sz w:val="40"/>
      <w:szCs w:val="36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delista7concolores-nfasis1">
    <w:name w:val="List Table 7 Colorful Accent 1"/>
    <w:basedOn w:val="Tablanormal"/>
    <w:uiPriority w:val="52"/>
    <w:rsid w:val="00641A39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249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1616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7B32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9" Type="http://schemas.openxmlformats.org/officeDocument/2006/relationships/glossaryDocument" Target="glossary/document.xml"/><Relationship Id="rId1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11" Type="http://schemas.openxmlformats.org/officeDocument/2006/relationships/hyperlink" Target="https://github.com/dcueli/Mexus" TargetMode="External"/><Relationship Id="rId3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5" Type="http://schemas.openxmlformats.org/officeDocument/2006/relationships/hyperlink" Target="https://dcueli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10" Type="http://schemas.openxmlformats.org/officeDocument/2006/relationships/hyperlink" Target="https://dcueli.com" TargetMode="External"/><Relationship Id="rId3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6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7" Type="http://schemas.openxmlformats.org/officeDocument/2006/relationships/footer" Target="footer1.xml"/><Relationship Id="rId6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1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66AF9"/>
    <w:rsid w:val="000817DA"/>
    <w:rsid w:val="00093535"/>
    <w:rsid w:val="00094305"/>
    <w:rsid w:val="000A3EFC"/>
    <w:rsid w:val="00115480"/>
    <w:rsid w:val="00130F2A"/>
    <w:rsid w:val="00204B26"/>
    <w:rsid w:val="0023140F"/>
    <w:rsid w:val="002C5662"/>
    <w:rsid w:val="0033344B"/>
    <w:rsid w:val="003B6919"/>
    <w:rsid w:val="004010E7"/>
    <w:rsid w:val="00480660"/>
    <w:rsid w:val="0048444B"/>
    <w:rsid w:val="00491E1D"/>
    <w:rsid w:val="005676F4"/>
    <w:rsid w:val="005B625B"/>
    <w:rsid w:val="00651E5D"/>
    <w:rsid w:val="006B176B"/>
    <w:rsid w:val="006E4AAA"/>
    <w:rsid w:val="007C7E7F"/>
    <w:rsid w:val="00815D96"/>
    <w:rsid w:val="00960C1A"/>
    <w:rsid w:val="009B4D18"/>
    <w:rsid w:val="00A31127"/>
    <w:rsid w:val="00C04831"/>
    <w:rsid w:val="00C94860"/>
    <w:rsid w:val="00C974A8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18059</TotalTime>
  <Pages>35</Pages>
  <Words>8178</Words>
  <Characters>52668</Characters>
  <Application>Microsoft Office Word</Application>
  <DocSecurity>0</DocSecurity>
  <Lines>3098</Lines>
  <Paragraphs>2897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559</cp:revision>
  <cp:lastPrinted>2026-02-24T07:33:00Z</cp:lastPrinted>
  <dcterms:created xsi:type="dcterms:W3CDTF">2024-12-23T16:16:00Z</dcterms:created>
  <dcterms:modified xsi:type="dcterms:W3CDTF">2026-02-24T07:33:00Z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