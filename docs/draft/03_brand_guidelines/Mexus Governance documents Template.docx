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7FE45567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BF6">
        <w:rPr>
          <w:noProof/>
        </w:rPr>
        <w:t xml:space="preserve"> </w:t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b/>
                <w:bCs/>
                <w:color w:val="808080" w:themeColor="background1" w:themeShade="80"/>
                <w:sz w:val="56"/>
                <w:szCs w:val="56"/>
              </w:rPr>
            </w:sdtEndPr>
            <w:sdtContent>
              <w:p w14:paraId="37D29E9F" w14:textId="50A6DC41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r w:rsidRPr="00D76649">
                  <w:rPr>
                    <w:noProof/>
                    <w:color w:val="3B3838" w:themeColor="background2" w:themeShade="40"/>
                  </w:rPr>
                  <w:t>dcueli.com</w:t>
                </w:r>
              </w:p>
              <w:p w14:paraId="261C1780" w14:textId="51530AB3" w:rsidR="00CD3A5D" w:rsidRPr="00545F5F" w:rsidRDefault="00AA12E3" w:rsidP="00AE7197">
                <w:pPr>
                  <w:rPr>
                    <w:b/>
                    <w:bCs/>
                    <w:noProof/>
                    <w:color w:val="808080" w:themeColor="background1" w:themeShade="80"/>
                    <w:sz w:val="56"/>
                    <w:szCs w:val="56"/>
                  </w:rPr>
                </w:pPr>
                <w:r w:rsidRPr="00545F5F">
                  <w:rPr>
                    <w:b/>
                    <w:bCs/>
                    <w:noProof/>
                    <w:color w:val="808080" w:themeColor="background1" w:themeShade="80"/>
                    <w:sz w:val="56"/>
                    <w:szCs w:val="56"/>
                  </w:rPr>
                  <w:t>[Document name]</w:t>
                </w:r>
              </w:p>
            </w:sdtContent>
          </w:sdt>
          <w:p w14:paraId="1EBE45E5" w14:textId="5FA5C05B" w:rsidR="00CD3A5D" w:rsidRPr="00E42776" w:rsidRDefault="00AA12E3" w:rsidP="00AE7197">
            <w:pPr>
              <w:rPr>
                <w:i/>
                <w:noProof/>
                <w:color w:val="808080" w:themeColor="background1" w:themeShade="80"/>
              </w:rPr>
            </w:pPr>
            <w:r>
              <w:rPr>
                <w:i/>
                <w:noProof/>
                <w:color w:val="808080" w:themeColor="background1" w:themeShade="80"/>
                <w:lang w:bidi="es-ES"/>
              </w:rPr>
              <w:t>[Author’s full name]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54A09778" w14:textId="1E204437" w:rsidR="000B2045" w:rsidRDefault="00000000" w:rsidP="00FA0BF6">
      <w:pPr>
        <w:pStyle w:val="Ttulo1"/>
      </w:pPr>
      <w:bookmarkStart w:id="0" w:name="_ÍNDICE"/>
      <w:bookmarkStart w:id="1" w:name="_INDEX"/>
      <w:bookmarkEnd w:id="0"/>
      <w:bookmarkEnd w:id="1"/>
      <w:r>
        <w:t>INDEX</w:t>
      </w:r>
    </w:p>
    <w:p w14:paraId="56474220" w14:textId="77777777" w:rsidR="000B2045" w:rsidRDefault="000B2045" w:rsidP="00BB3BFA"/>
    <w:bookmarkStart w:id="2" w:name="idx_version_control"/>
    <w:p w14:paraId="11B3B0B3" w14:textId="670AF99E" w:rsidR="00BB3BFA" w:rsidRDefault="00BB3BFA">
      <w:pPr>
        <w:pStyle w:val="Prrafodelista"/>
        <w:numPr>
          <w:ilvl w:val="0"/>
          <w:numId w:val="2"/>
        </w:numPr>
      </w:pPr>
      <w:r>
        <w:fldChar w:fldCharType="begin"/>
      </w:r>
      <w:r>
        <w:instrText>HYPERLINK  \l "_VERSION_CONTROL_-"</w:instrText>
      </w:r>
      <w:r>
        <w:fldChar w:fldCharType="separate"/>
      </w:r>
      <w:proofErr w:type="spellStart"/>
      <w:r w:rsidRPr="00BB3BFA">
        <w:rPr>
          <w:rStyle w:val="Hipervnculo"/>
        </w:rPr>
        <w:t>Version</w:t>
      </w:r>
      <w:proofErr w:type="spellEnd"/>
      <w:r w:rsidRPr="00BB3BFA">
        <w:rPr>
          <w:rStyle w:val="Hipervnculo"/>
        </w:rPr>
        <w:t xml:space="preserve"> control</w:t>
      </w:r>
      <w:r>
        <w:fldChar w:fldCharType="end"/>
      </w:r>
    </w:p>
    <w:bookmarkStart w:id="3" w:name="idx_section_I"/>
    <w:bookmarkEnd w:id="2"/>
    <w:p w14:paraId="62DDD853" w14:textId="2D8786B4" w:rsidR="00BB3BFA" w:rsidRDefault="00BB3BFA">
      <w:pPr>
        <w:pStyle w:val="Prrafodelista"/>
        <w:numPr>
          <w:ilvl w:val="0"/>
          <w:numId w:val="2"/>
        </w:numPr>
      </w:pPr>
      <w:r>
        <w:fldChar w:fldCharType="begin"/>
      </w:r>
      <w:r>
        <w:instrText>HYPERLINK  \l "_SECTION_I_-"</w:instrText>
      </w:r>
      <w:r>
        <w:fldChar w:fldCharType="separate"/>
      </w:r>
      <w:r w:rsidRPr="00BB3BFA">
        <w:rPr>
          <w:rStyle w:val="Hipervnculo"/>
        </w:rPr>
        <w:t>Section I</w:t>
      </w:r>
      <w:bookmarkEnd w:id="3"/>
      <w:r>
        <w:fldChar w:fldCharType="end"/>
      </w:r>
    </w:p>
    <w:bookmarkStart w:id="4" w:name="idx_subsection_I"/>
    <w:p w14:paraId="5BF16351" w14:textId="50FB267C" w:rsidR="00BB3BFA" w:rsidRDefault="00BB3BFA">
      <w:pPr>
        <w:pStyle w:val="Prrafodelista"/>
        <w:numPr>
          <w:ilvl w:val="1"/>
          <w:numId w:val="2"/>
        </w:numPr>
      </w:pPr>
      <w:r>
        <w:fldChar w:fldCharType="begin"/>
      </w:r>
      <w:r>
        <w:instrText>HYPERLINK  \l "_Componentes_clave"</w:instrText>
      </w:r>
      <w:r>
        <w:fldChar w:fldCharType="separate"/>
      </w:r>
      <w:proofErr w:type="spellStart"/>
      <w:r w:rsidRPr="00BB3BFA">
        <w:rPr>
          <w:rStyle w:val="Hipervnculo"/>
        </w:rPr>
        <w:t>Subsection</w:t>
      </w:r>
      <w:proofErr w:type="spellEnd"/>
      <w:r w:rsidRPr="00BB3BFA">
        <w:rPr>
          <w:rStyle w:val="Hipervnculo"/>
        </w:rPr>
        <w:t xml:space="preserve"> I</w:t>
      </w:r>
      <w:bookmarkEnd w:id="4"/>
      <w:r>
        <w:fldChar w:fldCharType="end"/>
      </w:r>
    </w:p>
    <w:bookmarkStart w:id="5" w:name="idx_subsection_II"/>
    <w:p w14:paraId="5103B5B0" w14:textId="5F7E2CB9" w:rsidR="00BB3BFA" w:rsidRDefault="00BB3BFA">
      <w:pPr>
        <w:pStyle w:val="Prrafodelista"/>
        <w:numPr>
          <w:ilvl w:val="1"/>
          <w:numId w:val="2"/>
        </w:numPr>
      </w:pPr>
      <w:r>
        <w:fldChar w:fldCharType="begin"/>
      </w:r>
      <w:r>
        <w:instrText>HYPERLINK  \l "_Mecánicas_implementadas"</w:instrText>
      </w:r>
      <w:r>
        <w:fldChar w:fldCharType="separate"/>
      </w:r>
      <w:proofErr w:type="spellStart"/>
      <w:r w:rsidRPr="00BB3BFA">
        <w:rPr>
          <w:rStyle w:val="Hipervnculo"/>
        </w:rPr>
        <w:t>Subsection</w:t>
      </w:r>
      <w:proofErr w:type="spellEnd"/>
      <w:r w:rsidRPr="00BB3BFA">
        <w:rPr>
          <w:rStyle w:val="Hipervnculo"/>
        </w:rPr>
        <w:t xml:space="preserve"> II</w:t>
      </w:r>
      <w:bookmarkEnd w:id="5"/>
      <w:r>
        <w:fldChar w:fldCharType="end"/>
      </w:r>
    </w:p>
    <w:bookmarkStart w:id="6" w:name="idx_subsection___"/>
    <w:p w14:paraId="492B6140" w14:textId="418D451E" w:rsidR="00BB3BFA" w:rsidRDefault="00BB3BFA">
      <w:pPr>
        <w:pStyle w:val="Prrafodelista"/>
        <w:numPr>
          <w:ilvl w:val="1"/>
          <w:numId w:val="2"/>
        </w:numPr>
      </w:pPr>
      <w:r>
        <w:fldChar w:fldCharType="begin"/>
      </w:r>
      <w:r>
        <w:instrText>HYPERLINK  \l "_…"</w:instrText>
      </w:r>
      <w:r>
        <w:fldChar w:fldCharType="separate"/>
      </w:r>
      <w:proofErr w:type="spellStart"/>
      <w:r w:rsidRPr="00BB3BFA">
        <w:rPr>
          <w:rStyle w:val="Hipervnculo"/>
        </w:rPr>
        <w:t>Subsection</w:t>
      </w:r>
      <w:proofErr w:type="spellEnd"/>
      <w:r w:rsidRPr="00BB3BFA">
        <w:rPr>
          <w:rStyle w:val="Hipervnculo"/>
        </w:rPr>
        <w:t xml:space="preserve"> …</w:t>
      </w:r>
      <w:bookmarkEnd w:id="6"/>
      <w:r>
        <w:fldChar w:fldCharType="end"/>
      </w:r>
    </w:p>
    <w:bookmarkStart w:id="7" w:name="idx_subsection_N"/>
    <w:p w14:paraId="75AB8B16" w14:textId="6F15B0A3" w:rsidR="00BB3BFA" w:rsidRDefault="00BB3BFA">
      <w:pPr>
        <w:pStyle w:val="Prrafodelista"/>
        <w:numPr>
          <w:ilvl w:val="1"/>
          <w:numId w:val="2"/>
        </w:numPr>
      </w:pPr>
      <w:r>
        <w:fldChar w:fldCharType="begin"/>
      </w:r>
      <w:r>
        <w:instrText>HYPERLINK  \l "_Subsection_X"</w:instrText>
      </w:r>
      <w:r>
        <w:fldChar w:fldCharType="separate"/>
      </w:r>
      <w:proofErr w:type="spellStart"/>
      <w:r w:rsidRPr="00BB3BFA">
        <w:rPr>
          <w:rStyle w:val="Hipervnculo"/>
        </w:rPr>
        <w:t>Subsection</w:t>
      </w:r>
      <w:proofErr w:type="spellEnd"/>
      <w:r w:rsidRPr="00BB3BFA">
        <w:rPr>
          <w:rStyle w:val="Hipervnculo"/>
        </w:rPr>
        <w:t xml:space="preserve"> N</w:t>
      </w:r>
      <w:bookmarkEnd w:id="7"/>
      <w:r>
        <w:fldChar w:fldCharType="end"/>
      </w:r>
    </w:p>
    <w:bookmarkStart w:id="8" w:name="idx_section_II"/>
    <w:p w14:paraId="40AD6CF5" w14:textId="2E0A4B2F" w:rsidR="00BB3BFA" w:rsidRDefault="00BB3BFA">
      <w:pPr>
        <w:pStyle w:val="Prrafodelista"/>
        <w:numPr>
          <w:ilvl w:val="0"/>
          <w:numId w:val="2"/>
        </w:numPr>
      </w:pPr>
      <w:r>
        <w:fldChar w:fldCharType="begin"/>
      </w:r>
      <w:r>
        <w:instrText>HYPERLINK  \l "_SECTION_II_-"</w:instrText>
      </w:r>
      <w:r>
        <w:fldChar w:fldCharType="separate"/>
      </w:r>
      <w:r w:rsidRPr="00BB3BFA">
        <w:rPr>
          <w:rStyle w:val="Hipervnculo"/>
        </w:rPr>
        <w:t>Section II</w:t>
      </w:r>
      <w:bookmarkEnd w:id="8"/>
      <w:r>
        <w:fldChar w:fldCharType="end"/>
      </w:r>
    </w:p>
    <w:bookmarkStart w:id="9" w:name="idx_section___"/>
    <w:p w14:paraId="4279D98B" w14:textId="76F2C1CB" w:rsidR="00BB3BFA" w:rsidRDefault="00BB3BFA">
      <w:pPr>
        <w:pStyle w:val="Prrafodelista"/>
        <w:numPr>
          <w:ilvl w:val="0"/>
          <w:numId w:val="2"/>
        </w:numPr>
      </w:pPr>
      <w:r>
        <w:fldChar w:fldCharType="begin"/>
      </w:r>
      <w:r>
        <w:instrText>HYPERLINK  \l "_…_-_ir"</w:instrText>
      </w:r>
      <w:r>
        <w:fldChar w:fldCharType="separate"/>
      </w:r>
      <w:r w:rsidRPr="00BB3BFA">
        <w:rPr>
          <w:rStyle w:val="Hipervnculo"/>
        </w:rPr>
        <w:t>Section …</w:t>
      </w:r>
      <w:bookmarkEnd w:id="9"/>
      <w:r>
        <w:fldChar w:fldCharType="end"/>
      </w:r>
    </w:p>
    <w:bookmarkStart w:id="10" w:name="idx_section_N"/>
    <w:p w14:paraId="5839CE0A" w14:textId="448AAD8D" w:rsidR="00BB3BFA" w:rsidRDefault="00BB3BFA">
      <w:pPr>
        <w:pStyle w:val="Prrafodelista"/>
        <w:numPr>
          <w:ilvl w:val="0"/>
          <w:numId w:val="2"/>
        </w:numPr>
      </w:pPr>
      <w:r>
        <w:fldChar w:fldCharType="begin"/>
      </w:r>
      <w:r>
        <w:instrText>HYPERLINK  \l "_SECTION_X_-"</w:instrText>
      </w:r>
      <w:r>
        <w:fldChar w:fldCharType="separate"/>
      </w:r>
      <w:r w:rsidRPr="00BB3BFA">
        <w:rPr>
          <w:rStyle w:val="Hipervnculo"/>
        </w:rPr>
        <w:t>Section N</w:t>
      </w:r>
      <w:bookmarkEnd w:id="10"/>
      <w:r>
        <w:fldChar w:fldCharType="end"/>
      </w:r>
    </w:p>
    <w:p w14:paraId="044E6649" w14:textId="77777777" w:rsidR="00BB3BFA" w:rsidRDefault="00BB3BFA" w:rsidP="00BB3BFA"/>
    <w:p w14:paraId="7FAEA6EC" w14:textId="77777777" w:rsidR="00932A05" w:rsidRDefault="00932A05" w:rsidP="008E4F35">
      <w:pPr>
        <w:pStyle w:val="Contenido"/>
      </w:pPr>
      <w:bookmarkStart w:id="11" w:name="_Prólogo"/>
      <w:bookmarkEnd w:id="1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61712BB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6427EDD7" w:rsidR="00932A05" w:rsidRPr="004570B4" w:rsidRDefault="00D33B52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>Additional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>information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>about</w:t>
                            </w:r>
                            <w:proofErr w:type="spellEnd"/>
                            <w:r w:rsidR="00932A05"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proofErr w:type="spellStart"/>
                            <w:r w:rsidRPr="00D33B52">
                              <w:rPr>
                                <w:rStyle w:val="nfasis"/>
                                <w:b w:val="0"/>
                                <w:bCs/>
                                <w:i/>
                                <w:iCs w:val="0"/>
                                <w:lang w:bidi="es-ES"/>
                              </w:rPr>
                              <w:t>by</w:t>
                            </w:r>
                            <w:proofErr w:type="spellEnd"/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 </w:t>
                            </w:r>
                            <w:hyperlink r:id="rId9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12A05640" w:rsidR="00932A05" w:rsidRPr="008E4F35" w:rsidRDefault="00D33B52">
                            <w:pPr>
                              <w:pStyle w:val="Textodestacado"/>
                              <w:numPr>
                                <w:ilvl w:val="0"/>
                                <w:numId w:val="1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[Name]</w:t>
                            </w:r>
                          </w:p>
                          <w:p w14:paraId="4C10EC05" w14:textId="1A1BF8D6" w:rsidR="00932A05" w:rsidRPr="00473596" w:rsidRDefault="00D33B52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>Link</w:t>
                            </w:r>
                            <w:proofErr w:type="gramEnd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>to</w:t>
                            </w:r>
                            <w:proofErr w:type="spellEnd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>document</w:t>
                            </w:r>
                            <w:proofErr w:type="spellEnd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>]</w:t>
                            </w:r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6427EDD7" w:rsidR="00932A05" w:rsidRPr="004570B4" w:rsidRDefault="00D33B52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>Additional</w:t>
                      </w:r>
                      <w:proofErr w:type="spellEnd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>information</w:t>
                      </w:r>
                      <w:proofErr w:type="spellEnd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>about</w:t>
                      </w:r>
                      <w:proofErr w:type="spellEnd"/>
                      <w:r w:rsidR="00932A05"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proofErr w:type="spellStart"/>
                      <w:r w:rsidRPr="00D33B52">
                        <w:rPr>
                          <w:rStyle w:val="nfasis"/>
                          <w:b w:val="0"/>
                          <w:bCs/>
                          <w:i/>
                          <w:iCs w:val="0"/>
                          <w:lang w:bidi="es-ES"/>
                        </w:rPr>
                        <w:t>by</w:t>
                      </w:r>
                      <w:proofErr w:type="spellEnd"/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 </w:t>
                      </w:r>
                      <w:hyperlink r:id="rId10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12A05640" w:rsidR="00932A05" w:rsidRPr="008E4F35" w:rsidRDefault="00D33B52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[Name]</w:t>
                      </w:r>
                    </w:p>
                    <w:p w14:paraId="4C10EC05" w14:textId="1A1BF8D6" w:rsidR="00932A05" w:rsidRPr="00473596" w:rsidRDefault="00D33B52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 xml:space="preserve">[Link </w:t>
                      </w:r>
                      <w:proofErr w:type="spellStart"/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>to</w:t>
                      </w:r>
                      <w:proofErr w:type="spellEnd"/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>document</w:t>
                      </w:r>
                      <w:proofErr w:type="spellEnd"/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>]</w:t>
                      </w:r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Start w:id="12" w:name="_CONTROL_DE_VERSIONES"/>
    <w:bookmarkStart w:id="13" w:name="_VERSION_CONTROL"/>
    <w:bookmarkStart w:id="14" w:name="_VERSION_CONTROL_-"/>
    <w:bookmarkEnd w:id="12"/>
    <w:bookmarkEnd w:id="13"/>
    <w:bookmarkEnd w:id="14"/>
    <w:p w14:paraId="64AF0C3B" w14:textId="63775791" w:rsidR="000B2045" w:rsidRPr="00FA0BF6" w:rsidRDefault="00FA0BF6" w:rsidP="00FA0BF6">
      <w:pPr>
        <w:pStyle w:val="Ttulo1"/>
      </w:pPr>
      <w:r w:rsidRPr="00FA0BF6">
        <w:fldChar w:fldCharType="begin"/>
      </w:r>
      <w:r w:rsidRPr="00FA0BF6">
        <w:instrText>HYPERLINK  \l "section_I"</w:instrText>
      </w:r>
      <w:r w:rsidRPr="00FA0BF6">
        <w:fldChar w:fldCharType="separate"/>
      </w:r>
      <w:r w:rsidRPr="00FA0BF6">
        <w:rPr>
          <w:rStyle w:val="Hipervnculo"/>
          <w:rFonts w:ascii="Calibri Light" w:hAnsi="Calibri Light"/>
          <w:color w:val="FFFFFF" w:themeColor="background1"/>
          <w:u w:val="none"/>
        </w:rPr>
        <w:t>VERSION CONTRO</w:t>
      </w:r>
      <w:r>
        <w:rPr>
          <w:rStyle w:val="Hipervnculo"/>
          <w:rFonts w:ascii="Calibri Light" w:hAnsi="Calibri Light"/>
          <w:color w:val="FFFFFF" w:themeColor="background1"/>
          <w:u w:val="none"/>
        </w:rPr>
        <w:t>L</w:t>
      </w:r>
      <w:r w:rsidRPr="00FA0BF6">
        <w:fldChar w:fldCharType="end"/>
      </w:r>
      <w:r w:rsidR="008715CD">
        <w:t xml:space="preserve"> </w:t>
      </w:r>
      <w:hyperlink w:anchor="_ÍNDICE" w:history="1">
        <w:r w:rsidR="008715CD" w:rsidRPr="008715CD">
          <w:rPr>
            <w:rStyle w:val="HipervnculoalndiceCar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2"/>
        <w:gridCol w:w="1690"/>
        <w:gridCol w:w="3283"/>
        <w:gridCol w:w="3999"/>
      </w:tblGrid>
      <w:tr w:rsidR="004570B4" w:rsidRPr="006F063E" w14:paraId="4AEAB2A5" w14:textId="77777777" w:rsidTr="0016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9" w:type="pct"/>
            <w:hideMark/>
          </w:tcPr>
          <w:p w14:paraId="797669C3" w14:textId="2454B805" w:rsidR="004570B4" w:rsidRPr="004C10B6" w:rsidRDefault="004570B4" w:rsidP="00651635">
            <w:pPr>
              <w:pStyle w:val="Contenido"/>
              <w:rPr>
                <w:b w:val="0"/>
              </w:rPr>
            </w:pPr>
            <w:proofErr w:type="spellStart"/>
            <w:r w:rsidRPr="004C10B6">
              <w:rPr>
                <w:rStyle w:val="Textoennegrita"/>
                <w:b/>
              </w:rPr>
              <w:t>Versi</w:t>
            </w:r>
            <w:r w:rsidR="00D33B52">
              <w:rPr>
                <w:rStyle w:val="Textoennegrita"/>
                <w:b/>
              </w:rPr>
              <w:t>o</w:t>
            </w:r>
            <w:r w:rsidRPr="004C10B6">
              <w:rPr>
                <w:rStyle w:val="Textoennegrita"/>
                <w:b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4EC443BE" w14:textId="62897566" w:rsidR="004570B4" w:rsidRPr="004C10B6" w:rsidRDefault="00D33B52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Style w:val="Textoennegrita"/>
                <w:b/>
              </w:rPr>
              <w:t>Date</w:t>
            </w:r>
          </w:p>
        </w:tc>
        <w:tc>
          <w:tcPr>
            <w:tcW w:w="0" w:type="auto"/>
            <w:hideMark/>
          </w:tcPr>
          <w:p w14:paraId="5A67AB0F" w14:textId="7527619C" w:rsidR="004570B4" w:rsidRPr="004C10B6" w:rsidRDefault="00D33B52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Cs w:val="0"/>
              </w:rPr>
              <w:t xml:space="preserve">Updated </w:t>
            </w:r>
            <w:proofErr w:type="spellStart"/>
            <w:r>
              <w:rPr>
                <w:bCs w:val="0"/>
              </w:rPr>
              <w:t>changes</w:t>
            </w:r>
            <w:proofErr w:type="spellEnd"/>
          </w:p>
        </w:tc>
        <w:tc>
          <w:tcPr>
            <w:tcW w:w="0" w:type="auto"/>
            <w:hideMark/>
          </w:tcPr>
          <w:p w14:paraId="561A52E3" w14:textId="0782B2C8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Aut</w:t>
            </w:r>
            <w:r w:rsidR="00D33B52">
              <w:rPr>
                <w:rStyle w:val="Textoennegrita"/>
                <w:b/>
              </w:rPr>
              <w:t>h</w:t>
            </w:r>
            <w:r w:rsidRPr="004C10B6">
              <w:rPr>
                <w:rStyle w:val="Textoennegrita"/>
                <w:b/>
              </w:rPr>
              <w:t>or</w:t>
            </w:r>
          </w:p>
        </w:tc>
      </w:tr>
      <w:tr w:rsidR="004570B4" w:rsidRPr="006F063E" w14:paraId="465CDE0C" w14:textId="77777777" w:rsidTr="0016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28D4382A" w14:textId="3FE2B0AB" w:rsidR="004570B4" w:rsidRPr="00CA475D" w:rsidRDefault="00D33B52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proofErr w:type="spellStart"/>
            <w:r>
              <w:rPr>
                <w:rStyle w:val="ancla"/>
                <w:color w:val="242D5B"/>
                <w:u w:val="none"/>
              </w:rPr>
              <w:t>x</w:t>
            </w:r>
            <w:r>
              <w:rPr>
                <w:rStyle w:val="ancla"/>
                <w:color w:val="242D5B"/>
              </w:rPr>
              <w:t>.y.z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707B5D06" w14:textId="3F61BB1C" w:rsidR="004570B4" w:rsidRPr="004570B4" w:rsidRDefault="00D33B52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----/--/--</w:t>
            </w:r>
          </w:p>
        </w:tc>
        <w:tc>
          <w:tcPr>
            <w:tcW w:w="0" w:type="auto"/>
            <w:shd w:val="clear" w:color="auto" w:fill="4E91CD"/>
            <w:hideMark/>
          </w:tcPr>
          <w:p w14:paraId="47ACB11B" w14:textId="400366A7" w:rsidR="004570B4" w:rsidRPr="004C10B6" w:rsidRDefault="00D33B52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>
              <w:rPr>
                <w:b/>
                <w:bCs/>
                <w:i/>
                <w:color w:val="FFFFFF" w:themeColor="background1"/>
              </w:rPr>
              <w:t>[</w:t>
            </w:r>
            <w:proofErr w:type="spellStart"/>
            <w:r>
              <w:rPr>
                <w:b/>
                <w:bCs/>
                <w:i/>
                <w:color w:val="FFFFFF" w:themeColor="background1"/>
              </w:rPr>
              <w:t>About</w:t>
            </w:r>
            <w:proofErr w:type="spellEnd"/>
            <w:r>
              <w:rPr>
                <w:b/>
                <w:bCs/>
                <w:i/>
                <w:color w:val="FFFFFF" w:themeColor="background1"/>
              </w:rPr>
              <w:t>]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FE6B393" w:rsidR="004570B4" w:rsidRPr="004570B4" w:rsidRDefault="00D33B52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[</w:t>
            </w:r>
            <w:proofErr w:type="spellStart"/>
            <w:r>
              <w:rPr>
                <w:color w:val="FFFFFF" w:themeColor="background1"/>
              </w:rPr>
              <w:t>Author’s</w:t>
            </w:r>
            <w:proofErr w:type="spellEnd"/>
            <w:r>
              <w:rPr>
                <w:color w:val="FFFFFF" w:themeColor="background1"/>
              </w:rPr>
              <w:t xml:space="preserve"> short </w:t>
            </w:r>
            <w:proofErr w:type="spellStart"/>
            <w:r>
              <w:rPr>
                <w:color w:val="FFFFFF" w:themeColor="background1"/>
              </w:rPr>
              <w:t>name</w:t>
            </w:r>
            <w:proofErr w:type="spellEnd"/>
            <w:r>
              <w:rPr>
                <w:color w:val="FFFFFF" w:themeColor="background1"/>
              </w:rPr>
              <w:t>]</w:t>
            </w:r>
          </w:p>
        </w:tc>
      </w:tr>
    </w:tbl>
    <w:p w14:paraId="0FBD0F80" w14:textId="77777777" w:rsidR="004570B4" w:rsidRDefault="004570B4" w:rsidP="003B2B8D">
      <w:pPr>
        <w:pStyle w:val="Contenido"/>
        <w:ind w:left="720" w:hanging="720"/>
      </w:pPr>
    </w:p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48912E96" w14:textId="0357A80F" w:rsidR="000B2045" w:rsidRDefault="00000000" w:rsidP="00FA0BF6">
      <w:pPr>
        <w:pStyle w:val="Ttulo1"/>
      </w:pPr>
      <w:bookmarkStart w:id="15" w:name="_Investigación_y_Aprendizaje"/>
      <w:bookmarkStart w:id="16" w:name="_Desarrollo"/>
      <w:bookmarkStart w:id="17" w:name="_VISIÓN_DEL_PRODUCTO"/>
      <w:bookmarkStart w:id="18" w:name="_SECTION_I"/>
      <w:bookmarkStart w:id="19" w:name="_SECTION_I_-"/>
      <w:bookmarkEnd w:id="15"/>
      <w:bookmarkEnd w:id="16"/>
      <w:bookmarkEnd w:id="17"/>
      <w:bookmarkEnd w:id="18"/>
      <w:bookmarkEnd w:id="19"/>
      <w:r>
        <w:t>SECTION I</w:t>
      </w:r>
      <w:r w:rsidR="008715CD">
        <w:t xml:space="preserve"> </w:t>
      </w:r>
      <w:hyperlink w:anchor="idx_section_I" w:history="1">
        <w:r w:rsidR="008715CD" w:rsidRPr="008715CD">
          <w:rPr>
            <w:rStyle w:val="HipervnculoalndiceCar"/>
          </w:rPr>
          <w:t>- ir al índice -</w:t>
        </w:r>
      </w:hyperlink>
    </w:p>
    <w:p w14:paraId="04B5101B" w14:textId="77777777" w:rsidR="00A00090" w:rsidRDefault="00A00090" w:rsidP="003B0D1F">
      <w:pPr>
        <w:pStyle w:val="Contenido"/>
        <w:rPr>
          <w:lang w:eastAsia="es-ES"/>
        </w:rPr>
      </w:pPr>
    </w:p>
    <w:p w14:paraId="0E15117F" w14:textId="09A81670" w:rsidR="003B0D1F" w:rsidRPr="003B0D1F" w:rsidRDefault="00D33B52" w:rsidP="003B0D1F">
      <w:pPr>
        <w:pStyle w:val="Ttulo2"/>
        <w:rPr>
          <w:lang w:eastAsia="es-ES"/>
        </w:rPr>
      </w:pPr>
      <w:bookmarkStart w:id="20" w:name="_Componentes_clave"/>
      <w:bookmarkStart w:id="21" w:name="_Descripción_general"/>
      <w:bookmarkStart w:id="22" w:name="_Subsection_I"/>
      <w:bookmarkEnd w:id="20"/>
      <w:bookmarkEnd w:id="21"/>
      <w:bookmarkEnd w:id="22"/>
      <w:proofErr w:type="spellStart"/>
      <w:r>
        <w:rPr>
          <w:lang w:eastAsia="es-ES"/>
        </w:rPr>
        <w:t>Subsection</w:t>
      </w:r>
      <w:proofErr w:type="spellEnd"/>
      <w:r>
        <w:rPr>
          <w:lang w:eastAsia="es-ES"/>
        </w:rPr>
        <w:t xml:space="preserve"> I</w:t>
      </w:r>
    </w:p>
    <w:p w14:paraId="568FDDF6" w14:textId="0F2A93E7" w:rsidR="00444CAE" w:rsidRDefault="00D33B52" w:rsidP="00444CAE">
      <w:pPr>
        <w:pStyle w:val="Contenido"/>
      </w:pPr>
      <w:r>
        <w:t>[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]</w:t>
      </w:r>
    </w:p>
    <w:p w14:paraId="5A4A82D6" w14:textId="14E73081" w:rsidR="003B0D1F" w:rsidRPr="003B0D1F" w:rsidRDefault="003B0D1F" w:rsidP="009A49E8">
      <w:pPr>
        <w:pStyle w:val="Contenido"/>
        <w:rPr>
          <w:lang w:eastAsia="es-ES"/>
        </w:rPr>
      </w:pPr>
      <w:bookmarkStart w:id="23" w:name="_Estructura_de_carpetas"/>
      <w:bookmarkEnd w:id="23"/>
    </w:p>
    <w:p w14:paraId="23EC4135" w14:textId="217C03B1" w:rsidR="003B0D1F" w:rsidRDefault="00D33B52" w:rsidP="00230360">
      <w:pPr>
        <w:pStyle w:val="Ttulo2"/>
      </w:pPr>
      <w:bookmarkStart w:id="24" w:name="_Mecánicas_implementadas"/>
      <w:bookmarkStart w:id="25" w:name="_Dificultades_encontradas"/>
      <w:bookmarkStart w:id="26" w:name="_Problemas_que_resuelve"/>
      <w:bookmarkStart w:id="27" w:name="_Subsection_II"/>
      <w:bookmarkEnd w:id="24"/>
      <w:bookmarkEnd w:id="25"/>
      <w:bookmarkEnd w:id="26"/>
      <w:bookmarkEnd w:id="27"/>
      <w:proofErr w:type="spellStart"/>
      <w:r>
        <w:rPr>
          <w:lang w:eastAsia="es-ES"/>
        </w:rPr>
        <w:t>Subsection</w:t>
      </w:r>
      <w:proofErr w:type="spellEnd"/>
      <w:r>
        <w:rPr>
          <w:lang w:eastAsia="es-ES"/>
        </w:rPr>
        <w:t xml:space="preserve"> I</w:t>
      </w:r>
      <w:r>
        <w:t>I</w:t>
      </w:r>
    </w:p>
    <w:p w14:paraId="3D5ED08A" w14:textId="77777777" w:rsidR="00BB3BFA" w:rsidRPr="00BB3BFA" w:rsidRDefault="00BB3BFA" w:rsidP="00BB3BFA">
      <w:pPr>
        <w:rPr>
          <w:lang w:eastAsia="es-ES"/>
        </w:rPr>
      </w:pPr>
    </w:p>
    <w:p w14:paraId="2DA6598B" w14:textId="02E2D086" w:rsidR="00D33B52" w:rsidRDefault="00BB3BFA" w:rsidP="00D33B52">
      <w:pPr>
        <w:pStyle w:val="Ttulo2"/>
        <w:rPr>
          <w:lang w:eastAsia="es-ES"/>
        </w:rPr>
      </w:pPr>
      <w:bookmarkStart w:id="28" w:name="_…"/>
      <w:bookmarkEnd w:id="28"/>
      <w:r>
        <w:rPr>
          <w:lang w:eastAsia="es-ES"/>
        </w:rPr>
        <w:t>[</w:t>
      </w:r>
      <w:r w:rsidR="00D33B52">
        <w:rPr>
          <w:lang w:eastAsia="es-ES"/>
        </w:rPr>
        <w:t>…</w:t>
      </w:r>
      <w:r>
        <w:rPr>
          <w:lang w:eastAsia="es-ES"/>
        </w:rPr>
        <w:t>]</w:t>
      </w:r>
    </w:p>
    <w:p w14:paraId="4F0401C9" w14:textId="77777777" w:rsidR="00BB3BFA" w:rsidRPr="00BB3BFA" w:rsidRDefault="00BB3BFA" w:rsidP="00BB3BFA">
      <w:pPr>
        <w:rPr>
          <w:lang w:eastAsia="es-ES"/>
        </w:rPr>
      </w:pPr>
    </w:p>
    <w:p w14:paraId="752460C1" w14:textId="474CDB19" w:rsidR="00D33B52" w:rsidRPr="00D33B52" w:rsidRDefault="00D33B52" w:rsidP="00D33B52">
      <w:pPr>
        <w:pStyle w:val="Ttulo2"/>
        <w:rPr>
          <w:lang w:eastAsia="es-ES"/>
        </w:rPr>
      </w:pPr>
      <w:bookmarkStart w:id="29" w:name="_Subsection_X"/>
      <w:bookmarkEnd w:id="29"/>
      <w:proofErr w:type="spellStart"/>
      <w:r>
        <w:rPr>
          <w:lang w:eastAsia="es-ES"/>
        </w:rPr>
        <w:t>Subsection</w:t>
      </w:r>
      <w:proofErr w:type="spellEnd"/>
      <w:r>
        <w:rPr>
          <w:lang w:eastAsia="es-ES"/>
        </w:rPr>
        <w:t xml:space="preserve"> </w:t>
      </w:r>
      <w:r w:rsidR="00BB3BFA">
        <w:rPr>
          <w:lang w:eastAsia="es-ES"/>
        </w:rPr>
        <w:t>N</w:t>
      </w:r>
    </w:p>
    <w:p w14:paraId="59210CBF" w14:textId="77777777" w:rsidR="001129FE" w:rsidRDefault="001129FE" w:rsidP="001129FE">
      <w:pPr>
        <w:pStyle w:val="Contenido"/>
        <w:rPr>
          <w:lang w:eastAsia="es-ES"/>
        </w:rPr>
      </w:pPr>
    </w:p>
    <w:p w14:paraId="0454E467" w14:textId="4C0C9A62" w:rsidR="000B2045" w:rsidRDefault="00000000" w:rsidP="00FA0BF6">
      <w:pPr>
        <w:pStyle w:val="Ttulo1"/>
      </w:pPr>
      <w:bookmarkStart w:id="30" w:name="_SECTION_I_1"/>
      <w:bookmarkStart w:id="31" w:name="_SECTION_II_-"/>
      <w:bookmarkEnd w:id="30"/>
      <w:bookmarkEnd w:id="31"/>
      <w:r>
        <w:lastRenderedPageBreak/>
        <w:t>SECTION II</w:t>
      </w:r>
      <w:r w:rsidR="008715CD">
        <w:t xml:space="preserve"> </w:t>
      </w:r>
      <w:hyperlink w:anchor="_ÍNDICE" w:history="1">
        <w:r w:rsidR="008715CD" w:rsidRPr="008715CD">
          <w:rPr>
            <w:rStyle w:val="HipervnculoalndiceCar"/>
          </w:rPr>
          <w:t>- ir al índice -</w:t>
        </w:r>
      </w:hyperlink>
    </w:p>
    <w:p w14:paraId="5CF2965F" w14:textId="77777777" w:rsidR="00D33B52" w:rsidRDefault="00D33B52" w:rsidP="00D33B52">
      <w:pPr>
        <w:pStyle w:val="Contenido"/>
      </w:pPr>
      <w:r>
        <w:t>[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]</w:t>
      </w:r>
    </w:p>
    <w:p w14:paraId="47CAF77E" w14:textId="77777777" w:rsidR="00D33B52" w:rsidRDefault="00D33B52" w:rsidP="00D33B52">
      <w:pPr>
        <w:pStyle w:val="Contenido"/>
        <w:rPr>
          <w:lang w:eastAsia="es-ES"/>
        </w:rPr>
      </w:pPr>
    </w:p>
    <w:p w14:paraId="57468F7B" w14:textId="17ACB3E8" w:rsidR="000B2045" w:rsidRDefault="00BB3BFA" w:rsidP="00FA0BF6">
      <w:pPr>
        <w:pStyle w:val="Ttulo1"/>
      </w:pPr>
      <w:bookmarkStart w:id="32" w:name="_…_1"/>
      <w:bookmarkStart w:id="33" w:name="_…_-_ir"/>
      <w:bookmarkEnd w:id="32"/>
      <w:bookmarkEnd w:id="33"/>
      <w:r>
        <w:t>[…]</w:t>
      </w:r>
      <w:r w:rsidR="008715CD">
        <w:t xml:space="preserve"> </w:t>
      </w:r>
      <w:hyperlink w:anchor="_ÍNDICE" w:history="1">
        <w:r w:rsidR="008715CD" w:rsidRPr="008715CD">
          <w:rPr>
            <w:rStyle w:val="HipervnculoalndiceCar"/>
          </w:rPr>
          <w:t>- ir al índice -</w:t>
        </w:r>
      </w:hyperlink>
    </w:p>
    <w:p w14:paraId="48FB38D3" w14:textId="58F135DB" w:rsidR="00D33B52" w:rsidRDefault="00D33B52" w:rsidP="00D33B52">
      <w:pPr>
        <w:pStyle w:val="Contenido"/>
        <w:rPr>
          <w:lang w:eastAsia="es-ES"/>
        </w:rPr>
      </w:pPr>
      <w:r>
        <w:rPr>
          <w:lang w:eastAsia="es-ES"/>
        </w:rPr>
        <w:t>[…]</w:t>
      </w:r>
    </w:p>
    <w:p w14:paraId="38172587" w14:textId="77777777" w:rsidR="00D33B52" w:rsidRDefault="00D33B52" w:rsidP="00D33B52">
      <w:pPr>
        <w:pStyle w:val="Contenido"/>
        <w:rPr>
          <w:lang w:eastAsia="es-ES"/>
        </w:rPr>
      </w:pPr>
    </w:p>
    <w:p w14:paraId="0FBC90B0" w14:textId="2EF93A4D" w:rsidR="000B2045" w:rsidRDefault="00000000" w:rsidP="00FA0BF6">
      <w:pPr>
        <w:pStyle w:val="Ttulo1"/>
      </w:pPr>
      <w:bookmarkStart w:id="34" w:name="_SECTION_X"/>
      <w:bookmarkStart w:id="35" w:name="_SECTION_X_-"/>
      <w:bookmarkEnd w:id="34"/>
      <w:bookmarkEnd w:id="35"/>
      <w:r>
        <w:t xml:space="preserve">SECTION </w:t>
      </w:r>
      <w:r w:rsidR="00BB3BFA">
        <w:t>N</w:t>
      </w:r>
      <w:r w:rsidR="008715CD">
        <w:t xml:space="preserve"> </w:t>
      </w:r>
      <w:hyperlink w:anchor="_ÍNDICE" w:history="1">
        <w:r w:rsidR="008715CD" w:rsidRPr="008715CD">
          <w:rPr>
            <w:rStyle w:val="HipervnculoalndiceCar"/>
          </w:rPr>
          <w:t>- ir al índice -</w:t>
        </w:r>
      </w:hyperlink>
    </w:p>
    <w:p w14:paraId="24678300" w14:textId="77777777" w:rsidR="00D33B52" w:rsidRDefault="00D33B52" w:rsidP="00D33B52">
      <w:pPr>
        <w:pStyle w:val="Contenido"/>
      </w:pPr>
      <w:r>
        <w:t>[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]</w:t>
      </w:r>
    </w:p>
    <w:p w14:paraId="5007673C" w14:textId="77777777" w:rsidR="00D33B52" w:rsidRDefault="00D33B52" w:rsidP="00D33B52">
      <w:pPr>
        <w:pStyle w:val="Contenido"/>
        <w:rPr>
          <w:lang w:eastAsia="es-ES"/>
        </w:rPr>
      </w:pPr>
    </w:p>
    <w:p w14:paraId="23257162" w14:textId="282990C4" w:rsidR="00C23529" w:rsidRPr="008715CD" w:rsidRDefault="00C23529" w:rsidP="008715CD">
      <w:pPr>
        <w:pStyle w:val="Hipervnculoalndice"/>
        <w:rPr>
          <w:rStyle w:val="Hipervnculo"/>
        </w:rPr>
      </w:pPr>
    </w:p>
    <w:sectPr w:rsidR="00C23529" w:rsidRPr="008715CD" w:rsidSect="00BD0942">
      <w:headerReference w:type="default" r:id="rId11"/>
      <w:footerReference w:type="default" r:id="rId12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1A9A5" w14:textId="77777777" w:rsidR="00184B3C" w:rsidRDefault="00184B3C">
      <w:r>
        <w:separator/>
      </w:r>
    </w:p>
    <w:p w14:paraId="1FE61FF8" w14:textId="77777777" w:rsidR="00184B3C" w:rsidRDefault="00184B3C"/>
  </w:endnote>
  <w:endnote w:type="continuationSeparator" w:id="0">
    <w:p w14:paraId="7922DEB8" w14:textId="77777777" w:rsidR="00184B3C" w:rsidRDefault="00184B3C">
      <w:r>
        <w:continuationSeparator/>
      </w:r>
    </w:p>
    <w:p w14:paraId="49C7318E" w14:textId="77777777" w:rsidR="00184B3C" w:rsidRDefault="00184B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F47F1" w14:textId="77777777" w:rsidR="00184B3C" w:rsidRDefault="00184B3C">
      <w:r>
        <w:separator/>
      </w:r>
    </w:p>
    <w:p w14:paraId="37C7CFF4" w14:textId="77777777" w:rsidR="00184B3C" w:rsidRDefault="00184B3C"/>
  </w:footnote>
  <w:footnote w:type="continuationSeparator" w:id="0">
    <w:p w14:paraId="1094DF9A" w14:textId="77777777" w:rsidR="00184B3C" w:rsidRDefault="00184B3C">
      <w:r>
        <w:continuationSeparator/>
      </w:r>
    </w:p>
    <w:p w14:paraId="3A52DC41" w14:textId="77777777" w:rsidR="00184B3C" w:rsidRDefault="00184B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26040CE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</w:t>
          </w:r>
          <w:r w:rsidR="000D439F">
            <w:rPr>
              <w:b/>
              <w:bCs/>
              <w:color w:val="767171" w:themeColor="background2" w:themeShade="80"/>
              <w:sz w:val="20"/>
            </w:rPr>
            <w:t>ho</w:t>
          </w:r>
          <w:r w:rsidRPr="00777B38">
            <w:rPr>
              <w:b/>
              <w:bCs/>
              <w:color w:val="767171" w:themeColor="background2" w:themeShade="80"/>
              <w:sz w:val="20"/>
            </w:rPr>
            <w:t>r</w:t>
          </w:r>
        </w:p>
      </w:tc>
      <w:tc>
        <w:tcPr>
          <w:tcW w:w="5012" w:type="dxa"/>
        </w:tcPr>
        <w:p w14:paraId="5F786C3A" w14:textId="75529881" w:rsidR="00BD0942" w:rsidRDefault="000D439F" w:rsidP="00BD0942">
          <w:pPr>
            <w:pStyle w:val="Piedepgina"/>
            <w:jc w:val="right"/>
          </w:pPr>
          <w:r>
            <w:t>[</w:t>
          </w:r>
          <w:proofErr w:type="spellStart"/>
          <w:r>
            <w:t>Document</w:t>
          </w:r>
          <w:proofErr w:type="spellEnd"/>
          <w:r>
            <w:t xml:space="preserve"> Name]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39026563" w:rsidR="00BD0942" w:rsidRPr="00BD0942" w:rsidRDefault="000D439F" w:rsidP="00BD0942">
          <w:pPr>
            <w:rPr>
              <w:i/>
            </w:rPr>
          </w:pPr>
          <w:r>
            <w:rPr>
              <w:i/>
            </w:rPr>
            <w:t>[AUTHOR’S FULL NAME]</w:t>
          </w:r>
        </w:p>
      </w:tc>
      <w:tc>
        <w:tcPr>
          <w:tcW w:w="5012" w:type="dxa"/>
        </w:tcPr>
        <w:p w14:paraId="08193D9F" w14:textId="1C3402B6" w:rsidR="00BD0942" w:rsidRPr="00BD0942" w:rsidRDefault="008352C1" w:rsidP="00A342BC">
          <w:pPr>
            <w:jc w:val="right"/>
            <w:rPr>
              <w:i/>
            </w:rPr>
          </w:pPr>
          <w:proofErr w:type="spellStart"/>
          <w:r>
            <w:rPr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806067">
    <w:abstractNumId w:val="0"/>
  </w:num>
  <w:num w:numId="2" w16cid:durableId="195489802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B2045"/>
    <w:rsid w:val="000D439F"/>
    <w:rsid w:val="000D54F6"/>
    <w:rsid w:val="000E63C9"/>
    <w:rsid w:val="001100E9"/>
    <w:rsid w:val="001129FE"/>
    <w:rsid w:val="00125114"/>
    <w:rsid w:val="001272FE"/>
    <w:rsid w:val="00130E9D"/>
    <w:rsid w:val="00133405"/>
    <w:rsid w:val="00147F24"/>
    <w:rsid w:val="00150A6D"/>
    <w:rsid w:val="001610B0"/>
    <w:rsid w:val="00184B3C"/>
    <w:rsid w:val="00185B35"/>
    <w:rsid w:val="001D6532"/>
    <w:rsid w:val="001E44A3"/>
    <w:rsid w:val="001F2BC8"/>
    <w:rsid w:val="001F5F6B"/>
    <w:rsid w:val="002068B1"/>
    <w:rsid w:val="00224885"/>
    <w:rsid w:val="00230360"/>
    <w:rsid w:val="00243EBC"/>
    <w:rsid w:val="00246A35"/>
    <w:rsid w:val="00284348"/>
    <w:rsid w:val="002B6DC2"/>
    <w:rsid w:val="002C5662"/>
    <w:rsid w:val="002F0AEC"/>
    <w:rsid w:val="002F51F5"/>
    <w:rsid w:val="00312137"/>
    <w:rsid w:val="003176A2"/>
    <w:rsid w:val="00330359"/>
    <w:rsid w:val="00336778"/>
    <w:rsid w:val="0033762F"/>
    <w:rsid w:val="00360494"/>
    <w:rsid w:val="003658E9"/>
    <w:rsid w:val="00366C7E"/>
    <w:rsid w:val="00384EA3"/>
    <w:rsid w:val="003A39A1"/>
    <w:rsid w:val="003B0D1F"/>
    <w:rsid w:val="003B2086"/>
    <w:rsid w:val="003B2B8D"/>
    <w:rsid w:val="003B6D27"/>
    <w:rsid w:val="003C2191"/>
    <w:rsid w:val="003D3863"/>
    <w:rsid w:val="004110DE"/>
    <w:rsid w:val="00434D62"/>
    <w:rsid w:val="00437026"/>
    <w:rsid w:val="0044085A"/>
    <w:rsid w:val="00444CAE"/>
    <w:rsid w:val="00456B38"/>
    <w:rsid w:val="004570B4"/>
    <w:rsid w:val="00473596"/>
    <w:rsid w:val="00484ABF"/>
    <w:rsid w:val="00491E1D"/>
    <w:rsid w:val="0049251D"/>
    <w:rsid w:val="00495DF8"/>
    <w:rsid w:val="004B21A5"/>
    <w:rsid w:val="004C0349"/>
    <w:rsid w:val="004C10B6"/>
    <w:rsid w:val="004E30E7"/>
    <w:rsid w:val="004E5FEE"/>
    <w:rsid w:val="005037F0"/>
    <w:rsid w:val="00516A86"/>
    <w:rsid w:val="005275F6"/>
    <w:rsid w:val="00544F27"/>
    <w:rsid w:val="00545F5F"/>
    <w:rsid w:val="00572102"/>
    <w:rsid w:val="00594731"/>
    <w:rsid w:val="00597D65"/>
    <w:rsid w:val="005A154D"/>
    <w:rsid w:val="005A6822"/>
    <w:rsid w:val="005B1ED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713C"/>
    <w:rsid w:val="0065205D"/>
    <w:rsid w:val="00656C4D"/>
    <w:rsid w:val="006750DB"/>
    <w:rsid w:val="006A76E3"/>
    <w:rsid w:val="006E5716"/>
    <w:rsid w:val="006F3F2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352C1"/>
    <w:rsid w:val="0086288E"/>
    <w:rsid w:val="00862FE4"/>
    <w:rsid w:val="0086389A"/>
    <w:rsid w:val="008673F6"/>
    <w:rsid w:val="008715CD"/>
    <w:rsid w:val="0087605E"/>
    <w:rsid w:val="008941AE"/>
    <w:rsid w:val="008A5147"/>
    <w:rsid w:val="008B1FEE"/>
    <w:rsid w:val="008B36C4"/>
    <w:rsid w:val="008C1EA3"/>
    <w:rsid w:val="008C73D7"/>
    <w:rsid w:val="008D740E"/>
    <w:rsid w:val="008E4171"/>
    <w:rsid w:val="008E4F35"/>
    <w:rsid w:val="00902178"/>
    <w:rsid w:val="00903C32"/>
    <w:rsid w:val="00903EA7"/>
    <w:rsid w:val="00916B16"/>
    <w:rsid w:val="009173B9"/>
    <w:rsid w:val="00932A05"/>
    <w:rsid w:val="0093335D"/>
    <w:rsid w:val="0093613E"/>
    <w:rsid w:val="00943026"/>
    <w:rsid w:val="00966B81"/>
    <w:rsid w:val="00977F79"/>
    <w:rsid w:val="009A49E8"/>
    <w:rsid w:val="009C0A3E"/>
    <w:rsid w:val="009C5959"/>
    <w:rsid w:val="009C7720"/>
    <w:rsid w:val="009F3783"/>
    <w:rsid w:val="00A00090"/>
    <w:rsid w:val="00A0511B"/>
    <w:rsid w:val="00A23AFA"/>
    <w:rsid w:val="00A31B3E"/>
    <w:rsid w:val="00A342BC"/>
    <w:rsid w:val="00A47A97"/>
    <w:rsid w:val="00A532F3"/>
    <w:rsid w:val="00A61FEE"/>
    <w:rsid w:val="00A72D20"/>
    <w:rsid w:val="00A81019"/>
    <w:rsid w:val="00A8489E"/>
    <w:rsid w:val="00A93661"/>
    <w:rsid w:val="00AA12E3"/>
    <w:rsid w:val="00AB02A7"/>
    <w:rsid w:val="00AC29F3"/>
    <w:rsid w:val="00AE3A77"/>
    <w:rsid w:val="00AE7197"/>
    <w:rsid w:val="00B231E5"/>
    <w:rsid w:val="00B47A1E"/>
    <w:rsid w:val="00B5142F"/>
    <w:rsid w:val="00B801D7"/>
    <w:rsid w:val="00B83977"/>
    <w:rsid w:val="00B96B3F"/>
    <w:rsid w:val="00BA1013"/>
    <w:rsid w:val="00BA4CE3"/>
    <w:rsid w:val="00BB3BFA"/>
    <w:rsid w:val="00BB4504"/>
    <w:rsid w:val="00BD0942"/>
    <w:rsid w:val="00BD5941"/>
    <w:rsid w:val="00BF3671"/>
    <w:rsid w:val="00C02B87"/>
    <w:rsid w:val="00C23529"/>
    <w:rsid w:val="00C4086D"/>
    <w:rsid w:val="00C4177A"/>
    <w:rsid w:val="00C63CEA"/>
    <w:rsid w:val="00C7699F"/>
    <w:rsid w:val="00C937FE"/>
    <w:rsid w:val="00CA1896"/>
    <w:rsid w:val="00CA43AF"/>
    <w:rsid w:val="00CA475D"/>
    <w:rsid w:val="00CB536C"/>
    <w:rsid w:val="00CB5B28"/>
    <w:rsid w:val="00CC6752"/>
    <w:rsid w:val="00CD3A5D"/>
    <w:rsid w:val="00CF5371"/>
    <w:rsid w:val="00D0323A"/>
    <w:rsid w:val="00D0559F"/>
    <w:rsid w:val="00D064B5"/>
    <w:rsid w:val="00D077E9"/>
    <w:rsid w:val="00D3091E"/>
    <w:rsid w:val="00D33B52"/>
    <w:rsid w:val="00D42CB7"/>
    <w:rsid w:val="00D43A7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C706A"/>
    <w:rsid w:val="00DD152F"/>
    <w:rsid w:val="00DE213F"/>
    <w:rsid w:val="00DF027C"/>
    <w:rsid w:val="00DF5E90"/>
    <w:rsid w:val="00E00A32"/>
    <w:rsid w:val="00E22ACD"/>
    <w:rsid w:val="00E42776"/>
    <w:rsid w:val="00E470B7"/>
    <w:rsid w:val="00E620B0"/>
    <w:rsid w:val="00E702C3"/>
    <w:rsid w:val="00E81B40"/>
    <w:rsid w:val="00E873B5"/>
    <w:rsid w:val="00EC3088"/>
    <w:rsid w:val="00EF555B"/>
    <w:rsid w:val="00F027BB"/>
    <w:rsid w:val="00F0307A"/>
    <w:rsid w:val="00F11DCF"/>
    <w:rsid w:val="00F15841"/>
    <w:rsid w:val="00F162EA"/>
    <w:rsid w:val="00F46DA1"/>
    <w:rsid w:val="00F47CC9"/>
    <w:rsid w:val="00F52D27"/>
    <w:rsid w:val="00F83527"/>
    <w:rsid w:val="00FA0BF6"/>
    <w:rsid w:val="00FA2C51"/>
    <w:rsid w:val="00FD583F"/>
    <w:rsid w:val="00FD7488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A0BF6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lang w:eastAsia="es-ES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 w:val="0"/>
      <w:caps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A0BF6"/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shd w:val="solid" w:color="4E91CD" w:fill="FFFFFF" w:themeFill="background1"/>
      <w:lang w:eastAsia="es-ES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Textoennegrita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715CD"/>
    <w:pPr>
      <w:spacing w:line="0" w:lineRule="atLeast"/>
    </w:pPr>
    <w:rPr>
      <w:rFonts w:ascii="Calibri" w:hAnsi="Calibri"/>
      <w:color w:val="FFFFFF" w:themeColor="background1"/>
      <w:sz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715C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715CD"/>
    <w:rPr>
      <w:rFonts w:ascii="Consolas" w:eastAsiaTheme="minorEastAsia" w:hAnsi="Consolas"/>
      <w:sz w:val="20"/>
      <w:szCs w:val="20"/>
    </w:rPr>
  </w:style>
  <w:style w:type="character" w:customStyle="1" w:styleId="HipervnculoalndiceCar">
    <w:name w:val="Hipervínculo (al Índice) Car"/>
    <w:basedOn w:val="HTMLconformatoprevioCar"/>
    <w:link w:val="Hipervnculoalndice"/>
    <w:rsid w:val="008715CD"/>
    <w:rPr>
      <w:rFonts w:ascii="Calibri" w:eastAsiaTheme="minorEastAsia" w:hAnsi="Calibri"/>
      <w:color w:val="FFFFFF" w:themeColor="background1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3140F"/>
    <w:rsid w:val="002C5662"/>
    <w:rsid w:val="004010E7"/>
    <w:rsid w:val="00484ABF"/>
    <w:rsid w:val="00491E1D"/>
    <w:rsid w:val="006B176B"/>
    <w:rsid w:val="006B769F"/>
    <w:rsid w:val="00960C1A"/>
    <w:rsid w:val="00A06043"/>
    <w:rsid w:val="00A06D54"/>
    <w:rsid w:val="00C00A19"/>
    <w:rsid w:val="00C94860"/>
    <w:rsid w:val="00D6343F"/>
    <w:rsid w:val="00EF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2363</TotalTime>
  <Pages>3</Pages>
  <Words>99</Words>
  <Characters>462</Characters>
  <Application>Microsoft Office Word</Application>
  <DocSecurity>0</DocSecurity>
  <Lines>63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120</cp:revision>
  <cp:lastPrinted>2025-01-27T10:08:00Z</cp:lastPrinted>
  <dcterms:created xsi:type="dcterms:W3CDTF">2024-12-23T16:16:00Z</dcterms:created>
  <dcterms:modified xsi:type="dcterms:W3CDTF">2026-01-30T08:19:00Z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